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213ADE9" w:rsidR="00A33843" w:rsidRPr="0001032B" w:rsidRDefault="00D7089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</w:t>
            </w:r>
            <w:r w:rsidR="00FA7304">
              <w:rPr>
                <w:rFonts w:cstheme="minorHAnsi"/>
                <w:lang w:eastAsia="ko-KR"/>
              </w:rPr>
              <w:t>5</w:t>
            </w:r>
            <w:r>
              <w:rPr>
                <w:rFonts w:cstheme="minorHAnsi"/>
                <w:lang w:eastAsia="ko-KR"/>
              </w:rPr>
              <w:t>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5B36ACD1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 xml:space="preserve">s for </w:t>
      </w:r>
      <w:r w:rsidR="00D70890">
        <w:rPr>
          <w:b/>
          <w:sz w:val="52"/>
          <w:szCs w:val="52"/>
          <w:lang w:eastAsia="ko-KR"/>
        </w:rPr>
        <w:t>CA</w:t>
      </w:r>
      <w:r w:rsidR="00FA7304">
        <w:rPr>
          <w:b/>
          <w:sz w:val="52"/>
          <w:szCs w:val="52"/>
          <w:lang w:eastAsia="ko-KR"/>
        </w:rPr>
        <w:t>5</w:t>
      </w:r>
      <w:r w:rsidR="00D70890">
        <w:rPr>
          <w:b/>
          <w:sz w:val="52"/>
          <w:szCs w:val="52"/>
          <w:lang w:eastAsia="ko-KR"/>
        </w:rPr>
        <w:t xml:space="preserve">G </w:t>
      </w:r>
      <w:r w:rsidR="001A260C">
        <w:rPr>
          <w:b/>
          <w:sz w:val="52"/>
          <w:szCs w:val="52"/>
          <w:lang w:eastAsia="ko-KR"/>
        </w:rPr>
        <w:t>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0A282951" w:rsidR="00F51F15" w:rsidRPr="00411A5C" w:rsidRDefault="00FA7304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18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SEP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B59F3" w14:textId="5413E5AD" w:rsidR="00A275CD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715098" w:history="1">
            <w:r w:rsidR="00A275CD" w:rsidRPr="0061284E">
              <w:rPr>
                <w:rStyle w:val="a6"/>
                <w:noProof/>
                <w:lang w:eastAsia="ko-KR"/>
              </w:rPr>
              <w:t>1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Environment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_Toc19715098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B96BC54" w14:textId="6C9E51E3" w:rsidR="00A275CD" w:rsidRDefault="00942DF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099" w:history="1">
            <w:r w:rsidR="00A275CD" w:rsidRPr="0061284E">
              <w:rPr>
                <w:rStyle w:val="a6"/>
                <w:noProof/>
                <w:lang w:eastAsia="ko-KR"/>
              </w:rPr>
              <w:t>1.1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SSH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_Toc19715099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60C3E8DC" w14:textId="5CE8E6C0" w:rsidR="00A275CD" w:rsidRDefault="00942DF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100" w:history="1">
            <w:r w:rsidR="00A275CD" w:rsidRPr="0061284E">
              <w:rPr>
                <w:rStyle w:val="a6"/>
                <w:noProof/>
                <w:lang w:eastAsia="ko-KR"/>
              </w:rPr>
              <w:t>1.2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VNC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_Toc19715100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56C933FC" w14:textId="27B70BF4" w:rsidR="00A275CD" w:rsidRDefault="00942DF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15101" w:history="1">
            <w:r w:rsidR="00A275CD" w:rsidRPr="0061284E">
              <w:rPr>
                <w:rStyle w:val="a6"/>
                <w:noProof/>
                <w:lang w:eastAsia="ko-KR"/>
              </w:rPr>
              <w:t>2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Todo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_Toc19715101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AFC02C8" w14:textId="7A06C25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44C7E24" w:rsidR="006C0865" w:rsidRDefault="001D37C8" w:rsidP="00733273">
      <w:pPr>
        <w:pStyle w:val="1"/>
        <w:rPr>
          <w:lang w:eastAsia="ko-KR"/>
        </w:rPr>
      </w:pPr>
      <w:bookmarkStart w:id="0" w:name="_Toc19715098"/>
      <w:r>
        <w:rPr>
          <w:lang w:eastAsia="ko-KR"/>
        </w:rPr>
        <w:lastRenderedPageBreak/>
        <w:t>Environment</w:t>
      </w:r>
      <w:bookmarkEnd w:id="0"/>
    </w:p>
    <w:p w14:paraId="7FB9296C" w14:textId="0BA565AA" w:rsidR="004F5E31" w:rsidRDefault="001D37C8" w:rsidP="00DF504D">
      <w:pPr>
        <w:pStyle w:val="2"/>
        <w:rPr>
          <w:lang w:eastAsia="ko-KR"/>
        </w:rPr>
      </w:pPr>
      <w:bookmarkStart w:id="1" w:name="_Toc19715099"/>
      <w:r>
        <w:rPr>
          <w:lang w:eastAsia="ko-KR"/>
        </w:rPr>
        <w:t>SSH</w:t>
      </w:r>
      <w:bookmarkEnd w:id="1"/>
    </w:p>
    <w:p w14:paraId="6339DF48" w14:textId="3F553965" w:rsidR="001D37C8" w:rsidRDefault="001D37C8" w:rsidP="001D37C8">
      <w:pPr>
        <w:rPr>
          <w:lang w:eastAsia="ko-KR"/>
        </w:rPr>
      </w:pPr>
      <w:r>
        <w:rPr>
          <w:lang w:eastAsia="ko-KR"/>
        </w:rPr>
        <w:t>Port: 22</w:t>
      </w:r>
    </w:p>
    <w:p w14:paraId="4387A431" w14:textId="1157BEEB" w:rsidR="001D37C8" w:rsidRDefault="001D37C8" w:rsidP="001D37C8">
      <w:pPr>
        <w:rPr>
          <w:lang w:eastAsia="ko-KR"/>
        </w:rPr>
      </w:pPr>
      <w:r>
        <w:rPr>
          <w:lang w:eastAsia="ko-KR"/>
        </w:rPr>
        <w:t>User: root</w:t>
      </w:r>
    </w:p>
    <w:p w14:paraId="6E43F7D0" w14:textId="36D7DA28" w:rsidR="001D37C8" w:rsidRDefault="001D37C8" w:rsidP="001D37C8">
      <w:pPr>
        <w:rPr>
          <w:lang w:eastAsia="ko-KR"/>
        </w:rPr>
      </w:pPr>
      <w:r>
        <w:rPr>
          <w:lang w:eastAsia="ko-KR"/>
        </w:rPr>
        <w:t>Password: SiG2018</w:t>
      </w:r>
    </w:p>
    <w:p w14:paraId="7B410811" w14:textId="58CFE9FC" w:rsidR="005638FD" w:rsidRDefault="005638FD" w:rsidP="005638FD">
      <w:pPr>
        <w:pStyle w:val="2"/>
        <w:rPr>
          <w:lang w:eastAsia="ko-KR"/>
        </w:rPr>
      </w:pPr>
      <w:bookmarkStart w:id="2" w:name="_Toc19715100"/>
      <w:r>
        <w:rPr>
          <w:lang w:eastAsia="ko-KR"/>
        </w:rPr>
        <w:t>VNC</w:t>
      </w:r>
      <w:bookmarkEnd w:id="2"/>
    </w:p>
    <w:p w14:paraId="5E77B6A9" w14:textId="09AE4B5F" w:rsidR="00F66D36" w:rsidRDefault="00F66D36" w:rsidP="006C0865">
      <w:pPr>
        <w:rPr>
          <w:lang w:eastAsia="ko-KR"/>
        </w:rPr>
      </w:pPr>
    </w:p>
    <w:p w14:paraId="5031DD2E" w14:textId="4B0225F2" w:rsidR="008A203A" w:rsidRDefault="008A203A" w:rsidP="008A203A">
      <w:pPr>
        <w:rPr>
          <w:lang w:eastAsia="ko-KR"/>
        </w:rPr>
      </w:pPr>
    </w:p>
    <w:p w14:paraId="3104850A" w14:textId="3B505079" w:rsidR="008A203A" w:rsidRDefault="008A203A" w:rsidP="008A203A">
      <w:pPr>
        <w:rPr>
          <w:lang w:eastAsia="ko-KR"/>
        </w:rPr>
      </w:pPr>
    </w:p>
    <w:p w14:paraId="132C0954" w14:textId="1B6E870D" w:rsidR="005638FD" w:rsidRDefault="005638FD" w:rsidP="008A203A">
      <w:pPr>
        <w:rPr>
          <w:lang w:eastAsia="ko-KR"/>
        </w:rPr>
      </w:pPr>
    </w:p>
    <w:p w14:paraId="7A3FC5A7" w14:textId="7B8E7FE4" w:rsidR="005638FD" w:rsidRDefault="005638FD" w:rsidP="008A203A">
      <w:pPr>
        <w:rPr>
          <w:lang w:eastAsia="ko-KR"/>
        </w:rPr>
      </w:pPr>
    </w:p>
    <w:p w14:paraId="24CD4125" w14:textId="7148F0E5" w:rsidR="005638FD" w:rsidRDefault="005638FD" w:rsidP="008A203A">
      <w:pPr>
        <w:rPr>
          <w:lang w:eastAsia="ko-KR"/>
        </w:rPr>
      </w:pPr>
    </w:p>
    <w:p w14:paraId="164E73D6" w14:textId="77777777" w:rsidR="005638FD" w:rsidRDefault="005638FD" w:rsidP="008A203A">
      <w:pPr>
        <w:rPr>
          <w:lang w:eastAsia="ko-KR"/>
        </w:rPr>
      </w:pPr>
    </w:p>
    <w:p w14:paraId="00F079F2" w14:textId="77777777" w:rsidR="00E77B53" w:rsidRPr="00E77B53" w:rsidRDefault="00E77B53" w:rsidP="00E77B53">
      <w:pPr>
        <w:rPr>
          <w:lang w:eastAsia="ko-KR"/>
        </w:rPr>
      </w:pPr>
    </w:p>
    <w:p w14:paraId="440DCA85" w14:textId="423B317D" w:rsidR="008A203A" w:rsidRDefault="00C40C48" w:rsidP="00747F94">
      <w:pPr>
        <w:pStyle w:val="1"/>
        <w:rPr>
          <w:lang w:eastAsia="ko-KR"/>
        </w:rPr>
      </w:pPr>
      <w:bookmarkStart w:id="3" w:name="_Toc19715101"/>
      <w:proofErr w:type="spellStart"/>
      <w:r>
        <w:rPr>
          <w:lang w:eastAsia="ko-KR"/>
        </w:rPr>
        <w:t>Todo</w:t>
      </w:r>
      <w:bookmarkEnd w:id="3"/>
      <w:proofErr w:type="spellEnd"/>
    </w:p>
    <w:p w14:paraId="73E66ADD" w14:textId="699E940C" w:rsidR="00C40C48" w:rsidRDefault="00C40C48" w:rsidP="00C40C48">
      <w:pPr>
        <w:rPr>
          <w:lang w:eastAsia="ko-KR"/>
        </w:rPr>
      </w:pPr>
    </w:p>
    <w:p w14:paraId="03A282A1" w14:textId="6A8848B2" w:rsidR="00C40C48" w:rsidRDefault="00C40C48" w:rsidP="00C40C48">
      <w:pPr>
        <w:rPr>
          <w:lang w:eastAsia="ko-KR"/>
        </w:rPr>
      </w:pPr>
    </w:p>
    <w:p w14:paraId="0959C9A1" w14:textId="1F7ED586" w:rsidR="00C40C48" w:rsidRDefault="00C40C48" w:rsidP="00C40C48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01A69F50" w:rsidR="008D7715" w:rsidRDefault="00627E7E" w:rsidP="00627E7E">
      <w:pPr>
        <w:pStyle w:val="1"/>
        <w:rPr>
          <w:lang w:eastAsia="ko-KR"/>
        </w:rPr>
      </w:pPr>
      <w:r>
        <w:rPr>
          <w:lang w:eastAsia="ko-KR"/>
        </w:rPr>
        <w:t>Temp</w:t>
      </w:r>
    </w:p>
    <w:p w14:paraId="703A691F" w14:textId="51F20E47" w:rsidR="00C7482F" w:rsidRDefault="00C7482F" w:rsidP="00C7482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/base/</w:t>
      </w:r>
    </w:p>
    <w:p w14:paraId="20C0B30A" w14:textId="51719099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장비의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/user/cellAdvisor5G/Internal</w:t>
      </w:r>
    </w:p>
    <w:p w14:paraId="0CC5195F" w14:textId="56997304" w:rsidR="00C7482F" w:rsidRDefault="00C7482F" w:rsidP="00C7482F">
      <w:pPr>
        <w:rPr>
          <w:lang w:eastAsia="ko-KR"/>
        </w:rPr>
      </w:pPr>
      <w:r>
        <w:rPr>
          <w:lang w:eastAsia="ko-KR"/>
        </w:rPr>
        <w:lastRenderedPageBreak/>
        <w:t>Save/Load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tmp</w:t>
      </w:r>
      <w:proofErr w:type="spellEnd"/>
    </w:p>
    <w:p w14:paraId="57DE47C7" w14:textId="54BA137F" w:rsidR="00C7482F" w:rsidRDefault="00C7482F" w:rsidP="00C7482F">
      <w:pPr>
        <w:rPr>
          <w:lang w:eastAsia="ko-KR"/>
        </w:rPr>
      </w:pP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mp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logOn</w:t>
      </w:r>
      <w:proofErr w:type="spellEnd"/>
    </w:p>
    <w:p w14:paraId="018ACA1B" w14:textId="225DACA1" w:rsidR="00C7482F" w:rsidRDefault="00C7482F" w:rsidP="00C7482F">
      <w:pPr>
        <w:rPr>
          <w:lang w:eastAsia="ko-KR"/>
        </w:rPr>
      </w:pPr>
      <w:proofErr w:type="spellStart"/>
      <w:r>
        <w:rPr>
          <w:lang w:eastAsia="ko-KR"/>
        </w:rPr>
        <w:t>J</w:t>
      </w:r>
      <w:r>
        <w:rPr>
          <w:rFonts w:hint="eastAsia"/>
          <w:lang w:eastAsia="ko-KR"/>
        </w:rPr>
        <w:t>ournalct</w:t>
      </w:r>
      <w:proofErr w:type="spellEnd"/>
      <w:r>
        <w:rPr>
          <w:rFonts w:hint="eastAsia"/>
          <w:lang w:eastAsia="ko-KR"/>
        </w:rPr>
        <w:t>기</w:t>
      </w:r>
    </w:p>
    <w:p w14:paraId="3E3E7524" w14:textId="55F0A8A2" w:rsidR="00C7482F" w:rsidRDefault="00C7482F" w:rsidP="00C7482F">
      <w:pPr>
        <w:rPr>
          <w:lang w:eastAsia="ko-KR"/>
        </w:rPr>
      </w:pPr>
      <w:r>
        <w:rPr>
          <w:lang w:eastAsia="ko-KR"/>
        </w:rPr>
        <w:t>X86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start.sh</w:t>
      </w:r>
    </w:p>
    <w:p w14:paraId="0C8232F6" w14:textId="3A414719" w:rsidR="00C7482F" w:rsidRDefault="00C7482F" w:rsidP="00C7482F">
      <w:pPr>
        <w:rPr>
          <w:lang w:eastAsia="ko-KR"/>
        </w:rPr>
      </w:pPr>
      <w:r>
        <w:rPr>
          <w:lang w:eastAsia="ko-KR"/>
        </w:rPr>
        <w:t>/base</w:t>
      </w:r>
    </w:p>
    <w:p w14:paraId="2A6E0D61" w14:textId="4354EF60" w:rsidR="00C7482F" w:rsidRDefault="00C7482F" w:rsidP="00C7482F">
      <w:pPr>
        <w:rPr>
          <w:lang w:eastAsia="ko-KR"/>
        </w:rPr>
      </w:pPr>
      <w:r>
        <w:rPr>
          <w:lang w:eastAsia="ko-KR"/>
        </w:rPr>
        <w:t>/base/bin</w:t>
      </w:r>
    </w:p>
    <w:p w14:paraId="2C700B38" w14:textId="0E57694C" w:rsidR="00C7482F" w:rsidRDefault="00C7482F" w:rsidP="00C7482F">
      <w:pPr>
        <w:rPr>
          <w:rFonts w:hint="eastAsia"/>
          <w:lang w:eastAsia="ko-KR"/>
        </w:rPr>
      </w:pPr>
      <w:r>
        <w:rPr>
          <w:lang w:eastAsia="ko-KR"/>
        </w:rPr>
        <w:tab/>
        <w:t>service.sh or service.sh start</w:t>
      </w:r>
      <w:r w:rsidR="00CA7E1B">
        <w:rPr>
          <w:rFonts w:hint="eastAsia"/>
          <w:lang w:eastAsia="ko-KR"/>
        </w:rPr>
        <w:t>는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켤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  <w:r w:rsidR="00CA7E1B">
        <w:rPr>
          <w:rFonts w:hint="eastAsia"/>
          <w:lang w:eastAsia="ko-KR"/>
        </w:rPr>
        <w:t>,</w:t>
      </w:r>
      <w:r w:rsidR="00CA7E1B">
        <w:rPr>
          <w:lang w:eastAsia="ko-KR"/>
        </w:rPr>
        <w:t xml:space="preserve"> service.sh stop</w:t>
      </w:r>
      <w:r w:rsidR="00CA7E1B">
        <w:rPr>
          <w:rFonts w:hint="eastAsia"/>
          <w:lang w:eastAsia="ko-KR"/>
        </w:rPr>
        <w:t>은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끌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</w:p>
    <w:p w14:paraId="16165521" w14:textId="71BDB93C" w:rsidR="00C7482F" w:rsidRDefault="00CA7E1B" w:rsidP="00C7482F">
      <w:pPr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b</w:t>
      </w:r>
      <w:r>
        <w:rPr>
          <w:lang w:eastAsia="ko-KR"/>
        </w:rPr>
        <w:t>ase/bin/</w:t>
      </w:r>
      <w:proofErr w:type="spellStart"/>
      <w:r>
        <w:rPr>
          <w:lang w:eastAsia="ko-KR"/>
        </w:rPr>
        <w:t>qmljdsu</w:t>
      </w:r>
      <w:proofErr w:type="spellEnd"/>
    </w:p>
    <w:p w14:paraId="16782451" w14:textId="5323558D" w:rsidR="00CA7E1B" w:rsidRDefault="00CA7E1B" w:rsidP="00C7482F">
      <w:pPr>
        <w:rPr>
          <w:lang w:eastAsia="ko-KR"/>
        </w:rPr>
      </w:pPr>
      <w:r>
        <w:rPr>
          <w:lang w:eastAsia="ko-KR"/>
        </w:rPr>
        <w:t xml:space="preserve">/base/manifest </w:t>
      </w:r>
      <w:proofErr w:type="spellStart"/>
      <w:proofErr w:type="gramStart"/>
      <w:r>
        <w:rPr>
          <w:lang w:eastAsia="ko-KR"/>
        </w:rPr>
        <w:t>process.json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measure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p w14:paraId="0D95F0F8" w14:textId="0D5BE40B" w:rsidR="00CA7E1B" w:rsidRDefault="00CA7E1B" w:rsidP="00C7482F">
      <w:pPr>
        <w:rPr>
          <w:rFonts w:hint="eastAsia"/>
          <w:lang w:eastAsia="ko-KR"/>
        </w:rPr>
      </w:pPr>
      <w:r>
        <w:rPr>
          <w:lang w:eastAsia="ko-KR"/>
        </w:rPr>
        <w:t>Confluence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Item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lang w:eastAsia="ko-KR"/>
        </w:rPr>
        <w:t>(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)</w:t>
      </w:r>
    </w:p>
    <w:p w14:paraId="031DBBE4" w14:textId="7707DFA2" w:rsidR="00CA7E1B" w:rsidRDefault="00CA7E1B" w:rsidP="00C7482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2135F0" wp14:editId="1ED7AD62">
            <wp:extent cx="2914524" cy="2565780"/>
            <wp:effectExtent l="0" t="0" r="63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2" cy="25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790" w14:textId="5E973B2A" w:rsidR="00CA7E1B" w:rsidRDefault="00D16C71" w:rsidP="00C7482F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ebug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</w:t>
      </w:r>
      <w:r>
        <w:rPr>
          <w:rFonts w:hint="eastAsia"/>
          <w:lang w:eastAsia="ko-KR"/>
        </w:rPr>
        <w:t>.</w:t>
      </w:r>
      <w:bookmarkStart w:id="4" w:name="_GoBack"/>
      <w:bookmarkEnd w:id="4"/>
    </w:p>
    <w:p w14:paraId="322AB9E4" w14:textId="2C2A29C9" w:rsidR="00CA7E1B" w:rsidRDefault="00CA7E1B" w:rsidP="00C7482F">
      <w:pPr>
        <w:rPr>
          <w:lang w:eastAsia="ko-KR"/>
        </w:rPr>
      </w:pPr>
    </w:p>
    <w:p w14:paraId="6891C235" w14:textId="3AD46251" w:rsidR="00CA7E1B" w:rsidRDefault="00CA7E1B" w:rsidP="00C7482F">
      <w:pPr>
        <w:rPr>
          <w:lang w:eastAsia="ko-KR"/>
        </w:rPr>
      </w:pPr>
    </w:p>
    <w:p w14:paraId="00CC88F5" w14:textId="41AED614" w:rsidR="00CA7E1B" w:rsidRDefault="00CA7E1B" w:rsidP="00C7482F">
      <w:pPr>
        <w:rPr>
          <w:lang w:eastAsia="ko-KR"/>
        </w:rPr>
      </w:pPr>
    </w:p>
    <w:p w14:paraId="6B578426" w14:textId="177584AB" w:rsidR="00CA7E1B" w:rsidRDefault="00CA7E1B" w:rsidP="00C7482F">
      <w:pPr>
        <w:rPr>
          <w:lang w:eastAsia="ko-KR"/>
        </w:rPr>
      </w:pPr>
    </w:p>
    <w:p w14:paraId="126F461A" w14:textId="51E10CD7" w:rsidR="00CA7E1B" w:rsidRDefault="00CA7E1B" w:rsidP="00C7482F">
      <w:pPr>
        <w:rPr>
          <w:lang w:eastAsia="ko-KR"/>
        </w:rPr>
      </w:pPr>
    </w:p>
    <w:p w14:paraId="41B67331" w14:textId="77777777" w:rsidR="00CA7E1B" w:rsidRDefault="00CA7E1B" w:rsidP="00C7482F">
      <w:pPr>
        <w:rPr>
          <w:rFonts w:hint="eastAsia"/>
          <w:lang w:eastAsia="ko-KR"/>
        </w:rPr>
      </w:pPr>
    </w:p>
    <w:p w14:paraId="4D388172" w14:textId="77777777" w:rsidR="00C7482F" w:rsidRPr="00C7482F" w:rsidRDefault="00C7482F" w:rsidP="00C7482F">
      <w:pPr>
        <w:rPr>
          <w:lang w:eastAsia="ko-KR"/>
        </w:rPr>
      </w:pPr>
    </w:p>
    <w:p w14:paraId="6C1962F8" w14:textId="689B9085" w:rsidR="008D7715" w:rsidRDefault="005A78E0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CB7783" wp14:editId="79BD275A">
            <wp:extent cx="5943600" cy="857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4A5" w14:textId="50217992" w:rsidR="008D7715" w:rsidRDefault="00981DD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3A0093" wp14:editId="55DB10D4">
            <wp:extent cx="5943600" cy="1187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072" w14:textId="23004FEF" w:rsidR="005A78E0" w:rsidRDefault="0038294B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AFAF61" wp14:editId="1177262D">
            <wp:extent cx="5936615" cy="139890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08D" w14:textId="4283870B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9EB289" wp14:editId="6509C2D0">
            <wp:extent cx="5936615" cy="13989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06D" w14:textId="0BE52D0C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B001A91" wp14:editId="70B5DCD1">
            <wp:extent cx="5943600" cy="2005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812" w14:textId="2545DBD3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664225" wp14:editId="1B8FC9E8">
            <wp:extent cx="5943600" cy="15900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CE33F7A" wp14:editId="4B53C19E">
            <wp:extent cx="5936615" cy="93472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1397E45" wp14:editId="08DEB19F">
            <wp:extent cx="5936615" cy="6070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B2834DA" wp14:editId="3AE2AE4F">
            <wp:extent cx="5936615" cy="122809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A" w14:textId="76FE7E5E" w:rsidR="005A78E0" w:rsidRDefault="00812359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8BFBEE" wp14:editId="24C41501">
            <wp:extent cx="5943600" cy="38074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6D323CC8" wp14:editId="227D961E">
            <wp:extent cx="5936615" cy="111252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7704DF1D" wp14:editId="2EAE7D02">
            <wp:extent cx="5936615" cy="1706245"/>
            <wp:effectExtent l="0" t="0" r="698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7FB" w14:textId="64716814" w:rsidR="005A78E0" w:rsidRDefault="00B657E4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84E8CA" wp14:editId="00AC136A">
            <wp:extent cx="5936615" cy="309118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60F3" w14:textId="7CBE3054" w:rsidR="005A78E0" w:rsidRDefault="005A78E0" w:rsidP="006C0865">
      <w:pPr>
        <w:rPr>
          <w:lang w:eastAsia="ko-KR"/>
        </w:rPr>
      </w:pPr>
    </w:p>
    <w:p w14:paraId="2750EF7E" w14:textId="5F4107AB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3615C7" wp14:editId="18145657">
            <wp:extent cx="5930265" cy="15900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11C" w14:textId="74BE0986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A3D03" wp14:editId="2A680CC1">
            <wp:extent cx="5936615" cy="82550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6BB" w14:textId="1C721C3B" w:rsidR="005A78E0" w:rsidRDefault="005117E8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608A4F" wp14:editId="171BB16B">
            <wp:extent cx="5930265" cy="10033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404" w14:textId="4D953A0B" w:rsidR="008D7715" w:rsidRDefault="005117E8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E06865" wp14:editId="6A655C5D">
            <wp:extent cx="5936615" cy="907415"/>
            <wp:effectExtent l="0" t="0" r="6985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94F" w14:textId="14C5B853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F2D90C" wp14:editId="569B096F">
            <wp:extent cx="5936615" cy="1597025"/>
            <wp:effectExtent l="0" t="0" r="698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FF0" w14:textId="249D4B7B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42C3B" wp14:editId="0878FD62">
            <wp:extent cx="5936615" cy="2265680"/>
            <wp:effectExtent l="0" t="0" r="698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AF93" w14:textId="5C0A9BF4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DD77FE" wp14:editId="79109CC0">
            <wp:extent cx="5943600" cy="2695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353B6EF" wp14:editId="1613750D">
            <wp:extent cx="5936615" cy="302958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D104AD2" wp14:editId="052B3344">
            <wp:extent cx="5936615" cy="100965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89B5" w14:textId="39F35BDD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B3EFFF" wp14:editId="3966DB2F">
            <wp:extent cx="5936615" cy="1788160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FB9" w14:textId="57484FF9" w:rsidR="008D7715" w:rsidRDefault="003A1DF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17D7DB" wp14:editId="3CCE7416">
            <wp:extent cx="5936615" cy="1344295"/>
            <wp:effectExtent l="0" t="0" r="698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A8B" w14:textId="04B0446E" w:rsidR="004A0C2C" w:rsidRDefault="004A0C2C" w:rsidP="007C6465">
      <w:pPr>
        <w:rPr>
          <w:lang w:eastAsia="ko-KR"/>
        </w:rPr>
      </w:pPr>
    </w:p>
    <w:p w14:paraId="55A5B95B" w14:textId="6850EE58" w:rsidR="00C57F4F" w:rsidRDefault="00753B7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34E32F" wp14:editId="10C5B56B">
            <wp:extent cx="5936615" cy="193103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74" w14:textId="0B5D2CAF" w:rsidR="00753B7D" w:rsidRDefault="00753B7D" w:rsidP="007C6465">
      <w:pPr>
        <w:rPr>
          <w:lang w:eastAsia="ko-KR"/>
        </w:rPr>
      </w:pPr>
    </w:p>
    <w:p w14:paraId="1087EA41" w14:textId="6479F387" w:rsidR="00753B7D" w:rsidRDefault="00753B7D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A40282" wp14:editId="1BBB8948">
            <wp:extent cx="5936615" cy="1521460"/>
            <wp:effectExtent l="0" t="0" r="698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589">
        <w:rPr>
          <w:lang w:eastAsia="ko-KR"/>
        </w:rPr>
        <w:br/>
      </w:r>
      <w:r w:rsidR="00693589">
        <w:rPr>
          <w:noProof/>
          <w:lang w:eastAsia="ko-KR"/>
        </w:rPr>
        <w:drawing>
          <wp:inline distT="0" distB="0" distL="0" distR="0" wp14:anchorId="101D955B" wp14:editId="17D1BE30">
            <wp:extent cx="5936615" cy="579755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BF55" w14:textId="6200A29D" w:rsidR="00753B7D" w:rsidRDefault="00753B7D" w:rsidP="007C6465">
      <w:pPr>
        <w:rPr>
          <w:lang w:eastAsia="ko-KR"/>
        </w:rPr>
      </w:pPr>
    </w:p>
    <w:p w14:paraId="4D6B589F" w14:textId="5441F2C6" w:rsidR="00753B7D" w:rsidRDefault="0043649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C9639" wp14:editId="66E40287">
            <wp:extent cx="5943600" cy="2661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D58" w14:textId="7B30A0E3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836F67" wp14:editId="0A124D6A">
            <wp:extent cx="5936615" cy="152844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D11" w14:textId="73B3B83C" w:rsidR="00753B7D" w:rsidRDefault="00753B7D" w:rsidP="007C6465">
      <w:pPr>
        <w:rPr>
          <w:lang w:eastAsia="ko-KR"/>
        </w:rPr>
      </w:pPr>
    </w:p>
    <w:p w14:paraId="50AFC570" w14:textId="3CC41BB5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381CD2C" wp14:editId="39F9BC93">
            <wp:extent cx="5936615" cy="1003300"/>
            <wp:effectExtent l="0" t="0" r="698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E8C7" w14:textId="265EA62D" w:rsidR="00753B7D" w:rsidRDefault="007720A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16569A" wp14:editId="69A62823">
            <wp:extent cx="5936615" cy="174688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F8F" w14:textId="35B977B8" w:rsidR="00753B7D" w:rsidRDefault="00753B7D" w:rsidP="007C6465">
      <w:pPr>
        <w:rPr>
          <w:lang w:eastAsia="ko-KR"/>
        </w:rPr>
      </w:pPr>
    </w:p>
    <w:p w14:paraId="27328E5C" w14:textId="77777777" w:rsidR="00753B7D" w:rsidRDefault="00753B7D" w:rsidP="007C6465">
      <w:pPr>
        <w:rPr>
          <w:lang w:eastAsia="ko-KR"/>
        </w:rPr>
      </w:pPr>
    </w:p>
    <w:p w14:paraId="183B4338" w14:textId="348E708B" w:rsidR="00753B7D" w:rsidRDefault="00753B7D" w:rsidP="007C6465">
      <w:pPr>
        <w:rPr>
          <w:lang w:eastAsia="ko-KR"/>
        </w:rPr>
      </w:pPr>
    </w:p>
    <w:p w14:paraId="57805CFC" w14:textId="727C1D3D" w:rsidR="00753B7D" w:rsidRDefault="00753B7D" w:rsidP="007C6465">
      <w:pPr>
        <w:rPr>
          <w:lang w:eastAsia="ko-KR"/>
        </w:rPr>
      </w:pPr>
    </w:p>
    <w:p w14:paraId="1E7AAA5E" w14:textId="77777777" w:rsidR="00753B7D" w:rsidRDefault="00753B7D" w:rsidP="007C6465">
      <w:pPr>
        <w:rPr>
          <w:lang w:eastAsia="ko-KR"/>
        </w:rPr>
      </w:pPr>
    </w:p>
    <w:sectPr w:rsidR="00753B7D" w:rsidSect="002E5997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3541A" w14:textId="77777777" w:rsidR="00942DFD" w:rsidRDefault="00942DFD" w:rsidP="00A33843">
      <w:pPr>
        <w:spacing w:after="0" w:line="240" w:lineRule="auto"/>
      </w:pPr>
      <w:r>
        <w:separator/>
      </w:r>
    </w:p>
  </w:endnote>
  <w:endnote w:type="continuationSeparator" w:id="0">
    <w:p w14:paraId="7BCAD3B3" w14:textId="77777777" w:rsidR="00942DFD" w:rsidRDefault="00942DFD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 w:rsidR="00D70890"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FA7304"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B8613" w14:textId="77777777" w:rsidR="00942DFD" w:rsidRDefault="00942DFD" w:rsidP="00A33843">
      <w:pPr>
        <w:spacing w:after="0" w:line="240" w:lineRule="auto"/>
      </w:pPr>
      <w:r>
        <w:separator/>
      </w:r>
    </w:p>
  </w:footnote>
  <w:footnote w:type="continuationSeparator" w:id="0">
    <w:p w14:paraId="19280153" w14:textId="77777777" w:rsidR="00942DFD" w:rsidRDefault="00942DFD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AFC3AEC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70890">
      <w:rPr>
        <w:noProof/>
        <w:sz w:val="28"/>
        <w:lang w:eastAsia="ko-KR"/>
      </w:rPr>
      <w:t>CA</w:t>
    </w:r>
    <w:r w:rsidR="00FA7304">
      <w:rPr>
        <w:noProof/>
        <w:sz w:val="28"/>
        <w:lang w:eastAsia="ko-KR"/>
      </w:rPr>
      <w:t>5</w:t>
    </w:r>
    <w:r w:rsidR="00D70890">
      <w:rPr>
        <w:noProof/>
        <w:sz w:val="28"/>
        <w:lang w:eastAsia="ko-KR"/>
      </w:rPr>
      <w:t>G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03EC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B2A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4B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0A1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022C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493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38FD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5A9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589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D7F7A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2359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474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1DDF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7E4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0C48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82F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814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A7E1B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890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B53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EF4FF2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A7304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1901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83EF3"/>
    <w:rsid w:val="002B060D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13AD2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641B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796519-FA99-414E-A277-0D90C083B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</TotalTime>
  <Pages>14</Pages>
  <Words>183</Words>
  <Characters>1044</Characters>
  <Application>Microsoft Office Word</Application>
  <DocSecurity>0</DocSecurity>
  <Lines>8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</cp:revision>
  <cp:lastPrinted>2016-05-11T05:52:00Z</cp:lastPrinted>
  <dcterms:created xsi:type="dcterms:W3CDTF">2019-09-18T10:17:00Z</dcterms:created>
  <dcterms:modified xsi:type="dcterms:W3CDTF">2019-09-18T10:17:00Z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