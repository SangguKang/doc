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9F4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9F4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9F4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9F489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9F489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9F489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2pt;height:15.45pt" o:ole="">
                  <v:imagedata r:id="rId11" o:title=""/>
                </v:shape>
                <o:OLEObject Type="Embed" ProgID="Equation.3" ShapeID="_x0000_i1025" DrawAspect="Content" ObjectID="_1643785309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5pt;height:186.4pt" o:ole="">
            <v:imagedata r:id="rId15" o:title=""/>
          </v:shape>
          <o:OLEObject Type="Embed" ProgID="Visio.Drawing.15" ShapeID="_x0000_i1026" DrawAspect="Content" ObjectID="_1643785310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29.95pt;height:173.6pt" o:ole="">
            <v:imagedata r:id="rId17" o:title=""/>
          </v:shape>
          <o:OLEObject Type="Embed" ProgID="Visio.Drawing.15" ShapeID="_x0000_i1027" DrawAspect="Content" ObjectID="_1643785311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3785312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9F4894" w:rsidRDefault="009F4894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9F4894" w:rsidRDefault="009F489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9F4894" w:rsidRDefault="009F489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9F4894" w:rsidRDefault="009F4894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9F4894" w:rsidRDefault="009F4894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9F4894" w:rsidRDefault="009F4894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9F4894" w:rsidRDefault="009F4894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9F4894" w:rsidRDefault="009F4894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9F4894" w:rsidRDefault="009F4894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9F4894" w:rsidRDefault="009F4894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9F4894" w:rsidRDefault="009F489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9F4894" w:rsidRDefault="009F489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9F4894" w:rsidRDefault="009F4894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9F4894" w:rsidRDefault="009F4894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9F4894" w:rsidRDefault="009F4894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9F4894" w:rsidRDefault="009F4894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9F4894" w:rsidRDefault="009F4894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9F4894" w:rsidRDefault="009F4894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9F4894" w:rsidRDefault="009F4894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9F4894" w:rsidRDefault="009F4894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9F4894" w:rsidRDefault="009F4894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9F4894" w:rsidRDefault="009F4894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9F4894" w:rsidRDefault="009F4894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9F4894" w:rsidRDefault="009F4894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9F4894" w:rsidRDefault="009F4894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9F4894" w:rsidRDefault="009F4894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9F4894" w:rsidRDefault="009F4894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9F4894" w:rsidRDefault="009F4894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70" type="#_x0000_t75" style="width:21.2pt;height:14.6pt" o:ole="">
                  <v:imagedata r:id="rId11" o:title=""/>
                </v:shape>
                <o:OLEObject Type="Embed" ProgID="Equation.3" ShapeID="_x0000_i1070" DrawAspect="Content" ObjectID="_1643785313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73" type="#_x0000_t75" style="width:64.05pt;height:37.1pt" o:ole="">
                  <v:imagedata r:id="rId25" o:title=""/>
                </v:shape>
                <o:OLEObject Type="Embed" ProgID="Equation.3" ShapeID="_x0000_i1073" DrawAspect="Content" ObjectID="_1643785314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75" type="#_x0000_t75" style="width:64.05pt;height:37.1pt" o:ole="">
                  <v:imagedata r:id="rId27" o:title=""/>
                </v:shape>
                <o:OLEObject Type="Embed" ProgID="Equation.3" ShapeID="_x0000_i1075" DrawAspect="Content" ObjectID="_1643785315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TS 38.211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bookmarkStart w:id="34" w:name="_GoBack"/>
      <w:bookmarkEnd w:id="34"/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0AAF74EF" w:rsidR="00B4076C" w:rsidRDefault="00B4076C" w:rsidP="00B4076C">
      <w:pPr>
        <w:rPr>
          <w:lang w:eastAsia="ko-KR"/>
        </w:rPr>
      </w:pPr>
    </w:p>
    <w:p w14:paraId="0825A754" w14:textId="27910554" w:rsidR="00B4076C" w:rsidRDefault="00B4076C" w:rsidP="00B4076C">
      <w:pPr>
        <w:rPr>
          <w:lang w:eastAsia="ko-KR"/>
        </w:rPr>
      </w:pPr>
    </w:p>
    <w:p w14:paraId="018629C2" w14:textId="12FC9A79" w:rsidR="00B4076C" w:rsidRDefault="00B4076C" w:rsidP="00B4076C">
      <w:pPr>
        <w:rPr>
          <w:lang w:eastAsia="ko-KR"/>
        </w:rPr>
      </w:pPr>
    </w:p>
    <w:p w14:paraId="7FBEC0C3" w14:textId="53F5F602" w:rsidR="00B4076C" w:rsidRDefault="00B4076C" w:rsidP="00B4076C">
      <w:pPr>
        <w:rPr>
          <w:lang w:eastAsia="ko-KR"/>
        </w:rPr>
      </w:pPr>
    </w:p>
    <w:p w14:paraId="1DEB8205" w14:textId="6EE7C4BE" w:rsidR="00B4076C" w:rsidRDefault="00B4076C" w:rsidP="00B4076C">
      <w:pPr>
        <w:rPr>
          <w:lang w:eastAsia="ko-KR"/>
        </w:rPr>
      </w:pPr>
    </w:p>
    <w:p w14:paraId="4C739F70" w14:textId="0AB8739E" w:rsidR="00B4076C" w:rsidRDefault="00B4076C" w:rsidP="00B4076C">
      <w:pPr>
        <w:rPr>
          <w:lang w:eastAsia="ko-KR"/>
        </w:rPr>
      </w:pPr>
    </w:p>
    <w:p w14:paraId="61382566" w14:textId="41FFB251" w:rsidR="00B4076C" w:rsidRDefault="00B4076C" w:rsidP="00B4076C">
      <w:pPr>
        <w:rPr>
          <w:lang w:eastAsia="ko-KR"/>
        </w:rPr>
      </w:pPr>
    </w:p>
    <w:p w14:paraId="0968955C" w14:textId="0C36AC4A" w:rsidR="00B4076C" w:rsidRDefault="00B4076C" w:rsidP="00B4076C">
      <w:pPr>
        <w:rPr>
          <w:lang w:eastAsia="ko-KR"/>
        </w:rPr>
      </w:pPr>
    </w:p>
    <w:p w14:paraId="287C3966" w14:textId="40B2BF78" w:rsidR="00B4076C" w:rsidRDefault="00B4076C" w:rsidP="00B4076C">
      <w:pPr>
        <w:rPr>
          <w:lang w:eastAsia="ko-KR"/>
        </w:rPr>
      </w:pPr>
    </w:p>
    <w:p w14:paraId="24682807" w14:textId="4AD44851" w:rsidR="00B4076C" w:rsidRDefault="00B4076C" w:rsidP="00B4076C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C1EEA4" w14:textId="77777777" w:rsidR="009C1E07" w:rsidRDefault="009C1E07" w:rsidP="00A33843">
      <w:pPr>
        <w:spacing w:after="0" w:line="240" w:lineRule="auto"/>
      </w:pPr>
      <w:r>
        <w:separator/>
      </w:r>
    </w:p>
  </w:endnote>
  <w:endnote w:type="continuationSeparator" w:id="0">
    <w:p w14:paraId="7A76843C" w14:textId="77777777" w:rsidR="009C1E07" w:rsidRDefault="009C1E07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F489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F4894" w:rsidRPr="003F3259" w:rsidRDefault="009F489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F4894" w:rsidRPr="003F3259" w:rsidRDefault="009F489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F4894" w:rsidRPr="00AB710B" w:rsidRDefault="009F489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F4894" w:rsidRPr="003F3259" w:rsidRDefault="009F489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F489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F489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F4894" w:rsidRPr="003F3259" w:rsidRDefault="009F489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F4894" w:rsidRPr="000311E3" w:rsidRDefault="009F489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F4894" w14:paraId="7AFC072F" w14:textId="77777777" w:rsidTr="001A0EF6">
      <w:tc>
        <w:tcPr>
          <w:tcW w:w="9540" w:type="dxa"/>
          <w:gridSpan w:val="2"/>
        </w:tcPr>
        <w:p w14:paraId="7AFC072D" w14:textId="77777777" w:rsidR="009F4894" w:rsidRPr="001A0EF6" w:rsidRDefault="009F489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F4894" w:rsidRDefault="009F489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F4894" w14:paraId="7AFC0732" w14:textId="77777777" w:rsidTr="001A0EF6">
      <w:tc>
        <w:tcPr>
          <w:tcW w:w="5580" w:type="dxa"/>
        </w:tcPr>
        <w:p w14:paraId="7AFC0730" w14:textId="77777777" w:rsidR="009F4894" w:rsidRDefault="009F489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9F4894" w:rsidRDefault="009F489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9F4894" w:rsidRPr="004906B9" w:rsidRDefault="009F489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1C7606" w14:textId="77777777" w:rsidR="009C1E07" w:rsidRDefault="009C1E07" w:rsidP="00A33843">
      <w:pPr>
        <w:spacing w:after="0" w:line="240" w:lineRule="auto"/>
      </w:pPr>
      <w:r>
        <w:separator/>
      </w:r>
    </w:p>
  </w:footnote>
  <w:footnote w:type="continuationSeparator" w:id="0">
    <w:p w14:paraId="274AD442" w14:textId="77777777" w:rsidR="009C1E07" w:rsidRDefault="009C1E07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9F4894" w:rsidRPr="00385CAB" w:rsidRDefault="009F489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9F4894" w:rsidRDefault="009F489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22"/>
  </w:num>
  <w:num w:numId="4">
    <w:abstractNumId w:val="29"/>
  </w:num>
  <w:num w:numId="5">
    <w:abstractNumId w:val="35"/>
  </w:num>
  <w:num w:numId="6">
    <w:abstractNumId w:val="30"/>
  </w:num>
  <w:num w:numId="7">
    <w:abstractNumId w:val="16"/>
  </w:num>
  <w:num w:numId="8">
    <w:abstractNumId w:val="10"/>
  </w:num>
  <w:num w:numId="9">
    <w:abstractNumId w:val="23"/>
  </w:num>
  <w:num w:numId="10">
    <w:abstractNumId w:val="27"/>
  </w:num>
  <w:num w:numId="11">
    <w:abstractNumId w:val="13"/>
  </w:num>
  <w:num w:numId="1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4"/>
  </w:num>
  <w:num w:numId="15">
    <w:abstractNumId w:val="19"/>
  </w:num>
  <w:num w:numId="16">
    <w:abstractNumId w:val="28"/>
  </w:num>
  <w:num w:numId="17">
    <w:abstractNumId w:val="26"/>
  </w:num>
  <w:num w:numId="18">
    <w:abstractNumId w:val="21"/>
  </w:num>
  <w:num w:numId="19">
    <w:abstractNumId w:val="17"/>
  </w:num>
  <w:num w:numId="20">
    <w:abstractNumId w:val="11"/>
  </w:num>
  <w:num w:numId="21">
    <w:abstractNumId w:val="36"/>
  </w:num>
  <w:num w:numId="22">
    <w:abstractNumId w:val="18"/>
  </w:num>
  <w:num w:numId="23">
    <w:abstractNumId w:val="5"/>
  </w:num>
  <w:num w:numId="24">
    <w:abstractNumId w:val="20"/>
  </w:num>
  <w:num w:numId="25">
    <w:abstractNumId w:val="7"/>
  </w:num>
  <w:num w:numId="26">
    <w:abstractNumId w:val="25"/>
  </w:num>
  <w:num w:numId="27">
    <w:abstractNumId w:val="33"/>
  </w:num>
  <w:num w:numId="28">
    <w:abstractNumId w:val="14"/>
  </w:num>
  <w:num w:numId="29">
    <w:abstractNumId w:val="24"/>
  </w:num>
  <w:num w:numId="30">
    <w:abstractNumId w:val="34"/>
  </w:num>
  <w:num w:numId="31">
    <w:abstractNumId w:val="2"/>
  </w:num>
  <w:num w:numId="32">
    <w:abstractNumId w:val="12"/>
  </w:num>
  <w:num w:numId="33">
    <w:abstractNumId w:val="1"/>
  </w:num>
  <w:num w:numId="34">
    <w:abstractNumId w:val="31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1E07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2A88"/>
    <w:rsid w:val="00AE3D6A"/>
    <w:rsid w:val="00AE40D5"/>
    <w:rsid w:val="00AE499A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99F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C4026"/>
    <w:rsid w:val="004C699A"/>
    <w:rsid w:val="004E351C"/>
    <w:rsid w:val="004F0B22"/>
    <w:rsid w:val="00501D5A"/>
    <w:rsid w:val="005318B7"/>
    <w:rsid w:val="00534AD7"/>
    <w:rsid w:val="00563F6C"/>
    <w:rsid w:val="005A2675"/>
    <w:rsid w:val="005B1AD1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EFFF22-5B71-451C-AFDC-8796879C9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1699</TotalTime>
  <Pages>38</Pages>
  <Words>6894</Words>
  <Characters>39299</Characters>
  <Application>Microsoft Office Word</Application>
  <DocSecurity>0</DocSecurity>
  <Lines>327</Lines>
  <Paragraphs>92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156</cp:revision>
  <cp:lastPrinted>2016-05-11T05:52:00Z</cp:lastPrinted>
  <dcterms:created xsi:type="dcterms:W3CDTF">2020-01-31T05:18:00Z</dcterms:created>
  <dcterms:modified xsi:type="dcterms:W3CDTF">2020-02-21T01:12:00Z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