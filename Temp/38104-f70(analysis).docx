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79E25EBF" w:rsidR="00A33843" w:rsidRPr="0001032B" w:rsidRDefault="00800DF6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CA5G TM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7E82A91D" w:rsidR="006C0865" w:rsidRPr="00411A5C" w:rsidRDefault="004A2863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3GPP TS 38.1</w:t>
      </w:r>
      <w:r w:rsidR="00D215C6">
        <w:rPr>
          <w:b/>
          <w:sz w:val="52"/>
          <w:szCs w:val="52"/>
          <w:lang w:eastAsia="ko-KR"/>
        </w:rPr>
        <w:t>04</w:t>
      </w:r>
    </w:p>
    <w:p w14:paraId="7AFC027E" w14:textId="6751BCDA" w:rsidR="006C0865" w:rsidRDefault="004A2863" w:rsidP="006C0865">
      <w:pPr>
        <w:jc w:val="center"/>
        <w:rPr>
          <w:sz w:val="52"/>
          <w:szCs w:val="52"/>
        </w:rPr>
      </w:pPr>
      <w:r>
        <w:rPr>
          <w:sz w:val="52"/>
          <w:szCs w:val="52"/>
        </w:rPr>
        <w:t>V15.</w:t>
      </w:r>
      <w:r w:rsidR="00D215C6">
        <w:rPr>
          <w:sz w:val="52"/>
          <w:szCs w:val="52"/>
        </w:rPr>
        <w:t>7</w:t>
      </w:r>
      <w:r>
        <w:rPr>
          <w:sz w:val="52"/>
          <w:szCs w:val="52"/>
        </w:rPr>
        <w:t>.0 (2019-09)</w:t>
      </w:r>
    </w:p>
    <w:p w14:paraId="5D2E3648" w14:textId="33659A63" w:rsidR="004A2863" w:rsidRDefault="004A2863" w:rsidP="006C0865">
      <w:pPr>
        <w:jc w:val="center"/>
        <w:rPr>
          <w:sz w:val="52"/>
          <w:szCs w:val="52"/>
        </w:rPr>
      </w:pPr>
    </w:p>
    <w:p w14:paraId="5BE0A3D3" w14:textId="2503E000" w:rsidR="004A2863" w:rsidRDefault="004A2863" w:rsidP="002F599B">
      <w:pPr>
        <w:jc w:val="right"/>
        <w:rPr>
          <w:sz w:val="44"/>
          <w:szCs w:val="44"/>
        </w:rPr>
      </w:pPr>
      <w:r w:rsidRPr="002F599B">
        <w:rPr>
          <w:sz w:val="44"/>
          <w:szCs w:val="44"/>
        </w:rPr>
        <w:t>Base</w:t>
      </w:r>
      <w:r w:rsidR="002F599B" w:rsidRPr="002F599B">
        <w:rPr>
          <w:sz w:val="44"/>
          <w:szCs w:val="44"/>
        </w:rPr>
        <w:t xml:space="preserve"> Station(BS) </w:t>
      </w:r>
      <w:r w:rsidR="00D215C6">
        <w:rPr>
          <w:sz w:val="44"/>
          <w:szCs w:val="44"/>
        </w:rPr>
        <w:t>radio transmission and reception</w:t>
      </w:r>
    </w:p>
    <w:p w14:paraId="7F4BD18E" w14:textId="20B533EC" w:rsidR="002F599B" w:rsidRPr="002F599B" w:rsidRDefault="00D215C6" w:rsidP="002F599B">
      <w:pPr>
        <w:jc w:val="right"/>
        <w:rPr>
          <w:sz w:val="44"/>
          <w:szCs w:val="44"/>
          <w:lang w:eastAsia="ko-KR"/>
        </w:rPr>
      </w:pPr>
      <w:r>
        <w:rPr>
          <w:sz w:val="44"/>
          <w:szCs w:val="44"/>
        </w:rPr>
        <w:t xml:space="preserve"> </w:t>
      </w:r>
      <w:r w:rsidR="002F599B">
        <w:rPr>
          <w:sz w:val="44"/>
          <w:szCs w:val="44"/>
        </w:rPr>
        <w:t>(Release 15)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1"/>
        <w:gridCol w:w="1463"/>
        <w:gridCol w:w="1808"/>
        <w:gridCol w:w="5328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5BCB24C9" w:rsidR="00F51F15" w:rsidRPr="00411A5C" w:rsidRDefault="00800DF6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0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39E2EF0" w:rsidR="00F51F15" w:rsidRPr="00411A5C" w:rsidRDefault="00D215C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14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JAN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</w:t>
            </w:r>
            <w:r>
              <w:t>20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0BE45394" w:rsidR="00F51F15" w:rsidRPr="00411A5C" w:rsidRDefault="00800DF6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2C1D4B7" w14:textId="42AF55B7" w:rsidR="008D0921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39849590" w:history="1">
            <w:r w:rsidR="008D0921" w:rsidRPr="002E79AB">
              <w:rPr>
                <w:rStyle w:val="a6"/>
                <w:noProof/>
                <w:lang w:eastAsia="ko-KR"/>
              </w:rPr>
              <w:t>1</w:t>
            </w:r>
            <w:r w:rsidR="008D092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8D0921" w:rsidRPr="002E79AB">
              <w:rPr>
                <w:rStyle w:val="a6"/>
                <w:noProof/>
                <w:lang w:eastAsia="ko-KR"/>
              </w:rPr>
              <w:t>Scope</w:t>
            </w:r>
            <w:r w:rsidR="008D0921">
              <w:rPr>
                <w:noProof/>
                <w:webHidden/>
              </w:rPr>
              <w:tab/>
            </w:r>
            <w:r w:rsidR="008D0921">
              <w:rPr>
                <w:noProof/>
                <w:webHidden/>
              </w:rPr>
              <w:fldChar w:fldCharType="begin"/>
            </w:r>
            <w:r w:rsidR="008D0921">
              <w:rPr>
                <w:noProof/>
                <w:webHidden/>
              </w:rPr>
              <w:instrText xml:space="preserve"> PAGEREF _Toc39849590 \h </w:instrText>
            </w:r>
            <w:r w:rsidR="008D0921">
              <w:rPr>
                <w:noProof/>
                <w:webHidden/>
              </w:rPr>
            </w:r>
            <w:r w:rsidR="008D0921">
              <w:rPr>
                <w:noProof/>
                <w:webHidden/>
              </w:rPr>
              <w:fldChar w:fldCharType="separate"/>
            </w:r>
            <w:r w:rsidR="008D0921">
              <w:rPr>
                <w:noProof/>
                <w:webHidden/>
              </w:rPr>
              <w:t>6</w:t>
            </w:r>
            <w:r w:rsidR="008D0921">
              <w:rPr>
                <w:noProof/>
                <w:webHidden/>
              </w:rPr>
              <w:fldChar w:fldCharType="end"/>
            </w:r>
          </w:hyperlink>
        </w:p>
        <w:p w14:paraId="410A631F" w14:textId="645E5EAA" w:rsidR="008D0921" w:rsidRDefault="008D0921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9849591" w:history="1">
            <w:r w:rsidRPr="002E79AB">
              <w:rPr>
                <w:rStyle w:val="a6"/>
                <w:noProof/>
                <w:lang w:eastAsia="ko-KR"/>
              </w:rPr>
              <w:t>2</w:t>
            </w:r>
            <w:r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972A7" w14:textId="71C891C7" w:rsidR="008D0921" w:rsidRDefault="008D0921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9849592" w:history="1">
            <w:r w:rsidRPr="002E79AB">
              <w:rPr>
                <w:rStyle w:val="a6"/>
                <w:noProof/>
                <w:lang w:eastAsia="ko-KR"/>
              </w:rPr>
              <w:t>3</w:t>
            </w:r>
            <w:r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Definitions, symbols and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05B11" w14:textId="01801007" w:rsidR="008D0921" w:rsidRDefault="008D092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593" w:history="1">
            <w:r w:rsidRPr="002E79AB">
              <w:rPr>
                <w:rStyle w:val="a6"/>
                <w:noProof/>
                <w:lang w:eastAsia="ko-KR"/>
              </w:rPr>
              <w:t>3.1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27252" w14:textId="1A78137A" w:rsidR="008D0921" w:rsidRDefault="008D092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594" w:history="1">
            <w:r w:rsidRPr="002E79AB">
              <w:rPr>
                <w:rStyle w:val="a6"/>
                <w:noProof/>
                <w:lang w:eastAsia="ko-KR"/>
              </w:rPr>
              <w:t>3.2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Symbols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870C9" w14:textId="1B18F1EF" w:rsidR="008D0921" w:rsidRDefault="008D092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595" w:history="1">
            <w:r w:rsidRPr="002E79AB">
              <w:rPr>
                <w:rStyle w:val="a6"/>
                <w:noProof/>
                <w:lang w:eastAsia="ko-KR"/>
              </w:rPr>
              <w:t>3.3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B7CF5" w14:textId="6210A3E0" w:rsidR="008D0921" w:rsidRDefault="008D0921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9849596" w:history="1">
            <w:r w:rsidRPr="002E79AB">
              <w:rPr>
                <w:rStyle w:val="a6"/>
                <w:noProof/>
                <w:lang w:eastAsia="ko-KR"/>
              </w:rPr>
              <w:t>4</w:t>
            </w:r>
            <w:r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57461" w14:textId="2FF03C53" w:rsidR="008D0921" w:rsidRDefault="008D092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597" w:history="1">
            <w:r w:rsidRPr="002E79AB">
              <w:rPr>
                <w:rStyle w:val="a6"/>
                <w:noProof/>
                <w:lang w:eastAsia="ko-KR"/>
              </w:rPr>
              <w:t>4.1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Relationship with other core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EA1FA" w14:textId="75239540" w:rsidR="008D0921" w:rsidRDefault="008D092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598" w:history="1">
            <w:r w:rsidRPr="002E79AB">
              <w:rPr>
                <w:rStyle w:val="a6"/>
                <w:noProof/>
                <w:lang w:eastAsia="ko-KR"/>
              </w:rPr>
              <w:t>4.2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Relationship between minimum requirements and test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8CDAA" w14:textId="78202F52" w:rsidR="008D0921" w:rsidRDefault="008D092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599" w:history="1">
            <w:r w:rsidRPr="002E79AB">
              <w:rPr>
                <w:rStyle w:val="a6"/>
                <w:noProof/>
                <w:lang w:eastAsia="ko-KR"/>
              </w:rPr>
              <w:t>4.3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Conducted and radiated requirement reference 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69E12" w14:textId="413561B9" w:rsidR="008D0921" w:rsidRDefault="008D09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00" w:history="1">
            <w:r w:rsidRPr="002E79AB">
              <w:rPr>
                <w:rStyle w:val="a6"/>
                <w:noProof/>
                <w:lang w:eastAsia="ko-KR"/>
              </w:rPr>
              <w:t>4.3.1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BS type 1-C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ACB92" w14:textId="1A91991E" w:rsidR="008D0921" w:rsidRDefault="008D09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01" w:history="1">
            <w:r w:rsidRPr="002E79AB">
              <w:rPr>
                <w:rStyle w:val="a6"/>
                <w:noProof/>
                <w:lang w:eastAsia="ko-KR"/>
              </w:rPr>
              <w:t>4.3.2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BS type 1-H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047E7" w14:textId="04B86317" w:rsidR="008D0921" w:rsidRDefault="008D09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02" w:history="1">
            <w:r w:rsidRPr="002E79AB">
              <w:rPr>
                <w:rStyle w:val="a6"/>
                <w:noProof/>
                <w:lang w:eastAsia="ko-KR"/>
              </w:rPr>
              <w:t>4.3.3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BS type 1-O and BS type 2-O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334AC" w14:textId="7DF9434B" w:rsidR="008D0921" w:rsidRDefault="008D092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03" w:history="1">
            <w:r w:rsidRPr="002E79AB">
              <w:rPr>
                <w:rStyle w:val="a6"/>
                <w:noProof/>
                <w:lang w:eastAsia="ko-KR"/>
              </w:rPr>
              <w:t>4.4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Base station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87676" w14:textId="6E0AC783" w:rsidR="008D0921" w:rsidRDefault="008D092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04" w:history="1">
            <w:r w:rsidRPr="002E79AB">
              <w:rPr>
                <w:rStyle w:val="a6"/>
                <w:noProof/>
                <w:lang w:eastAsia="ko-KR"/>
              </w:rPr>
              <w:t>4.5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Regional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56DC1" w14:textId="51F18D41" w:rsidR="008D0921" w:rsidRDefault="008D092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05" w:history="1">
            <w:r w:rsidRPr="002E79AB">
              <w:rPr>
                <w:rStyle w:val="a6"/>
                <w:noProof/>
                <w:lang w:eastAsia="ko-KR"/>
              </w:rPr>
              <w:t>4.6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Applicability of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03345" w14:textId="313CB4BB" w:rsidR="008D0921" w:rsidRDefault="008D092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06" w:history="1">
            <w:r w:rsidRPr="002E79AB">
              <w:rPr>
                <w:rStyle w:val="a6"/>
                <w:noProof/>
                <w:lang w:eastAsia="ko-KR"/>
              </w:rPr>
              <w:t>4.7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Requirements for contiguous and non-contiguous spectrum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BB3B5" w14:textId="3F689BAD" w:rsidR="008D0921" w:rsidRDefault="008D092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07" w:history="1">
            <w:r w:rsidRPr="002E79AB">
              <w:rPr>
                <w:rStyle w:val="a6"/>
                <w:noProof/>
                <w:lang w:eastAsia="ko-KR"/>
              </w:rPr>
              <w:t>4.8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Requirements for BS capable of multi-band 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A1832" w14:textId="20411530" w:rsidR="008D0921" w:rsidRDefault="008D092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08" w:history="1">
            <w:r w:rsidRPr="002E79AB">
              <w:rPr>
                <w:rStyle w:val="a6"/>
                <w:noProof/>
                <w:lang w:eastAsia="ko-KR"/>
              </w:rPr>
              <w:t>4.9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OTA co-location with other base stations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F1027" w14:textId="6F86B5B7" w:rsidR="008D0921" w:rsidRDefault="008D0921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9849609" w:history="1">
            <w:r w:rsidRPr="002E79AB">
              <w:rPr>
                <w:rStyle w:val="a6"/>
                <w:noProof/>
                <w:lang w:eastAsia="ko-KR"/>
              </w:rPr>
              <w:t>5</w:t>
            </w:r>
            <w:r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Operating bands and channel arrangement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B87C7" w14:textId="14988763" w:rsidR="008D0921" w:rsidRDefault="008D092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10" w:history="1">
            <w:r w:rsidRPr="002E79AB">
              <w:rPr>
                <w:rStyle w:val="a6"/>
                <w:noProof/>
                <w:lang w:eastAsia="ko-KR"/>
              </w:rPr>
              <w:t>5.1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4AE71" w14:textId="576AD58B" w:rsidR="008D0921" w:rsidRDefault="008D092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11" w:history="1">
            <w:r w:rsidRPr="002E79AB">
              <w:rPr>
                <w:rStyle w:val="a6"/>
                <w:noProof/>
                <w:lang w:eastAsia="ko-KR"/>
              </w:rPr>
              <w:t>5.2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Operating bands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4F407" w14:textId="70CDAC36" w:rsidR="008D0921" w:rsidRDefault="008D092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12" w:history="1">
            <w:r w:rsidRPr="002E79AB">
              <w:rPr>
                <w:rStyle w:val="a6"/>
                <w:noProof/>
                <w:lang w:eastAsia="ko-KR"/>
              </w:rPr>
              <w:t>5.3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BS channel bandwidth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27541" w14:textId="62C8C1E3" w:rsidR="008D0921" w:rsidRDefault="008D09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13" w:history="1">
            <w:r w:rsidRPr="002E79AB">
              <w:rPr>
                <w:rStyle w:val="a6"/>
                <w:noProof/>
                <w:lang w:eastAsia="ko-KR"/>
              </w:rPr>
              <w:t>5.3.1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907BF" w14:textId="2A268660" w:rsidR="008D0921" w:rsidRDefault="008D09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14" w:history="1">
            <w:r w:rsidRPr="002E79AB">
              <w:rPr>
                <w:rStyle w:val="a6"/>
                <w:noProof/>
                <w:lang w:eastAsia="ko-KR"/>
              </w:rPr>
              <w:t>5.3.2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Transmission bandwidth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AE8A7" w14:textId="642628EF" w:rsidR="008D0921" w:rsidRDefault="008D09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15" w:history="1">
            <w:r w:rsidRPr="002E79AB">
              <w:rPr>
                <w:rStyle w:val="a6"/>
                <w:noProof/>
                <w:lang w:eastAsia="ko-KR"/>
              </w:rPr>
              <w:t>5.3.3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Minimum guardband and transmission bandwidth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C2656" w14:textId="33297430" w:rsidR="008D0921" w:rsidRDefault="008D09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16" w:history="1">
            <w:r w:rsidRPr="002E79AB">
              <w:rPr>
                <w:rStyle w:val="a6"/>
                <w:noProof/>
                <w:lang w:eastAsia="ko-KR"/>
              </w:rPr>
              <w:t>5.3.4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RB alignment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778A5" w14:textId="1372C73E" w:rsidR="008D0921" w:rsidRDefault="008D09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17" w:history="1">
            <w:r w:rsidRPr="002E79AB">
              <w:rPr>
                <w:rStyle w:val="a6"/>
                <w:noProof/>
                <w:lang w:eastAsia="ko-KR"/>
              </w:rPr>
              <w:t>5.3.5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BS channel bandwidth per operating band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C561E" w14:textId="1876D740" w:rsidR="008D0921" w:rsidRDefault="008D092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18" w:history="1">
            <w:r w:rsidRPr="002E79AB">
              <w:rPr>
                <w:rStyle w:val="a6"/>
                <w:noProof/>
              </w:rPr>
              <w:t>5.4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</w:rPr>
              <w:t>BS channel bandwidth for 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08043" w14:textId="74B609FA" w:rsidR="008D0921" w:rsidRDefault="008D09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19" w:history="1">
            <w:r w:rsidRPr="002E79AB">
              <w:rPr>
                <w:rStyle w:val="a6"/>
                <w:noProof/>
                <w:lang w:eastAsia="ko-KR"/>
              </w:rPr>
              <w:t>5.4.1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Transmission bandwidth configuration for 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54921" w14:textId="7F204621" w:rsidR="008D0921" w:rsidRDefault="008D09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20" w:history="1">
            <w:r w:rsidRPr="002E79AB">
              <w:rPr>
                <w:rStyle w:val="a6"/>
                <w:noProof/>
                <w:lang w:eastAsia="ko-KR"/>
              </w:rPr>
              <w:t>5.4.2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Minimum guardband and transmission bandwidth configuration for 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35912" w14:textId="116E48A5" w:rsidR="008D0921" w:rsidRDefault="008D092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21" w:history="1">
            <w:r w:rsidRPr="002E79AB">
              <w:rPr>
                <w:rStyle w:val="a6"/>
                <w:noProof/>
                <w:lang w:eastAsia="ko-KR"/>
              </w:rPr>
              <w:t>5.5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Channel arrangement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CD875" w14:textId="2CDDE2A5" w:rsidR="008D0921" w:rsidRDefault="008D09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22" w:history="1">
            <w:r w:rsidRPr="002E79AB">
              <w:rPr>
                <w:rStyle w:val="a6"/>
                <w:noProof/>
                <w:lang w:eastAsia="ko-KR"/>
              </w:rPr>
              <w:t>5.5.1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Channel spacing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9074D" w14:textId="3C3AAE38" w:rsidR="008D0921" w:rsidRDefault="008D09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23" w:history="1">
            <w:r w:rsidRPr="002E79AB">
              <w:rPr>
                <w:rStyle w:val="a6"/>
                <w:noProof/>
                <w:lang w:eastAsia="ko-KR"/>
              </w:rPr>
              <w:t>5.5.2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Channel raster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9E61E" w14:textId="5F6F9F6A" w:rsidR="008D0921" w:rsidRDefault="008D09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24" w:history="1">
            <w:r w:rsidRPr="002E79AB">
              <w:rPr>
                <w:rStyle w:val="a6"/>
                <w:noProof/>
                <w:lang w:eastAsia="ko-KR"/>
              </w:rPr>
              <w:t>5.5.3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Synchronization raster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E023C" w14:textId="21970D36" w:rsidR="008D0921" w:rsidRDefault="008D0921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9849625" w:history="1">
            <w:r w:rsidRPr="002E79AB">
              <w:rPr>
                <w:rStyle w:val="a6"/>
                <w:noProof/>
                <w:lang w:eastAsia="ko-KR"/>
              </w:rPr>
              <w:t>6</w:t>
            </w:r>
            <w:r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Conducted transmitter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8A2DE" w14:textId="6F32A627" w:rsidR="008D0921" w:rsidRDefault="008D092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26" w:history="1">
            <w:r w:rsidRPr="002E79AB">
              <w:rPr>
                <w:rStyle w:val="a6"/>
                <w:noProof/>
                <w:lang w:eastAsia="ko-KR"/>
              </w:rPr>
              <w:t>6.1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D0E24" w14:textId="5185D4F9" w:rsidR="008D0921" w:rsidRDefault="008D092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27" w:history="1">
            <w:r w:rsidRPr="002E79AB">
              <w:rPr>
                <w:rStyle w:val="a6"/>
                <w:noProof/>
                <w:lang w:eastAsia="ko-KR"/>
              </w:rPr>
              <w:t>6.2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Base station output power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45FB4" w14:textId="07AC19B4" w:rsidR="008D0921" w:rsidRDefault="008D09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28" w:history="1">
            <w:r w:rsidRPr="002E79AB">
              <w:rPr>
                <w:rStyle w:val="a6"/>
                <w:noProof/>
                <w:lang w:eastAsia="ko-KR"/>
              </w:rPr>
              <w:t>6.2.1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87A6B" w14:textId="73602411" w:rsidR="008D0921" w:rsidRDefault="008D09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29" w:history="1">
            <w:r w:rsidRPr="002E79AB">
              <w:rPr>
                <w:rStyle w:val="a6"/>
                <w:noProof/>
                <w:lang w:eastAsia="ko-KR"/>
              </w:rPr>
              <w:t>6.2.2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Minimum requirement for BS type 1-C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D48A4" w14:textId="4868A6FE" w:rsidR="008D0921" w:rsidRDefault="008D09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30" w:history="1">
            <w:r w:rsidRPr="002E79AB">
              <w:rPr>
                <w:rStyle w:val="a6"/>
                <w:noProof/>
                <w:lang w:eastAsia="ko-KR"/>
              </w:rPr>
              <w:t>6.2.3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Minimum requirement for BS type 1-H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89977" w14:textId="38A556E7" w:rsidR="008D0921" w:rsidRDefault="008D09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31" w:history="1">
            <w:r w:rsidRPr="002E79AB">
              <w:rPr>
                <w:rStyle w:val="a6"/>
                <w:noProof/>
                <w:lang w:eastAsia="ko-KR"/>
              </w:rPr>
              <w:t>6.2.4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Additional requirements (regional)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4348F" w14:textId="07C2CB8F" w:rsidR="008D0921" w:rsidRDefault="008D092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32" w:history="1">
            <w:r w:rsidRPr="002E79AB">
              <w:rPr>
                <w:rStyle w:val="a6"/>
                <w:noProof/>
                <w:lang w:eastAsia="ko-KR"/>
              </w:rPr>
              <w:t>6.3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Output power dynamics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132FC" w14:textId="66901966" w:rsidR="008D0921" w:rsidRDefault="008D09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33" w:history="1">
            <w:r w:rsidRPr="002E79AB">
              <w:rPr>
                <w:rStyle w:val="a6"/>
                <w:noProof/>
                <w:lang w:eastAsia="ko-KR"/>
              </w:rPr>
              <w:t>6.3.1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DA9A3" w14:textId="0ABDE0CA" w:rsidR="008D0921" w:rsidRDefault="008D09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34" w:history="1">
            <w:r w:rsidRPr="002E79AB">
              <w:rPr>
                <w:rStyle w:val="a6"/>
                <w:noProof/>
                <w:lang w:eastAsia="ko-KR"/>
              </w:rPr>
              <w:t>6.3.2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RE power control dynamic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1C5FB" w14:textId="5E6F28DF" w:rsidR="008D0921" w:rsidRDefault="008D09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35" w:history="1">
            <w:r w:rsidRPr="002E79AB">
              <w:rPr>
                <w:rStyle w:val="a6"/>
                <w:noProof/>
                <w:lang w:eastAsia="ko-KR"/>
              </w:rPr>
              <w:t>6.3.3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Total power dynamic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4FA03" w14:textId="500CE9C1" w:rsidR="008D0921" w:rsidRDefault="008D092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36" w:history="1">
            <w:r w:rsidRPr="002E79AB">
              <w:rPr>
                <w:rStyle w:val="a6"/>
                <w:noProof/>
                <w:lang w:eastAsia="ko-KR"/>
              </w:rPr>
              <w:t>6.4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Transmit ON/OFF power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81809" w14:textId="43DA5312" w:rsidR="008D0921" w:rsidRDefault="008D09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37" w:history="1">
            <w:r w:rsidRPr="002E79AB">
              <w:rPr>
                <w:rStyle w:val="a6"/>
                <w:noProof/>
                <w:lang w:eastAsia="ko-KR"/>
              </w:rPr>
              <w:t>6.4.1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Transmitter ON/OFF power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EEE08" w14:textId="7A565DF3" w:rsidR="008D0921" w:rsidRDefault="008D09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38" w:history="1">
            <w:r w:rsidRPr="002E79AB">
              <w:rPr>
                <w:rStyle w:val="a6"/>
                <w:noProof/>
                <w:lang w:eastAsia="ko-KR"/>
              </w:rPr>
              <w:t>6.4.2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Transmitter transient period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E7DCC" w14:textId="3A303347" w:rsidR="008D0921" w:rsidRDefault="008D092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39" w:history="1">
            <w:r w:rsidRPr="002E79AB">
              <w:rPr>
                <w:rStyle w:val="a6"/>
                <w:noProof/>
                <w:lang w:eastAsia="ko-KR"/>
              </w:rPr>
              <w:t>6.5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Transmitted signal quality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CF399" w14:textId="71D0B166" w:rsidR="008D0921" w:rsidRDefault="008D09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40" w:history="1">
            <w:r w:rsidRPr="002E79AB">
              <w:rPr>
                <w:rStyle w:val="a6"/>
                <w:noProof/>
                <w:lang w:eastAsia="ko-KR"/>
              </w:rPr>
              <w:t>6.5.1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Frequency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9EB0E" w14:textId="08D78F36" w:rsidR="008D0921" w:rsidRDefault="008D09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41" w:history="1">
            <w:r w:rsidRPr="002E79AB">
              <w:rPr>
                <w:rStyle w:val="a6"/>
                <w:noProof/>
                <w:lang w:eastAsia="ko-KR"/>
              </w:rPr>
              <w:t>6.5.2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Modulation Quality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B53F2" w14:textId="1D005A23" w:rsidR="008D0921" w:rsidRDefault="008D092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42" w:history="1">
            <w:r w:rsidRPr="002E79AB">
              <w:rPr>
                <w:rStyle w:val="a6"/>
                <w:noProof/>
                <w:lang w:eastAsia="ko-KR"/>
              </w:rPr>
              <w:t>6.5.3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Time alignment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05F48" w14:textId="66870801" w:rsidR="008D0921" w:rsidRDefault="008D092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9849643" w:history="1">
            <w:r w:rsidRPr="002E79AB">
              <w:rPr>
                <w:rStyle w:val="a6"/>
                <w:noProof/>
                <w:lang w:eastAsia="ko-KR"/>
              </w:rPr>
              <w:t>6.6</w:t>
            </w:r>
            <w:r>
              <w:rPr>
                <w:noProof/>
                <w:lang w:eastAsia="ko-KR"/>
              </w:rPr>
              <w:tab/>
            </w:r>
            <w:r w:rsidRPr="002E79AB">
              <w:rPr>
                <w:rStyle w:val="a6"/>
                <w:noProof/>
                <w:lang w:eastAsia="ko-KR"/>
              </w:rPr>
              <w:t>Unwanted emissions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_Toc39849643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C02C8" w14:textId="7AC40400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7AFC02C9" w14:textId="77777777" w:rsidR="006264D4" w:rsidRDefault="006264D4">
      <w:r>
        <w:br w:type="page"/>
      </w:r>
      <w:bookmarkStart w:id="0" w:name="_GoBack"/>
      <w:bookmarkEnd w:id="0"/>
    </w:p>
    <w:p w14:paraId="7AFC02CA" w14:textId="6D9D8B12" w:rsidR="006C0865" w:rsidRDefault="002F599B" w:rsidP="00733273">
      <w:pPr>
        <w:pStyle w:val="1"/>
        <w:rPr>
          <w:lang w:eastAsia="ko-KR"/>
        </w:rPr>
      </w:pPr>
      <w:bookmarkStart w:id="1" w:name="_Toc39849590"/>
      <w:r>
        <w:rPr>
          <w:lang w:eastAsia="ko-KR"/>
        </w:rPr>
        <w:lastRenderedPageBreak/>
        <w:t>Scope</w:t>
      </w:r>
      <w:bookmarkEnd w:id="1"/>
    </w:p>
    <w:p w14:paraId="4FED18DD" w14:textId="2058EE94" w:rsidR="00D215C6" w:rsidRDefault="00E0168A" w:rsidP="00D215C6">
      <w:pPr>
        <w:rPr>
          <w:lang w:eastAsia="ko-KR"/>
        </w:rPr>
      </w:pPr>
      <w:r w:rsidRPr="00E0168A">
        <w:rPr>
          <w:rFonts w:hint="eastAsia"/>
          <w:lang w:eastAsia="ko-KR"/>
        </w:rPr>
        <w:t>본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문서는</w:t>
      </w:r>
      <w:r w:rsidRPr="00E0168A">
        <w:rPr>
          <w:rFonts w:hint="eastAsia"/>
          <w:lang w:eastAsia="ko-KR"/>
        </w:rPr>
        <w:t xml:space="preserve"> NR </w:t>
      </w:r>
      <w:r w:rsidRPr="00E0168A">
        <w:rPr>
          <w:rFonts w:hint="eastAsia"/>
          <w:lang w:eastAsia="ko-KR"/>
        </w:rPr>
        <w:t>기지국</w:t>
      </w:r>
      <w:r w:rsidRPr="00E0168A">
        <w:rPr>
          <w:rFonts w:hint="eastAsia"/>
          <w:lang w:eastAsia="ko-KR"/>
        </w:rPr>
        <w:t xml:space="preserve"> (BS)</w:t>
      </w:r>
      <w:r w:rsidRPr="00E0168A">
        <w:rPr>
          <w:rFonts w:hint="eastAsia"/>
          <w:lang w:eastAsia="ko-KR"/>
        </w:rPr>
        <w:t>의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최소</w:t>
      </w:r>
      <w:r w:rsidRPr="00E0168A">
        <w:rPr>
          <w:rFonts w:hint="eastAsia"/>
          <w:lang w:eastAsia="ko-KR"/>
        </w:rPr>
        <w:t xml:space="preserve"> RF </w:t>
      </w:r>
      <w:r w:rsidRPr="00E0168A">
        <w:rPr>
          <w:rFonts w:hint="eastAsia"/>
          <w:lang w:eastAsia="ko-KR"/>
        </w:rPr>
        <w:t>특성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및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최소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성능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요구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사항을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설정한다</w:t>
      </w:r>
      <w:r w:rsidRPr="00E0168A">
        <w:rPr>
          <w:rFonts w:hint="eastAsia"/>
          <w:lang w:eastAsia="ko-KR"/>
        </w:rPr>
        <w:t>.</w:t>
      </w:r>
    </w:p>
    <w:p w14:paraId="47914D93" w14:textId="77777777" w:rsidR="00891B26" w:rsidRDefault="00891B26" w:rsidP="00800DF6">
      <w:pPr>
        <w:rPr>
          <w:lang w:eastAsia="ko-KR"/>
        </w:rPr>
      </w:pPr>
    </w:p>
    <w:p w14:paraId="492AA404" w14:textId="327E05EF" w:rsidR="008D7715" w:rsidRDefault="007E7BBB" w:rsidP="007E7BBB">
      <w:pPr>
        <w:pStyle w:val="1"/>
        <w:rPr>
          <w:lang w:eastAsia="ko-KR"/>
        </w:rPr>
      </w:pPr>
      <w:bookmarkStart w:id="2" w:name="_Toc39849591"/>
      <w:r>
        <w:rPr>
          <w:rFonts w:hint="eastAsia"/>
          <w:lang w:eastAsia="ko-KR"/>
        </w:rPr>
        <w:t>R</w:t>
      </w:r>
      <w:r>
        <w:rPr>
          <w:lang w:eastAsia="ko-KR"/>
        </w:rPr>
        <w:t>eferences</w:t>
      </w:r>
      <w:bookmarkEnd w:id="2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8641"/>
      </w:tblGrid>
      <w:tr w:rsidR="00076212" w14:paraId="554A488B" w14:textId="77777777" w:rsidTr="00076212">
        <w:tc>
          <w:tcPr>
            <w:tcW w:w="709" w:type="dxa"/>
          </w:tcPr>
          <w:p w14:paraId="7B21E9F1" w14:textId="1A4C8ECB" w:rsidR="00076212" w:rsidRDefault="00076212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[1]</w:t>
            </w:r>
          </w:p>
        </w:tc>
        <w:tc>
          <w:tcPr>
            <w:tcW w:w="8641" w:type="dxa"/>
          </w:tcPr>
          <w:p w14:paraId="5F18CBAB" w14:textId="0F4EE1CC" w:rsidR="00076212" w:rsidRDefault="00076212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3GPP TR 21.905: “</w:t>
            </w:r>
            <w:r w:rsidRPr="001E490E">
              <w:rPr>
                <w:color w:val="00B0F0"/>
                <w:lang w:eastAsia="ko-KR"/>
              </w:rPr>
              <w:t>Vocabulary for 3GPP Specifications</w:t>
            </w:r>
            <w:r>
              <w:rPr>
                <w:lang w:eastAsia="ko-KR"/>
              </w:rPr>
              <w:t>”</w:t>
            </w:r>
            <w:r w:rsidR="00BE2E73">
              <w:rPr>
                <w:lang w:eastAsia="ko-KR"/>
              </w:rPr>
              <w:t>.</w:t>
            </w:r>
          </w:p>
        </w:tc>
      </w:tr>
      <w:tr w:rsidR="00BE2E73" w14:paraId="6A2DE1E8" w14:textId="77777777" w:rsidTr="00076212">
        <w:tc>
          <w:tcPr>
            <w:tcW w:w="709" w:type="dxa"/>
          </w:tcPr>
          <w:p w14:paraId="1224CAC7" w14:textId="12771BEF" w:rsidR="00BE2E73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[2]</w:t>
            </w:r>
          </w:p>
        </w:tc>
        <w:tc>
          <w:tcPr>
            <w:tcW w:w="8641" w:type="dxa"/>
          </w:tcPr>
          <w:p w14:paraId="2883FA81" w14:textId="24AF7AD3" w:rsidR="00BE2E73" w:rsidRDefault="00BE2E73" w:rsidP="006C0865">
            <w:pPr>
              <w:rPr>
                <w:lang w:eastAsia="ko-KR"/>
              </w:rPr>
            </w:pPr>
            <w:r w:rsidRPr="00BE2E73">
              <w:rPr>
                <w:lang w:eastAsia="ko-KR"/>
              </w:rPr>
              <w:t>ITU-R Recommendation SM.329: "</w:t>
            </w:r>
            <w:r w:rsidRPr="00BE2E73">
              <w:rPr>
                <w:color w:val="00B0F0"/>
                <w:lang w:eastAsia="ko-KR"/>
              </w:rPr>
              <w:t>Unwanted emissions in the spurious domain</w:t>
            </w:r>
            <w:r w:rsidRPr="00BE2E73">
              <w:rPr>
                <w:lang w:eastAsia="ko-KR"/>
              </w:rPr>
              <w:t>".</w:t>
            </w:r>
          </w:p>
        </w:tc>
      </w:tr>
      <w:tr w:rsidR="001E490E" w14:paraId="6465ADF9" w14:textId="77777777" w:rsidTr="00076212">
        <w:tc>
          <w:tcPr>
            <w:tcW w:w="709" w:type="dxa"/>
          </w:tcPr>
          <w:p w14:paraId="1FF9FD8C" w14:textId="11F46B05" w:rsidR="001E490E" w:rsidRDefault="001E490E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</w:t>
            </w:r>
            <w:r w:rsidR="00BE2E73">
              <w:rPr>
                <w:lang w:eastAsia="ko-KR"/>
              </w:rPr>
              <w:t>3</w:t>
            </w:r>
            <w:r>
              <w:rPr>
                <w:lang w:eastAsia="ko-KR"/>
              </w:rPr>
              <w:t>]</w:t>
            </w:r>
          </w:p>
        </w:tc>
        <w:tc>
          <w:tcPr>
            <w:tcW w:w="8641" w:type="dxa"/>
          </w:tcPr>
          <w:p w14:paraId="54809875" w14:textId="453CF1F6" w:rsidR="001E490E" w:rsidRDefault="001E490E" w:rsidP="006C0865">
            <w:pPr>
              <w:rPr>
                <w:lang w:eastAsia="ko-KR"/>
              </w:rPr>
            </w:pPr>
            <w:r w:rsidRPr="001E490E">
              <w:rPr>
                <w:lang w:eastAsia="ko-KR"/>
              </w:rPr>
              <w:t>Recommendation ITU-R SM.328: "</w:t>
            </w:r>
            <w:r w:rsidRPr="001E490E">
              <w:rPr>
                <w:color w:val="00B0F0"/>
                <w:lang w:eastAsia="ko-KR"/>
              </w:rPr>
              <w:t>Spectra and bandwidth of emissions</w:t>
            </w:r>
            <w:r w:rsidRPr="001E490E">
              <w:rPr>
                <w:lang w:eastAsia="ko-KR"/>
              </w:rPr>
              <w:t>".</w:t>
            </w:r>
          </w:p>
        </w:tc>
      </w:tr>
      <w:tr w:rsidR="001E490E" w14:paraId="1378E585" w14:textId="77777777" w:rsidTr="00076212">
        <w:tc>
          <w:tcPr>
            <w:tcW w:w="709" w:type="dxa"/>
          </w:tcPr>
          <w:p w14:paraId="228C85CF" w14:textId="78CB96E9" w:rsidR="001E490E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[4]</w:t>
            </w:r>
          </w:p>
        </w:tc>
        <w:tc>
          <w:tcPr>
            <w:tcW w:w="8641" w:type="dxa"/>
          </w:tcPr>
          <w:p w14:paraId="03F61B10" w14:textId="1D01BBE0" w:rsidR="001E490E" w:rsidRDefault="00BE2E73" w:rsidP="006C0865">
            <w:pPr>
              <w:rPr>
                <w:lang w:eastAsia="ko-KR"/>
              </w:rPr>
            </w:pPr>
            <w:r w:rsidRPr="005E0FF8">
              <w:rPr>
                <w:lang w:eastAsia="ko-KR"/>
              </w:rPr>
              <w:t>3GPP TR 25.942: "RF system scenarios"</w:t>
            </w:r>
            <w:r>
              <w:rPr>
                <w:lang w:eastAsia="ko-KR"/>
              </w:rPr>
              <w:t>.</w:t>
            </w:r>
          </w:p>
        </w:tc>
      </w:tr>
      <w:tr w:rsidR="00BE2E73" w14:paraId="6045A9A4" w14:textId="77777777" w:rsidTr="00076212">
        <w:tc>
          <w:tcPr>
            <w:tcW w:w="709" w:type="dxa"/>
          </w:tcPr>
          <w:p w14:paraId="2FAA03C2" w14:textId="32BD5789" w:rsidR="00BE2E73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[5]</w:t>
            </w:r>
          </w:p>
        </w:tc>
        <w:tc>
          <w:tcPr>
            <w:tcW w:w="8641" w:type="dxa"/>
          </w:tcPr>
          <w:p w14:paraId="285F04BE" w14:textId="258D75BD" w:rsidR="00BE2E73" w:rsidRPr="005E0FF8" w:rsidRDefault="00760804" w:rsidP="006C0865">
            <w:pPr>
              <w:rPr>
                <w:lang w:eastAsia="ko-KR"/>
              </w:rPr>
            </w:pPr>
            <w:r w:rsidRPr="00760804">
              <w:rPr>
                <w:lang w:eastAsia="ko-KR"/>
              </w:rPr>
              <w:t xml:space="preserve">3GPP </w:t>
            </w:r>
            <w:r w:rsidRPr="003A3ACF">
              <w:rPr>
                <w:color w:val="0000FF"/>
                <w:lang w:eastAsia="ko-KR"/>
              </w:rPr>
              <w:t>TS 38.141-1</w:t>
            </w:r>
            <w:r w:rsidRPr="00760804">
              <w:rPr>
                <w:lang w:eastAsia="ko-KR"/>
              </w:rPr>
              <w:t>: "</w:t>
            </w:r>
            <w:r w:rsidRPr="00760804">
              <w:rPr>
                <w:color w:val="0000FF"/>
                <w:lang w:eastAsia="ko-KR"/>
              </w:rPr>
              <w:t>NR; Base Station (BS) conformance testing; Part 1: Conducted conformance testing</w:t>
            </w:r>
            <w:r w:rsidRPr="00760804">
              <w:rPr>
                <w:lang w:eastAsia="ko-KR"/>
              </w:rPr>
              <w:t>".</w:t>
            </w:r>
          </w:p>
        </w:tc>
      </w:tr>
      <w:tr w:rsidR="00BE2E73" w14:paraId="37DF7F19" w14:textId="77777777" w:rsidTr="00076212">
        <w:tc>
          <w:tcPr>
            <w:tcW w:w="709" w:type="dxa"/>
          </w:tcPr>
          <w:p w14:paraId="696DBF03" w14:textId="33876A6A" w:rsidR="00BE2E73" w:rsidRDefault="003A3ACF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[6]</w:t>
            </w:r>
          </w:p>
        </w:tc>
        <w:tc>
          <w:tcPr>
            <w:tcW w:w="8641" w:type="dxa"/>
          </w:tcPr>
          <w:p w14:paraId="3245B939" w14:textId="0F46CBAA" w:rsidR="00BE2E73" w:rsidRPr="005E0FF8" w:rsidRDefault="003A3ACF" w:rsidP="006C0865">
            <w:pPr>
              <w:rPr>
                <w:lang w:eastAsia="ko-KR"/>
              </w:rPr>
            </w:pPr>
            <w:r w:rsidRPr="003A3ACF">
              <w:rPr>
                <w:lang w:eastAsia="ko-KR"/>
              </w:rPr>
              <w:t xml:space="preserve">3GPP TS </w:t>
            </w:r>
            <w:r w:rsidRPr="003A3ACF">
              <w:rPr>
                <w:color w:val="0000FF"/>
                <w:lang w:eastAsia="ko-KR"/>
              </w:rPr>
              <w:t>38.141-2</w:t>
            </w:r>
            <w:r w:rsidRPr="003A3ACF">
              <w:rPr>
                <w:lang w:eastAsia="ko-KR"/>
              </w:rPr>
              <w:t>: "</w:t>
            </w:r>
            <w:r w:rsidRPr="003A3ACF">
              <w:rPr>
                <w:color w:val="0000FF"/>
                <w:lang w:eastAsia="ko-KR"/>
              </w:rPr>
              <w:t>NR; Base Station (BS) conformance testing; Part 2: Radiated conformance testing</w:t>
            </w:r>
            <w:r w:rsidRPr="003A3ACF">
              <w:rPr>
                <w:lang w:eastAsia="ko-KR"/>
              </w:rPr>
              <w:t>".</w:t>
            </w:r>
          </w:p>
        </w:tc>
      </w:tr>
      <w:tr w:rsidR="00FD1E7F" w14:paraId="5A350FA5" w14:textId="77777777" w:rsidTr="00076212">
        <w:tc>
          <w:tcPr>
            <w:tcW w:w="709" w:type="dxa"/>
          </w:tcPr>
          <w:p w14:paraId="0F659E44" w14:textId="4D97617C" w:rsidR="00FD1E7F" w:rsidRDefault="00FD1E7F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[7]</w:t>
            </w:r>
          </w:p>
        </w:tc>
        <w:tc>
          <w:tcPr>
            <w:tcW w:w="8641" w:type="dxa"/>
          </w:tcPr>
          <w:p w14:paraId="487561C8" w14:textId="251629BB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Recommendation ITU-R M.1545: "Measurement uncertainty as it applies to test limits for the terrestrial component of International Mobile Telecommunications-2000".</w:t>
            </w:r>
          </w:p>
        </w:tc>
      </w:tr>
      <w:tr w:rsidR="00FD1E7F" w14:paraId="357C022C" w14:textId="77777777" w:rsidTr="00076212">
        <w:tc>
          <w:tcPr>
            <w:tcW w:w="709" w:type="dxa"/>
          </w:tcPr>
          <w:p w14:paraId="4CD518ED" w14:textId="1C046FC2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[8]</w:t>
            </w:r>
          </w:p>
        </w:tc>
        <w:tc>
          <w:tcPr>
            <w:tcW w:w="8641" w:type="dxa"/>
          </w:tcPr>
          <w:p w14:paraId="262A07DA" w14:textId="63ED46E5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"Title 47 of the Code of Federal Regulations (CFR)", Federal Communications Commission.</w:t>
            </w:r>
          </w:p>
        </w:tc>
      </w:tr>
      <w:tr w:rsidR="00FD1E7F" w14:paraId="70EC94C2" w14:textId="77777777" w:rsidTr="00076212">
        <w:tc>
          <w:tcPr>
            <w:tcW w:w="709" w:type="dxa"/>
          </w:tcPr>
          <w:p w14:paraId="5D83DABA" w14:textId="407C0585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[9]</w:t>
            </w:r>
          </w:p>
        </w:tc>
        <w:tc>
          <w:tcPr>
            <w:tcW w:w="8641" w:type="dxa"/>
          </w:tcPr>
          <w:p w14:paraId="266AF959" w14:textId="00C80982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3GPP TS 38.211: "</w:t>
            </w:r>
            <w:r w:rsidRPr="00227F80">
              <w:rPr>
                <w:color w:val="00B0F0"/>
                <w:lang w:eastAsia="ko-KR"/>
              </w:rPr>
              <w:t>NR; Physical channels and modulation</w:t>
            </w:r>
            <w:r w:rsidRPr="00227F80">
              <w:rPr>
                <w:lang w:eastAsia="ko-KR"/>
              </w:rPr>
              <w:t>".</w:t>
            </w:r>
          </w:p>
        </w:tc>
      </w:tr>
      <w:tr w:rsidR="00FD1E7F" w14:paraId="1335F762" w14:textId="77777777" w:rsidTr="00076212">
        <w:tc>
          <w:tcPr>
            <w:tcW w:w="709" w:type="dxa"/>
          </w:tcPr>
          <w:p w14:paraId="2FC4C4A6" w14:textId="36AAE55D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[10]</w:t>
            </w:r>
          </w:p>
        </w:tc>
        <w:tc>
          <w:tcPr>
            <w:tcW w:w="8641" w:type="dxa"/>
          </w:tcPr>
          <w:p w14:paraId="2AB8EBAC" w14:textId="663F9E2A" w:rsidR="00FD1E7F" w:rsidRPr="003A3ACF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3GPP TS 38.213: "</w:t>
            </w:r>
            <w:r w:rsidRPr="00AC33B8">
              <w:rPr>
                <w:color w:val="00B0F0"/>
                <w:lang w:eastAsia="ko-KR"/>
              </w:rPr>
              <w:t>NR; Physical layer procedures for control</w:t>
            </w:r>
            <w:r w:rsidRPr="00AC33B8">
              <w:rPr>
                <w:lang w:eastAsia="ko-KR"/>
              </w:rPr>
              <w:t>".</w:t>
            </w:r>
          </w:p>
        </w:tc>
      </w:tr>
      <w:tr w:rsidR="00BE2E73" w14:paraId="6326B301" w14:textId="77777777" w:rsidTr="00076212">
        <w:tc>
          <w:tcPr>
            <w:tcW w:w="709" w:type="dxa"/>
          </w:tcPr>
          <w:p w14:paraId="66C4AED7" w14:textId="7F2BC933" w:rsidR="00BE2E73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[11]</w:t>
            </w:r>
          </w:p>
        </w:tc>
        <w:tc>
          <w:tcPr>
            <w:tcW w:w="8641" w:type="dxa"/>
          </w:tcPr>
          <w:p w14:paraId="22744FD0" w14:textId="21A0ADF1" w:rsidR="00BE2E73" w:rsidRPr="005E0FF8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3GPP TS 38.331: "</w:t>
            </w:r>
            <w:r w:rsidRPr="00AC33B8">
              <w:rPr>
                <w:color w:val="00B0F0"/>
                <w:lang w:eastAsia="ko-KR"/>
              </w:rPr>
              <w:t>NR; Radio Resource Control (RRC); Protocol specification</w:t>
            </w:r>
            <w:r w:rsidRPr="00AC33B8">
              <w:rPr>
                <w:lang w:eastAsia="ko-KR"/>
              </w:rPr>
              <w:t>".</w:t>
            </w:r>
          </w:p>
        </w:tc>
      </w:tr>
      <w:tr w:rsidR="00BE2E73" w14:paraId="0D8A9EF9" w14:textId="77777777" w:rsidTr="00076212">
        <w:tc>
          <w:tcPr>
            <w:tcW w:w="709" w:type="dxa"/>
          </w:tcPr>
          <w:p w14:paraId="33E4F507" w14:textId="62392B57" w:rsidR="00BE2E73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[12]</w:t>
            </w:r>
          </w:p>
        </w:tc>
        <w:tc>
          <w:tcPr>
            <w:tcW w:w="8641" w:type="dxa"/>
          </w:tcPr>
          <w:p w14:paraId="7198CA02" w14:textId="1F1C05A3" w:rsidR="00BE2E73" w:rsidRPr="005E0FF8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ECC/DEC/(17)06: "The harmonised use of the frequency bands 1427-1452 MHz and 1492-1518 MHz for Mobile/Fixed Communications Networks Supplemental Downlink (MFCN SDL)"</w:t>
            </w:r>
          </w:p>
        </w:tc>
      </w:tr>
      <w:tr w:rsidR="001E490E" w14:paraId="3F002F14" w14:textId="77777777" w:rsidTr="00076212">
        <w:tc>
          <w:tcPr>
            <w:tcW w:w="709" w:type="dxa"/>
          </w:tcPr>
          <w:p w14:paraId="36FD709F" w14:textId="42FED3D4" w:rsidR="001E490E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[13]</w:t>
            </w:r>
          </w:p>
        </w:tc>
        <w:tc>
          <w:tcPr>
            <w:tcW w:w="8641" w:type="dxa"/>
          </w:tcPr>
          <w:p w14:paraId="33D64ACB" w14:textId="7096ED56" w:rsidR="001E490E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36.104: "</w:t>
            </w:r>
            <w:r w:rsidRPr="00420B56">
              <w:rPr>
                <w:color w:val="00B050"/>
                <w:lang w:eastAsia="ko-KR"/>
              </w:rPr>
              <w:t>Evolved Universal Terrestrial Radio Access (E-UTRA); Base Station (BS) radio transmission and reception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6D52B554" w14:textId="77777777" w:rsidTr="00076212">
        <w:tc>
          <w:tcPr>
            <w:tcW w:w="709" w:type="dxa"/>
          </w:tcPr>
          <w:p w14:paraId="63CF3FBB" w14:textId="10F1C44D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[14]</w:t>
            </w:r>
          </w:p>
        </w:tc>
        <w:tc>
          <w:tcPr>
            <w:tcW w:w="8641" w:type="dxa"/>
          </w:tcPr>
          <w:p w14:paraId="20CCD6A1" w14:textId="151887C1" w:rsidR="00AC33B8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37.105: "</w:t>
            </w:r>
            <w:r w:rsidRPr="00420B56">
              <w:rPr>
                <w:color w:val="00B050"/>
                <w:lang w:eastAsia="ko-KR"/>
              </w:rPr>
              <w:t>Active Antenna System (AAS) Base Station (BS) transmission and reception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1C443597" w14:textId="77777777" w:rsidTr="00076212">
        <w:tc>
          <w:tcPr>
            <w:tcW w:w="709" w:type="dxa"/>
          </w:tcPr>
          <w:p w14:paraId="012E2EDD" w14:textId="66BD79D9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[15]</w:t>
            </w:r>
          </w:p>
        </w:tc>
        <w:tc>
          <w:tcPr>
            <w:tcW w:w="8641" w:type="dxa"/>
          </w:tcPr>
          <w:p w14:paraId="63C8752D" w14:textId="0D5C5E70" w:rsidR="00AC33B8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38.212: "</w:t>
            </w:r>
            <w:r w:rsidRPr="00420B56">
              <w:rPr>
                <w:color w:val="00B0F0"/>
                <w:lang w:eastAsia="ko-KR"/>
              </w:rPr>
              <w:t>NR; Multiplexing and channel coding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26175D05" w14:textId="77777777" w:rsidTr="00076212">
        <w:tc>
          <w:tcPr>
            <w:tcW w:w="709" w:type="dxa"/>
          </w:tcPr>
          <w:p w14:paraId="631BA44C" w14:textId="2E57F527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[16]</w:t>
            </w:r>
          </w:p>
        </w:tc>
        <w:tc>
          <w:tcPr>
            <w:tcW w:w="8641" w:type="dxa"/>
          </w:tcPr>
          <w:p w14:paraId="367AF50A" w14:textId="1F860739" w:rsidR="00AC33B8" w:rsidRDefault="00A6200B" w:rsidP="006C0865">
            <w:pPr>
              <w:rPr>
                <w:lang w:eastAsia="ko-KR"/>
              </w:rPr>
            </w:pPr>
            <w:r w:rsidRPr="00A6200B">
              <w:rPr>
                <w:lang w:eastAsia="ko-KR"/>
              </w:rPr>
              <w:t>3GPP TR 38.901: "Study on channel model for frequencies from 0.5 to 100 GHz"</w:t>
            </w:r>
          </w:p>
        </w:tc>
      </w:tr>
      <w:tr w:rsidR="00AC33B8" w14:paraId="13FB48E2" w14:textId="77777777" w:rsidTr="00076212">
        <w:tc>
          <w:tcPr>
            <w:tcW w:w="709" w:type="dxa"/>
          </w:tcPr>
          <w:p w14:paraId="3A000F41" w14:textId="17759374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[17]</w:t>
            </w:r>
          </w:p>
        </w:tc>
        <w:tc>
          <w:tcPr>
            <w:tcW w:w="8641" w:type="dxa"/>
          </w:tcPr>
          <w:p w14:paraId="2F5611F2" w14:textId="0E6A5C2A" w:rsidR="00AC33B8" w:rsidRDefault="00A6200B" w:rsidP="006C0865">
            <w:pPr>
              <w:rPr>
                <w:lang w:eastAsia="ko-KR"/>
              </w:rPr>
            </w:pPr>
            <w:r w:rsidRPr="00A6200B">
              <w:rPr>
                <w:lang w:eastAsia="ko-KR"/>
              </w:rPr>
              <w:t>3GPP TS 38.101-1: "</w:t>
            </w:r>
            <w:r w:rsidRPr="00A6200B">
              <w:rPr>
                <w:color w:val="00B050"/>
                <w:lang w:eastAsia="ko-KR"/>
              </w:rPr>
              <w:t>NR; User Equipment (UE) radio transmission and reception; Part 1: Range 1 Standalone</w:t>
            </w:r>
            <w:r w:rsidRPr="00A6200B">
              <w:rPr>
                <w:lang w:eastAsia="ko-KR"/>
              </w:rPr>
              <w:t>".</w:t>
            </w:r>
          </w:p>
        </w:tc>
      </w:tr>
      <w:tr w:rsidR="00AC33B8" w14:paraId="472B576E" w14:textId="77777777" w:rsidTr="00076212">
        <w:tc>
          <w:tcPr>
            <w:tcW w:w="709" w:type="dxa"/>
          </w:tcPr>
          <w:p w14:paraId="29487A43" w14:textId="6CA3839E" w:rsidR="00AC33B8" w:rsidRDefault="00A6200B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[18]</w:t>
            </w:r>
          </w:p>
        </w:tc>
        <w:tc>
          <w:tcPr>
            <w:tcW w:w="8641" w:type="dxa"/>
          </w:tcPr>
          <w:p w14:paraId="5C8721DF" w14:textId="066B6133" w:rsidR="00AC33B8" w:rsidRDefault="000F6BDA" w:rsidP="006C0865">
            <w:pPr>
              <w:rPr>
                <w:lang w:eastAsia="ko-KR"/>
              </w:rPr>
            </w:pPr>
            <w:r w:rsidRPr="000F6BDA">
              <w:rPr>
                <w:lang w:eastAsia="ko-KR"/>
              </w:rPr>
              <w:t>3GPP TS 38.101-2: "</w:t>
            </w:r>
            <w:r w:rsidRPr="000F6BDA">
              <w:rPr>
                <w:color w:val="00B050"/>
                <w:lang w:eastAsia="ko-KR"/>
              </w:rPr>
              <w:t>NR; User Equipment (UE) radio transmission and reception; Part 2: Range 2 Standalone</w:t>
            </w:r>
            <w:r w:rsidRPr="000F6BDA">
              <w:rPr>
                <w:lang w:eastAsia="ko-KR"/>
              </w:rPr>
              <w:t>"</w:t>
            </w:r>
          </w:p>
        </w:tc>
      </w:tr>
      <w:tr w:rsidR="00A6200B" w14:paraId="4E3876A3" w14:textId="77777777" w:rsidTr="00076212">
        <w:tc>
          <w:tcPr>
            <w:tcW w:w="709" w:type="dxa"/>
          </w:tcPr>
          <w:p w14:paraId="4EBB596C" w14:textId="0D3A2C0F" w:rsidR="00A6200B" w:rsidRDefault="00A6200B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[19]</w:t>
            </w:r>
          </w:p>
        </w:tc>
        <w:tc>
          <w:tcPr>
            <w:tcW w:w="8641" w:type="dxa"/>
          </w:tcPr>
          <w:p w14:paraId="046267E5" w14:textId="134B88D9" w:rsidR="00A6200B" w:rsidRDefault="000F6BDA" w:rsidP="006C0865">
            <w:pPr>
              <w:rPr>
                <w:lang w:eastAsia="ko-KR"/>
              </w:rPr>
            </w:pPr>
            <w:r w:rsidRPr="000F6BDA">
              <w:rPr>
                <w:lang w:eastAsia="ko-KR"/>
              </w:rPr>
              <w:t>ERC Recommendation 74-01, "</w:t>
            </w:r>
            <w:r w:rsidRPr="000F6BDA">
              <w:rPr>
                <w:color w:val="00B050"/>
                <w:lang w:eastAsia="ko-KR"/>
              </w:rPr>
              <w:t>Unwanted emissions in the spurious domain</w:t>
            </w:r>
            <w:r w:rsidRPr="000F6BDA">
              <w:rPr>
                <w:lang w:eastAsia="ko-KR"/>
              </w:rPr>
              <w:t>".</w:t>
            </w:r>
          </w:p>
        </w:tc>
      </w:tr>
    </w:tbl>
    <w:p w14:paraId="45A6AFF0" w14:textId="26B85305" w:rsidR="008D7715" w:rsidRDefault="008D7715" w:rsidP="006C0865">
      <w:pPr>
        <w:rPr>
          <w:lang w:eastAsia="ko-KR"/>
        </w:rPr>
      </w:pPr>
    </w:p>
    <w:p w14:paraId="4B4A7A23" w14:textId="30AB3500" w:rsidR="00394C36" w:rsidRDefault="00D02F78" w:rsidP="00394C36">
      <w:pPr>
        <w:pStyle w:val="1"/>
        <w:rPr>
          <w:lang w:eastAsia="ko-KR"/>
        </w:rPr>
      </w:pPr>
      <w:bookmarkStart w:id="3" w:name="_Toc39849592"/>
      <w:r>
        <w:rPr>
          <w:lang w:eastAsia="ko-KR"/>
        </w:rPr>
        <w:t>Definitions, symbols and abbreviations</w:t>
      </w:r>
      <w:bookmarkEnd w:id="3"/>
    </w:p>
    <w:p w14:paraId="0EA7DF62" w14:textId="5253BFEF" w:rsidR="00995065" w:rsidRDefault="0095476B" w:rsidP="0095476B">
      <w:pPr>
        <w:pStyle w:val="2"/>
        <w:rPr>
          <w:lang w:eastAsia="ko-KR"/>
        </w:rPr>
      </w:pPr>
      <w:bookmarkStart w:id="4" w:name="_Toc39849593"/>
      <w:r>
        <w:rPr>
          <w:lang w:eastAsia="ko-KR"/>
        </w:rPr>
        <w:t>Definitions</w:t>
      </w:r>
      <w:bookmarkEnd w:id="4"/>
    </w:p>
    <w:p w14:paraId="71F70F02" w14:textId="5F1D7956" w:rsidR="00AB76B5" w:rsidRDefault="005956A8" w:rsidP="00AB76B5">
      <w:pPr>
        <w:rPr>
          <w:lang w:eastAsia="ko-KR"/>
        </w:rPr>
      </w:pPr>
      <w:r w:rsidRPr="005956A8">
        <w:rPr>
          <w:rFonts w:hint="eastAsia"/>
          <w:lang w:eastAsia="ko-KR"/>
        </w:rPr>
        <w:t>본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문서의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목적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상</w:t>
      </w:r>
      <w:r w:rsidRPr="005956A8">
        <w:rPr>
          <w:rFonts w:hint="eastAsia"/>
          <w:lang w:eastAsia="ko-KR"/>
        </w:rPr>
        <w:t xml:space="preserve">, 3GPP TR 21.905 [1] </w:t>
      </w:r>
      <w:r w:rsidRPr="005956A8">
        <w:rPr>
          <w:rFonts w:hint="eastAsia"/>
          <w:lang w:eastAsia="ko-KR"/>
        </w:rPr>
        <w:t>및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다음에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주어진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용어와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정의가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5956A8">
        <w:rPr>
          <w:rFonts w:hint="eastAsia"/>
          <w:lang w:eastAsia="ko-KR"/>
        </w:rPr>
        <w:t>다</w:t>
      </w:r>
      <w:r w:rsidRPr="005956A8">
        <w:rPr>
          <w:rFonts w:hint="eastAsia"/>
          <w:lang w:eastAsia="ko-KR"/>
        </w:rPr>
        <w:t xml:space="preserve">. </w:t>
      </w:r>
      <w:r w:rsidRPr="005956A8">
        <w:rPr>
          <w:rFonts w:hint="eastAsia"/>
          <w:lang w:eastAsia="ko-KR"/>
        </w:rPr>
        <w:t>본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문서에서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정의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된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용어는</w:t>
      </w:r>
      <w:r w:rsidRPr="005956A8">
        <w:rPr>
          <w:rFonts w:hint="eastAsia"/>
          <w:lang w:eastAsia="ko-KR"/>
        </w:rPr>
        <w:t xml:space="preserve"> 3GPP TR 21.905</w:t>
      </w:r>
      <w:r w:rsidRPr="005956A8">
        <w:rPr>
          <w:rFonts w:hint="eastAsia"/>
          <w:lang w:eastAsia="ko-KR"/>
        </w:rPr>
        <w:t>에서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동일한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정의보다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우선한다</w:t>
      </w:r>
      <w:r w:rsidRPr="005956A8">
        <w:rPr>
          <w:rFonts w:hint="eastAsia"/>
          <w:lang w:eastAsia="ko-KR"/>
        </w:rPr>
        <w:t xml:space="preserve"> [1].</w:t>
      </w:r>
    </w:p>
    <w:p w14:paraId="08C4C4E4" w14:textId="242B1C61" w:rsidR="0012498A" w:rsidRDefault="0012498A" w:rsidP="00AB76B5">
      <w:pPr>
        <w:rPr>
          <w:lang w:eastAsia="ko-KR"/>
        </w:rPr>
      </w:pPr>
      <w:r w:rsidRPr="00C26498">
        <w:rPr>
          <w:b/>
          <w:bCs/>
          <w:lang w:eastAsia="ko-KR"/>
        </w:rPr>
        <w:lastRenderedPageBreak/>
        <w:t>Aggregated BS Channel Bandwidth</w:t>
      </w:r>
      <w:r>
        <w:rPr>
          <w:lang w:eastAsia="ko-KR"/>
        </w:rPr>
        <w:t xml:space="preserve">: </w:t>
      </w:r>
      <w:r w:rsidRPr="0012498A">
        <w:rPr>
          <w:rFonts w:hint="eastAsia"/>
          <w:lang w:eastAsia="ko-KR"/>
        </w:rPr>
        <w:t>기지국이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여러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개의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연속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집계된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반송파를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송수신하는</w:t>
      </w:r>
      <w:r w:rsidRPr="0012498A">
        <w:rPr>
          <w:rFonts w:hint="eastAsia"/>
          <w:lang w:eastAsia="ko-KR"/>
        </w:rPr>
        <w:t xml:space="preserve"> RF </w:t>
      </w:r>
      <w:r w:rsidRPr="0012498A">
        <w:rPr>
          <w:rFonts w:hint="eastAsia"/>
          <w:lang w:eastAsia="ko-KR"/>
        </w:rPr>
        <w:t>대역폭</w:t>
      </w:r>
      <w:r w:rsidRPr="0012498A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2498A">
        <w:rPr>
          <w:rFonts w:hint="eastAsia"/>
          <w:lang w:eastAsia="ko-KR"/>
        </w:rPr>
        <w:t>집계된</w:t>
      </w:r>
      <w:r w:rsidRPr="0012498A">
        <w:rPr>
          <w:rFonts w:hint="eastAsia"/>
          <w:lang w:eastAsia="ko-KR"/>
        </w:rPr>
        <w:t xml:space="preserve"> BS </w:t>
      </w:r>
      <w:r w:rsidRPr="0012498A">
        <w:rPr>
          <w:rFonts w:hint="eastAsia"/>
          <w:lang w:eastAsia="ko-KR"/>
        </w:rPr>
        <w:t>채널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대역폭은</w:t>
      </w:r>
      <w:r w:rsidRPr="0012498A">
        <w:rPr>
          <w:rFonts w:hint="eastAsia"/>
          <w:lang w:eastAsia="ko-KR"/>
        </w:rPr>
        <w:t xml:space="preserve"> MHz</w:t>
      </w:r>
      <w:r w:rsidRPr="0012498A">
        <w:rPr>
          <w:rFonts w:hint="eastAsia"/>
          <w:lang w:eastAsia="ko-KR"/>
        </w:rPr>
        <w:t>로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측정된다</w:t>
      </w:r>
      <w:r w:rsidRPr="0012498A">
        <w:rPr>
          <w:rFonts w:hint="eastAsia"/>
          <w:lang w:eastAsia="ko-KR"/>
        </w:rPr>
        <w:t>.</w:t>
      </w:r>
    </w:p>
    <w:p w14:paraId="43B26E48" w14:textId="6EE51C18" w:rsidR="00B52746" w:rsidRDefault="00F706A9" w:rsidP="005F3EB8">
      <w:pPr>
        <w:rPr>
          <w:lang w:eastAsia="ko-KR"/>
        </w:rPr>
      </w:pPr>
      <w:r w:rsidRPr="00F706A9">
        <w:rPr>
          <w:b/>
          <w:bCs/>
          <w:lang w:eastAsia="ko-KR"/>
        </w:rPr>
        <w:t>antenna connector</w:t>
      </w:r>
      <w:r w:rsidRPr="00F706A9">
        <w:rPr>
          <w:lang w:eastAsia="ko-KR"/>
        </w:rPr>
        <w:t>: connector at the conducted interface of the BS type 1-C</w:t>
      </w:r>
    </w:p>
    <w:p w14:paraId="6AA84D87" w14:textId="630486A5" w:rsidR="00B52746" w:rsidRDefault="00011DF4" w:rsidP="005F3EB8">
      <w:pPr>
        <w:rPr>
          <w:lang w:eastAsia="ko-KR"/>
        </w:rPr>
      </w:pPr>
      <w:r w:rsidRPr="00011DF4">
        <w:rPr>
          <w:b/>
          <w:bCs/>
          <w:lang w:eastAsia="ko-KR"/>
        </w:rPr>
        <w:t>active transmitter unit</w:t>
      </w:r>
      <w:r w:rsidRPr="00011DF4">
        <w:rPr>
          <w:lang w:eastAsia="ko-KR"/>
        </w:rPr>
        <w:t>: transmitter unit which is ON, and has the ability to send modulated data streams that are parallel and distinct to those sent from other transmitter units to a BS type 1-C antenna connector, or to one or more BS type 1-H TAB connectors at the transceiver array boundary</w:t>
      </w:r>
    </w:p>
    <w:p w14:paraId="563BAE51" w14:textId="39839374" w:rsidR="00B52746" w:rsidRDefault="009F5320" w:rsidP="005F3EB8">
      <w:pPr>
        <w:rPr>
          <w:lang w:eastAsia="ko-KR"/>
        </w:rPr>
      </w:pPr>
      <w:r w:rsidRPr="009F5320">
        <w:rPr>
          <w:b/>
          <w:bCs/>
          <w:lang w:eastAsia="ko-KR"/>
        </w:rPr>
        <w:t>Base Station RF Bandwidth</w:t>
      </w:r>
      <w:r w:rsidRPr="009F5320">
        <w:rPr>
          <w:lang w:eastAsia="ko-KR"/>
        </w:rPr>
        <w:t xml:space="preserve">: </w:t>
      </w:r>
      <w:r w:rsidR="00C26498" w:rsidRPr="00C26498">
        <w:rPr>
          <w:rFonts w:hint="eastAsia"/>
          <w:lang w:eastAsia="ko-KR"/>
        </w:rPr>
        <w:t>기지국이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지원되는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동작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대역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내에서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단일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또는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다중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반송파를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전송</w:t>
      </w:r>
      <w:r w:rsid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또는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수신하는</w:t>
      </w:r>
      <w:r w:rsidR="00C26498" w:rsidRPr="00C26498">
        <w:rPr>
          <w:rFonts w:hint="eastAsia"/>
          <w:lang w:eastAsia="ko-KR"/>
        </w:rPr>
        <w:t xml:space="preserve"> RF </w:t>
      </w:r>
      <w:r w:rsidR="00C26498" w:rsidRPr="00C26498">
        <w:rPr>
          <w:rFonts w:hint="eastAsia"/>
          <w:lang w:eastAsia="ko-KR"/>
        </w:rPr>
        <w:t>대역폭</w:t>
      </w:r>
      <w:r w:rsidR="007D4FEA">
        <w:rPr>
          <w:lang w:eastAsia="ko-KR"/>
        </w:rPr>
        <w:br/>
      </w:r>
      <w:r w:rsidR="007D4FEA" w:rsidRPr="007D4FEA">
        <w:rPr>
          <w:lang w:eastAsia="ko-KR"/>
        </w:rPr>
        <w:t>NOTE:</w:t>
      </w:r>
      <w:r w:rsidR="007475CF">
        <w:rPr>
          <w:lang w:eastAsia="ko-KR"/>
        </w:rPr>
        <w:tab/>
      </w:r>
      <w:r w:rsidR="008333CC" w:rsidRPr="008333CC">
        <w:rPr>
          <w:rFonts w:hint="eastAsia"/>
          <w:lang w:eastAsia="ko-KR"/>
        </w:rPr>
        <w:t>단일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캐리어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작동에서</w:t>
      </w:r>
      <w:r w:rsidR="008333CC">
        <w:rPr>
          <w:rFonts w:hint="eastAsia"/>
          <w:lang w:eastAsia="ko-KR"/>
        </w:rPr>
        <w:t>,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기지국</w:t>
      </w:r>
      <w:r w:rsidR="008333CC" w:rsidRPr="008333CC">
        <w:rPr>
          <w:rFonts w:hint="eastAsia"/>
          <w:lang w:eastAsia="ko-KR"/>
        </w:rPr>
        <w:t xml:space="preserve"> RF </w:t>
      </w:r>
      <w:r w:rsidR="008333CC" w:rsidRPr="008333CC">
        <w:rPr>
          <w:rFonts w:hint="eastAsia"/>
          <w:lang w:eastAsia="ko-KR"/>
        </w:rPr>
        <w:t>대역폭은</w:t>
      </w:r>
      <w:r w:rsidR="008333CC" w:rsidRPr="008333CC">
        <w:rPr>
          <w:rFonts w:hint="eastAsia"/>
          <w:lang w:eastAsia="ko-KR"/>
        </w:rPr>
        <w:t xml:space="preserve"> BS </w:t>
      </w:r>
      <w:r w:rsidR="008333CC" w:rsidRPr="008333CC">
        <w:rPr>
          <w:rFonts w:hint="eastAsia"/>
          <w:lang w:eastAsia="ko-KR"/>
        </w:rPr>
        <w:t>채널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대역폭과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같다</w:t>
      </w:r>
      <w:r w:rsidR="008333CC" w:rsidRPr="008333CC">
        <w:rPr>
          <w:rFonts w:hint="eastAsia"/>
          <w:lang w:eastAsia="ko-KR"/>
        </w:rPr>
        <w:t>.</w:t>
      </w:r>
    </w:p>
    <w:p w14:paraId="4188ACAA" w14:textId="6A575BED" w:rsidR="00B52746" w:rsidRDefault="00237529" w:rsidP="005F3EB8">
      <w:pPr>
        <w:rPr>
          <w:lang w:eastAsia="ko-KR"/>
        </w:rPr>
      </w:pPr>
      <w:r w:rsidRPr="00237529">
        <w:rPr>
          <w:b/>
          <w:bCs/>
          <w:lang w:eastAsia="ko-KR"/>
        </w:rPr>
        <w:t>Base Station RF Bandwidth edge</w:t>
      </w:r>
      <w:r w:rsidRPr="00237529">
        <w:rPr>
          <w:lang w:eastAsia="ko-KR"/>
        </w:rPr>
        <w:t xml:space="preserve">: </w:t>
      </w:r>
      <w:r w:rsidR="00167577" w:rsidRPr="00167577">
        <w:rPr>
          <w:rFonts w:hint="eastAsia"/>
          <w:lang w:eastAsia="ko-KR"/>
        </w:rPr>
        <w:t>기지국</w:t>
      </w:r>
      <w:r w:rsidR="00167577" w:rsidRPr="00167577">
        <w:rPr>
          <w:rFonts w:hint="eastAsia"/>
          <w:lang w:eastAsia="ko-KR"/>
        </w:rPr>
        <w:t xml:space="preserve"> RF </w:t>
      </w:r>
      <w:r w:rsidR="00167577" w:rsidRPr="00167577">
        <w:rPr>
          <w:rFonts w:hint="eastAsia"/>
          <w:lang w:eastAsia="ko-KR"/>
        </w:rPr>
        <w:t>대역폭의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에지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중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하나의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주파수</w:t>
      </w:r>
      <w:r w:rsidR="00167577" w:rsidRPr="00167577">
        <w:rPr>
          <w:rFonts w:hint="eastAsia"/>
          <w:lang w:eastAsia="ko-KR"/>
        </w:rPr>
        <w:t>.</w:t>
      </w:r>
    </w:p>
    <w:p w14:paraId="587BE8F1" w14:textId="2A74B1AE" w:rsidR="00B52746" w:rsidRDefault="00390437" w:rsidP="005F3EB8">
      <w:pPr>
        <w:rPr>
          <w:lang w:eastAsia="ko-KR"/>
        </w:rPr>
      </w:pPr>
      <w:r w:rsidRPr="00390437">
        <w:rPr>
          <w:b/>
          <w:bCs/>
          <w:lang w:eastAsia="ko-KR"/>
        </w:rPr>
        <w:t>basic limit</w:t>
      </w:r>
      <w:r w:rsidRPr="00390437">
        <w:rPr>
          <w:lang w:eastAsia="ko-KR"/>
        </w:rPr>
        <w:t>: emissions limit relating to the power supplied by a single transmitter to a single antenna transmission line in ITU-R SM.329 [5] used for the formulation of unwanted emission requirements for FR1</w:t>
      </w:r>
    </w:p>
    <w:p w14:paraId="59D139AD" w14:textId="0143D592" w:rsidR="00A34DAD" w:rsidRDefault="00A34DAD" w:rsidP="005F3EB8">
      <w:pPr>
        <w:rPr>
          <w:lang w:eastAsia="ko-KR"/>
        </w:rPr>
      </w:pPr>
      <w:r w:rsidRPr="00A34DAD">
        <w:rPr>
          <w:b/>
          <w:bCs/>
          <w:lang w:eastAsia="ko-KR"/>
        </w:rPr>
        <w:t>beam</w:t>
      </w:r>
      <w:r>
        <w:rPr>
          <w:lang w:eastAsia="ko-KR"/>
        </w:rPr>
        <w:t xml:space="preserve">: </w:t>
      </w:r>
      <w:r w:rsidR="003D447C" w:rsidRPr="003D447C">
        <w:rPr>
          <w:rFonts w:hint="eastAsia"/>
          <w:lang w:eastAsia="ko-KR"/>
        </w:rPr>
        <w:t>(</w:t>
      </w:r>
      <w:r w:rsidR="003D447C" w:rsidRPr="003D447C">
        <w:rPr>
          <w:rFonts w:hint="eastAsia"/>
          <w:lang w:eastAsia="ko-KR"/>
        </w:rPr>
        <w:t>안테나의</w:t>
      </w:r>
      <w:r w:rsidR="003D447C" w:rsidRPr="003D447C">
        <w:rPr>
          <w:rFonts w:hint="eastAsia"/>
          <w:lang w:eastAsia="ko-KR"/>
        </w:rPr>
        <w:t xml:space="preserve">) </w:t>
      </w:r>
      <w:r w:rsidR="003D447C" w:rsidRPr="003D447C">
        <w:rPr>
          <w:rFonts w:hint="eastAsia"/>
          <w:lang w:eastAsia="ko-KR"/>
        </w:rPr>
        <w:t>빔은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안테나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배열의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방사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패턴의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메인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로브</w:t>
      </w:r>
      <w:r w:rsidR="003D447C">
        <w:rPr>
          <w:rFonts w:hint="eastAsia"/>
          <w:lang w:eastAsia="ko-KR"/>
        </w:rPr>
        <w:t>이</w:t>
      </w:r>
      <w:r w:rsidR="003D447C" w:rsidRPr="003D447C">
        <w:rPr>
          <w:rFonts w:hint="eastAsia"/>
          <w:lang w:eastAsia="ko-KR"/>
        </w:rPr>
        <w:t>다</w:t>
      </w:r>
      <w:r w:rsidR="003D447C">
        <w:rPr>
          <w:rFonts w:hint="eastAsia"/>
          <w:lang w:eastAsia="ko-KR"/>
        </w:rPr>
        <w:t>.</w:t>
      </w:r>
      <w:r w:rsidR="003D447C">
        <w:rPr>
          <w:lang w:eastAsia="ko-KR"/>
        </w:rPr>
        <w:br/>
        <w:t xml:space="preserve">NOTE: </w:t>
      </w:r>
      <w:r w:rsidR="003D447C" w:rsidRPr="003D447C">
        <w:rPr>
          <w:rFonts w:hint="eastAsia"/>
          <w:lang w:eastAsia="ko-KR"/>
        </w:rPr>
        <w:t>특정</w:t>
      </w:r>
      <w:r w:rsidR="003D447C" w:rsidRPr="003D447C">
        <w:rPr>
          <w:rFonts w:hint="eastAsia"/>
          <w:lang w:eastAsia="ko-KR"/>
        </w:rPr>
        <w:t xml:space="preserve"> BS </w:t>
      </w:r>
      <w:r w:rsidR="003D447C" w:rsidRPr="003D447C">
        <w:rPr>
          <w:rFonts w:hint="eastAsia"/>
          <w:lang w:eastAsia="ko-KR"/>
        </w:rPr>
        <w:t>안테나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배열의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경우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이상의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빔이있을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있다</w:t>
      </w:r>
      <w:r w:rsidR="003D447C" w:rsidRPr="003D447C">
        <w:rPr>
          <w:rFonts w:hint="eastAsia"/>
          <w:lang w:eastAsia="ko-KR"/>
        </w:rPr>
        <w:t>.</w:t>
      </w:r>
    </w:p>
    <w:p w14:paraId="226501F4" w14:textId="45B790EF" w:rsidR="0087753A" w:rsidRDefault="00A218FC" w:rsidP="005F3EB8">
      <w:pPr>
        <w:rPr>
          <w:lang w:eastAsia="ko-KR"/>
        </w:rPr>
      </w:pPr>
      <w:r>
        <w:rPr>
          <w:b/>
          <w:bCs/>
          <w:lang w:eastAsia="ko-KR"/>
        </w:rPr>
        <w:t>b</w:t>
      </w:r>
      <w:r w:rsidR="0087753A" w:rsidRPr="0087753A">
        <w:rPr>
          <w:b/>
          <w:bCs/>
          <w:lang w:eastAsia="ko-KR"/>
        </w:rPr>
        <w:t>eam centre direction</w:t>
      </w:r>
      <w:r w:rsidR="0087753A">
        <w:rPr>
          <w:lang w:eastAsia="ko-KR"/>
        </w:rPr>
        <w:t xml:space="preserve">: </w:t>
      </w:r>
      <w:r w:rsidRPr="00A218FC">
        <w:rPr>
          <w:lang w:eastAsia="ko-KR"/>
        </w:rPr>
        <w:t>direction equal to the geometric centre of the half-power contour of the beam</w:t>
      </w:r>
    </w:p>
    <w:p w14:paraId="25023720" w14:textId="580BD156" w:rsidR="00A218FC" w:rsidRDefault="00A218FC" w:rsidP="005F3EB8">
      <w:pPr>
        <w:rPr>
          <w:lang w:eastAsia="ko-KR"/>
        </w:rPr>
      </w:pPr>
      <w:r w:rsidRPr="00A218FC">
        <w:rPr>
          <w:b/>
          <w:bCs/>
          <w:lang w:eastAsia="ko-KR"/>
        </w:rPr>
        <w:t>beam direction pair</w:t>
      </w:r>
      <w:r>
        <w:rPr>
          <w:lang w:eastAsia="ko-KR"/>
        </w:rPr>
        <w:t xml:space="preserve">: </w:t>
      </w:r>
      <w:r w:rsidR="000C0CE1" w:rsidRPr="000C0CE1">
        <w:rPr>
          <w:lang w:eastAsia="ko-KR"/>
        </w:rPr>
        <w:t>data set consisting of the beam centre direction and the related beam peak direction</w:t>
      </w:r>
    </w:p>
    <w:p w14:paraId="586AB4CB" w14:textId="4B1130F5" w:rsidR="000C0CE1" w:rsidRDefault="000C0CE1" w:rsidP="005F3EB8">
      <w:pPr>
        <w:rPr>
          <w:lang w:eastAsia="ko-KR"/>
        </w:rPr>
      </w:pPr>
      <w:r w:rsidRPr="000C0CE1">
        <w:rPr>
          <w:b/>
          <w:bCs/>
          <w:lang w:eastAsia="ko-KR"/>
        </w:rPr>
        <w:t>beam peak direction</w:t>
      </w:r>
      <w:r>
        <w:rPr>
          <w:lang w:eastAsia="ko-KR"/>
        </w:rPr>
        <w:t xml:space="preserve">: </w:t>
      </w:r>
      <w:r w:rsidRPr="000C0CE1">
        <w:rPr>
          <w:rFonts w:hint="eastAsia"/>
          <w:lang w:eastAsia="ko-KR"/>
        </w:rPr>
        <w:t>최대</w:t>
      </w:r>
      <w:r w:rsidRPr="000C0CE1">
        <w:rPr>
          <w:rFonts w:hint="eastAsia"/>
          <w:lang w:eastAsia="ko-KR"/>
        </w:rPr>
        <w:t xml:space="preserve"> </w:t>
      </w:r>
      <w:r w:rsidRPr="000C38FB">
        <w:rPr>
          <w:rFonts w:hint="eastAsia"/>
          <w:color w:val="0000FF"/>
          <w:lang w:eastAsia="ko-KR"/>
        </w:rPr>
        <w:t>EIRP</w:t>
      </w:r>
      <w:r w:rsidRPr="000C0CE1">
        <w:rPr>
          <w:rFonts w:hint="eastAsia"/>
          <w:lang w:eastAsia="ko-KR"/>
        </w:rPr>
        <w:t>가있는</w:t>
      </w:r>
      <w:r w:rsidRPr="000C0CE1">
        <w:rPr>
          <w:rFonts w:hint="eastAsia"/>
          <w:lang w:eastAsia="ko-KR"/>
        </w:rPr>
        <w:t xml:space="preserve"> </w:t>
      </w:r>
      <w:r w:rsidRPr="000C0CE1">
        <w:rPr>
          <w:rFonts w:hint="eastAsia"/>
          <w:lang w:eastAsia="ko-KR"/>
        </w:rPr>
        <w:t>방향</w:t>
      </w:r>
    </w:p>
    <w:p w14:paraId="6D900F14" w14:textId="4329F02B" w:rsidR="003810B6" w:rsidRDefault="003810B6" w:rsidP="005F3EB8">
      <w:pPr>
        <w:rPr>
          <w:lang w:eastAsia="ko-KR"/>
        </w:rPr>
      </w:pPr>
      <w:r w:rsidRPr="003810B6">
        <w:rPr>
          <w:b/>
          <w:bCs/>
          <w:lang w:eastAsia="ko-KR"/>
        </w:rPr>
        <w:t>beamwidth</w:t>
      </w:r>
      <w:r>
        <w:rPr>
          <w:lang w:eastAsia="ko-KR"/>
        </w:rPr>
        <w:t xml:space="preserve">: </w:t>
      </w:r>
      <w:r w:rsidRPr="003810B6">
        <w:rPr>
          <w:lang w:eastAsia="ko-KR"/>
        </w:rPr>
        <w:t>beam which has a half-power contour that is essentially elliptical, the half-power beamwidths in the two pattern cuts that respectively contain the major and minor axis of the ellipse</w:t>
      </w:r>
    </w:p>
    <w:p w14:paraId="4D966030" w14:textId="0713C90A" w:rsidR="00B52746" w:rsidRDefault="00390437" w:rsidP="005F3EB8">
      <w:pPr>
        <w:rPr>
          <w:lang w:eastAsia="ko-KR"/>
        </w:rPr>
      </w:pPr>
      <w:r w:rsidRPr="00390437">
        <w:rPr>
          <w:b/>
          <w:bCs/>
          <w:lang w:eastAsia="ko-KR"/>
        </w:rPr>
        <w:t>BS channel bandwidth</w:t>
      </w:r>
      <w:r w:rsidRPr="00390437">
        <w:rPr>
          <w:lang w:eastAsia="ko-KR"/>
        </w:rPr>
        <w:t xml:space="preserve">: </w:t>
      </w:r>
      <w:r w:rsidR="003810B6" w:rsidRPr="003810B6">
        <w:rPr>
          <w:rFonts w:hint="eastAsia"/>
          <w:lang w:eastAsia="ko-KR"/>
        </w:rPr>
        <w:t>업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링크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또는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다운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링크에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구성된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전송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대역폭으로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단일</w:t>
      </w:r>
      <w:r w:rsidR="003810B6" w:rsidRPr="003810B6">
        <w:rPr>
          <w:rFonts w:hint="eastAsia"/>
          <w:lang w:eastAsia="ko-KR"/>
        </w:rPr>
        <w:t xml:space="preserve"> NR RF </w:t>
      </w:r>
      <w:r w:rsidR="003810B6" w:rsidRPr="003810B6">
        <w:rPr>
          <w:rFonts w:hint="eastAsia"/>
          <w:lang w:eastAsia="ko-KR"/>
        </w:rPr>
        <w:t>캐리어를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지원하는</w:t>
      </w:r>
      <w:r w:rsidR="003810B6" w:rsidRPr="003810B6">
        <w:rPr>
          <w:rFonts w:hint="eastAsia"/>
          <w:lang w:eastAsia="ko-KR"/>
        </w:rPr>
        <w:t xml:space="preserve"> RF </w:t>
      </w:r>
      <w:r w:rsidR="003810B6" w:rsidRPr="003810B6">
        <w:rPr>
          <w:rFonts w:hint="eastAsia"/>
          <w:lang w:eastAsia="ko-KR"/>
        </w:rPr>
        <w:t>대역폭</w:t>
      </w:r>
      <w:r w:rsidR="00C62C96">
        <w:rPr>
          <w:lang w:eastAsia="ko-KR"/>
        </w:rPr>
        <w:br/>
      </w:r>
      <w:r w:rsidR="00C62C96" w:rsidRPr="00C62C96">
        <w:rPr>
          <w:lang w:eastAsia="ko-KR"/>
        </w:rPr>
        <w:t>NOTE 1:</w:t>
      </w:r>
      <w:r w:rsidR="00C62C96" w:rsidRPr="00C62C96">
        <w:rPr>
          <w:lang w:eastAsia="ko-KR"/>
        </w:rPr>
        <w:tab/>
      </w:r>
      <w:r w:rsidR="003810B6" w:rsidRPr="003810B6">
        <w:rPr>
          <w:rFonts w:hint="eastAsia"/>
          <w:lang w:eastAsia="ko-KR"/>
        </w:rPr>
        <w:t xml:space="preserve">BS </w:t>
      </w:r>
      <w:r w:rsidR="003810B6">
        <w:rPr>
          <w:rFonts w:hint="eastAsia"/>
          <w:lang w:eastAsia="ko-KR"/>
        </w:rPr>
        <w:t>c</w:t>
      </w:r>
      <w:r w:rsidR="003810B6">
        <w:rPr>
          <w:lang w:eastAsia="ko-KR"/>
        </w:rPr>
        <w:t>hannel bandwidth</w:t>
      </w:r>
      <w:r w:rsidR="003810B6">
        <w:rPr>
          <w:rFonts w:hint="eastAsia"/>
          <w:lang w:eastAsia="ko-KR"/>
        </w:rPr>
        <w:t>는</w:t>
      </w:r>
      <w:r w:rsidR="003810B6" w:rsidRPr="003810B6">
        <w:rPr>
          <w:rFonts w:hint="eastAsia"/>
          <w:lang w:eastAsia="ko-KR"/>
        </w:rPr>
        <w:t xml:space="preserve"> MHz </w:t>
      </w:r>
      <w:r w:rsidR="003810B6" w:rsidRPr="003810B6">
        <w:rPr>
          <w:rFonts w:hint="eastAsia"/>
          <w:lang w:eastAsia="ko-KR"/>
        </w:rPr>
        <w:t>단위로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측정되며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송신기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및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수신기</w:t>
      </w:r>
      <w:r w:rsidR="003810B6" w:rsidRPr="003810B6">
        <w:rPr>
          <w:rFonts w:hint="eastAsia"/>
          <w:lang w:eastAsia="ko-KR"/>
        </w:rPr>
        <w:t xml:space="preserve"> RF </w:t>
      </w:r>
      <w:r w:rsidR="003810B6" w:rsidRPr="003810B6">
        <w:rPr>
          <w:rFonts w:hint="eastAsia"/>
          <w:lang w:eastAsia="ko-KR"/>
        </w:rPr>
        <w:t>요구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사항에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대한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참조로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사용</w:t>
      </w:r>
      <w:r w:rsidR="006872F2">
        <w:rPr>
          <w:rFonts w:hint="eastAsia"/>
          <w:lang w:eastAsia="ko-KR"/>
        </w:rPr>
        <w:t>된</w:t>
      </w:r>
      <w:r w:rsidR="003810B6" w:rsidRPr="003810B6">
        <w:rPr>
          <w:rFonts w:hint="eastAsia"/>
          <w:lang w:eastAsia="ko-KR"/>
        </w:rPr>
        <w:t>다</w:t>
      </w:r>
      <w:r w:rsidR="003810B6" w:rsidRPr="003810B6">
        <w:rPr>
          <w:rFonts w:hint="eastAsia"/>
          <w:lang w:eastAsia="ko-KR"/>
        </w:rPr>
        <w:t>.</w:t>
      </w:r>
      <w:r w:rsidR="00C62C96">
        <w:rPr>
          <w:lang w:eastAsia="ko-KR"/>
        </w:rPr>
        <w:br/>
      </w:r>
      <w:r w:rsidR="00C62C96" w:rsidRPr="00C62C96">
        <w:rPr>
          <w:lang w:eastAsia="ko-KR"/>
        </w:rPr>
        <w:t>NOTE 2:</w:t>
      </w:r>
      <w:r w:rsidR="00C62C96" w:rsidRPr="00C62C96">
        <w:rPr>
          <w:lang w:eastAsia="ko-KR"/>
        </w:rPr>
        <w:tab/>
        <w:t>It is possible for the BS to transmit to and/or receive from one or more UE bandwidth parts that are smaller than or equal to the BS transmission bandwidth configuration, in any part of the BS transmission bandwidth configuration.</w:t>
      </w:r>
    </w:p>
    <w:p w14:paraId="1D143916" w14:textId="5DFF82E8" w:rsidR="00B81136" w:rsidRDefault="00B81136" w:rsidP="005F3EB8">
      <w:pPr>
        <w:rPr>
          <w:lang w:eastAsia="ko-KR"/>
        </w:rPr>
      </w:pPr>
      <w:r w:rsidRPr="00B81136">
        <w:rPr>
          <w:b/>
          <w:bCs/>
          <w:lang w:eastAsia="ko-KR"/>
        </w:rPr>
        <w:lastRenderedPageBreak/>
        <w:t>BS transmission bandwith configuration</w:t>
      </w:r>
      <w:r>
        <w:rPr>
          <w:lang w:eastAsia="ko-KR"/>
        </w:rPr>
        <w:t xml:space="preserve">: </w:t>
      </w:r>
      <w:r w:rsidRPr="00B81136">
        <w:rPr>
          <w:lang w:eastAsia="ko-KR"/>
        </w:rPr>
        <w:t>set of resource blocks located within the BS channel bandwidth which may be used for transmitting or receiving by the BS</w:t>
      </w:r>
    </w:p>
    <w:p w14:paraId="7B1552E9" w14:textId="703A1595" w:rsidR="00B52746" w:rsidRDefault="00A65C33" w:rsidP="005F3EB8">
      <w:pPr>
        <w:rPr>
          <w:lang w:eastAsia="ko-KR"/>
        </w:rPr>
      </w:pPr>
      <w:r w:rsidRPr="00A65C33">
        <w:rPr>
          <w:b/>
          <w:bCs/>
          <w:lang w:eastAsia="ko-KR"/>
        </w:rPr>
        <w:t>BS type 1-C</w:t>
      </w:r>
      <w:r w:rsidRPr="00A65C33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65C33">
        <w:rPr>
          <w:lang w:eastAsia="ko-KR"/>
        </w:rPr>
        <w:t xml:space="preserve"> operating at </w:t>
      </w:r>
      <w:r w:rsidRPr="00D101FC">
        <w:rPr>
          <w:color w:val="0000FF"/>
          <w:lang w:eastAsia="ko-KR"/>
        </w:rPr>
        <w:t>FR1</w:t>
      </w:r>
      <w:r w:rsidRPr="00A65C33">
        <w:rPr>
          <w:lang w:eastAsia="ko-KR"/>
        </w:rPr>
        <w:t xml:space="preserve"> with requirements set consisting </w:t>
      </w:r>
      <w:r w:rsidRPr="00D101FC">
        <w:rPr>
          <w:color w:val="0000FF"/>
          <w:lang w:eastAsia="ko-KR"/>
        </w:rPr>
        <w:t>only of conducted</w:t>
      </w:r>
      <w:r w:rsidRPr="00A65C33">
        <w:rPr>
          <w:lang w:eastAsia="ko-KR"/>
        </w:rPr>
        <w:t xml:space="preserve"> requirements defined at </w:t>
      </w:r>
      <w:r w:rsidRPr="00AE7599">
        <w:rPr>
          <w:color w:val="0000FF"/>
          <w:lang w:eastAsia="ko-KR"/>
        </w:rPr>
        <w:t>individual antenna connectors</w:t>
      </w:r>
    </w:p>
    <w:p w14:paraId="25DE0E7F" w14:textId="702A1EC2" w:rsidR="00B52746" w:rsidRDefault="00A80D05" w:rsidP="005F3EB8">
      <w:pPr>
        <w:rPr>
          <w:lang w:eastAsia="ko-KR"/>
        </w:rPr>
      </w:pPr>
      <w:r w:rsidRPr="00A80D05">
        <w:rPr>
          <w:b/>
          <w:bCs/>
          <w:lang w:eastAsia="ko-KR"/>
        </w:rPr>
        <w:t>BS type 1-H</w:t>
      </w:r>
      <w:r w:rsidRPr="00A80D05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80D05">
        <w:rPr>
          <w:lang w:eastAsia="ko-KR"/>
        </w:rPr>
        <w:t xml:space="preserve"> operating at </w:t>
      </w:r>
      <w:r w:rsidRPr="00AE7599">
        <w:rPr>
          <w:color w:val="0000FF"/>
          <w:lang w:eastAsia="ko-KR"/>
        </w:rPr>
        <w:t>FR1</w:t>
      </w:r>
      <w:r w:rsidRPr="00A80D05">
        <w:rPr>
          <w:lang w:eastAsia="ko-KR"/>
        </w:rPr>
        <w:t xml:space="preserve"> with a requirement set consisting of </w:t>
      </w:r>
      <w:r w:rsidRPr="00AE7599">
        <w:rPr>
          <w:color w:val="0000FF"/>
          <w:lang w:eastAsia="ko-KR"/>
        </w:rPr>
        <w:t>conducted</w:t>
      </w:r>
      <w:r w:rsidRPr="00A80D05">
        <w:rPr>
          <w:lang w:eastAsia="ko-KR"/>
        </w:rPr>
        <w:t xml:space="preserve"> requirements defined at </w:t>
      </w:r>
      <w:r w:rsidRPr="00AE7599">
        <w:rPr>
          <w:color w:val="0000FF"/>
          <w:lang w:eastAsia="ko-KR"/>
        </w:rPr>
        <w:t>individual TAB connectors</w:t>
      </w:r>
      <w:r w:rsidRPr="00A80D05">
        <w:rPr>
          <w:lang w:eastAsia="ko-KR"/>
        </w:rPr>
        <w:t xml:space="preserve"> and </w:t>
      </w:r>
      <w:r w:rsidRPr="00AE7599">
        <w:rPr>
          <w:color w:val="0000FF"/>
          <w:lang w:eastAsia="ko-KR"/>
        </w:rPr>
        <w:t>OTA requirements</w:t>
      </w:r>
      <w:r w:rsidRPr="00A80D05">
        <w:rPr>
          <w:lang w:eastAsia="ko-KR"/>
        </w:rPr>
        <w:t xml:space="preserve"> defined at RIB</w:t>
      </w:r>
    </w:p>
    <w:p w14:paraId="23782A19" w14:textId="77777777" w:rsidR="00D90321" w:rsidRDefault="00A66921" w:rsidP="005F3EB8">
      <w:pPr>
        <w:rPr>
          <w:lang w:eastAsia="ko-KR"/>
        </w:rPr>
      </w:pPr>
      <w:r w:rsidRPr="00A66921">
        <w:rPr>
          <w:b/>
          <w:bCs/>
          <w:lang w:eastAsia="ko-KR"/>
        </w:rPr>
        <w:t>BS type 1-O</w:t>
      </w:r>
      <w:r w:rsidRPr="00A66921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66921">
        <w:rPr>
          <w:lang w:eastAsia="ko-KR"/>
        </w:rPr>
        <w:t xml:space="preserve"> operating at </w:t>
      </w:r>
      <w:r w:rsidRPr="00A66921">
        <w:rPr>
          <w:color w:val="0000FF"/>
          <w:lang w:eastAsia="ko-KR"/>
        </w:rPr>
        <w:t>FR1</w:t>
      </w:r>
      <w:r w:rsidRPr="00A66921">
        <w:rPr>
          <w:lang w:eastAsia="ko-KR"/>
        </w:rPr>
        <w:t xml:space="preserve"> with a requirement set consisting </w:t>
      </w:r>
      <w:r w:rsidRPr="00A66921">
        <w:rPr>
          <w:color w:val="0000FF"/>
          <w:lang w:eastAsia="ko-KR"/>
        </w:rPr>
        <w:t>only of OTA</w:t>
      </w:r>
      <w:r w:rsidRPr="00A66921">
        <w:rPr>
          <w:lang w:eastAsia="ko-KR"/>
        </w:rPr>
        <w:t xml:space="preserve"> requirements defined at the RIB</w:t>
      </w:r>
    </w:p>
    <w:p w14:paraId="083EF7DB" w14:textId="77777777" w:rsidR="00D90321" w:rsidRDefault="00F06308" w:rsidP="005F3EB8">
      <w:pPr>
        <w:rPr>
          <w:lang w:eastAsia="ko-KR"/>
        </w:rPr>
      </w:pPr>
      <w:r w:rsidRPr="00F06308">
        <w:rPr>
          <w:b/>
          <w:bCs/>
          <w:lang w:eastAsia="ko-KR"/>
        </w:rPr>
        <w:t>BS type 2-O</w:t>
      </w:r>
      <w:r w:rsidRPr="00F06308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F06308">
        <w:rPr>
          <w:lang w:eastAsia="ko-KR"/>
        </w:rPr>
        <w:t xml:space="preserve"> operating at </w:t>
      </w:r>
      <w:r w:rsidRPr="00F06308">
        <w:rPr>
          <w:color w:val="0000FF"/>
          <w:lang w:eastAsia="ko-KR"/>
        </w:rPr>
        <w:t>FR2</w:t>
      </w:r>
      <w:r w:rsidRPr="00F06308">
        <w:rPr>
          <w:lang w:eastAsia="ko-KR"/>
        </w:rPr>
        <w:t xml:space="preserve"> with a requirement set consisting </w:t>
      </w:r>
      <w:r w:rsidRPr="00F06308">
        <w:rPr>
          <w:color w:val="0000FF"/>
          <w:lang w:eastAsia="ko-KR"/>
        </w:rPr>
        <w:t>only of OTA</w:t>
      </w:r>
      <w:r w:rsidRPr="00F06308">
        <w:rPr>
          <w:lang w:eastAsia="ko-KR"/>
        </w:rPr>
        <w:t xml:space="preserve"> requirements defined at the RIB</w:t>
      </w:r>
    </w:p>
    <w:p w14:paraId="0F7CF71D" w14:textId="15D716BF" w:rsidR="00B52746" w:rsidRDefault="009B03C3" w:rsidP="005F3EB8">
      <w:pPr>
        <w:rPr>
          <w:lang w:eastAsia="ko-KR"/>
        </w:rPr>
      </w:pPr>
      <w:r w:rsidRPr="009B03C3">
        <w:rPr>
          <w:b/>
          <w:bCs/>
          <w:lang w:eastAsia="ko-KR"/>
        </w:rPr>
        <w:t>channel edge</w:t>
      </w:r>
      <w:r w:rsidRPr="009B03C3">
        <w:rPr>
          <w:lang w:eastAsia="ko-KR"/>
        </w:rPr>
        <w:t xml:space="preserve">: </w:t>
      </w:r>
      <w:r w:rsidR="00DB06F8" w:rsidRPr="00DB06F8">
        <w:rPr>
          <w:rFonts w:hint="eastAsia"/>
          <w:lang w:eastAsia="ko-KR"/>
        </w:rPr>
        <w:t xml:space="preserve">BS </w:t>
      </w:r>
      <w:r w:rsidR="00DB06F8" w:rsidRPr="00DB06F8">
        <w:rPr>
          <w:rFonts w:hint="eastAsia"/>
          <w:lang w:eastAsia="ko-KR"/>
        </w:rPr>
        <w:t>채널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대역폭으로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분리된</w:t>
      </w:r>
      <w:r w:rsidR="00DB06F8" w:rsidRPr="00DB06F8">
        <w:rPr>
          <w:rFonts w:hint="eastAsia"/>
          <w:lang w:eastAsia="ko-KR"/>
        </w:rPr>
        <w:t xml:space="preserve"> NR </w:t>
      </w:r>
      <w:r w:rsidR="00DB06F8" w:rsidRPr="00DB06F8">
        <w:rPr>
          <w:rFonts w:hint="eastAsia"/>
          <w:lang w:eastAsia="ko-KR"/>
        </w:rPr>
        <w:t>캐리어의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최저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또는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최고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주파수</w:t>
      </w:r>
      <w:r w:rsidR="00DB06F8" w:rsidRPr="00DB06F8">
        <w:rPr>
          <w:rFonts w:hint="eastAsia"/>
          <w:lang w:eastAsia="ko-KR"/>
        </w:rPr>
        <w:t>.</w:t>
      </w:r>
    </w:p>
    <w:p w14:paraId="41E287FE" w14:textId="6949BE55" w:rsidR="00D3191F" w:rsidRDefault="00BC625C" w:rsidP="005F3EB8">
      <w:pPr>
        <w:rPr>
          <w:lang w:eastAsia="ko-KR"/>
        </w:rPr>
      </w:pPr>
      <w:r w:rsidRPr="00BC625C">
        <w:rPr>
          <w:b/>
          <w:bCs/>
          <w:lang w:eastAsia="ko-KR"/>
        </w:rPr>
        <w:t>carrier aggregation</w:t>
      </w:r>
      <w:r w:rsidRPr="00BC625C">
        <w:rPr>
          <w:lang w:eastAsia="ko-KR"/>
        </w:rPr>
        <w:t xml:space="preserve">: </w:t>
      </w:r>
      <w:r w:rsidR="00D75A57" w:rsidRPr="00D75A57">
        <w:rPr>
          <w:rFonts w:hint="eastAsia"/>
          <w:lang w:eastAsia="ko-KR"/>
        </w:rPr>
        <w:t>더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넓은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전송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대역폭을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지원하기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위</w:t>
      </w:r>
      <w:r w:rsidR="00D75A57">
        <w:rPr>
          <w:rFonts w:hint="eastAsia"/>
          <w:lang w:eastAsia="ko-KR"/>
        </w:rPr>
        <w:t>한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이상의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컴포넌트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캐리어의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집합</w:t>
      </w:r>
    </w:p>
    <w:p w14:paraId="5B90BC58" w14:textId="373C37CC" w:rsidR="00800DF6" w:rsidRDefault="00BE61E2" w:rsidP="005F3EB8">
      <w:pPr>
        <w:rPr>
          <w:lang w:eastAsia="ko-KR"/>
        </w:rPr>
      </w:pPr>
      <w:r w:rsidRPr="00BE61E2">
        <w:rPr>
          <w:b/>
          <w:bCs/>
          <w:lang w:eastAsia="ko-KR"/>
        </w:rPr>
        <w:t>carrier aggregation configuration</w:t>
      </w:r>
      <w:r w:rsidRPr="00BE61E2">
        <w:rPr>
          <w:lang w:eastAsia="ko-KR"/>
        </w:rPr>
        <w:t>: a set of one or more operating bands across which the BS aggregates carriers with a specific set of technical requirements</w:t>
      </w:r>
    </w:p>
    <w:p w14:paraId="1C355EDC" w14:textId="0FEC5FC3" w:rsidR="00AB781D" w:rsidRDefault="00AB781D" w:rsidP="005F3EB8">
      <w:pPr>
        <w:rPr>
          <w:lang w:eastAsia="ko-KR"/>
        </w:rPr>
      </w:pPr>
      <w:r w:rsidRPr="00AB781D">
        <w:rPr>
          <w:rFonts w:hint="eastAsia"/>
          <w:b/>
          <w:bCs/>
          <w:lang w:eastAsia="ko-KR"/>
        </w:rPr>
        <w:t>c</w:t>
      </w:r>
      <w:r w:rsidRPr="00AB781D">
        <w:rPr>
          <w:b/>
          <w:bCs/>
          <w:lang w:eastAsia="ko-KR"/>
        </w:rPr>
        <w:t>o-location reference antenna</w:t>
      </w:r>
      <w:r>
        <w:rPr>
          <w:lang w:eastAsia="ko-KR"/>
        </w:rPr>
        <w:t xml:space="preserve">: </w:t>
      </w:r>
      <w:r w:rsidRPr="00AB781D">
        <w:rPr>
          <w:lang w:eastAsia="ko-KR"/>
        </w:rPr>
        <w:t>a passive antenna used as reference for base station to base station co-location requirements</w:t>
      </w:r>
    </w:p>
    <w:p w14:paraId="3207C587" w14:textId="632476D8" w:rsidR="00BC625C" w:rsidRDefault="00BE61E2" w:rsidP="005F3EB8">
      <w:pPr>
        <w:rPr>
          <w:lang w:eastAsia="ko-KR"/>
        </w:rPr>
      </w:pPr>
      <w:r w:rsidRPr="00BE61E2">
        <w:rPr>
          <w:b/>
          <w:bCs/>
          <w:lang w:eastAsia="ko-KR"/>
        </w:rPr>
        <w:t>contiguous carriers</w:t>
      </w:r>
      <w:r w:rsidRPr="00BE61E2">
        <w:rPr>
          <w:lang w:eastAsia="ko-KR"/>
        </w:rPr>
        <w:t>: set of two or more carriers configured in a spectrum block where there are no RF requirements based on co-existence for un-coordinated operation within the spectrum block</w:t>
      </w:r>
    </w:p>
    <w:p w14:paraId="5AB08F12" w14:textId="236AE853" w:rsidR="00BC625C" w:rsidRDefault="00953957" w:rsidP="005F3EB8">
      <w:pPr>
        <w:rPr>
          <w:lang w:eastAsia="ko-KR"/>
        </w:rPr>
      </w:pPr>
      <w:r w:rsidRPr="00953957">
        <w:rPr>
          <w:b/>
          <w:bCs/>
          <w:lang w:eastAsia="ko-KR"/>
        </w:rPr>
        <w:t>contiguous spectrum</w:t>
      </w:r>
      <w:r w:rsidRPr="00953957">
        <w:rPr>
          <w:lang w:eastAsia="ko-KR"/>
        </w:rPr>
        <w:t xml:space="preserve">: spectrum consisting of a contiguous block of spectrum with no </w:t>
      </w:r>
      <w:r w:rsidRPr="00AB781D">
        <w:rPr>
          <w:i/>
          <w:iCs/>
          <w:lang w:eastAsia="ko-KR"/>
        </w:rPr>
        <w:t>sub-block gap(s)</w:t>
      </w:r>
      <w:r w:rsidR="00AB781D">
        <w:rPr>
          <w:lang w:eastAsia="ko-KR"/>
        </w:rPr>
        <w:t>.</w:t>
      </w:r>
    </w:p>
    <w:p w14:paraId="575F8BB2" w14:textId="1A8BA022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directional requirement</w:t>
      </w:r>
      <w:r>
        <w:rPr>
          <w:lang w:eastAsia="ko-KR"/>
        </w:rPr>
        <w:t xml:space="preserve">: </w:t>
      </w:r>
      <w:r w:rsidRPr="001A6F6E">
        <w:rPr>
          <w:lang w:eastAsia="ko-KR"/>
        </w:rPr>
        <w:t>requirement which is applied in a specific direction within the OTA coverage range for the Tx and when the AoA of the incident wave of a received signal is within the OTA REFSENS RoAoA or the minSENS RoAoA as appropriate for the receiver</w:t>
      </w:r>
    </w:p>
    <w:p w14:paraId="798AFB2F" w14:textId="09C33587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equivalent isotropic radiated power</w:t>
      </w:r>
      <w:r>
        <w:rPr>
          <w:lang w:eastAsia="ko-KR"/>
        </w:rPr>
        <w:t xml:space="preserve">: </w:t>
      </w:r>
      <w:r w:rsidRPr="001A6F6E">
        <w:rPr>
          <w:lang w:eastAsia="ko-KR"/>
        </w:rPr>
        <w:t>equivalent power radiated from an isotropic directivity device producing the same field intensity at a point of observation as the field intensity radiated in the direction of the same point of observation by the discussed device</w:t>
      </w:r>
      <w:r>
        <w:rPr>
          <w:lang w:eastAsia="ko-KR"/>
        </w:rPr>
        <w:br/>
        <w:t xml:space="preserve">NOTE: </w:t>
      </w:r>
      <w:r w:rsidRPr="001A6F6E">
        <w:rPr>
          <w:lang w:eastAsia="ko-KR"/>
        </w:rPr>
        <w:t>Isotropic directivity is equal in all directions (i.e. 0 dBi).</w:t>
      </w:r>
    </w:p>
    <w:p w14:paraId="20E925C8" w14:textId="3B7B2BB7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equivalent isotropic sensitivity</w:t>
      </w:r>
      <w:r>
        <w:rPr>
          <w:lang w:eastAsia="ko-KR"/>
        </w:rPr>
        <w:t xml:space="preserve">: </w:t>
      </w:r>
      <w:r w:rsidRPr="001A6F6E">
        <w:rPr>
          <w:lang w:eastAsia="ko-KR"/>
        </w:rPr>
        <w:t>sensitivity for an isotropic directivity device equivalent to the sensitivity of the discussed device exposed to an incoming wave from a defined AoA</w:t>
      </w:r>
      <w:r>
        <w:rPr>
          <w:lang w:eastAsia="ko-KR"/>
        </w:rPr>
        <w:br/>
      </w:r>
      <w:r>
        <w:rPr>
          <w:lang w:eastAsia="ko-KR"/>
        </w:rPr>
        <w:lastRenderedPageBreak/>
        <w:t xml:space="preserve">NOTE 1: </w:t>
      </w:r>
      <w:r w:rsidRPr="001A6F6E">
        <w:rPr>
          <w:lang w:eastAsia="ko-KR"/>
        </w:rPr>
        <w:t>The sensitivity is the minimum received power level at which specific requirement is met.</w:t>
      </w:r>
      <w:r>
        <w:rPr>
          <w:lang w:eastAsia="ko-KR"/>
        </w:rPr>
        <w:br/>
        <w:t xml:space="preserve">NOTE 2: </w:t>
      </w:r>
      <w:r w:rsidRPr="001A6F6E">
        <w:rPr>
          <w:lang w:eastAsia="ko-KR"/>
        </w:rPr>
        <w:t>Isotropic directivity is equal in all directions (i.e. 0 dBi).</w:t>
      </w:r>
    </w:p>
    <w:p w14:paraId="7F48CD57" w14:textId="77DA81DF" w:rsidR="001A6F6E" w:rsidRDefault="001A6F6E" w:rsidP="005F3EB8">
      <w:pPr>
        <w:rPr>
          <w:lang w:eastAsia="ko-KR"/>
        </w:rPr>
      </w:pPr>
      <w:r w:rsidRPr="00AC3AAE">
        <w:rPr>
          <w:b/>
          <w:bCs/>
          <w:lang w:eastAsia="ko-KR"/>
        </w:rPr>
        <w:t>fractional bandwidth</w:t>
      </w:r>
      <w:r>
        <w:rPr>
          <w:lang w:eastAsia="ko-KR"/>
        </w:rPr>
        <w:t xml:space="preserve">: </w:t>
      </w:r>
      <w:r w:rsidR="004D4007" w:rsidRPr="004D4007">
        <w:rPr>
          <w:lang w:eastAsia="ko-KR"/>
        </w:rPr>
        <w:t>fractional bandwidth FBW is defined as FBW</w:t>
      </w:r>
      <w:r w:rsidR="00013B25">
        <w:rPr>
          <w:lang w:eastAsia="ko-KR"/>
        </w:rPr>
        <w:t xml:space="preserve"> </w:t>
      </w:r>
      <w:r w:rsidR="004D4007" w:rsidRPr="004D4007">
        <w:rPr>
          <w:lang w:eastAsia="ko-KR"/>
        </w:rPr>
        <w:t>=</w:t>
      </w:r>
      <w:r w:rsidR="00013B25">
        <w:rPr>
          <w:lang w:eastAsia="ko-KR"/>
        </w:rPr>
        <w:t xml:space="preserve"> </w:t>
      </w:r>
      <w:r w:rsidR="004D4007" w:rsidRPr="004D4007">
        <w:rPr>
          <w:lang w:eastAsia="ko-KR"/>
        </w:rPr>
        <w:t>200</w:t>
      </w:r>
      <w:r w:rsidR="00DE561D">
        <w:rPr>
          <w:lang w:eastAsia="ko-KR"/>
        </w:rPr>
        <w:t xml:space="preserve"> </w:t>
      </w:r>
      <w:r w:rsidR="004D4007" w:rsidRPr="004D4007">
        <w:rPr>
          <w:lang w:eastAsia="ko-KR"/>
        </w:rPr>
        <w:t>∙</w:t>
      </w:r>
      <w:r w:rsidR="00DE561D">
        <w:rPr>
          <w:lang w:eastAsia="ko-KR"/>
        </w:rPr>
        <w:t xml:space="preserve"> </w:t>
      </w:r>
      <w:r w:rsidR="004D4007" w:rsidRPr="004D4007">
        <w:rPr>
          <w:lang w:eastAsia="ko-KR"/>
        </w:rPr>
        <w:t>(F</w:t>
      </w:r>
      <w:r w:rsidR="004D4007" w:rsidRPr="004D4007">
        <w:rPr>
          <w:vertAlign w:val="subscript"/>
          <w:lang w:eastAsia="ko-KR"/>
        </w:rPr>
        <w:t>FBWhigh</w:t>
      </w:r>
      <w:r w:rsidR="004D4007">
        <w:rPr>
          <w:vertAlign w:val="subscript"/>
          <w:lang w:eastAsia="ko-KR"/>
        </w:rPr>
        <w:t xml:space="preserve"> </w:t>
      </w:r>
      <w:r w:rsidR="004D4007" w:rsidRPr="004D4007">
        <w:rPr>
          <w:lang w:eastAsia="ko-KR"/>
        </w:rPr>
        <w:t>-</w:t>
      </w:r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FBWlow</w:t>
      </w:r>
      <w:r w:rsidR="004D4007" w:rsidRPr="004D4007">
        <w:rPr>
          <w:lang w:eastAsia="ko-KR"/>
        </w:rPr>
        <w:t>)</w:t>
      </w:r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/</w:t>
      </w:r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(F</w:t>
      </w:r>
      <w:r w:rsidR="004D4007" w:rsidRPr="004D4007">
        <w:rPr>
          <w:vertAlign w:val="subscript"/>
          <w:lang w:eastAsia="ko-KR"/>
        </w:rPr>
        <w:t>FBWhigh</w:t>
      </w:r>
      <w:r w:rsidR="004D4007" w:rsidRPr="004D4007">
        <w:rPr>
          <w:lang w:eastAsia="ko-KR"/>
        </w:rPr>
        <w:t>+F</w:t>
      </w:r>
      <w:r w:rsidR="004D4007" w:rsidRPr="004D4007">
        <w:rPr>
          <w:vertAlign w:val="subscript"/>
          <w:lang w:eastAsia="ko-KR"/>
        </w:rPr>
        <w:t>FBWlow</w:t>
      </w:r>
      <w:r w:rsidR="004D4007" w:rsidRPr="004D4007">
        <w:rPr>
          <w:lang w:eastAsia="ko-KR"/>
        </w:rPr>
        <w:t xml:space="preserve"> )</w:t>
      </w:r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%</w:t>
      </w:r>
    </w:p>
    <w:p w14:paraId="004BE06E" w14:textId="192FA434" w:rsidR="00BC625C" w:rsidRDefault="00B235F9" w:rsidP="005F3EB8">
      <w:pPr>
        <w:rPr>
          <w:lang w:eastAsia="ko-KR"/>
        </w:rPr>
      </w:pPr>
      <w:r>
        <w:rPr>
          <w:b/>
          <w:bCs/>
          <w:lang w:eastAsia="ko-KR"/>
        </w:rPr>
        <w:t>H</w:t>
      </w:r>
      <w:r w:rsidR="00953957" w:rsidRPr="00953957">
        <w:rPr>
          <w:b/>
          <w:bCs/>
          <w:lang w:eastAsia="ko-KR"/>
        </w:rPr>
        <w:t xml:space="preserve">ighest </w:t>
      </w:r>
      <w:r>
        <w:rPr>
          <w:b/>
          <w:bCs/>
          <w:lang w:eastAsia="ko-KR"/>
        </w:rPr>
        <w:t>C</w:t>
      </w:r>
      <w:r w:rsidR="00953957" w:rsidRPr="00953957">
        <w:rPr>
          <w:b/>
          <w:bCs/>
          <w:lang w:eastAsia="ko-KR"/>
        </w:rPr>
        <w:t>arrier</w:t>
      </w:r>
      <w:r w:rsidR="00953957" w:rsidRPr="00953957">
        <w:rPr>
          <w:lang w:eastAsia="ko-KR"/>
        </w:rPr>
        <w:t xml:space="preserve">: </w:t>
      </w:r>
      <w:r w:rsidRPr="00B235F9">
        <w:rPr>
          <w:rFonts w:hint="eastAsia"/>
          <w:lang w:eastAsia="ko-KR"/>
        </w:rPr>
        <w:t>지정된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주파수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대역에서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송</w:t>
      </w:r>
      <w:r>
        <w:rPr>
          <w:rFonts w:hint="eastAsia"/>
          <w:lang w:eastAsia="ko-KR"/>
        </w:rPr>
        <w:t>/</w:t>
      </w:r>
      <w:r w:rsidRPr="00B235F9">
        <w:rPr>
          <w:rFonts w:hint="eastAsia"/>
          <w:lang w:eastAsia="ko-KR"/>
        </w:rPr>
        <w:t>수신되는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반송파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주파수가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가장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높은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반송파</w:t>
      </w:r>
      <w:r w:rsidRPr="00B235F9">
        <w:rPr>
          <w:rFonts w:hint="eastAsia"/>
          <w:lang w:eastAsia="ko-KR"/>
        </w:rPr>
        <w:t>.</w:t>
      </w:r>
    </w:p>
    <w:p w14:paraId="26BEEEBB" w14:textId="7957ADFE" w:rsidR="00BC625C" w:rsidRDefault="00953957" w:rsidP="005F3EB8">
      <w:pPr>
        <w:rPr>
          <w:lang w:eastAsia="ko-KR"/>
        </w:rPr>
      </w:pPr>
      <w:r w:rsidRPr="00953957">
        <w:rPr>
          <w:b/>
          <w:bCs/>
          <w:lang w:eastAsia="ko-KR"/>
        </w:rPr>
        <w:t>inter-band carrier aggregation</w:t>
      </w:r>
      <w:r w:rsidRPr="00953957">
        <w:rPr>
          <w:lang w:eastAsia="ko-KR"/>
        </w:rPr>
        <w:t>: carrier aggregation of component carriers in different operating bands</w:t>
      </w:r>
      <w:r>
        <w:rPr>
          <w:lang w:eastAsia="ko-KR"/>
        </w:rPr>
        <w:br/>
      </w:r>
      <w:r w:rsidRPr="00953957">
        <w:rPr>
          <w:lang w:eastAsia="ko-KR"/>
        </w:rPr>
        <w:t>NOTE:</w:t>
      </w:r>
      <w:r w:rsidRPr="00953957">
        <w:rPr>
          <w:lang w:eastAsia="ko-KR"/>
        </w:rPr>
        <w:tab/>
        <w:t>Carriers aggregated in each band can be contiguous or non-contiguous.</w:t>
      </w:r>
    </w:p>
    <w:p w14:paraId="786F9BA4" w14:textId="4D30D3E8" w:rsidR="00BC625C" w:rsidRDefault="00733251" w:rsidP="005F3EB8">
      <w:pPr>
        <w:rPr>
          <w:lang w:eastAsia="ko-KR"/>
        </w:rPr>
      </w:pPr>
      <w:r w:rsidRPr="00733251">
        <w:rPr>
          <w:b/>
          <w:bCs/>
          <w:lang w:eastAsia="ko-KR"/>
        </w:rPr>
        <w:t>Inter-band gap</w:t>
      </w:r>
      <w:r w:rsidRPr="00733251">
        <w:rPr>
          <w:lang w:eastAsia="ko-KR"/>
        </w:rPr>
        <w:t>: The frequency gap between two supported consecutive operating bands</w:t>
      </w:r>
    </w:p>
    <w:p w14:paraId="23ECB8D7" w14:textId="2AA5BB82" w:rsidR="00BC625C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I</w:t>
      </w:r>
      <w:r w:rsidR="00733251" w:rsidRPr="00733251">
        <w:rPr>
          <w:b/>
          <w:bCs/>
          <w:lang w:eastAsia="ko-KR"/>
        </w:rPr>
        <w:t>ntra-band contiguous carrier aggregation</w:t>
      </w:r>
      <w:r w:rsidR="00733251" w:rsidRPr="00733251">
        <w:rPr>
          <w:lang w:eastAsia="ko-KR"/>
        </w:rPr>
        <w:t>: contiguous carriers aggregated in the same operating band</w:t>
      </w:r>
    </w:p>
    <w:p w14:paraId="66DFB33B" w14:textId="1BAFB37A" w:rsidR="00BC625C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I</w:t>
      </w:r>
      <w:r w:rsidR="00733251" w:rsidRPr="00733251">
        <w:rPr>
          <w:b/>
          <w:bCs/>
          <w:lang w:eastAsia="ko-KR"/>
        </w:rPr>
        <w:t>ntra-band non-contiguous carrier aggregation</w:t>
      </w:r>
      <w:r w:rsidR="00733251" w:rsidRPr="00733251">
        <w:rPr>
          <w:lang w:eastAsia="ko-KR"/>
        </w:rPr>
        <w:t>: non-contiguous carriers aggregated in the same operating band</w:t>
      </w:r>
    </w:p>
    <w:p w14:paraId="540ABC02" w14:textId="60D6C19B" w:rsidR="00800DF6" w:rsidRDefault="006A6449" w:rsidP="005F3EB8">
      <w:pPr>
        <w:rPr>
          <w:lang w:eastAsia="ko-KR"/>
        </w:rPr>
      </w:pPr>
      <w:r w:rsidRPr="006A6449">
        <w:rPr>
          <w:b/>
          <w:bCs/>
          <w:lang w:eastAsia="ko-KR"/>
        </w:rPr>
        <w:t>Inter RF Bandwidth gap</w:t>
      </w:r>
      <w:r w:rsidRPr="006A6449">
        <w:rPr>
          <w:lang w:eastAsia="ko-KR"/>
        </w:rPr>
        <w:t>: frequency gap between two consecutive Base Station RF Bandwidths that are placed within two supported operating bands</w:t>
      </w:r>
    </w:p>
    <w:p w14:paraId="797484FE" w14:textId="4F9D00A3" w:rsidR="007F5328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L</w:t>
      </w:r>
      <w:r w:rsidR="008E742D" w:rsidRPr="008E742D">
        <w:rPr>
          <w:b/>
          <w:bCs/>
          <w:lang w:eastAsia="ko-KR"/>
        </w:rPr>
        <w:t>owest carrier</w:t>
      </w:r>
      <w:r w:rsidR="008E742D" w:rsidRPr="008E742D">
        <w:rPr>
          <w:lang w:eastAsia="ko-KR"/>
        </w:rPr>
        <w:t xml:space="preserve">: </w:t>
      </w:r>
      <w:r w:rsidR="00DD14A0" w:rsidRPr="00DD14A0">
        <w:rPr>
          <w:rFonts w:hint="eastAsia"/>
          <w:lang w:eastAsia="ko-KR"/>
        </w:rPr>
        <w:t>지정된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주파수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대역에서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송</w:t>
      </w:r>
      <w:r w:rsidR="00DD14A0">
        <w:rPr>
          <w:rFonts w:hint="eastAsia"/>
          <w:lang w:eastAsia="ko-KR"/>
        </w:rPr>
        <w:t>/</w:t>
      </w:r>
      <w:r w:rsidR="00DD14A0" w:rsidRPr="00DD14A0">
        <w:rPr>
          <w:rFonts w:hint="eastAsia"/>
          <w:lang w:eastAsia="ko-KR"/>
        </w:rPr>
        <w:t>수신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된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반송파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주파수가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가장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낮은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반송파</w:t>
      </w:r>
    </w:p>
    <w:p w14:paraId="6E6614CA" w14:textId="4583C89B" w:rsidR="007F5328" w:rsidRDefault="004037EE" w:rsidP="005F3EB8">
      <w:pPr>
        <w:rPr>
          <w:lang w:eastAsia="ko-KR"/>
        </w:rPr>
      </w:pPr>
      <w:r>
        <w:rPr>
          <w:b/>
          <w:bCs/>
          <w:lang w:eastAsia="ko-KR"/>
        </w:rPr>
        <w:t>L</w:t>
      </w:r>
      <w:r w:rsidR="008E742D" w:rsidRPr="008E742D">
        <w:rPr>
          <w:b/>
          <w:bCs/>
          <w:lang w:eastAsia="ko-KR"/>
        </w:rPr>
        <w:t>ower sub-block edge</w:t>
      </w:r>
      <w:r w:rsidR="008E742D" w:rsidRPr="008E742D">
        <w:rPr>
          <w:lang w:eastAsia="ko-KR"/>
        </w:rPr>
        <w:t>: frequency at the lower edge of one sub-block</w:t>
      </w:r>
      <w:r w:rsidR="008E742D">
        <w:rPr>
          <w:lang w:eastAsia="ko-KR"/>
        </w:rPr>
        <w:br/>
      </w:r>
      <w:r w:rsidR="008E742D" w:rsidRPr="008E742D">
        <w:rPr>
          <w:lang w:eastAsia="ko-KR"/>
        </w:rPr>
        <w:t>NOTE:</w:t>
      </w:r>
      <w:r w:rsidR="008E742D" w:rsidRPr="008E742D">
        <w:rPr>
          <w:lang w:eastAsia="ko-KR"/>
        </w:rPr>
        <w:tab/>
        <w:t>It is used as a frequency reference point for both transmitter and receiver requirements.</w:t>
      </w:r>
    </w:p>
    <w:p w14:paraId="02B0C5F8" w14:textId="3B6B4BD0" w:rsidR="007F5328" w:rsidRDefault="006F5C84" w:rsidP="005F3EB8">
      <w:pPr>
        <w:rPr>
          <w:lang w:eastAsia="ko-KR"/>
        </w:rPr>
      </w:pPr>
      <w:r w:rsidRPr="006F5C84">
        <w:rPr>
          <w:b/>
          <w:bCs/>
          <w:lang w:eastAsia="ko-KR"/>
        </w:rPr>
        <w:t>maximum carrier output power</w:t>
      </w:r>
      <w:r w:rsidRPr="006F5C84">
        <w:rPr>
          <w:lang w:eastAsia="ko-KR"/>
        </w:rPr>
        <w:t>: mean power level measured per carrier at the indic</w:t>
      </w:r>
      <w:r w:rsidR="00C610A0">
        <w:rPr>
          <w:lang w:eastAsia="ko-KR"/>
        </w:rPr>
        <w:t>a</w:t>
      </w:r>
      <w:r w:rsidRPr="006F5C84">
        <w:rPr>
          <w:lang w:eastAsia="ko-KR"/>
        </w:rPr>
        <w:t xml:space="preserve">ted interface, during the </w:t>
      </w:r>
      <w:r w:rsidRPr="00712044">
        <w:rPr>
          <w:color w:val="0000FF"/>
          <w:lang w:eastAsia="ko-KR"/>
        </w:rPr>
        <w:t>transmitter ON period</w:t>
      </w:r>
      <w:r w:rsidRPr="006F5C84">
        <w:rPr>
          <w:lang w:eastAsia="ko-KR"/>
        </w:rPr>
        <w:t xml:space="preserve"> in a specified reference condition</w:t>
      </w:r>
    </w:p>
    <w:p w14:paraId="1E484C6C" w14:textId="1193AD69" w:rsidR="003F2E50" w:rsidRDefault="003F2E50" w:rsidP="005F3EB8">
      <w:pPr>
        <w:rPr>
          <w:lang w:eastAsia="ko-KR"/>
        </w:rPr>
      </w:pPr>
      <w:r w:rsidRPr="003F2E50">
        <w:rPr>
          <w:b/>
          <w:bCs/>
          <w:lang w:eastAsia="ko-KR"/>
        </w:rPr>
        <w:t>maximum carrier TRP output power</w:t>
      </w:r>
      <w:r>
        <w:rPr>
          <w:lang w:eastAsia="ko-KR"/>
        </w:rPr>
        <w:t xml:space="preserve">: </w:t>
      </w:r>
      <w:r w:rsidRPr="003F2E50">
        <w:rPr>
          <w:lang w:eastAsia="ko-KR"/>
        </w:rPr>
        <w:t xml:space="preserve">mean power level measured per </w:t>
      </w:r>
      <w:r w:rsidRPr="00324F73">
        <w:rPr>
          <w:color w:val="0000FF"/>
          <w:lang w:eastAsia="ko-KR"/>
        </w:rPr>
        <w:t>RIB</w:t>
      </w:r>
      <w:r w:rsidRPr="003F2E50">
        <w:rPr>
          <w:lang w:eastAsia="ko-KR"/>
        </w:rPr>
        <w:t xml:space="preserve"> during the </w:t>
      </w:r>
      <w:r w:rsidRPr="003F2E50">
        <w:rPr>
          <w:color w:val="0000FF"/>
          <w:lang w:eastAsia="ko-KR"/>
        </w:rPr>
        <w:t>transmitter ON period</w:t>
      </w:r>
      <w:r w:rsidRPr="003F2E50">
        <w:rPr>
          <w:lang w:eastAsia="ko-KR"/>
        </w:rPr>
        <w:t xml:space="preserve"> for a specific carrier in a specified reference condition and corresponding to the declared </w:t>
      </w:r>
      <w:r w:rsidRPr="00324F73">
        <w:rPr>
          <w:color w:val="0000FF"/>
          <w:lang w:eastAsia="ko-KR"/>
        </w:rPr>
        <w:t>rated carrier TRP output</w:t>
      </w:r>
      <w:r w:rsidRPr="003F2E50">
        <w:rPr>
          <w:lang w:eastAsia="ko-KR"/>
        </w:rPr>
        <w:t xml:space="preserve"> power (P</w:t>
      </w:r>
      <w:r w:rsidRPr="003F2E50">
        <w:rPr>
          <w:vertAlign w:val="subscript"/>
          <w:lang w:eastAsia="ko-KR"/>
        </w:rPr>
        <w:t>rated,c,TRP</w:t>
      </w:r>
      <w:r w:rsidRPr="003F2E50">
        <w:rPr>
          <w:lang w:eastAsia="ko-KR"/>
        </w:rPr>
        <w:t>)</w:t>
      </w:r>
    </w:p>
    <w:p w14:paraId="2E524790" w14:textId="2023170F" w:rsidR="007F5328" w:rsidRDefault="00C610A0" w:rsidP="005F3EB8">
      <w:pPr>
        <w:rPr>
          <w:lang w:eastAsia="ko-KR"/>
        </w:rPr>
      </w:pPr>
      <w:r w:rsidRPr="00C610A0">
        <w:rPr>
          <w:b/>
          <w:bCs/>
          <w:lang w:eastAsia="ko-KR"/>
        </w:rPr>
        <w:t>maximum total output power</w:t>
      </w:r>
      <w:r w:rsidRPr="00C610A0">
        <w:rPr>
          <w:lang w:eastAsia="ko-KR"/>
        </w:rPr>
        <w:t xml:space="preserve">: mean power level measured within the operating band at the indicated interface, during the </w:t>
      </w:r>
      <w:r w:rsidRPr="00324F73">
        <w:rPr>
          <w:color w:val="0000FF"/>
          <w:lang w:eastAsia="ko-KR"/>
        </w:rPr>
        <w:t>transmitter ON period</w:t>
      </w:r>
      <w:r w:rsidRPr="00C610A0">
        <w:rPr>
          <w:lang w:eastAsia="ko-KR"/>
        </w:rPr>
        <w:t xml:space="preserve"> in a specified reference condition</w:t>
      </w:r>
    </w:p>
    <w:p w14:paraId="7D385E2E" w14:textId="19FBC1B2" w:rsidR="0096412E" w:rsidRDefault="0096412E" w:rsidP="005F3EB8">
      <w:pPr>
        <w:rPr>
          <w:lang w:eastAsia="ko-KR"/>
        </w:rPr>
      </w:pPr>
      <w:r w:rsidRPr="0096412E">
        <w:rPr>
          <w:b/>
          <w:bCs/>
          <w:lang w:eastAsia="ko-KR"/>
        </w:rPr>
        <w:t>maximum total TRP output power</w:t>
      </w:r>
      <w:r>
        <w:rPr>
          <w:lang w:eastAsia="ko-KR"/>
        </w:rPr>
        <w:t xml:space="preserve">: </w:t>
      </w:r>
      <w:r w:rsidRPr="0096412E">
        <w:rPr>
          <w:lang w:eastAsia="ko-KR"/>
        </w:rPr>
        <w:t xml:space="preserve">mean power level measured per RIB during the </w:t>
      </w:r>
      <w:r w:rsidRPr="0096412E">
        <w:rPr>
          <w:color w:val="0000FF"/>
          <w:lang w:eastAsia="ko-KR"/>
        </w:rPr>
        <w:t>transmitter ON period</w:t>
      </w:r>
      <w:r w:rsidRPr="0096412E">
        <w:rPr>
          <w:lang w:eastAsia="ko-KR"/>
        </w:rPr>
        <w:t xml:space="preserve"> in a specified reference condition and corresponding to the declared </w:t>
      </w:r>
      <w:r w:rsidRPr="0096412E">
        <w:rPr>
          <w:color w:val="0000FF"/>
          <w:lang w:eastAsia="ko-KR"/>
        </w:rPr>
        <w:t>rated total TRP output</w:t>
      </w:r>
      <w:r w:rsidRPr="0096412E">
        <w:rPr>
          <w:lang w:eastAsia="ko-KR"/>
        </w:rPr>
        <w:t xml:space="preserve"> power (P</w:t>
      </w:r>
      <w:r w:rsidRPr="0096412E">
        <w:rPr>
          <w:vertAlign w:val="subscript"/>
          <w:lang w:eastAsia="ko-KR"/>
        </w:rPr>
        <w:t>rated,t,TRP</w:t>
      </w:r>
      <w:r w:rsidRPr="0096412E">
        <w:rPr>
          <w:lang w:eastAsia="ko-KR"/>
        </w:rPr>
        <w:t>)</w:t>
      </w:r>
    </w:p>
    <w:p w14:paraId="2BE929A4" w14:textId="698154F6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measurement bandwidth</w:t>
      </w:r>
      <w:r w:rsidRPr="009C7541">
        <w:rPr>
          <w:lang w:eastAsia="ko-KR"/>
        </w:rPr>
        <w:t>: RF bandwidth in which an emission level is specified</w:t>
      </w:r>
    </w:p>
    <w:p w14:paraId="21A54FBE" w14:textId="4AAB21ED" w:rsidR="0096412E" w:rsidRDefault="0096412E" w:rsidP="005F3EB8">
      <w:pPr>
        <w:rPr>
          <w:lang w:eastAsia="ko-KR"/>
        </w:rPr>
      </w:pPr>
      <w:r w:rsidRPr="0096412E">
        <w:rPr>
          <w:b/>
          <w:bCs/>
          <w:lang w:eastAsia="ko-KR"/>
        </w:rPr>
        <w:lastRenderedPageBreak/>
        <w:t>m</w:t>
      </w:r>
      <w:r>
        <w:rPr>
          <w:b/>
          <w:bCs/>
          <w:lang w:eastAsia="ko-KR"/>
        </w:rPr>
        <w:t>i</w:t>
      </w:r>
      <w:r w:rsidRPr="0096412E">
        <w:rPr>
          <w:b/>
          <w:bCs/>
          <w:lang w:eastAsia="ko-KR"/>
        </w:rPr>
        <w:t>nSENS</w:t>
      </w:r>
      <w:r>
        <w:rPr>
          <w:lang w:eastAsia="ko-KR"/>
        </w:rPr>
        <w:t xml:space="preserve">: </w:t>
      </w:r>
    </w:p>
    <w:p w14:paraId="32EA3303" w14:textId="101E1B59" w:rsidR="0096412E" w:rsidRDefault="0096412E" w:rsidP="005F3EB8">
      <w:pPr>
        <w:rPr>
          <w:lang w:eastAsia="ko-KR"/>
        </w:rPr>
      </w:pPr>
      <w:r w:rsidRPr="0096412E">
        <w:rPr>
          <w:b/>
          <w:bCs/>
          <w:lang w:eastAsia="ko-KR"/>
        </w:rPr>
        <w:t>minSENS RoAoA</w:t>
      </w:r>
      <w:r>
        <w:rPr>
          <w:lang w:eastAsia="ko-KR"/>
        </w:rPr>
        <w:t xml:space="preserve">: </w:t>
      </w:r>
    </w:p>
    <w:p w14:paraId="74BDDE99" w14:textId="1FEB8BE4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multi-band connector</w:t>
      </w:r>
      <w:r w:rsidRPr="009C7541">
        <w:rPr>
          <w:lang w:eastAsia="ko-KR"/>
        </w:rPr>
        <w:t>: antenna connector of the BS type 1-C or TAB connector of the BS type 1-H associated with a transmitter or receiver that is characterized by the ability to process two or more carriers in common active RF components simultaneously, where at least one carrier is configured at a different operating band than the other carrier(s) and where this different operating band is not a sub-band or superseding-band of another supported operating band</w:t>
      </w:r>
    </w:p>
    <w:p w14:paraId="2A6264B9" w14:textId="497E938D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multi-band RIB</w:t>
      </w:r>
      <w:r>
        <w:rPr>
          <w:lang w:eastAsia="ko-KR"/>
        </w:rPr>
        <w:t xml:space="preserve">: </w:t>
      </w:r>
    </w:p>
    <w:p w14:paraId="5065F4A6" w14:textId="3FF9035B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multi-carrier transmission configuration</w:t>
      </w:r>
      <w:r w:rsidRPr="009C7541">
        <w:rPr>
          <w:lang w:eastAsia="ko-KR"/>
        </w:rPr>
        <w:t>: set of one or more contiguous or non-contiguous carriers that a BS is able to transmit simultaneously according to the manufacturer's specification</w:t>
      </w:r>
    </w:p>
    <w:p w14:paraId="76C82727" w14:textId="39362277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non-contiguous spectrum</w:t>
      </w:r>
      <w:r w:rsidRPr="009C7541">
        <w:rPr>
          <w:lang w:eastAsia="ko-KR"/>
        </w:rPr>
        <w:t>: spectrum consisting of two or more sub-blocks separated by sub-block gap(s)</w:t>
      </w:r>
    </w:p>
    <w:p w14:paraId="6A8D3AB6" w14:textId="2C59EBC8" w:rsidR="007F5328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operating band</w:t>
      </w:r>
      <w:r w:rsidRPr="00566F16">
        <w:rPr>
          <w:lang w:eastAsia="ko-KR"/>
        </w:rPr>
        <w:t>: frequency range in which NR operates (paired or unpaired), that is defined with a specific set of technical requirements</w:t>
      </w:r>
      <w:r>
        <w:rPr>
          <w:lang w:eastAsia="ko-KR"/>
        </w:rPr>
        <w:br/>
      </w:r>
      <w:r w:rsidRPr="00566F16">
        <w:rPr>
          <w:lang w:eastAsia="ko-KR"/>
        </w:rPr>
        <w:t>NOTE:</w:t>
      </w:r>
      <w:r w:rsidRPr="00566F16">
        <w:rPr>
          <w:lang w:eastAsia="ko-KR"/>
        </w:rPr>
        <w:tab/>
        <w:t>The operating band(s) for a BS is declared by the manufacturer according to the designations in TS 38.104 [2], tables 5.2-1 and 5.2-2.</w:t>
      </w:r>
    </w:p>
    <w:p w14:paraId="10B72357" w14:textId="7512952E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coverage range</w:t>
      </w:r>
      <w:r>
        <w:rPr>
          <w:lang w:eastAsia="ko-KR"/>
        </w:rPr>
        <w:t xml:space="preserve">: </w:t>
      </w:r>
    </w:p>
    <w:p w14:paraId="64F20CA8" w14:textId="355D23DA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peak directions set</w:t>
      </w:r>
      <w:r>
        <w:rPr>
          <w:lang w:eastAsia="ko-KR"/>
        </w:rPr>
        <w:t xml:space="preserve">: </w:t>
      </w:r>
    </w:p>
    <w:p w14:paraId="513536F0" w14:textId="36CF4806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REFSENS RoAoA</w:t>
      </w:r>
      <w:r>
        <w:rPr>
          <w:lang w:eastAsia="ko-KR"/>
        </w:rPr>
        <w:t xml:space="preserve">: </w:t>
      </w:r>
    </w:p>
    <w:p w14:paraId="490AD37D" w14:textId="3CA853EA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sensitivity directions declaration</w:t>
      </w:r>
      <w:r>
        <w:rPr>
          <w:lang w:eastAsia="ko-KR"/>
        </w:rPr>
        <w:t xml:space="preserve">: </w:t>
      </w:r>
    </w:p>
    <w:p w14:paraId="20A8075C" w14:textId="2D9E5F53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polarization match</w:t>
      </w:r>
      <w:r>
        <w:rPr>
          <w:lang w:eastAsia="ko-KR"/>
        </w:rPr>
        <w:t xml:space="preserve">: </w:t>
      </w:r>
    </w:p>
    <w:p w14:paraId="2FBBC234" w14:textId="00A13126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radiated interface boundary</w:t>
      </w:r>
      <w:r>
        <w:rPr>
          <w:lang w:eastAsia="ko-KR"/>
        </w:rPr>
        <w:t xml:space="preserve">: </w:t>
      </w:r>
    </w:p>
    <w:p w14:paraId="443FA3E9" w14:textId="42E71ECD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Radio Bandwidth</w:t>
      </w:r>
      <w:r w:rsidRPr="00566F16">
        <w:rPr>
          <w:lang w:eastAsia="ko-KR"/>
        </w:rPr>
        <w:t>: frequency difference between the upper edge of the highest used carrier and the lower edge of the lowest used carrier</w:t>
      </w:r>
    </w:p>
    <w:p w14:paraId="37956774" w14:textId="4BD42123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rated beam EIRP</w:t>
      </w:r>
      <w:r>
        <w:rPr>
          <w:lang w:eastAsia="ko-KR"/>
        </w:rPr>
        <w:t xml:space="preserve">: </w:t>
      </w:r>
      <w:r w:rsidRPr="00095B73">
        <w:rPr>
          <w:lang w:eastAsia="ko-KR"/>
        </w:rPr>
        <w:t xml:space="preserve">For a declared beam and beam direction pair, the rated beam EIRP level is the </w:t>
      </w:r>
      <w:r w:rsidRPr="00095B73">
        <w:rPr>
          <w:color w:val="0000FF"/>
          <w:lang w:eastAsia="ko-KR"/>
        </w:rPr>
        <w:t>maximum power</w:t>
      </w:r>
      <w:r w:rsidRPr="00095B73">
        <w:rPr>
          <w:lang w:eastAsia="ko-KR"/>
        </w:rPr>
        <w:t xml:space="preserve"> that the base station is declared to radiate at the associated beam peak direction during the transmitter ON period</w:t>
      </w:r>
    </w:p>
    <w:p w14:paraId="3E7E3123" w14:textId="55AEF763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lastRenderedPageBreak/>
        <w:t>rated carrier output power</w:t>
      </w:r>
      <w:r w:rsidRPr="00566F16">
        <w:rPr>
          <w:lang w:eastAsia="ko-KR"/>
        </w:rPr>
        <w:t>: mean power level associated with a particular carrier the manufacturer has declared to be available at the indicated interface, during the transmitter ON period in a specified reference condition</w:t>
      </w:r>
    </w:p>
    <w:p w14:paraId="34556DA7" w14:textId="30333F2E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rated carrier TRP output power</w:t>
      </w:r>
      <w:r>
        <w:rPr>
          <w:lang w:eastAsia="ko-KR"/>
        </w:rPr>
        <w:t xml:space="preserve">: </w:t>
      </w:r>
    </w:p>
    <w:p w14:paraId="69279A09" w14:textId="390BA7B2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rated total output power</w:t>
      </w:r>
      <w:r w:rsidRPr="00566F16">
        <w:rPr>
          <w:lang w:eastAsia="ko-KR"/>
        </w:rPr>
        <w:t>: mean power level associated with a particular operating band the manufacturer has declared to be available at the indicated interface, during the transmitter ON period in a specified reference condition</w:t>
      </w:r>
    </w:p>
    <w:p w14:paraId="0F2D254B" w14:textId="5E1ED9AF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rated total TRP output power</w:t>
      </w:r>
      <w:r>
        <w:rPr>
          <w:lang w:eastAsia="ko-KR"/>
        </w:rPr>
        <w:t xml:space="preserve">: </w:t>
      </w:r>
    </w:p>
    <w:p w14:paraId="6091E890" w14:textId="197B2AB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reference beam direction pair</w:t>
      </w:r>
      <w:r>
        <w:rPr>
          <w:lang w:eastAsia="ko-KR"/>
        </w:rPr>
        <w:t xml:space="preserve">: </w:t>
      </w:r>
    </w:p>
    <w:p w14:paraId="25215963" w14:textId="53599D2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</w:t>
      </w:r>
      <w:r>
        <w:rPr>
          <w:lang w:eastAsia="ko-KR"/>
        </w:rPr>
        <w:t xml:space="preserve">: </w:t>
      </w:r>
    </w:p>
    <w:p w14:paraId="2FEDB1FD" w14:textId="121795B2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 redirection range</w:t>
      </w:r>
      <w:r>
        <w:rPr>
          <w:lang w:eastAsia="ko-KR"/>
        </w:rPr>
        <w:t xml:space="preserve">: </w:t>
      </w:r>
    </w:p>
    <w:p w14:paraId="2DD69320" w14:textId="4ADB0068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 reference direction</w:t>
      </w:r>
      <w:r>
        <w:rPr>
          <w:lang w:eastAsia="ko-KR"/>
        </w:rPr>
        <w:t xml:space="preserve">: </w:t>
      </w:r>
    </w:p>
    <w:p w14:paraId="4EAB7DEE" w14:textId="319F893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reference RoAoA</w:t>
      </w:r>
      <w:r>
        <w:rPr>
          <w:lang w:eastAsia="ko-KR"/>
        </w:rPr>
        <w:t xml:space="preserve">: </w:t>
      </w:r>
    </w:p>
    <w:p w14:paraId="377735CB" w14:textId="06916B4A" w:rsidR="007F5328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requirement set</w:t>
      </w:r>
      <w:r w:rsidRPr="00566F16">
        <w:rPr>
          <w:lang w:eastAsia="ko-KR"/>
        </w:rPr>
        <w:t>:</w:t>
      </w:r>
      <w:r>
        <w:rPr>
          <w:lang w:eastAsia="ko-KR"/>
        </w:rPr>
        <w:t xml:space="preserve"> </w:t>
      </w:r>
      <w:r w:rsidRPr="00566F16">
        <w:rPr>
          <w:lang w:eastAsia="ko-KR"/>
        </w:rPr>
        <w:t>one of the NR base station requirement's set as defined for BS type 1-C, BS type 1-H, BS type 1-O, and BS type 2-O</w:t>
      </w:r>
    </w:p>
    <w:p w14:paraId="13CDBC78" w14:textId="35360963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sensitivity RoAoA</w:t>
      </w:r>
      <w:r>
        <w:rPr>
          <w:lang w:eastAsia="ko-KR"/>
        </w:rPr>
        <w:t xml:space="preserve">: </w:t>
      </w:r>
    </w:p>
    <w:p w14:paraId="5A1123CB" w14:textId="7512FAB8" w:rsidR="007F5328" w:rsidRDefault="00A417D2" w:rsidP="005F3EB8">
      <w:pPr>
        <w:rPr>
          <w:lang w:eastAsia="ko-KR"/>
        </w:rPr>
      </w:pPr>
      <w:r w:rsidRPr="00A417D2">
        <w:rPr>
          <w:b/>
          <w:bCs/>
          <w:lang w:eastAsia="ko-KR"/>
        </w:rPr>
        <w:t>single-band connector</w:t>
      </w:r>
      <w:r w:rsidRPr="00A417D2">
        <w:rPr>
          <w:lang w:eastAsia="ko-KR"/>
        </w:rPr>
        <w:t>: antenna connector of the BS type 1-C or TAB connector of the BS type 1-H supporting operation either in a single operating band only, or in multiple operating bands but does not meet the conditions for a multi-band connector</w:t>
      </w:r>
    </w:p>
    <w:p w14:paraId="74296A4A" w14:textId="69E94E6F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single-band RIB</w:t>
      </w:r>
      <w:r>
        <w:rPr>
          <w:lang w:eastAsia="ko-KR"/>
        </w:rPr>
        <w:t xml:space="preserve">: </w:t>
      </w:r>
    </w:p>
    <w:p w14:paraId="16D4C646" w14:textId="3672F6CE" w:rsidR="007F5328" w:rsidRDefault="00A417D2" w:rsidP="005F3EB8">
      <w:pPr>
        <w:rPr>
          <w:lang w:eastAsia="ko-KR"/>
        </w:rPr>
      </w:pPr>
      <w:r w:rsidRPr="00A417D2">
        <w:rPr>
          <w:b/>
          <w:bCs/>
          <w:lang w:eastAsia="ko-KR"/>
        </w:rPr>
        <w:t>sub-band</w:t>
      </w:r>
      <w:r w:rsidRPr="00A417D2">
        <w:rPr>
          <w:lang w:eastAsia="ko-KR"/>
        </w:rPr>
        <w:t>: sub-band of an operating band contains a part of the uplink and downlink frequency range of the operating band</w:t>
      </w:r>
    </w:p>
    <w:p w14:paraId="737307B0" w14:textId="5FEFBC92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sub-block bandwidth</w:t>
      </w:r>
      <w:r>
        <w:rPr>
          <w:lang w:eastAsia="ko-KR"/>
        </w:rPr>
        <w:t xml:space="preserve">: </w:t>
      </w:r>
    </w:p>
    <w:p w14:paraId="5CFEE032" w14:textId="548C865A" w:rsidR="007F5328" w:rsidRDefault="006A357E" w:rsidP="005F3EB8">
      <w:pPr>
        <w:rPr>
          <w:lang w:eastAsia="ko-KR"/>
        </w:rPr>
      </w:pPr>
      <w:r w:rsidRPr="006A357E">
        <w:rPr>
          <w:b/>
          <w:bCs/>
          <w:lang w:eastAsia="ko-KR"/>
        </w:rPr>
        <w:t>sub-block</w:t>
      </w:r>
      <w:r w:rsidRPr="006A357E">
        <w:rPr>
          <w:lang w:eastAsia="ko-KR"/>
        </w:rPr>
        <w:t>: one contiguous allocated block of spectrum for transmission and reception by the same base station</w:t>
      </w:r>
      <w:r w:rsidR="003A0289">
        <w:rPr>
          <w:lang w:eastAsia="ko-KR"/>
        </w:rPr>
        <w:br/>
      </w:r>
      <w:r w:rsidR="003A0289" w:rsidRPr="003A0289">
        <w:rPr>
          <w:lang w:eastAsia="ko-KR"/>
        </w:rPr>
        <w:t>NOTE:</w:t>
      </w:r>
      <w:r w:rsidR="003A0289" w:rsidRPr="003A0289">
        <w:rPr>
          <w:lang w:eastAsia="ko-KR"/>
        </w:rPr>
        <w:tab/>
        <w:t>There may be multiple instances of sub-blocks within a Base Station RF Bandwidth.</w:t>
      </w:r>
    </w:p>
    <w:p w14:paraId="3F2D28EE" w14:textId="358250C0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lastRenderedPageBreak/>
        <w:t>sub-block gap</w:t>
      </w:r>
      <w:r w:rsidRPr="00524B6D">
        <w:rPr>
          <w:lang w:eastAsia="ko-KR"/>
        </w:rPr>
        <w:t>: frequency gap between two consecutive sub-blocks within a Base Station RF Bandwidth, where the RF requirements in the gap are based on co-existence for un-coordinated operation</w:t>
      </w:r>
    </w:p>
    <w:p w14:paraId="780D7A7D" w14:textId="087E17DB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t>superseding-band</w:t>
      </w:r>
      <w:r w:rsidRPr="00524B6D">
        <w:rPr>
          <w:lang w:eastAsia="ko-KR"/>
        </w:rPr>
        <w:t>: superseding-band of an operating band includes the whole of the uplink and downlink frequency range of the operating band</w:t>
      </w:r>
    </w:p>
    <w:p w14:paraId="6359BCB7" w14:textId="52731C20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t>TAB connector</w:t>
      </w:r>
      <w:r w:rsidRPr="00524B6D">
        <w:rPr>
          <w:lang w:eastAsia="ko-KR"/>
        </w:rPr>
        <w:t>: transceiver array boundary connector</w:t>
      </w:r>
    </w:p>
    <w:p w14:paraId="7D2A8E3C" w14:textId="2FB13A89" w:rsidR="006261E2" w:rsidRDefault="007155EF" w:rsidP="005F3EB8">
      <w:pPr>
        <w:rPr>
          <w:lang w:eastAsia="ko-KR"/>
        </w:rPr>
      </w:pPr>
      <w:r w:rsidRPr="007155EF">
        <w:rPr>
          <w:b/>
          <w:bCs/>
          <w:lang w:eastAsia="ko-KR"/>
        </w:rPr>
        <w:t>TAB connector RX min cell group</w:t>
      </w:r>
      <w:r w:rsidRPr="007155EF">
        <w:rPr>
          <w:lang w:eastAsia="ko-KR"/>
        </w:rPr>
        <w:t>: operating band specific declared group of TAB connectors to which BS type 1-H conducted RX requirements are applied</w:t>
      </w:r>
      <w:r w:rsidR="00683A7C">
        <w:rPr>
          <w:lang w:eastAsia="ko-KR"/>
        </w:rPr>
        <w:br/>
      </w:r>
      <w:r w:rsidR="00683A7C" w:rsidRPr="00683A7C">
        <w:rPr>
          <w:lang w:eastAsia="ko-KR"/>
        </w:rPr>
        <w:t>NOTE:</w:t>
      </w:r>
      <w:r w:rsidR="00683A7C" w:rsidRPr="00683A7C">
        <w:rPr>
          <w:lang w:eastAsia="ko-KR"/>
        </w:rPr>
        <w:tab/>
        <w:t>Within this definition, the group corresponds to the group of TAB connectors which are responsible for receiving a cell when the BS type 1-H setting corresponding to the declared minimum number of cells with reception on all TAB connectors supporting an operating band, but its existence is not limited to that condition</w:t>
      </w:r>
    </w:p>
    <w:p w14:paraId="59ACEDC8" w14:textId="79DE8DA1" w:rsidR="006261E2" w:rsidRDefault="003B3DB3" w:rsidP="005F3EB8">
      <w:pPr>
        <w:rPr>
          <w:lang w:eastAsia="ko-KR"/>
        </w:rPr>
      </w:pPr>
      <w:r w:rsidRPr="003B3DB3">
        <w:rPr>
          <w:b/>
          <w:bCs/>
          <w:lang w:eastAsia="ko-KR"/>
        </w:rPr>
        <w:t>TAB connector TX min cell group</w:t>
      </w:r>
      <w:r w:rsidRPr="003B3DB3">
        <w:rPr>
          <w:lang w:eastAsia="ko-KR"/>
        </w:rPr>
        <w:t>: operating band specific declared group of TAB connectors to which BS type 1-H conducted TX requirements are applied</w:t>
      </w:r>
      <w:r>
        <w:rPr>
          <w:lang w:eastAsia="ko-KR"/>
        </w:rPr>
        <w:br/>
      </w:r>
      <w:r w:rsidRPr="003B3DB3">
        <w:rPr>
          <w:lang w:eastAsia="ko-KR"/>
        </w:rPr>
        <w:t>NOTE:</w:t>
      </w:r>
      <w:r w:rsidRPr="003B3DB3">
        <w:rPr>
          <w:lang w:eastAsia="ko-KR"/>
        </w:rPr>
        <w:tab/>
        <w:t>Within this definition, the group corresponds to the group of TAB connectors which are responsible for transmitting a cell when the BS type 1-H setting corresponding to the declared minimum number of cells with transmission on all TAB connectors supporting an operating band, but its existence is not limited to that condition</w:t>
      </w:r>
    </w:p>
    <w:p w14:paraId="69EC459C" w14:textId="3111C1D6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total radiated power</w:t>
      </w:r>
      <w:r>
        <w:rPr>
          <w:lang w:eastAsia="ko-KR"/>
        </w:rPr>
        <w:t xml:space="preserve">: </w:t>
      </w:r>
    </w:p>
    <w:p w14:paraId="0E25EA4D" w14:textId="1145F5DA" w:rsidR="006261E2" w:rsidRDefault="00276496" w:rsidP="005F3EB8">
      <w:pPr>
        <w:rPr>
          <w:lang w:eastAsia="ko-KR"/>
        </w:rPr>
      </w:pPr>
      <w:r w:rsidRPr="00276496">
        <w:rPr>
          <w:b/>
          <w:bCs/>
          <w:lang w:eastAsia="ko-KR"/>
        </w:rPr>
        <w:t>transceiver array boundary</w:t>
      </w:r>
      <w:r w:rsidRPr="00276496">
        <w:rPr>
          <w:lang w:eastAsia="ko-KR"/>
        </w:rPr>
        <w:t>: conducted interface between the transceiver unit array and the composite antenna</w:t>
      </w:r>
    </w:p>
    <w:p w14:paraId="43F56E22" w14:textId="09845795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transmission bandwidth</w:t>
      </w:r>
      <w:r>
        <w:rPr>
          <w:lang w:eastAsia="ko-KR"/>
        </w:rPr>
        <w:t xml:space="preserve">: </w:t>
      </w:r>
    </w:p>
    <w:p w14:paraId="12026A6E" w14:textId="262284F2" w:rsidR="00276496" w:rsidRDefault="00276496" w:rsidP="005F3EB8">
      <w:pPr>
        <w:rPr>
          <w:lang w:eastAsia="ko-KR"/>
        </w:rPr>
      </w:pPr>
      <w:r w:rsidRPr="00276496">
        <w:rPr>
          <w:b/>
          <w:bCs/>
          <w:lang w:eastAsia="ko-KR"/>
        </w:rPr>
        <w:t>transmitter OFF period</w:t>
      </w:r>
      <w:r w:rsidRPr="00276496">
        <w:rPr>
          <w:lang w:eastAsia="ko-KR"/>
        </w:rPr>
        <w:t>: time period during which the BS transmitter is not allowed to transmit</w:t>
      </w:r>
    </w:p>
    <w:p w14:paraId="7EC86E45" w14:textId="6DB26D7A" w:rsidR="007F5328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transmitter ON period</w:t>
      </w:r>
      <w:r w:rsidRPr="00D52A1F">
        <w:rPr>
          <w:lang w:eastAsia="ko-KR"/>
        </w:rPr>
        <w:t>: time period during which the BS transmitter is transmitting data and/or reference symbols</w:t>
      </w:r>
    </w:p>
    <w:p w14:paraId="2B1CD5FB" w14:textId="3520A9F3" w:rsidR="00276496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transmitter transient period</w:t>
      </w:r>
      <w:r w:rsidRPr="00D52A1F">
        <w:rPr>
          <w:lang w:eastAsia="ko-KR"/>
        </w:rPr>
        <w:t>: time period during which the transmitter is changing from the OFF period to the ON period or vice versa</w:t>
      </w:r>
    </w:p>
    <w:p w14:paraId="4124994F" w14:textId="05F27CD8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UE transmission bandwidth configuration</w:t>
      </w:r>
      <w:r>
        <w:rPr>
          <w:lang w:eastAsia="ko-KR"/>
        </w:rPr>
        <w:t xml:space="preserve">: </w:t>
      </w:r>
    </w:p>
    <w:p w14:paraId="1747A290" w14:textId="5FB3EBD8" w:rsidR="00276496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upper sub-block edge</w:t>
      </w:r>
      <w:r w:rsidRPr="00D52A1F">
        <w:rPr>
          <w:lang w:eastAsia="ko-KR"/>
        </w:rPr>
        <w:t>: frequency at the upper edge of one sub-block</w:t>
      </w:r>
      <w:r w:rsidR="00130F3B">
        <w:rPr>
          <w:lang w:eastAsia="ko-KR"/>
        </w:rPr>
        <w:br/>
      </w:r>
      <w:r w:rsidR="00130F3B" w:rsidRPr="00130F3B">
        <w:rPr>
          <w:lang w:eastAsia="ko-KR"/>
        </w:rPr>
        <w:t>NOTE:</w:t>
      </w:r>
      <w:r w:rsidR="00130F3B" w:rsidRPr="00130F3B">
        <w:rPr>
          <w:lang w:eastAsia="ko-KR"/>
        </w:rPr>
        <w:tab/>
        <w:t>It is used as a frequency reference point for both transmitter and receiver requirements.</w:t>
      </w:r>
    </w:p>
    <w:p w14:paraId="1105DDD4" w14:textId="30546057" w:rsidR="00B2098E" w:rsidRDefault="00B2098E" w:rsidP="00B2098E">
      <w:pPr>
        <w:pStyle w:val="2"/>
        <w:rPr>
          <w:lang w:eastAsia="ko-KR"/>
        </w:rPr>
      </w:pPr>
      <w:bookmarkStart w:id="5" w:name="_Toc39849594"/>
      <w:r>
        <w:rPr>
          <w:lang w:eastAsia="ko-KR"/>
        </w:rPr>
        <w:lastRenderedPageBreak/>
        <w:t>Symbols</w:t>
      </w:r>
      <w:bookmarkEnd w:id="5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2"/>
        <w:gridCol w:w="7838"/>
      </w:tblGrid>
      <w:tr w:rsidR="00D615D2" w14:paraId="5C3199FA" w14:textId="77777777" w:rsidTr="00A7698F">
        <w:tc>
          <w:tcPr>
            <w:tcW w:w="1522" w:type="dxa"/>
          </w:tcPr>
          <w:p w14:paraId="0679E469" w14:textId="3B08A2CF" w:rsidR="00D615D2" w:rsidRDefault="00D615D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β</w:t>
            </w:r>
          </w:p>
        </w:tc>
        <w:tc>
          <w:tcPr>
            <w:tcW w:w="7838" w:type="dxa"/>
          </w:tcPr>
          <w:p w14:paraId="0D3C450C" w14:textId="1220C156" w:rsidR="00D615D2" w:rsidRDefault="00D615D2" w:rsidP="005F3EB8">
            <w:pPr>
              <w:rPr>
                <w:lang w:eastAsia="ko-KR"/>
              </w:rPr>
            </w:pPr>
            <w:r w:rsidRPr="00D615D2">
              <w:rPr>
                <w:lang w:eastAsia="ko-KR"/>
              </w:rPr>
              <w:t>Percentage of the mean transmitted power emitted outside the occupied bandwidth on the assigned channel</w:t>
            </w:r>
          </w:p>
        </w:tc>
      </w:tr>
      <w:tr w:rsidR="00A7698F" w14:paraId="7FFD0281" w14:textId="77777777" w:rsidTr="00A7698F">
        <w:tc>
          <w:tcPr>
            <w:tcW w:w="1522" w:type="dxa"/>
          </w:tcPr>
          <w:p w14:paraId="203DC8F6" w14:textId="2B42B92F" w:rsidR="00A7698F" w:rsidRDefault="00A7698F" w:rsidP="005F3EB8">
            <w:pPr>
              <w:rPr>
                <w:lang w:eastAsia="ko-KR"/>
              </w:rPr>
            </w:pPr>
            <w:r w:rsidRPr="00EC34D6">
              <w:t>BeW</w:t>
            </w:r>
            <w:r w:rsidRPr="00EC34D6">
              <w:rPr>
                <w:vertAlign w:val="subscript"/>
              </w:rPr>
              <w:t>θ,REFSENS</w:t>
            </w:r>
          </w:p>
        </w:tc>
        <w:tc>
          <w:tcPr>
            <w:tcW w:w="7838" w:type="dxa"/>
          </w:tcPr>
          <w:p w14:paraId="7D534EA5" w14:textId="77777777" w:rsidR="00A7698F" w:rsidRPr="00D615D2" w:rsidRDefault="00A7698F" w:rsidP="005F3EB8">
            <w:pPr>
              <w:rPr>
                <w:lang w:eastAsia="ko-KR"/>
              </w:rPr>
            </w:pPr>
          </w:p>
        </w:tc>
      </w:tr>
      <w:tr w:rsidR="00A7698F" w14:paraId="7897E717" w14:textId="77777777" w:rsidTr="00A7698F">
        <w:tc>
          <w:tcPr>
            <w:tcW w:w="1522" w:type="dxa"/>
          </w:tcPr>
          <w:p w14:paraId="0B2390A5" w14:textId="0A3A0AF7" w:rsidR="00A7698F" w:rsidRDefault="00A7698F" w:rsidP="005F3EB8">
            <w:pPr>
              <w:rPr>
                <w:lang w:eastAsia="ko-KR"/>
              </w:rPr>
            </w:pPr>
            <w:r w:rsidRPr="00EC34D6">
              <w:t>BeW</w:t>
            </w:r>
            <w:r w:rsidRPr="00EC34D6">
              <w:rPr>
                <w:vertAlign w:val="subscript"/>
              </w:rPr>
              <w:t>φ,REFSENS</w:t>
            </w:r>
          </w:p>
        </w:tc>
        <w:tc>
          <w:tcPr>
            <w:tcW w:w="7838" w:type="dxa"/>
          </w:tcPr>
          <w:p w14:paraId="6E70CDE6" w14:textId="77777777" w:rsidR="00A7698F" w:rsidRPr="00D615D2" w:rsidRDefault="00A7698F" w:rsidP="005F3EB8">
            <w:pPr>
              <w:rPr>
                <w:lang w:eastAsia="ko-KR"/>
              </w:rPr>
            </w:pPr>
          </w:p>
        </w:tc>
      </w:tr>
      <w:tr w:rsidR="00D615D2" w14:paraId="570C7897" w14:textId="77777777" w:rsidTr="00A7698F">
        <w:tc>
          <w:tcPr>
            <w:tcW w:w="1522" w:type="dxa"/>
          </w:tcPr>
          <w:p w14:paraId="75ECE3A2" w14:textId="1F4D59C7" w:rsidR="00D615D2" w:rsidRDefault="00C07CF1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</w:t>
            </w:r>
          </w:p>
        </w:tc>
        <w:tc>
          <w:tcPr>
            <w:tcW w:w="7838" w:type="dxa"/>
          </w:tcPr>
          <w:p w14:paraId="1BE5B990" w14:textId="76142F51" w:rsidR="00D615D2" w:rsidRDefault="00C07CF1" w:rsidP="005F3EB8">
            <w:pPr>
              <w:rPr>
                <w:lang w:eastAsia="ko-KR"/>
              </w:rPr>
            </w:pPr>
            <w:r w:rsidRPr="00C07CF1">
              <w:rPr>
                <w:lang w:eastAsia="ko-KR"/>
              </w:rPr>
              <w:t>BS channel bandwidth</w:t>
            </w:r>
          </w:p>
        </w:tc>
      </w:tr>
      <w:tr w:rsidR="00D615D2" w14:paraId="64B5F030" w14:textId="77777777" w:rsidTr="00A7698F">
        <w:tc>
          <w:tcPr>
            <w:tcW w:w="1522" w:type="dxa"/>
          </w:tcPr>
          <w:p w14:paraId="147B2A4D" w14:textId="08EAE9E0" w:rsidR="00D615D2" w:rsidRDefault="00C07CF1" w:rsidP="005F3EB8">
            <w:pPr>
              <w:rPr>
                <w:lang w:eastAsia="ko-KR"/>
              </w:rPr>
            </w:pPr>
            <w:r w:rsidRPr="00C07CF1"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Channel_CA</w:t>
            </w:r>
          </w:p>
        </w:tc>
        <w:tc>
          <w:tcPr>
            <w:tcW w:w="7838" w:type="dxa"/>
          </w:tcPr>
          <w:p w14:paraId="54127F99" w14:textId="74DFD2D6" w:rsidR="00D615D2" w:rsidRDefault="00C07CF1" w:rsidP="005F3EB8">
            <w:pPr>
              <w:rPr>
                <w:lang w:eastAsia="ko-KR"/>
              </w:rPr>
            </w:pPr>
            <w:r w:rsidRPr="00C07CF1">
              <w:rPr>
                <w:lang w:eastAsia="ko-KR"/>
              </w:rPr>
              <w:t>Aggregated BS channel bandwidth, expressed in MHz. BW</w:t>
            </w:r>
            <w:r w:rsidRPr="00C07CF1">
              <w:rPr>
                <w:vertAlign w:val="subscript"/>
                <w:lang w:eastAsia="ko-KR"/>
              </w:rPr>
              <w:t>Channel_CA</w:t>
            </w:r>
            <w:r w:rsidRPr="00C07CF1">
              <w:rPr>
                <w:lang w:eastAsia="ko-KR"/>
              </w:rPr>
              <w:t>= F</w:t>
            </w:r>
            <w:r w:rsidRPr="00C07CF1">
              <w:rPr>
                <w:vertAlign w:val="subscript"/>
                <w:lang w:eastAsia="ko-KR"/>
              </w:rPr>
              <w:t>edge_high</w:t>
            </w:r>
            <w:r w:rsidRPr="00C07CF1">
              <w:rPr>
                <w:lang w:eastAsia="ko-KR"/>
              </w:rPr>
              <w:t>- F</w:t>
            </w:r>
            <w:r w:rsidRPr="00C07CF1">
              <w:rPr>
                <w:vertAlign w:val="subscript"/>
                <w:lang w:eastAsia="ko-KR"/>
              </w:rPr>
              <w:t>edge_low</w:t>
            </w:r>
          </w:p>
        </w:tc>
      </w:tr>
      <w:tr w:rsidR="00D615D2" w14:paraId="31D74F53" w14:textId="77777777" w:rsidTr="00A7698F">
        <w:tc>
          <w:tcPr>
            <w:tcW w:w="1522" w:type="dxa"/>
          </w:tcPr>
          <w:p w14:paraId="32CC58F3" w14:textId="4E90B7C7" w:rsidR="00D615D2" w:rsidRDefault="002A414B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BW</w:t>
            </w:r>
            <w:r w:rsidRPr="002A414B">
              <w:rPr>
                <w:vertAlign w:val="subscript"/>
                <w:lang w:eastAsia="ko-KR"/>
              </w:rPr>
              <w:t>Channel</w:t>
            </w:r>
            <w:r>
              <w:rPr>
                <w:vertAlign w:val="subscript"/>
                <w:lang w:eastAsia="ko-KR"/>
              </w:rPr>
              <w:t>_block</w:t>
            </w:r>
          </w:p>
        </w:tc>
        <w:tc>
          <w:tcPr>
            <w:tcW w:w="7838" w:type="dxa"/>
          </w:tcPr>
          <w:p w14:paraId="647D3140" w14:textId="3D0686D2" w:rsidR="00D615D2" w:rsidRDefault="00AC632E" w:rsidP="005F3EB8">
            <w:pPr>
              <w:rPr>
                <w:lang w:eastAsia="ko-KR"/>
              </w:rPr>
            </w:pPr>
            <w:r w:rsidRPr="00AC632E">
              <w:rPr>
                <w:lang w:eastAsia="ko-KR"/>
              </w:rPr>
              <w:t>Sub-block bandwidth, expressed in MHz. BW</w:t>
            </w:r>
            <w:r w:rsidRPr="00AC632E">
              <w:rPr>
                <w:vertAlign w:val="subscript"/>
                <w:lang w:eastAsia="ko-KR"/>
              </w:rPr>
              <w:t>Channel</w:t>
            </w:r>
            <w:r>
              <w:rPr>
                <w:vertAlign w:val="subscript"/>
                <w:lang w:eastAsia="ko-KR"/>
              </w:rPr>
              <w:t>_</w:t>
            </w:r>
            <w:r w:rsidRPr="00AC632E">
              <w:rPr>
                <w:vertAlign w:val="subscript"/>
                <w:lang w:eastAsia="ko-KR"/>
              </w:rPr>
              <w:t>block</w:t>
            </w:r>
            <w:r w:rsidRPr="00AC632E">
              <w:rPr>
                <w:lang w:eastAsia="ko-KR"/>
              </w:rPr>
              <w:t xml:space="preserve"> = F</w:t>
            </w:r>
            <w:r w:rsidRPr="00AC632E">
              <w:rPr>
                <w:vertAlign w:val="subscript"/>
                <w:lang w:eastAsia="ko-KR"/>
              </w:rPr>
              <w:t>edge_block_high</w:t>
            </w:r>
            <w:r w:rsidRPr="00AC632E">
              <w:rPr>
                <w:lang w:eastAsia="ko-KR"/>
              </w:rPr>
              <w:t>- F</w:t>
            </w:r>
            <w:r w:rsidRPr="00AC632E">
              <w:rPr>
                <w:vertAlign w:val="subscript"/>
                <w:lang w:eastAsia="ko-KR"/>
              </w:rPr>
              <w:t>edge_block_low</w:t>
            </w:r>
          </w:p>
        </w:tc>
      </w:tr>
      <w:tr w:rsidR="00D615D2" w14:paraId="2F6878B0" w14:textId="77777777" w:rsidTr="00A7698F">
        <w:tc>
          <w:tcPr>
            <w:tcW w:w="1522" w:type="dxa"/>
          </w:tcPr>
          <w:p w14:paraId="2C0AEC49" w14:textId="67FD5A65" w:rsidR="00D615D2" w:rsidRDefault="00872F84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BW</w:t>
            </w:r>
            <w:r w:rsidRPr="00872F84">
              <w:rPr>
                <w:vertAlign w:val="subscript"/>
                <w:lang w:eastAsia="ko-KR"/>
              </w:rPr>
              <w:t>Config</w:t>
            </w:r>
          </w:p>
        </w:tc>
        <w:tc>
          <w:tcPr>
            <w:tcW w:w="7838" w:type="dxa"/>
          </w:tcPr>
          <w:p w14:paraId="3A176AC9" w14:textId="58E21B5E" w:rsidR="00D615D2" w:rsidRDefault="00872F84" w:rsidP="005F3EB8">
            <w:pPr>
              <w:rPr>
                <w:lang w:eastAsia="ko-KR"/>
              </w:rPr>
            </w:pPr>
            <w:r w:rsidRPr="00872F84">
              <w:rPr>
                <w:lang w:eastAsia="ko-KR"/>
              </w:rPr>
              <w:t>Transmission bandwidth configuration, expressed in MHz, where</w:t>
            </w:r>
            <w:r>
              <w:rPr>
                <w:lang w:eastAsia="ko-KR"/>
              </w:rPr>
              <w:t xml:space="preserve"> BW</w:t>
            </w:r>
            <w:r w:rsidRPr="00872F84">
              <w:rPr>
                <w:vertAlign w:val="subscript"/>
                <w:lang w:eastAsia="ko-KR"/>
              </w:rPr>
              <w:t>Config</w:t>
            </w:r>
            <w:r>
              <w:rPr>
                <w:lang w:eastAsia="ko-KR"/>
              </w:rPr>
              <w:t xml:space="preserve"> = N</w:t>
            </w:r>
            <w:r w:rsidRPr="008541F1">
              <w:rPr>
                <w:vertAlign w:val="subscript"/>
                <w:lang w:eastAsia="ko-KR"/>
              </w:rPr>
              <w:t>RB</w:t>
            </w:r>
            <w:r>
              <w:rPr>
                <w:lang w:eastAsia="ko-KR"/>
              </w:rPr>
              <w:t xml:space="preserve"> x SCS x 12kHz</w:t>
            </w:r>
          </w:p>
        </w:tc>
      </w:tr>
      <w:tr w:rsidR="00A7698F" w14:paraId="3DD2DB22" w14:textId="77777777" w:rsidTr="00A7698F">
        <w:tc>
          <w:tcPr>
            <w:tcW w:w="1522" w:type="dxa"/>
          </w:tcPr>
          <w:p w14:paraId="386FD026" w14:textId="397224C0" w:rsidR="00A7698F" w:rsidRDefault="00A7698F" w:rsidP="005F3EB8">
            <w:pPr>
              <w:rPr>
                <w:lang w:eastAsia="ko-KR"/>
              </w:rPr>
            </w:pPr>
            <w:r w:rsidRPr="00EC34D6">
              <w:t>BW</w:t>
            </w:r>
            <w:r w:rsidRPr="00EC34D6">
              <w:rPr>
                <w:vertAlign w:val="subscript"/>
              </w:rPr>
              <w:t>Contiguous</w:t>
            </w:r>
          </w:p>
        </w:tc>
        <w:tc>
          <w:tcPr>
            <w:tcW w:w="7838" w:type="dxa"/>
          </w:tcPr>
          <w:p w14:paraId="34911B58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A7698F" w14:paraId="48832BAE" w14:textId="77777777" w:rsidTr="00A7698F">
        <w:tc>
          <w:tcPr>
            <w:tcW w:w="1522" w:type="dxa"/>
          </w:tcPr>
          <w:p w14:paraId="28307EE3" w14:textId="2478B252" w:rsidR="00A7698F" w:rsidRPr="00EC34D6" w:rsidRDefault="00A7698F" w:rsidP="005F3EB8">
            <w:r w:rsidRPr="00EC34D6">
              <w:t>BW</w:t>
            </w:r>
            <w:r w:rsidRPr="00EC34D6">
              <w:rPr>
                <w:vertAlign w:val="subscript"/>
              </w:rPr>
              <w:t>GB, low</w:t>
            </w:r>
          </w:p>
        </w:tc>
        <w:tc>
          <w:tcPr>
            <w:tcW w:w="7838" w:type="dxa"/>
          </w:tcPr>
          <w:p w14:paraId="67808535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A7698F" w14:paraId="53829CB4" w14:textId="77777777" w:rsidTr="00A7698F">
        <w:tc>
          <w:tcPr>
            <w:tcW w:w="1522" w:type="dxa"/>
          </w:tcPr>
          <w:p w14:paraId="1572D5C7" w14:textId="686CA85F" w:rsidR="00A7698F" w:rsidRPr="00EC34D6" w:rsidRDefault="00A7698F" w:rsidP="005F3EB8">
            <w:r w:rsidRPr="00EC34D6">
              <w:t>BW</w:t>
            </w:r>
            <w:r w:rsidRPr="00EC34D6">
              <w:rPr>
                <w:vertAlign w:val="subscript"/>
              </w:rPr>
              <w:t>GB, high</w:t>
            </w:r>
          </w:p>
        </w:tc>
        <w:tc>
          <w:tcPr>
            <w:tcW w:w="7838" w:type="dxa"/>
          </w:tcPr>
          <w:p w14:paraId="717FEBB6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D615D2" w14:paraId="16E26C05" w14:textId="77777777" w:rsidTr="00A7698F">
        <w:tc>
          <w:tcPr>
            <w:tcW w:w="1522" w:type="dxa"/>
          </w:tcPr>
          <w:p w14:paraId="55EABF58" w14:textId="38A3F056" w:rsidR="00D615D2" w:rsidRDefault="008541F1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BW</w:t>
            </w:r>
            <w:r w:rsidRPr="008541F1">
              <w:rPr>
                <w:vertAlign w:val="subscript"/>
                <w:lang w:eastAsia="ko-KR"/>
              </w:rPr>
              <w:t>tot</w:t>
            </w:r>
          </w:p>
        </w:tc>
        <w:tc>
          <w:tcPr>
            <w:tcW w:w="7838" w:type="dxa"/>
          </w:tcPr>
          <w:p w14:paraId="29BB70C8" w14:textId="3571E6A6" w:rsidR="00D615D2" w:rsidRDefault="008541F1" w:rsidP="005F3EB8">
            <w:pPr>
              <w:rPr>
                <w:lang w:eastAsia="ko-KR"/>
              </w:rPr>
            </w:pPr>
            <w:r w:rsidRPr="008541F1">
              <w:rPr>
                <w:lang w:eastAsia="ko-KR"/>
              </w:rPr>
              <w:t>Total RF bandwidth</w:t>
            </w:r>
          </w:p>
        </w:tc>
      </w:tr>
      <w:tr w:rsidR="00D615D2" w14:paraId="63CC0340" w14:textId="77777777" w:rsidTr="00A7698F">
        <w:tc>
          <w:tcPr>
            <w:tcW w:w="1522" w:type="dxa"/>
          </w:tcPr>
          <w:p w14:paraId="0756BA9C" w14:textId="2BBF8DC1" w:rsidR="00D615D2" w:rsidRDefault="00A0553B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∆f</w:t>
            </w:r>
          </w:p>
        </w:tc>
        <w:tc>
          <w:tcPr>
            <w:tcW w:w="7838" w:type="dxa"/>
          </w:tcPr>
          <w:p w14:paraId="2541AE64" w14:textId="228DFA29" w:rsidR="00D615D2" w:rsidRDefault="00A0553B" w:rsidP="005F3EB8">
            <w:pPr>
              <w:rPr>
                <w:lang w:eastAsia="ko-KR"/>
              </w:rPr>
            </w:pPr>
            <w:r w:rsidRPr="00A0553B">
              <w:rPr>
                <w:lang w:eastAsia="ko-KR"/>
              </w:rPr>
              <w:t>Separation between the channel edge frequency and the nominal -3 dB point of the measuring filter closest to the carrier frequency</w:t>
            </w:r>
          </w:p>
        </w:tc>
      </w:tr>
      <w:tr w:rsidR="00D615D2" w14:paraId="35A2C850" w14:textId="77777777" w:rsidTr="00A7698F">
        <w:tc>
          <w:tcPr>
            <w:tcW w:w="1522" w:type="dxa"/>
          </w:tcPr>
          <w:p w14:paraId="24A58EAF" w14:textId="65561BC6" w:rsidR="00D615D2" w:rsidRDefault="00A0553B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∆f</w:t>
            </w:r>
            <w:r w:rsidRPr="00A0553B">
              <w:rPr>
                <w:vertAlign w:val="subscript"/>
                <w:lang w:eastAsia="ko-KR"/>
              </w:rPr>
              <w:t>max</w:t>
            </w:r>
          </w:p>
        </w:tc>
        <w:tc>
          <w:tcPr>
            <w:tcW w:w="7838" w:type="dxa"/>
          </w:tcPr>
          <w:p w14:paraId="7E5FA0A5" w14:textId="1E21B2E1" w:rsidR="00D615D2" w:rsidRDefault="00380BAD" w:rsidP="005F3EB8">
            <w:pPr>
              <w:rPr>
                <w:lang w:eastAsia="ko-KR"/>
              </w:rPr>
            </w:pPr>
            <w:r w:rsidRPr="00380BAD">
              <w:rPr>
                <w:lang w:eastAsia="ko-KR"/>
              </w:rPr>
              <w:t>f_offset</w:t>
            </w:r>
            <w:r w:rsidRPr="00380BAD">
              <w:rPr>
                <w:vertAlign w:val="subscript"/>
                <w:lang w:eastAsia="ko-KR"/>
              </w:rPr>
              <w:t>max</w:t>
            </w:r>
            <w:r w:rsidRPr="00380BAD">
              <w:rPr>
                <w:lang w:eastAsia="ko-KR"/>
              </w:rPr>
              <w:t xml:space="preserve"> minus half of the bandwidth of the measuring filter</w:t>
            </w:r>
          </w:p>
        </w:tc>
      </w:tr>
      <w:tr w:rsidR="00D615D2" w14:paraId="29388332" w14:textId="77777777" w:rsidTr="00A7698F">
        <w:tc>
          <w:tcPr>
            <w:tcW w:w="1522" w:type="dxa"/>
          </w:tcPr>
          <w:p w14:paraId="21B5AEF1" w14:textId="4A66AA30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∆F</w:t>
            </w:r>
            <w:r w:rsidRPr="00B01A6D">
              <w:rPr>
                <w:vertAlign w:val="subscript"/>
                <w:lang w:eastAsia="ko-KR"/>
              </w:rPr>
              <w:t>Global</w:t>
            </w:r>
          </w:p>
        </w:tc>
        <w:tc>
          <w:tcPr>
            <w:tcW w:w="7838" w:type="dxa"/>
          </w:tcPr>
          <w:p w14:paraId="52051D0E" w14:textId="035CC8E6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Global frequency raster granularity</w:t>
            </w:r>
          </w:p>
        </w:tc>
      </w:tr>
      <w:tr w:rsidR="00D615D2" w14:paraId="796E3C44" w14:textId="77777777" w:rsidTr="00A7698F">
        <w:tc>
          <w:tcPr>
            <w:tcW w:w="1522" w:type="dxa"/>
          </w:tcPr>
          <w:p w14:paraId="765F6381" w14:textId="139D9197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r w:rsidR="00A7698F"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OBUE</w:t>
            </w:r>
          </w:p>
        </w:tc>
        <w:tc>
          <w:tcPr>
            <w:tcW w:w="7838" w:type="dxa"/>
          </w:tcPr>
          <w:p w14:paraId="44793836" w14:textId="25E351F3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Maximum offset of the operating band unwanted emissions mask from the downlink operating band edge</w:t>
            </w:r>
          </w:p>
        </w:tc>
      </w:tr>
      <w:tr w:rsidR="00D615D2" w14:paraId="4FFFB0AF" w14:textId="77777777" w:rsidTr="00A7698F">
        <w:tc>
          <w:tcPr>
            <w:tcW w:w="1522" w:type="dxa"/>
          </w:tcPr>
          <w:p w14:paraId="3B253F44" w14:textId="4CE0C765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∆f</w:t>
            </w:r>
            <w:r w:rsidRPr="00B01A6D">
              <w:rPr>
                <w:vertAlign w:val="subscript"/>
                <w:lang w:eastAsia="ko-KR"/>
              </w:rPr>
              <w:t>OOB</w:t>
            </w:r>
          </w:p>
        </w:tc>
        <w:tc>
          <w:tcPr>
            <w:tcW w:w="7838" w:type="dxa"/>
          </w:tcPr>
          <w:p w14:paraId="1EF8F5F0" w14:textId="1B32D9EB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Maximum offset of the out-of-band boundary from the uplink operating band edge</w:t>
            </w:r>
          </w:p>
        </w:tc>
      </w:tr>
      <w:tr w:rsidR="00A7698F" w14:paraId="360D28EB" w14:textId="77777777" w:rsidTr="00A7698F">
        <w:tc>
          <w:tcPr>
            <w:tcW w:w="1522" w:type="dxa"/>
          </w:tcPr>
          <w:p w14:paraId="48B977B5" w14:textId="210C297A" w:rsidR="00A7698F" w:rsidRDefault="00A7698F" w:rsidP="005F3EB8">
            <w:pPr>
              <w:rPr>
                <w:lang w:eastAsia="ko-KR"/>
              </w:rPr>
            </w:pPr>
            <w:r w:rsidRPr="00EC34D6">
              <w:t>Δ</w:t>
            </w:r>
            <w:r w:rsidRPr="00EC34D6">
              <w:rPr>
                <w:vertAlign w:val="subscript"/>
              </w:rPr>
              <w:t>FR2_REFSENS</w:t>
            </w:r>
          </w:p>
        </w:tc>
        <w:tc>
          <w:tcPr>
            <w:tcW w:w="7838" w:type="dxa"/>
          </w:tcPr>
          <w:p w14:paraId="0E322DA1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4A8A01A3" w14:textId="77777777" w:rsidTr="00A7698F">
        <w:tc>
          <w:tcPr>
            <w:tcW w:w="1522" w:type="dxa"/>
          </w:tcPr>
          <w:p w14:paraId="137CDF31" w14:textId="718AFAAE" w:rsidR="00A7698F" w:rsidRDefault="00A7698F" w:rsidP="005F3EB8">
            <w:pPr>
              <w:rPr>
                <w:lang w:eastAsia="ko-KR"/>
              </w:rPr>
            </w:pPr>
            <w:r w:rsidRPr="00EC34D6">
              <w:t>Δ</w:t>
            </w:r>
            <w:r w:rsidRPr="00EC34D6">
              <w:rPr>
                <w:vertAlign w:val="subscript"/>
              </w:rPr>
              <w:t>minSENS</w:t>
            </w:r>
          </w:p>
        </w:tc>
        <w:tc>
          <w:tcPr>
            <w:tcW w:w="7838" w:type="dxa"/>
          </w:tcPr>
          <w:p w14:paraId="388B13F9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60ACC097" w14:textId="77777777" w:rsidTr="00A7698F">
        <w:tc>
          <w:tcPr>
            <w:tcW w:w="1522" w:type="dxa"/>
          </w:tcPr>
          <w:p w14:paraId="7C2B8E13" w14:textId="14FDD9C1" w:rsidR="00A7698F" w:rsidRDefault="00A7698F" w:rsidP="005F3EB8">
            <w:pPr>
              <w:rPr>
                <w:lang w:eastAsia="ko-KR"/>
              </w:rPr>
            </w:pPr>
            <w:r w:rsidRPr="00EC34D6">
              <w:t>Δ</w:t>
            </w:r>
            <w:r w:rsidRPr="00EC34D6">
              <w:rPr>
                <w:vertAlign w:val="subscript"/>
              </w:rPr>
              <w:t>OTAREFSENS</w:t>
            </w:r>
          </w:p>
        </w:tc>
        <w:tc>
          <w:tcPr>
            <w:tcW w:w="7838" w:type="dxa"/>
          </w:tcPr>
          <w:p w14:paraId="2DF665D1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D615D2" w14:paraId="58B37F8F" w14:textId="77777777" w:rsidTr="00A7698F">
        <w:tc>
          <w:tcPr>
            <w:tcW w:w="1522" w:type="dxa"/>
          </w:tcPr>
          <w:p w14:paraId="6A7B4076" w14:textId="5C1E8DC3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∆F</w:t>
            </w:r>
            <w:r w:rsidRPr="00B01A6D">
              <w:rPr>
                <w:vertAlign w:val="subscript"/>
                <w:lang w:eastAsia="ko-KR"/>
              </w:rPr>
              <w:t>Raster</w:t>
            </w:r>
          </w:p>
        </w:tc>
        <w:tc>
          <w:tcPr>
            <w:tcW w:w="7838" w:type="dxa"/>
          </w:tcPr>
          <w:p w14:paraId="1564D7B2" w14:textId="17842B31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Channel raster granularity</w:t>
            </w:r>
          </w:p>
        </w:tc>
      </w:tr>
      <w:tr w:rsidR="00D615D2" w14:paraId="26F82B50" w14:textId="77777777" w:rsidTr="00A7698F">
        <w:tc>
          <w:tcPr>
            <w:tcW w:w="1522" w:type="dxa"/>
          </w:tcPr>
          <w:p w14:paraId="74E327E8" w14:textId="35174BD1" w:rsidR="00D615D2" w:rsidRDefault="00A7698F" w:rsidP="005F3EB8">
            <w:pPr>
              <w:rPr>
                <w:lang w:eastAsia="ko-KR"/>
              </w:rPr>
            </w:pPr>
            <w:r w:rsidRPr="00EC34D6">
              <w:t>Δ</w:t>
            </w:r>
            <w:r w:rsidRPr="00EC34D6">
              <w:rPr>
                <w:vertAlign w:val="subscript"/>
              </w:rPr>
              <w:t>shift</w:t>
            </w:r>
          </w:p>
        </w:tc>
        <w:tc>
          <w:tcPr>
            <w:tcW w:w="7838" w:type="dxa"/>
          </w:tcPr>
          <w:p w14:paraId="497EF7E0" w14:textId="24AD3D6A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Channel raster offset for SUL</w:t>
            </w:r>
          </w:p>
        </w:tc>
      </w:tr>
      <w:tr w:rsidR="00A7698F" w14:paraId="5168E10A" w14:textId="77777777" w:rsidTr="00A7698F">
        <w:tc>
          <w:tcPr>
            <w:tcW w:w="1522" w:type="dxa"/>
          </w:tcPr>
          <w:p w14:paraId="75AF03CD" w14:textId="2E78B5DF" w:rsidR="00A7698F" w:rsidRPr="00EC34D6" w:rsidRDefault="00A7698F" w:rsidP="005F3EB8">
            <w:r w:rsidRPr="00EC34D6">
              <w:t>EIS</w:t>
            </w:r>
            <w:r w:rsidRPr="00EC34D6">
              <w:rPr>
                <w:vertAlign w:val="subscript"/>
              </w:rPr>
              <w:t>minSENS</w:t>
            </w:r>
          </w:p>
        </w:tc>
        <w:tc>
          <w:tcPr>
            <w:tcW w:w="7838" w:type="dxa"/>
          </w:tcPr>
          <w:p w14:paraId="5631D944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137D7756" w14:textId="77777777" w:rsidTr="00A7698F">
        <w:tc>
          <w:tcPr>
            <w:tcW w:w="1522" w:type="dxa"/>
          </w:tcPr>
          <w:p w14:paraId="41A28D6F" w14:textId="124A415D" w:rsidR="00A7698F" w:rsidRPr="00EC34D6" w:rsidRDefault="00A7698F" w:rsidP="005F3EB8">
            <w:r w:rsidRPr="00EC34D6">
              <w:t>EIS</w:t>
            </w:r>
            <w:r w:rsidRPr="00EC34D6">
              <w:rPr>
                <w:vertAlign w:val="subscript"/>
              </w:rPr>
              <w:t>REFSENS</w:t>
            </w:r>
          </w:p>
        </w:tc>
        <w:tc>
          <w:tcPr>
            <w:tcW w:w="7838" w:type="dxa"/>
          </w:tcPr>
          <w:p w14:paraId="1418B8FD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43FF4EEF" w14:textId="77777777" w:rsidTr="00A7698F">
        <w:tc>
          <w:tcPr>
            <w:tcW w:w="1522" w:type="dxa"/>
          </w:tcPr>
          <w:p w14:paraId="487736D3" w14:textId="1916BF9F" w:rsidR="00A7698F" w:rsidRPr="00EC34D6" w:rsidRDefault="00A7698F" w:rsidP="005F3EB8">
            <w:r w:rsidRPr="00EC34D6">
              <w:t>EIS</w:t>
            </w:r>
            <w:r w:rsidRPr="00EC34D6">
              <w:rPr>
                <w:vertAlign w:val="subscript"/>
              </w:rPr>
              <w:t>REFSENS_50M</w:t>
            </w:r>
          </w:p>
        </w:tc>
        <w:tc>
          <w:tcPr>
            <w:tcW w:w="7838" w:type="dxa"/>
          </w:tcPr>
          <w:p w14:paraId="207F0569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743A6A71" w14:textId="77777777" w:rsidTr="00A7698F">
        <w:tc>
          <w:tcPr>
            <w:tcW w:w="1522" w:type="dxa"/>
          </w:tcPr>
          <w:p w14:paraId="463BF234" w14:textId="267CEA1D" w:rsidR="00A7698F" w:rsidRPr="00EC34D6" w:rsidRDefault="00A7698F" w:rsidP="005F3EB8">
            <w:r w:rsidRPr="00EC34D6">
              <w:rPr>
                <w:lang w:eastAsia="zh-CN"/>
              </w:rPr>
              <w:t>F</w:t>
            </w:r>
            <w:r w:rsidRPr="00EC34D6">
              <w:rPr>
                <w:vertAlign w:val="subscript"/>
                <w:lang w:eastAsia="zh-CN"/>
              </w:rPr>
              <w:t>FBWhigh</w:t>
            </w:r>
          </w:p>
        </w:tc>
        <w:tc>
          <w:tcPr>
            <w:tcW w:w="7838" w:type="dxa"/>
          </w:tcPr>
          <w:p w14:paraId="04C77E06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64BE14E7" w14:textId="77777777" w:rsidTr="00A7698F">
        <w:tc>
          <w:tcPr>
            <w:tcW w:w="1522" w:type="dxa"/>
          </w:tcPr>
          <w:p w14:paraId="6B8B6AF9" w14:textId="27E196BA" w:rsidR="00A7698F" w:rsidRPr="00EC34D6" w:rsidRDefault="00A7698F" w:rsidP="005F3EB8">
            <w:r w:rsidRPr="00EC34D6">
              <w:rPr>
                <w:lang w:eastAsia="zh-CN"/>
              </w:rPr>
              <w:t>F</w:t>
            </w:r>
            <w:r w:rsidRPr="00EC34D6">
              <w:rPr>
                <w:vertAlign w:val="subscript"/>
                <w:lang w:eastAsia="zh-CN"/>
              </w:rPr>
              <w:t>FBWlow</w:t>
            </w:r>
          </w:p>
        </w:tc>
        <w:tc>
          <w:tcPr>
            <w:tcW w:w="7838" w:type="dxa"/>
          </w:tcPr>
          <w:p w14:paraId="5E93BCC7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D615D2" w14:paraId="57B84093" w14:textId="77777777" w:rsidTr="00A7698F">
        <w:tc>
          <w:tcPr>
            <w:tcW w:w="1522" w:type="dxa"/>
          </w:tcPr>
          <w:p w14:paraId="4CAF8690" w14:textId="6B2A73E7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</w:t>
            </w:r>
          </w:p>
        </w:tc>
        <w:tc>
          <w:tcPr>
            <w:tcW w:w="7838" w:type="dxa"/>
          </w:tcPr>
          <w:p w14:paraId="04CA15F0" w14:textId="2EA1E378" w:rsidR="00D615D2" w:rsidRDefault="00A7698F" w:rsidP="005F3EB8">
            <w:pPr>
              <w:rPr>
                <w:lang w:eastAsia="ko-KR"/>
              </w:rPr>
            </w:pPr>
            <w:r w:rsidRPr="00A7698F">
              <w:rPr>
                <w:lang w:eastAsia="ko-KR"/>
              </w:rPr>
              <w:t>RF reference frequency on the channel raster, given in table 5.4.2.2-1</w:t>
            </w:r>
          </w:p>
        </w:tc>
      </w:tr>
      <w:tr w:rsidR="00D615D2" w14:paraId="3EDBDBDA" w14:textId="77777777" w:rsidTr="00A7698F">
        <w:tc>
          <w:tcPr>
            <w:tcW w:w="1522" w:type="dxa"/>
          </w:tcPr>
          <w:p w14:paraId="1EB4D21C" w14:textId="7A0686A4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C_block_high</w:t>
            </w:r>
          </w:p>
        </w:tc>
        <w:tc>
          <w:tcPr>
            <w:tcW w:w="7838" w:type="dxa"/>
          </w:tcPr>
          <w:p w14:paraId="19ED477A" w14:textId="77777777" w:rsidR="00D615D2" w:rsidRDefault="00D615D2" w:rsidP="005F3EB8">
            <w:pPr>
              <w:rPr>
                <w:lang w:eastAsia="ko-KR"/>
              </w:rPr>
            </w:pPr>
          </w:p>
        </w:tc>
      </w:tr>
      <w:tr w:rsidR="00D615D2" w14:paraId="5F3C48CB" w14:textId="77777777" w:rsidTr="00A7698F">
        <w:tc>
          <w:tcPr>
            <w:tcW w:w="1522" w:type="dxa"/>
          </w:tcPr>
          <w:p w14:paraId="5F04F8A6" w14:textId="3700CE8E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C_block_low</w:t>
            </w:r>
          </w:p>
        </w:tc>
        <w:tc>
          <w:tcPr>
            <w:tcW w:w="7838" w:type="dxa"/>
          </w:tcPr>
          <w:p w14:paraId="5CC3D12B" w14:textId="77777777" w:rsidR="00D615D2" w:rsidRDefault="00D615D2" w:rsidP="005F3EB8">
            <w:pPr>
              <w:rPr>
                <w:lang w:eastAsia="ko-KR"/>
              </w:rPr>
            </w:pPr>
          </w:p>
        </w:tc>
      </w:tr>
      <w:tr w:rsidR="00B01A6D" w14:paraId="561D1C3D" w14:textId="77777777" w:rsidTr="00A7698F">
        <w:tc>
          <w:tcPr>
            <w:tcW w:w="1522" w:type="dxa"/>
          </w:tcPr>
          <w:p w14:paraId="1F4A838E" w14:textId="1A15E3BC" w:rsidR="00B01A6D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C_low</w:t>
            </w:r>
          </w:p>
        </w:tc>
        <w:tc>
          <w:tcPr>
            <w:tcW w:w="7838" w:type="dxa"/>
          </w:tcPr>
          <w:p w14:paraId="08A5A7A5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0E6044DD" w14:textId="77777777" w:rsidTr="00A7698F">
        <w:tc>
          <w:tcPr>
            <w:tcW w:w="1522" w:type="dxa"/>
          </w:tcPr>
          <w:p w14:paraId="1220AD50" w14:textId="58A2DE4B" w:rsidR="00B01A6D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C_high</w:t>
            </w:r>
          </w:p>
        </w:tc>
        <w:tc>
          <w:tcPr>
            <w:tcW w:w="7838" w:type="dxa"/>
          </w:tcPr>
          <w:p w14:paraId="0AA59C0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2E2A3E17" w14:textId="77777777" w:rsidTr="00A7698F">
        <w:tc>
          <w:tcPr>
            <w:tcW w:w="1522" w:type="dxa"/>
          </w:tcPr>
          <w:p w14:paraId="3498E5AA" w14:textId="455DC27D" w:rsidR="00C25EEA" w:rsidRDefault="00C25EEA" w:rsidP="005F3EB8">
            <w:pPr>
              <w:rPr>
                <w:lang w:eastAsia="ko-KR"/>
              </w:rPr>
            </w:pPr>
            <w:r w:rsidRPr="00EC34D6">
              <w:t>F</w:t>
            </w:r>
            <w:r w:rsidRPr="00EC34D6">
              <w:rPr>
                <w:vertAlign w:val="subscript"/>
              </w:rPr>
              <w:t>DL,low</w:t>
            </w:r>
          </w:p>
        </w:tc>
        <w:tc>
          <w:tcPr>
            <w:tcW w:w="7838" w:type="dxa"/>
          </w:tcPr>
          <w:p w14:paraId="68AF750C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C25EEA" w14:paraId="20D7ED92" w14:textId="77777777" w:rsidTr="00A7698F">
        <w:tc>
          <w:tcPr>
            <w:tcW w:w="1522" w:type="dxa"/>
          </w:tcPr>
          <w:p w14:paraId="1A81FAC9" w14:textId="4DBF8532" w:rsidR="00C25EEA" w:rsidRDefault="00C25EEA" w:rsidP="005F3EB8">
            <w:pPr>
              <w:rPr>
                <w:lang w:eastAsia="ko-KR"/>
              </w:rPr>
            </w:pPr>
            <w:r w:rsidRPr="00EC34D6">
              <w:t>F</w:t>
            </w:r>
            <w:r w:rsidRPr="00EC34D6">
              <w:rPr>
                <w:vertAlign w:val="subscript"/>
              </w:rPr>
              <w:t>DL,high</w:t>
            </w:r>
          </w:p>
        </w:tc>
        <w:tc>
          <w:tcPr>
            <w:tcW w:w="7838" w:type="dxa"/>
          </w:tcPr>
          <w:p w14:paraId="077EA6F6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CE01350" w14:textId="77777777" w:rsidTr="00A7698F">
        <w:tc>
          <w:tcPr>
            <w:tcW w:w="1522" w:type="dxa"/>
          </w:tcPr>
          <w:p w14:paraId="79C19F3E" w14:textId="685A9528" w:rsidR="00B01A6D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edge_low</w:t>
            </w:r>
          </w:p>
        </w:tc>
        <w:tc>
          <w:tcPr>
            <w:tcW w:w="7838" w:type="dxa"/>
          </w:tcPr>
          <w:p w14:paraId="1407088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3CB4685F" w14:textId="77777777" w:rsidTr="00A7698F">
        <w:tc>
          <w:tcPr>
            <w:tcW w:w="1522" w:type="dxa"/>
          </w:tcPr>
          <w:p w14:paraId="258E39AD" w14:textId="227FB76B" w:rsidR="00B01A6D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edge_high</w:t>
            </w:r>
          </w:p>
        </w:tc>
        <w:tc>
          <w:tcPr>
            <w:tcW w:w="7838" w:type="dxa"/>
          </w:tcPr>
          <w:p w14:paraId="5C477731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23275188" w14:textId="77777777" w:rsidTr="00A7698F">
        <w:tc>
          <w:tcPr>
            <w:tcW w:w="1522" w:type="dxa"/>
          </w:tcPr>
          <w:p w14:paraId="5E0824A0" w14:textId="0FA0FE0F" w:rsidR="00B01A6D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edge_block</w:t>
            </w:r>
            <w:r>
              <w:rPr>
                <w:vertAlign w:val="subscript"/>
                <w:lang w:eastAsia="ko-KR"/>
              </w:rPr>
              <w:t>_low</w:t>
            </w:r>
          </w:p>
        </w:tc>
        <w:tc>
          <w:tcPr>
            <w:tcW w:w="7838" w:type="dxa"/>
          </w:tcPr>
          <w:p w14:paraId="7971F094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44141DC5" w14:textId="77777777" w:rsidTr="00A7698F">
        <w:tc>
          <w:tcPr>
            <w:tcW w:w="1522" w:type="dxa"/>
          </w:tcPr>
          <w:p w14:paraId="592715C4" w14:textId="7F50EADA" w:rsidR="00B01A6D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edge_block</w:t>
            </w:r>
            <w:r>
              <w:rPr>
                <w:vertAlign w:val="subscript"/>
                <w:lang w:eastAsia="ko-KR"/>
              </w:rPr>
              <w:t>_high</w:t>
            </w:r>
          </w:p>
        </w:tc>
        <w:tc>
          <w:tcPr>
            <w:tcW w:w="7838" w:type="dxa"/>
          </w:tcPr>
          <w:p w14:paraId="4B7AE0E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4E8075C3" w14:textId="77777777" w:rsidTr="00A7698F">
        <w:tc>
          <w:tcPr>
            <w:tcW w:w="1522" w:type="dxa"/>
          </w:tcPr>
          <w:p w14:paraId="4D8D7B69" w14:textId="2331753A" w:rsidR="00C25EEA" w:rsidRDefault="00C25EEA" w:rsidP="005F3EB8">
            <w:pPr>
              <w:rPr>
                <w:lang w:eastAsia="ko-KR"/>
              </w:rPr>
            </w:pPr>
            <w:r w:rsidRPr="00EC34D6">
              <w:lastRenderedPageBreak/>
              <w:t>F</w:t>
            </w:r>
            <w:r w:rsidRPr="00EC34D6">
              <w:rPr>
                <w:vertAlign w:val="subscript"/>
              </w:rPr>
              <w:t>filter</w:t>
            </w:r>
          </w:p>
        </w:tc>
        <w:tc>
          <w:tcPr>
            <w:tcW w:w="7838" w:type="dxa"/>
          </w:tcPr>
          <w:p w14:paraId="47C43DB7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639D341" w14:textId="77777777" w:rsidTr="00A7698F">
        <w:tc>
          <w:tcPr>
            <w:tcW w:w="1522" w:type="dxa"/>
          </w:tcPr>
          <w:p w14:paraId="285EF96E" w14:textId="20ADA8C5" w:rsidR="00B01A6D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offset_high</w:t>
            </w:r>
          </w:p>
        </w:tc>
        <w:tc>
          <w:tcPr>
            <w:tcW w:w="7838" w:type="dxa"/>
          </w:tcPr>
          <w:p w14:paraId="5E93C6A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1E52DAED" w14:textId="77777777" w:rsidTr="00A7698F">
        <w:tc>
          <w:tcPr>
            <w:tcW w:w="1522" w:type="dxa"/>
          </w:tcPr>
          <w:p w14:paraId="60F8B715" w14:textId="68680979" w:rsidR="00B01A6D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offset_low</w:t>
            </w:r>
          </w:p>
        </w:tc>
        <w:tc>
          <w:tcPr>
            <w:tcW w:w="7838" w:type="dxa"/>
          </w:tcPr>
          <w:p w14:paraId="40948F86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09223B20" w14:textId="77777777" w:rsidTr="00A7698F">
        <w:tc>
          <w:tcPr>
            <w:tcW w:w="1522" w:type="dxa"/>
          </w:tcPr>
          <w:p w14:paraId="5722EF8D" w14:textId="73FC0E01" w:rsidR="00B01A6D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f_offset</w:t>
            </w:r>
          </w:p>
        </w:tc>
        <w:tc>
          <w:tcPr>
            <w:tcW w:w="7838" w:type="dxa"/>
          </w:tcPr>
          <w:p w14:paraId="724CD8B3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3E42688D" w14:textId="77777777" w:rsidTr="00A7698F">
        <w:tc>
          <w:tcPr>
            <w:tcW w:w="1522" w:type="dxa"/>
          </w:tcPr>
          <w:p w14:paraId="10D7ECD2" w14:textId="26C29364" w:rsidR="00B01A6D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F_offset</w:t>
            </w:r>
            <w:r w:rsidRPr="00B01A6D">
              <w:rPr>
                <w:vertAlign w:val="subscript"/>
                <w:lang w:eastAsia="ko-KR"/>
              </w:rPr>
              <w:t>max</w:t>
            </w:r>
          </w:p>
        </w:tc>
        <w:tc>
          <w:tcPr>
            <w:tcW w:w="7838" w:type="dxa"/>
          </w:tcPr>
          <w:p w14:paraId="46A4E06C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6CB8B2C4" w14:textId="77777777" w:rsidTr="00A7698F">
        <w:tc>
          <w:tcPr>
            <w:tcW w:w="1522" w:type="dxa"/>
          </w:tcPr>
          <w:p w14:paraId="6C24A917" w14:textId="2165F877" w:rsidR="00B01A6D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5577B71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170FAD3A" w14:textId="77777777" w:rsidTr="00A7698F">
        <w:tc>
          <w:tcPr>
            <w:tcW w:w="1522" w:type="dxa"/>
          </w:tcPr>
          <w:p w14:paraId="4CBE9A27" w14:textId="5E2CEF63" w:rsidR="00B01A6D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REF_</w:t>
            </w:r>
            <w:r w:rsidR="00C25EEA">
              <w:rPr>
                <w:vertAlign w:val="subscript"/>
                <w:lang w:eastAsia="ko-KR"/>
              </w:rPr>
              <w:t>Offs</w:t>
            </w:r>
          </w:p>
        </w:tc>
        <w:tc>
          <w:tcPr>
            <w:tcW w:w="7838" w:type="dxa"/>
          </w:tcPr>
          <w:p w14:paraId="472CA701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62C34C0E" w14:textId="77777777" w:rsidTr="00A7698F">
        <w:tc>
          <w:tcPr>
            <w:tcW w:w="1522" w:type="dxa"/>
          </w:tcPr>
          <w:p w14:paraId="0A414C5E" w14:textId="6ECCE974" w:rsidR="00C25EEA" w:rsidRDefault="00C25EEA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step_X</w:t>
            </w:r>
          </w:p>
        </w:tc>
        <w:tc>
          <w:tcPr>
            <w:tcW w:w="7838" w:type="dxa"/>
          </w:tcPr>
          <w:p w14:paraId="061B5CC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486FC760" w14:textId="77777777" w:rsidTr="00A7698F">
        <w:tc>
          <w:tcPr>
            <w:tcW w:w="1522" w:type="dxa"/>
          </w:tcPr>
          <w:p w14:paraId="26F63650" w14:textId="44857BBA" w:rsidR="00B01A6D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U</w:t>
            </w:r>
            <w:r w:rsidRPr="00B01A6D">
              <w:rPr>
                <w:vertAlign w:val="subscript"/>
                <w:lang w:eastAsia="ko-KR"/>
              </w:rPr>
              <w:t>L_low</w:t>
            </w:r>
          </w:p>
        </w:tc>
        <w:tc>
          <w:tcPr>
            <w:tcW w:w="7838" w:type="dxa"/>
          </w:tcPr>
          <w:p w14:paraId="4E8E6970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58A89AB2" w14:textId="77777777" w:rsidTr="00A7698F">
        <w:tc>
          <w:tcPr>
            <w:tcW w:w="1522" w:type="dxa"/>
          </w:tcPr>
          <w:p w14:paraId="04E869BD" w14:textId="7345BB2A" w:rsidR="00B01A6D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U</w:t>
            </w:r>
            <w:r w:rsidRPr="00B01A6D">
              <w:rPr>
                <w:vertAlign w:val="subscript"/>
                <w:lang w:eastAsia="ko-KR"/>
              </w:rPr>
              <w:t>L_</w:t>
            </w:r>
            <w:r>
              <w:rPr>
                <w:vertAlign w:val="subscript"/>
                <w:lang w:eastAsia="ko-KR"/>
              </w:rPr>
              <w:t>high</w:t>
            </w:r>
          </w:p>
        </w:tc>
        <w:tc>
          <w:tcPr>
            <w:tcW w:w="7838" w:type="dxa"/>
          </w:tcPr>
          <w:p w14:paraId="632D371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1F5D9B90" w14:textId="77777777" w:rsidTr="00A7698F">
        <w:tc>
          <w:tcPr>
            <w:tcW w:w="1522" w:type="dxa"/>
          </w:tcPr>
          <w:p w14:paraId="5C95E7B5" w14:textId="66FED23C" w:rsidR="00C25EEA" w:rsidRDefault="00C25EEA" w:rsidP="005F3EB8">
            <w:pPr>
              <w:rPr>
                <w:lang w:eastAsia="ko-KR"/>
              </w:rPr>
            </w:pPr>
            <w:r w:rsidRPr="00EC34D6">
              <w:rPr>
                <w:lang w:eastAsia="zh-CN"/>
              </w:rPr>
              <w:t>GB</w:t>
            </w:r>
            <w:r w:rsidRPr="00EC34D6">
              <w:rPr>
                <w:vertAlign w:val="subscript"/>
                <w:lang w:eastAsia="zh-CN"/>
              </w:rPr>
              <w:t>Channel</w:t>
            </w:r>
          </w:p>
        </w:tc>
        <w:tc>
          <w:tcPr>
            <w:tcW w:w="7838" w:type="dxa"/>
          </w:tcPr>
          <w:p w14:paraId="7DE6EEA1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5856EDD" w14:textId="77777777" w:rsidTr="00A7698F">
        <w:tc>
          <w:tcPr>
            <w:tcW w:w="1522" w:type="dxa"/>
          </w:tcPr>
          <w:p w14:paraId="5575852B" w14:textId="78B9D4CF" w:rsidR="00B01A6D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cells</w:t>
            </w:r>
          </w:p>
        </w:tc>
        <w:tc>
          <w:tcPr>
            <w:tcW w:w="7838" w:type="dxa"/>
          </w:tcPr>
          <w:p w14:paraId="18829B1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60808B92" w14:textId="77777777" w:rsidTr="00A7698F">
        <w:tc>
          <w:tcPr>
            <w:tcW w:w="1522" w:type="dxa"/>
          </w:tcPr>
          <w:p w14:paraId="429B72F2" w14:textId="71A0D7E2" w:rsidR="00C25EEA" w:rsidRDefault="00C25EEA" w:rsidP="005F3EB8">
            <w:pPr>
              <w:rPr>
                <w:lang w:eastAsia="ko-KR"/>
              </w:rPr>
            </w:pPr>
            <w:r w:rsidRPr="00EC34D6">
              <w:rPr>
                <w:rFonts w:eastAsia="Yu Mincho"/>
                <w:position w:val="-10"/>
              </w:rPr>
              <w:object w:dxaOrig="435" w:dyaOrig="315" w14:anchorId="775421C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.3pt;height:15.55pt" o:ole="">
                  <v:imagedata r:id="rId11" o:title=""/>
                </v:shape>
                <o:OLEObject Type="Embed" ProgID="Equation.3" ShapeID="_x0000_i1025" DrawAspect="Content" ObjectID="_1650463004" r:id="rId12"/>
              </w:object>
            </w:r>
          </w:p>
        </w:tc>
        <w:tc>
          <w:tcPr>
            <w:tcW w:w="7838" w:type="dxa"/>
          </w:tcPr>
          <w:p w14:paraId="6095739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09D9337A" w14:textId="77777777" w:rsidTr="00A7698F">
        <w:tc>
          <w:tcPr>
            <w:tcW w:w="1522" w:type="dxa"/>
          </w:tcPr>
          <w:p w14:paraId="03FC42CD" w14:textId="5C2374D1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</w:p>
        </w:tc>
        <w:tc>
          <w:tcPr>
            <w:tcW w:w="7838" w:type="dxa"/>
          </w:tcPr>
          <w:p w14:paraId="7F9B74B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C25EEA" w14:paraId="18ACCFF5" w14:textId="77777777" w:rsidTr="00A7698F">
        <w:tc>
          <w:tcPr>
            <w:tcW w:w="1522" w:type="dxa"/>
          </w:tcPr>
          <w:p w14:paraId="4394B9C3" w14:textId="14DBA1D5" w:rsidR="00C25EEA" w:rsidRDefault="00C25EEA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  <w:r>
              <w:rPr>
                <w:vertAlign w:val="subscript"/>
                <w:lang w:eastAsia="ko-KR"/>
              </w:rPr>
              <w:t>_high</w:t>
            </w:r>
          </w:p>
        </w:tc>
        <w:tc>
          <w:tcPr>
            <w:tcW w:w="7838" w:type="dxa"/>
          </w:tcPr>
          <w:p w14:paraId="3BA7351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C25EEA" w14:paraId="1910B5C5" w14:textId="77777777" w:rsidTr="00A7698F">
        <w:tc>
          <w:tcPr>
            <w:tcW w:w="1522" w:type="dxa"/>
          </w:tcPr>
          <w:p w14:paraId="249D39F1" w14:textId="7B1BE9AA" w:rsidR="00C25EEA" w:rsidRDefault="00C25EEA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  <w:r>
              <w:rPr>
                <w:vertAlign w:val="subscript"/>
                <w:lang w:eastAsia="ko-KR"/>
              </w:rPr>
              <w:t>_low</w:t>
            </w:r>
          </w:p>
        </w:tc>
        <w:tc>
          <w:tcPr>
            <w:tcW w:w="7838" w:type="dxa"/>
          </w:tcPr>
          <w:p w14:paraId="3EC4A592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5F1C7F86" w14:textId="77777777" w:rsidTr="00A7698F">
        <w:tc>
          <w:tcPr>
            <w:tcW w:w="1522" w:type="dxa"/>
          </w:tcPr>
          <w:p w14:paraId="050022D0" w14:textId="73192F4F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71442A6D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C25EEA" w14:paraId="55ACD16E" w14:textId="77777777" w:rsidTr="00A7698F">
        <w:tc>
          <w:tcPr>
            <w:tcW w:w="1522" w:type="dxa"/>
          </w:tcPr>
          <w:p w14:paraId="63BA23CF" w14:textId="204A8928" w:rsidR="00C25EEA" w:rsidRDefault="00C25EEA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</w:t>
            </w:r>
            <w:r>
              <w:rPr>
                <w:vertAlign w:val="subscript"/>
                <w:lang w:eastAsia="ko-KR"/>
              </w:rPr>
              <w:t>EF_Offs</w:t>
            </w:r>
          </w:p>
        </w:tc>
        <w:tc>
          <w:tcPr>
            <w:tcW w:w="7838" w:type="dxa"/>
          </w:tcPr>
          <w:p w14:paraId="76FCA758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46D9D340" w14:textId="77777777" w:rsidTr="00A7698F">
        <w:tc>
          <w:tcPr>
            <w:tcW w:w="1522" w:type="dxa"/>
          </w:tcPr>
          <w:p w14:paraId="0F48FE45" w14:textId="7246CDC9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RXU_active</w:t>
            </w:r>
          </w:p>
        </w:tc>
        <w:tc>
          <w:tcPr>
            <w:tcW w:w="7838" w:type="dxa"/>
          </w:tcPr>
          <w:p w14:paraId="7E4F64C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4D75DF2D" w14:textId="77777777" w:rsidTr="00A7698F">
        <w:tc>
          <w:tcPr>
            <w:tcW w:w="1522" w:type="dxa"/>
          </w:tcPr>
          <w:p w14:paraId="5745813D" w14:textId="49C0BFD8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</w:t>
            </w:r>
            <w:r>
              <w:rPr>
                <w:vertAlign w:val="subscript"/>
                <w:lang w:eastAsia="ko-KR"/>
              </w:rPr>
              <w:t>counted</w:t>
            </w:r>
          </w:p>
        </w:tc>
        <w:tc>
          <w:tcPr>
            <w:tcW w:w="7838" w:type="dxa"/>
          </w:tcPr>
          <w:p w14:paraId="207BEE6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AEEFAD8" w14:textId="77777777" w:rsidTr="00A7698F">
        <w:tc>
          <w:tcPr>
            <w:tcW w:w="1522" w:type="dxa"/>
          </w:tcPr>
          <w:p w14:paraId="1EE3D676" w14:textId="7B7B5395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</w:t>
            </w:r>
            <w:r>
              <w:rPr>
                <w:vertAlign w:val="subscript"/>
                <w:lang w:eastAsia="ko-KR"/>
              </w:rPr>
              <w:t>countedpercell</w:t>
            </w:r>
          </w:p>
        </w:tc>
        <w:tc>
          <w:tcPr>
            <w:tcW w:w="7838" w:type="dxa"/>
          </w:tcPr>
          <w:p w14:paraId="25A736D3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20771B2E" w14:textId="77777777" w:rsidTr="00A7698F">
        <w:tc>
          <w:tcPr>
            <w:tcW w:w="1522" w:type="dxa"/>
          </w:tcPr>
          <w:p w14:paraId="182A8B20" w14:textId="1DF459CF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XU_</w:t>
            </w:r>
            <w:r>
              <w:rPr>
                <w:vertAlign w:val="subscript"/>
                <w:lang w:eastAsia="ko-KR"/>
              </w:rPr>
              <w:t>counted</w:t>
            </w:r>
          </w:p>
        </w:tc>
        <w:tc>
          <w:tcPr>
            <w:tcW w:w="7838" w:type="dxa"/>
          </w:tcPr>
          <w:p w14:paraId="3327FF3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08F00793" w14:textId="77777777" w:rsidTr="00A7698F">
        <w:tc>
          <w:tcPr>
            <w:tcW w:w="1522" w:type="dxa"/>
          </w:tcPr>
          <w:p w14:paraId="4B9EA98A" w14:textId="08A794B3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XU_</w:t>
            </w:r>
            <w:r>
              <w:rPr>
                <w:vertAlign w:val="subscript"/>
                <w:lang w:eastAsia="ko-KR"/>
              </w:rPr>
              <w:t>countedpercell</w:t>
            </w:r>
          </w:p>
        </w:tc>
        <w:tc>
          <w:tcPr>
            <w:tcW w:w="7838" w:type="dxa"/>
          </w:tcPr>
          <w:p w14:paraId="20DAE781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FE98EE4" w14:textId="77777777" w:rsidTr="00A7698F">
        <w:tc>
          <w:tcPr>
            <w:tcW w:w="1522" w:type="dxa"/>
          </w:tcPr>
          <w:p w14:paraId="4506C4C2" w14:textId="22F56BAD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EM_n50</w:t>
            </w:r>
            <w:r w:rsidR="00C25EEA">
              <w:rPr>
                <w:vertAlign w:val="subscript"/>
                <w:lang w:eastAsia="ko-KR"/>
              </w:rPr>
              <w:t>_n75</w:t>
            </w:r>
            <w:r w:rsidRPr="003B02E2">
              <w:rPr>
                <w:vertAlign w:val="subscript"/>
                <w:lang w:eastAsia="ko-KR"/>
              </w:rPr>
              <w:t>_ind</w:t>
            </w:r>
          </w:p>
        </w:tc>
        <w:tc>
          <w:tcPr>
            <w:tcW w:w="7838" w:type="dxa"/>
          </w:tcPr>
          <w:p w14:paraId="2FB723E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653DC8C9" w14:textId="77777777" w:rsidTr="00A7698F">
        <w:tc>
          <w:tcPr>
            <w:tcW w:w="1522" w:type="dxa"/>
          </w:tcPr>
          <w:p w14:paraId="2F0446BE" w14:textId="21645F6D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max_c_AC</w:t>
            </w:r>
          </w:p>
        </w:tc>
        <w:tc>
          <w:tcPr>
            <w:tcW w:w="7838" w:type="dxa"/>
          </w:tcPr>
          <w:p w14:paraId="521AB27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71FD075B" w14:textId="77777777" w:rsidTr="00A7698F">
        <w:tc>
          <w:tcPr>
            <w:tcW w:w="1522" w:type="dxa"/>
          </w:tcPr>
          <w:p w14:paraId="0B0881AF" w14:textId="705F6EBE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cell</w:t>
            </w:r>
          </w:p>
        </w:tc>
        <w:tc>
          <w:tcPr>
            <w:tcW w:w="7838" w:type="dxa"/>
          </w:tcPr>
          <w:p w14:paraId="6063DC0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241FBA2F" w14:textId="77777777" w:rsidTr="00A7698F">
        <w:tc>
          <w:tcPr>
            <w:tcW w:w="1522" w:type="dxa"/>
          </w:tcPr>
          <w:p w14:paraId="6B6276E9" w14:textId="76B846BF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TABC</w:t>
            </w:r>
          </w:p>
        </w:tc>
        <w:tc>
          <w:tcPr>
            <w:tcW w:w="7838" w:type="dxa"/>
          </w:tcPr>
          <w:p w14:paraId="3B78CB6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21349A35" w14:textId="77777777" w:rsidTr="00A7698F">
        <w:tc>
          <w:tcPr>
            <w:tcW w:w="1522" w:type="dxa"/>
          </w:tcPr>
          <w:p w14:paraId="1D8C9FFC" w14:textId="27AB0A36" w:rsidR="001E0A98" w:rsidRDefault="001E0A98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TRP</w:t>
            </w:r>
            <w:r>
              <w:rPr>
                <w:lang w:eastAsia="ko-KR"/>
              </w:rPr>
              <w:t xml:space="preserve"> 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EIRP</w:t>
            </w:r>
          </w:p>
        </w:tc>
        <w:tc>
          <w:tcPr>
            <w:tcW w:w="7838" w:type="dxa"/>
          </w:tcPr>
          <w:p w14:paraId="36E24317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7A866186" w14:textId="77777777" w:rsidTr="00A7698F">
        <w:tc>
          <w:tcPr>
            <w:tcW w:w="1522" w:type="dxa"/>
          </w:tcPr>
          <w:p w14:paraId="25F0FD8E" w14:textId="4FA2411A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_c_AC</w:t>
            </w:r>
          </w:p>
        </w:tc>
        <w:tc>
          <w:tcPr>
            <w:tcW w:w="7838" w:type="dxa"/>
          </w:tcPr>
          <w:p w14:paraId="293BE9D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7365E189" w14:textId="77777777" w:rsidTr="00A7698F">
        <w:tc>
          <w:tcPr>
            <w:tcW w:w="1522" w:type="dxa"/>
          </w:tcPr>
          <w:p w14:paraId="0773D8A0" w14:textId="271E0F8B" w:rsidR="001E0A98" w:rsidRDefault="001E0A98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cell</w:t>
            </w:r>
          </w:p>
        </w:tc>
        <w:tc>
          <w:tcPr>
            <w:tcW w:w="7838" w:type="dxa"/>
          </w:tcPr>
          <w:p w14:paraId="024A31D1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6C404BC9" w14:textId="77777777" w:rsidTr="00A7698F">
        <w:tc>
          <w:tcPr>
            <w:tcW w:w="1522" w:type="dxa"/>
          </w:tcPr>
          <w:p w14:paraId="55F7C43F" w14:textId="11702BBF" w:rsidR="001E0A98" w:rsidRDefault="001E0A98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FBWhigh</w:t>
            </w:r>
          </w:p>
        </w:tc>
        <w:tc>
          <w:tcPr>
            <w:tcW w:w="7838" w:type="dxa"/>
          </w:tcPr>
          <w:p w14:paraId="1D3097E7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420A3DA0" w14:textId="77777777" w:rsidTr="00A7698F">
        <w:tc>
          <w:tcPr>
            <w:tcW w:w="1522" w:type="dxa"/>
          </w:tcPr>
          <w:p w14:paraId="5198B35C" w14:textId="6DE45940" w:rsidR="001E0A98" w:rsidRDefault="001E0A98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FBWlow</w:t>
            </w:r>
          </w:p>
        </w:tc>
        <w:tc>
          <w:tcPr>
            <w:tcW w:w="7838" w:type="dxa"/>
          </w:tcPr>
          <w:p w14:paraId="6A25AA7C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2E7365F3" w14:textId="77777777" w:rsidTr="00A7698F">
        <w:tc>
          <w:tcPr>
            <w:tcW w:w="1522" w:type="dxa"/>
          </w:tcPr>
          <w:p w14:paraId="129FD2B5" w14:textId="043393CF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sys</w:t>
            </w:r>
          </w:p>
        </w:tc>
        <w:tc>
          <w:tcPr>
            <w:tcW w:w="7838" w:type="dxa"/>
          </w:tcPr>
          <w:p w14:paraId="18632447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15D2138" w14:textId="77777777" w:rsidTr="00A7698F">
        <w:tc>
          <w:tcPr>
            <w:tcW w:w="1522" w:type="dxa"/>
          </w:tcPr>
          <w:p w14:paraId="3E24511F" w14:textId="2A6B5F53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TABC</w:t>
            </w:r>
          </w:p>
        </w:tc>
        <w:tc>
          <w:tcPr>
            <w:tcW w:w="7838" w:type="dxa"/>
          </w:tcPr>
          <w:p w14:paraId="1248E3F0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282D5113" w14:textId="77777777" w:rsidTr="00A7698F">
        <w:tc>
          <w:tcPr>
            <w:tcW w:w="1522" w:type="dxa"/>
          </w:tcPr>
          <w:p w14:paraId="64ACA614" w14:textId="03DE2AF1" w:rsidR="001E0A98" w:rsidRDefault="001E0A98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TRP</w:t>
            </w:r>
          </w:p>
        </w:tc>
        <w:tc>
          <w:tcPr>
            <w:tcW w:w="7838" w:type="dxa"/>
          </w:tcPr>
          <w:p w14:paraId="4E6C34AB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0C97355F" w14:textId="77777777" w:rsidTr="00A7698F">
        <w:tc>
          <w:tcPr>
            <w:tcW w:w="1522" w:type="dxa"/>
          </w:tcPr>
          <w:p w14:paraId="0BA0B2FC" w14:textId="6E493BD5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_AC</w:t>
            </w:r>
          </w:p>
        </w:tc>
        <w:tc>
          <w:tcPr>
            <w:tcW w:w="7838" w:type="dxa"/>
          </w:tcPr>
          <w:p w14:paraId="2EFF20B9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46BB7BDF" w14:textId="77777777" w:rsidTr="00A7698F">
        <w:tc>
          <w:tcPr>
            <w:tcW w:w="1522" w:type="dxa"/>
          </w:tcPr>
          <w:p w14:paraId="30DEFFA4" w14:textId="3978077D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TABC</w:t>
            </w:r>
          </w:p>
        </w:tc>
        <w:tc>
          <w:tcPr>
            <w:tcW w:w="7838" w:type="dxa"/>
          </w:tcPr>
          <w:p w14:paraId="76020660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6FF03BDE" w14:textId="77777777" w:rsidTr="00A7698F">
        <w:tc>
          <w:tcPr>
            <w:tcW w:w="1522" w:type="dxa"/>
          </w:tcPr>
          <w:p w14:paraId="441577F5" w14:textId="254AF0B0" w:rsidR="001E0A98" w:rsidRDefault="001E0A98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TRP</w:t>
            </w:r>
          </w:p>
        </w:tc>
        <w:tc>
          <w:tcPr>
            <w:tcW w:w="7838" w:type="dxa"/>
          </w:tcPr>
          <w:p w14:paraId="06A7D703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293693C4" w14:textId="77777777" w:rsidTr="00A7698F">
        <w:tc>
          <w:tcPr>
            <w:tcW w:w="1522" w:type="dxa"/>
          </w:tcPr>
          <w:p w14:paraId="1D49A969" w14:textId="48AC5FBA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REFSENS</w:t>
            </w:r>
          </w:p>
        </w:tc>
        <w:tc>
          <w:tcPr>
            <w:tcW w:w="7838" w:type="dxa"/>
          </w:tcPr>
          <w:p w14:paraId="2DF4F3B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304DB64B" w14:textId="77777777" w:rsidTr="00A7698F">
        <w:tc>
          <w:tcPr>
            <w:tcW w:w="1522" w:type="dxa"/>
          </w:tcPr>
          <w:p w14:paraId="7D275453" w14:textId="6E712A2A" w:rsidR="001E0A98" w:rsidRDefault="001E0A98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SCS</w:t>
            </w:r>
            <w:r>
              <w:rPr>
                <w:vertAlign w:val="subscript"/>
                <w:lang w:eastAsia="ko-KR"/>
              </w:rPr>
              <w:t>low</w:t>
            </w:r>
          </w:p>
        </w:tc>
        <w:tc>
          <w:tcPr>
            <w:tcW w:w="7838" w:type="dxa"/>
          </w:tcPr>
          <w:p w14:paraId="68DAE345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5F2A4C69" w14:textId="77777777" w:rsidTr="00A7698F">
        <w:tc>
          <w:tcPr>
            <w:tcW w:w="1522" w:type="dxa"/>
          </w:tcPr>
          <w:p w14:paraId="34D82753" w14:textId="173A027F" w:rsidR="001E0A98" w:rsidRDefault="001E0A98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SCS</w:t>
            </w:r>
            <w:r>
              <w:rPr>
                <w:vertAlign w:val="subscript"/>
                <w:lang w:eastAsia="ko-KR"/>
              </w:rPr>
              <w:t>high</w:t>
            </w:r>
          </w:p>
        </w:tc>
        <w:tc>
          <w:tcPr>
            <w:tcW w:w="7838" w:type="dxa"/>
          </w:tcPr>
          <w:p w14:paraId="6369713E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56DE823B" w14:textId="77777777" w:rsidTr="00A7698F">
        <w:tc>
          <w:tcPr>
            <w:tcW w:w="1522" w:type="dxa"/>
          </w:tcPr>
          <w:p w14:paraId="18144D34" w14:textId="6C303759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lastRenderedPageBreak/>
              <w:t>SS</w:t>
            </w:r>
            <w:r w:rsidRPr="003B02E2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5DE28A3F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7179CFB5" w14:textId="77777777" w:rsidTr="00A7698F">
        <w:tc>
          <w:tcPr>
            <w:tcW w:w="1522" w:type="dxa"/>
          </w:tcPr>
          <w:p w14:paraId="5ED8FF1E" w14:textId="7E301816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W</w:t>
            </w:r>
            <w:r w:rsidRPr="003B02E2">
              <w:rPr>
                <w:vertAlign w:val="subscript"/>
                <w:lang w:eastAsia="ko-KR"/>
              </w:rPr>
              <w:t>gap</w:t>
            </w:r>
          </w:p>
        </w:tc>
        <w:tc>
          <w:tcPr>
            <w:tcW w:w="7838" w:type="dxa"/>
          </w:tcPr>
          <w:p w14:paraId="45BFFDD6" w14:textId="77777777" w:rsidR="003B02E2" w:rsidRDefault="003B02E2" w:rsidP="005F3EB8">
            <w:pPr>
              <w:rPr>
                <w:lang w:eastAsia="ko-KR"/>
              </w:rPr>
            </w:pPr>
          </w:p>
        </w:tc>
      </w:tr>
    </w:tbl>
    <w:p w14:paraId="6694EE31" w14:textId="33BAFCC4" w:rsidR="00B2098E" w:rsidRDefault="001673AA" w:rsidP="001673AA">
      <w:pPr>
        <w:pStyle w:val="2"/>
        <w:rPr>
          <w:lang w:eastAsia="ko-KR"/>
        </w:rPr>
      </w:pPr>
      <w:bookmarkStart w:id="6" w:name="_Toc39849595"/>
      <w:r>
        <w:rPr>
          <w:lang w:eastAsia="ko-KR"/>
        </w:rPr>
        <w:t>Abbreviations</w:t>
      </w:r>
      <w:bookmarkEnd w:id="6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7512"/>
      </w:tblGrid>
      <w:tr w:rsidR="00C37F42" w14:paraId="031D83CD" w14:textId="77777777" w:rsidTr="00C37F42">
        <w:tc>
          <w:tcPr>
            <w:tcW w:w="1838" w:type="dxa"/>
          </w:tcPr>
          <w:p w14:paraId="144F4600" w14:textId="2F4256E0" w:rsidR="00C37F42" w:rsidRDefault="00C37F4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AA</w:t>
            </w:r>
          </w:p>
        </w:tc>
        <w:tc>
          <w:tcPr>
            <w:tcW w:w="7512" w:type="dxa"/>
          </w:tcPr>
          <w:p w14:paraId="403D1A0F" w14:textId="39F1442E" w:rsidR="00C37F42" w:rsidRDefault="00C37F4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Antenna </w:t>
            </w:r>
            <w:r w:rsidR="004134B1">
              <w:rPr>
                <w:lang w:eastAsia="ko-KR"/>
              </w:rPr>
              <w:t>Array</w:t>
            </w:r>
          </w:p>
        </w:tc>
      </w:tr>
      <w:tr w:rsidR="004134B1" w14:paraId="12169C31" w14:textId="77777777" w:rsidTr="00C37F42">
        <w:tc>
          <w:tcPr>
            <w:tcW w:w="1838" w:type="dxa"/>
          </w:tcPr>
          <w:p w14:paraId="52E7C2EB" w14:textId="3163053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AAS</w:t>
            </w:r>
          </w:p>
        </w:tc>
        <w:tc>
          <w:tcPr>
            <w:tcW w:w="7512" w:type="dxa"/>
          </w:tcPr>
          <w:p w14:paraId="202DA4C3" w14:textId="3ECBE5F9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Active Antenna System</w:t>
            </w:r>
          </w:p>
        </w:tc>
      </w:tr>
      <w:tr w:rsidR="004134B1" w14:paraId="6F7B673B" w14:textId="77777777" w:rsidTr="00C37F42">
        <w:tc>
          <w:tcPr>
            <w:tcW w:w="1838" w:type="dxa"/>
          </w:tcPr>
          <w:p w14:paraId="0AF37D85" w14:textId="5CA0257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ACLR</w:t>
            </w:r>
          </w:p>
        </w:tc>
        <w:tc>
          <w:tcPr>
            <w:tcW w:w="7512" w:type="dxa"/>
          </w:tcPr>
          <w:p w14:paraId="3A2318CE" w14:textId="1E670DD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Adjacent Channel Leakage Ratio</w:t>
            </w:r>
          </w:p>
        </w:tc>
      </w:tr>
      <w:tr w:rsidR="004134B1" w14:paraId="59761C06" w14:textId="77777777" w:rsidTr="00C37F42">
        <w:tc>
          <w:tcPr>
            <w:tcW w:w="1838" w:type="dxa"/>
          </w:tcPr>
          <w:p w14:paraId="423D8DD8" w14:textId="53BA96F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ACS</w:t>
            </w:r>
          </w:p>
        </w:tc>
        <w:tc>
          <w:tcPr>
            <w:tcW w:w="7512" w:type="dxa"/>
          </w:tcPr>
          <w:p w14:paraId="4E777FFE" w14:textId="383D832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Adjacent Channel Selectivity</w:t>
            </w:r>
          </w:p>
        </w:tc>
      </w:tr>
      <w:tr w:rsidR="00757744" w14:paraId="0FAD3FCF" w14:textId="77777777" w:rsidTr="00C37F42">
        <w:tc>
          <w:tcPr>
            <w:tcW w:w="1838" w:type="dxa"/>
          </w:tcPr>
          <w:p w14:paraId="4627C8CB" w14:textId="09AE5226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AoA</w:t>
            </w:r>
          </w:p>
        </w:tc>
        <w:tc>
          <w:tcPr>
            <w:tcW w:w="7512" w:type="dxa"/>
          </w:tcPr>
          <w:p w14:paraId="7F4EDE25" w14:textId="0E1DA18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Angle of Arrival</w:t>
            </w:r>
          </w:p>
        </w:tc>
      </w:tr>
      <w:tr w:rsidR="004134B1" w14:paraId="76C186C5" w14:textId="77777777" w:rsidTr="00C37F42">
        <w:tc>
          <w:tcPr>
            <w:tcW w:w="1838" w:type="dxa"/>
          </w:tcPr>
          <w:p w14:paraId="1E55F47D" w14:textId="24365D5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AWGN</w:t>
            </w:r>
          </w:p>
        </w:tc>
        <w:tc>
          <w:tcPr>
            <w:tcW w:w="7512" w:type="dxa"/>
          </w:tcPr>
          <w:p w14:paraId="62912EE9" w14:textId="3C32C0A1" w:rsidR="004134B1" w:rsidRDefault="004134B1" w:rsidP="004134B1">
            <w:pPr>
              <w:rPr>
                <w:lang w:eastAsia="ko-KR"/>
              </w:rPr>
            </w:pPr>
            <w:r w:rsidRPr="00C37F42">
              <w:rPr>
                <w:lang w:eastAsia="ko-KR"/>
              </w:rPr>
              <w:t>Additive White Gaussian Noise</w:t>
            </w:r>
          </w:p>
        </w:tc>
      </w:tr>
      <w:tr w:rsidR="004134B1" w14:paraId="30C2A118" w14:textId="77777777" w:rsidTr="00C37F42">
        <w:tc>
          <w:tcPr>
            <w:tcW w:w="1838" w:type="dxa"/>
          </w:tcPr>
          <w:p w14:paraId="795C2382" w14:textId="6F17C76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BS</w:t>
            </w:r>
          </w:p>
        </w:tc>
        <w:tc>
          <w:tcPr>
            <w:tcW w:w="7512" w:type="dxa"/>
          </w:tcPr>
          <w:p w14:paraId="5ECB1A73" w14:textId="4D6782D5" w:rsidR="004134B1" w:rsidRDefault="004134B1" w:rsidP="004134B1">
            <w:pPr>
              <w:rPr>
                <w:lang w:eastAsia="ko-KR"/>
              </w:rPr>
            </w:pPr>
            <w:r w:rsidRPr="00C37F42">
              <w:rPr>
                <w:lang w:eastAsia="ko-KR"/>
              </w:rPr>
              <w:t>Base Station</w:t>
            </w:r>
          </w:p>
        </w:tc>
      </w:tr>
      <w:tr w:rsidR="004134B1" w14:paraId="5481D6A0" w14:textId="77777777" w:rsidTr="00C37F42">
        <w:tc>
          <w:tcPr>
            <w:tcW w:w="1838" w:type="dxa"/>
          </w:tcPr>
          <w:p w14:paraId="35AADE1A" w14:textId="51BE578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BW</w:t>
            </w:r>
          </w:p>
        </w:tc>
        <w:tc>
          <w:tcPr>
            <w:tcW w:w="7512" w:type="dxa"/>
          </w:tcPr>
          <w:p w14:paraId="771750C0" w14:textId="26AFB33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Bandwidth</w:t>
            </w:r>
          </w:p>
        </w:tc>
      </w:tr>
      <w:tr w:rsidR="004134B1" w14:paraId="51A7DB31" w14:textId="77777777" w:rsidTr="00C37F42">
        <w:tc>
          <w:tcPr>
            <w:tcW w:w="1838" w:type="dxa"/>
          </w:tcPr>
          <w:p w14:paraId="1413A227" w14:textId="2E86D59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</w:t>
            </w:r>
          </w:p>
        </w:tc>
        <w:tc>
          <w:tcPr>
            <w:tcW w:w="7512" w:type="dxa"/>
          </w:tcPr>
          <w:p w14:paraId="50406678" w14:textId="0355352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Carrier Aggregation</w:t>
            </w:r>
          </w:p>
        </w:tc>
      </w:tr>
      <w:tr w:rsidR="004134B1" w14:paraId="55D5EE76" w14:textId="77777777" w:rsidTr="00C37F42">
        <w:tc>
          <w:tcPr>
            <w:tcW w:w="1838" w:type="dxa"/>
          </w:tcPr>
          <w:p w14:paraId="2F90B939" w14:textId="6EE6F1A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CACLR</w:t>
            </w:r>
          </w:p>
        </w:tc>
        <w:tc>
          <w:tcPr>
            <w:tcW w:w="7512" w:type="dxa"/>
          </w:tcPr>
          <w:p w14:paraId="5E1E920D" w14:textId="4EF354A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Cumulative ACLR</w:t>
            </w:r>
          </w:p>
        </w:tc>
      </w:tr>
      <w:tr w:rsidR="00757744" w14:paraId="67304A3C" w14:textId="77777777" w:rsidTr="00C37F42">
        <w:tc>
          <w:tcPr>
            <w:tcW w:w="1838" w:type="dxa"/>
          </w:tcPr>
          <w:p w14:paraId="17355024" w14:textId="49AC4C4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CPE</w:t>
            </w:r>
          </w:p>
        </w:tc>
        <w:tc>
          <w:tcPr>
            <w:tcW w:w="7512" w:type="dxa"/>
          </w:tcPr>
          <w:p w14:paraId="735035E3" w14:textId="2DE815C4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Common Phase Error</w:t>
            </w:r>
          </w:p>
        </w:tc>
      </w:tr>
      <w:tr w:rsidR="00757744" w14:paraId="406D5963" w14:textId="77777777" w:rsidTr="00C37F42">
        <w:tc>
          <w:tcPr>
            <w:tcW w:w="1838" w:type="dxa"/>
          </w:tcPr>
          <w:p w14:paraId="370E7790" w14:textId="5FF02784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CP-OFDM</w:t>
            </w:r>
          </w:p>
        </w:tc>
        <w:tc>
          <w:tcPr>
            <w:tcW w:w="7512" w:type="dxa"/>
          </w:tcPr>
          <w:p w14:paraId="410D9080" w14:textId="50E7C8A1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Cyclic Prefix-OFDM</w:t>
            </w:r>
          </w:p>
        </w:tc>
      </w:tr>
      <w:tr w:rsidR="004134B1" w14:paraId="47C2DD18" w14:textId="77777777" w:rsidTr="00C37F42">
        <w:tc>
          <w:tcPr>
            <w:tcW w:w="1838" w:type="dxa"/>
          </w:tcPr>
          <w:p w14:paraId="0B2A1ABC" w14:textId="0A97B23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CW</w:t>
            </w:r>
          </w:p>
        </w:tc>
        <w:tc>
          <w:tcPr>
            <w:tcW w:w="7512" w:type="dxa"/>
          </w:tcPr>
          <w:p w14:paraId="6950470E" w14:textId="66A1C4E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Continuous Wave</w:t>
            </w:r>
          </w:p>
        </w:tc>
      </w:tr>
      <w:tr w:rsidR="00757744" w14:paraId="51B77C24" w14:textId="77777777" w:rsidTr="00C37F42">
        <w:tc>
          <w:tcPr>
            <w:tcW w:w="1838" w:type="dxa"/>
          </w:tcPr>
          <w:p w14:paraId="54847492" w14:textId="0600B8C6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DFT-s-OFMD</w:t>
            </w:r>
          </w:p>
        </w:tc>
        <w:tc>
          <w:tcPr>
            <w:tcW w:w="7512" w:type="dxa"/>
          </w:tcPr>
          <w:p w14:paraId="7878EA0A" w14:textId="1937632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Discrete Fourier Transform-spread-OFDM</w:t>
            </w:r>
          </w:p>
        </w:tc>
      </w:tr>
      <w:tr w:rsidR="004134B1" w14:paraId="63B56D94" w14:textId="77777777" w:rsidTr="00C37F42">
        <w:tc>
          <w:tcPr>
            <w:tcW w:w="1838" w:type="dxa"/>
          </w:tcPr>
          <w:p w14:paraId="19A8C8F9" w14:textId="23B8A49A" w:rsidR="004134B1" w:rsidRDefault="004134B1" w:rsidP="004134B1">
            <w:pPr>
              <w:rPr>
                <w:lang w:eastAsia="ko-KR"/>
              </w:rPr>
            </w:pPr>
            <w:r w:rsidRPr="00757744">
              <w:rPr>
                <w:color w:val="0000FF"/>
                <w:lang w:eastAsia="ko-KR"/>
              </w:rPr>
              <w:t>DM-RS</w:t>
            </w:r>
          </w:p>
        </w:tc>
        <w:tc>
          <w:tcPr>
            <w:tcW w:w="7512" w:type="dxa"/>
          </w:tcPr>
          <w:p w14:paraId="7B32B778" w14:textId="5291C92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Demodulation Reference Signal</w:t>
            </w:r>
          </w:p>
        </w:tc>
      </w:tr>
      <w:tr w:rsidR="00757744" w14:paraId="3E8C9928" w14:textId="77777777" w:rsidTr="00C37F42">
        <w:tc>
          <w:tcPr>
            <w:tcW w:w="1838" w:type="dxa"/>
          </w:tcPr>
          <w:p w14:paraId="2C1FAC03" w14:textId="5AED2DB7" w:rsidR="00757744" w:rsidRPr="00757744" w:rsidRDefault="00757744" w:rsidP="004134B1">
            <w:pPr>
              <w:rPr>
                <w:color w:val="0000FF"/>
                <w:lang w:eastAsia="ko-KR"/>
              </w:rPr>
            </w:pPr>
            <w:r w:rsidRPr="00757744">
              <w:rPr>
                <w:lang w:eastAsia="ko-KR"/>
              </w:rPr>
              <w:t>EIS</w:t>
            </w:r>
          </w:p>
        </w:tc>
        <w:tc>
          <w:tcPr>
            <w:tcW w:w="7512" w:type="dxa"/>
          </w:tcPr>
          <w:p w14:paraId="5616AA35" w14:textId="76A568E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Equivalent Isotropic Sensitivity</w:t>
            </w:r>
          </w:p>
        </w:tc>
      </w:tr>
      <w:tr w:rsidR="00757744" w14:paraId="035CE3C1" w14:textId="77777777" w:rsidTr="00C37F42">
        <w:tc>
          <w:tcPr>
            <w:tcW w:w="1838" w:type="dxa"/>
          </w:tcPr>
          <w:p w14:paraId="10B907E9" w14:textId="6055E7EF" w:rsidR="00757744" w:rsidRPr="00757744" w:rsidRDefault="00757744" w:rsidP="004134B1">
            <w:pPr>
              <w:rPr>
                <w:color w:val="0000FF"/>
                <w:lang w:eastAsia="ko-KR"/>
              </w:rPr>
            </w:pPr>
            <w:r>
              <w:rPr>
                <w:color w:val="0000FF"/>
                <w:lang w:eastAsia="ko-KR"/>
              </w:rPr>
              <w:t>EIRP</w:t>
            </w:r>
          </w:p>
        </w:tc>
        <w:tc>
          <w:tcPr>
            <w:tcW w:w="7512" w:type="dxa"/>
          </w:tcPr>
          <w:p w14:paraId="25713722" w14:textId="1A055F55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Effective Isotropic Radiated Power</w:t>
            </w:r>
          </w:p>
        </w:tc>
      </w:tr>
      <w:tr w:rsidR="004134B1" w14:paraId="1D9BED6E" w14:textId="77777777" w:rsidTr="00C37F42">
        <w:tc>
          <w:tcPr>
            <w:tcW w:w="1838" w:type="dxa"/>
          </w:tcPr>
          <w:p w14:paraId="6881B007" w14:textId="4A20354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E-UTRA</w:t>
            </w:r>
          </w:p>
        </w:tc>
        <w:tc>
          <w:tcPr>
            <w:tcW w:w="7512" w:type="dxa"/>
          </w:tcPr>
          <w:p w14:paraId="524AE0B9" w14:textId="62C465D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Evolved UTRA</w:t>
            </w:r>
          </w:p>
        </w:tc>
      </w:tr>
      <w:tr w:rsidR="004134B1" w14:paraId="6FAF8F97" w14:textId="77777777" w:rsidTr="00C37F42">
        <w:tc>
          <w:tcPr>
            <w:tcW w:w="1838" w:type="dxa"/>
          </w:tcPr>
          <w:p w14:paraId="417D9A72" w14:textId="59945F0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EVM</w:t>
            </w:r>
          </w:p>
        </w:tc>
        <w:tc>
          <w:tcPr>
            <w:tcW w:w="7512" w:type="dxa"/>
          </w:tcPr>
          <w:p w14:paraId="0A9ACCCD" w14:textId="111E529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Error Vector Manitude</w:t>
            </w:r>
          </w:p>
        </w:tc>
      </w:tr>
      <w:tr w:rsidR="00757744" w14:paraId="13E99BE1" w14:textId="77777777" w:rsidTr="00C37F42">
        <w:tc>
          <w:tcPr>
            <w:tcW w:w="1838" w:type="dxa"/>
          </w:tcPr>
          <w:p w14:paraId="75811621" w14:textId="6BF9B327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FBW</w:t>
            </w:r>
          </w:p>
        </w:tc>
        <w:tc>
          <w:tcPr>
            <w:tcW w:w="7512" w:type="dxa"/>
          </w:tcPr>
          <w:p w14:paraId="743AEED7" w14:textId="69D58D61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Fractional Bandwidth</w:t>
            </w:r>
          </w:p>
        </w:tc>
      </w:tr>
      <w:tr w:rsidR="004134B1" w14:paraId="5CC067CB" w14:textId="77777777" w:rsidTr="00C37F42">
        <w:tc>
          <w:tcPr>
            <w:tcW w:w="1838" w:type="dxa"/>
          </w:tcPr>
          <w:p w14:paraId="268B0FF1" w14:textId="730C3B9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FDD</w:t>
            </w:r>
          </w:p>
        </w:tc>
        <w:tc>
          <w:tcPr>
            <w:tcW w:w="7512" w:type="dxa"/>
          </w:tcPr>
          <w:p w14:paraId="3FEF5C9A" w14:textId="3E8632A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Frequency Division Duplex</w:t>
            </w:r>
          </w:p>
        </w:tc>
      </w:tr>
      <w:tr w:rsidR="004134B1" w14:paraId="59970852" w14:textId="77777777" w:rsidTr="00C37F42">
        <w:tc>
          <w:tcPr>
            <w:tcW w:w="1838" w:type="dxa"/>
          </w:tcPr>
          <w:p w14:paraId="6A3EC6B2" w14:textId="657C91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</w:t>
            </w:r>
          </w:p>
        </w:tc>
        <w:tc>
          <w:tcPr>
            <w:tcW w:w="7512" w:type="dxa"/>
          </w:tcPr>
          <w:p w14:paraId="05599ADF" w14:textId="54ACD27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Frequency Range</w:t>
            </w:r>
          </w:p>
        </w:tc>
      </w:tr>
      <w:tr w:rsidR="00757744" w14:paraId="57D74F1B" w14:textId="77777777" w:rsidTr="00C37F42">
        <w:tc>
          <w:tcPr>
            <w:tcW w:w="1838" w:type="dxa"/>
          </w:tcPr>
          <w:p w14:paraId="2A2E9325" w14:textId="30139F10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FRC</w:t>
            </w:r>
          </w:p>
        </w:tc>
        <w:tc>
          <w:tcPr>
            <w:tcW w:w="7512" w:type="dxa"/>
          </w:tcPr>
          <w:p w14:paraId="57CFBECB" w14:textId="5154730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Fixed Reference Channel</w:t>
            </w:r>
          </w:p>
        </w:tc>
      </w:tr>
      <w:tr w:rsidR="004134B1" w14:paraId="48C4AD48" w14:textId="77777777" w:rsidTr="00C37F42">
        <w:tc>
          <w:tcPr>
            <w:tcW w:w="1838" w:type="dxa"/>
          </w:tcPr>
          <w:p w14:paraId="0C43F911" w14:textId="6B09B5E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GSCN</w:t>
            </w:r>
          </w:p>
        </w:tc>
        <w:tc>
          <w:tcPr>
            <w:tcW w:w="7512" w:type="dxa"/>
          </w:tcPr>
          <w:p w14:paraId="26B6AAD6" w14:textId="451DD01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Global Synchronization Channel Number</w:t>
            </w:r>
          </w:p>
        </w:tc>
      </w:tr>
      <w:tr w:rsidR="00757744" w14:paraId="4870C62D" w14:textId="77777777" w:rsidTr="00C37F42">
        <w:tc>
          <w:tcPr>
            <w:tcW w:w="1838" w:type="dxa"/>
          </w:tcPr>
          <w:p w14:paraId="78612FF9" w14:textId="1F3083A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GSM</w:t>
            </w:r>
          </w:p>
        </w:tc>
        <w:tc>
          <w:tcPr>
            <w:tcW w:w="7512" w:type="dxa"/>
          </w:tcPr>
          <w:p w14:paraId="437A5DE4" w14:textId="5D9926F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Global System for Mobile communications</w:t>
            </w:r>
          </w:p>
        </w:tc>
      </w:tr>
      <w:tr w:rsidR="004134B1" w14:paraId="463F61E7" w14:textId="77777777" w:rsidTr="00C37F42">
        <w:tc>
          <w:tcPr>
            <w:tcW w:w="1838" w:type="dxa"/>
          </w:tcPr>
          <w:p w14:paraId="38502B9A" w14:textId="591F438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ICS</w:t>
            </w:r>
          </w:p>
        </w:tc>
        <w:tc>
          <w:tcPr>
            <w:tcW w:w="7512" w:type="dxa"/>
          </w:tcPr>
          <w:p w14:paraId="76A5807E" w14:textId="46561B4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In-Channel Selectivity</w:t>
            </w:r>
          </w:p>
        </w:tc>
      </w:tr>
      <w:tr w:rsidR="004134B1" w14:paraId="008DB990" w14:textId="77777777" w:rsidTr="00C37F42">
        <w:tc>
          <w:tcPr>
            <w:tcW w:w="1838" w:type="dxa"/>
          </w:tcPr>
          <w:p w14:paraId="5D3583A6" w14:textId="5471570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LA</w:t>
            </w:r>
          </w:p>
        </w:tc>
        <w:tc>
          <w:tcPr>
            <w:tcW w:w="7512" w:type="dxa"/>
          </w:tcPr>
          <w:p w14:paraId="69085ABB" w14:textId="54AC97D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Local Area</w:t>
            </w:r>
          </w:p>
        </w:tc>
      </w:tr>
      <w:tr w:rsidR="004134B1" w14:paraId="05C77913" w14:textId="77777777" w:rsidTr="00C37F42">
        <w:tc>
          <w:tcPr>
            <w:tcW w:w="1838" w:type="dxa"/>
          </w:tcPr>
          <w:p w14:paraId="60BF3EA8" w14:textId="5A88FCD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LNA</w:t>
            </w:r>
          </w:p>
        </w:tc>
        <w:tc>
          <w:tcPr>
            <w:tcW w:w="7512" w:type="dxa"/>
          </w:tcPr>
          <w:p w14:paraId="23D38CA6" w14:textId="68BC90E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Low Noise Amplifier</w:t>
            </w:r>
          </w:p>
        </w:tc>
      </w:tr>
      <w:tr w:rsidR="00757744" w14:paraId="42A609DC" w14:textId="77777777" w:rsidTr="00C37F42">
        <w:tc>
          <w:tcPr>
            <w:tcW w:w="1838" w:type="dxa"/>
          </w:tcPr>
          <w:p w14:paraId="760EA966" w14:textId="74D95F9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MCS</w:t>
            </w:r>
          </w:p>
        </w:tc>
        <w:tc>
          <w:tcPr>
            <w:tcW w:w="7512" w:type="dxa"/>
          </w:tcPr>
          <w:p w14:paraId="2B85AF62" w14:textId="6FECE35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Modulation and Coding Scheme</w:t>
            </w:r>
          </w:p>
        </w:tc>
      </w:tr>
      <w:tr w:rsidR="004134B1" w14:paraId="10E6EDD3" w14:textId="77777777" w:rsidTr="00C37F42">
        <w:tc>
          <w:tcPr>
            <w:tcW w:w="1838" w:type="dxa"/>
          </w:tcPr>
          <w:p w14:paraId="3BE9C7B8" w14:textId="6586DC2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MR</w:t>
            </w:r>
          </w:p>
        </w:tc>
        <w:tc>
          <w:tcPr>
            <w:tcW w:w="7512" w:type="dxa"/>
          </w:tcPr>
          <w:p w14:paraId="129FA0C2" w14:textId="200FA08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Medium Range</w:t>
            </w:r>
          </w:p>
        </w:tc>
      </w:tr>
      <w:tr w:rsidR="004134B1" w14:paraId="7FF412BB" w14:textId="77777777" w:rsidTr="00C37F42">
        <w:tc>
          <w:tcPr>
            <w:tcW w:w="1838" w:type="dxa"/>
          </w:tcPr>
          <w:p w14:paraId="696C66A7" w14:textId="6E9EF82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</w:t>
            </w:r>
          </w:p>
        </w:tc>
        <w:tc>
          <w:tcPr>
            <w:tcW w:w="7512" w:type="dxa"/>
          </w:tcPr>
          <w:p w14:paraId="7EAAF7DF" w14:textId="683E955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New Radio</w:t>
            </w:r>
          </w:p>
        </w:tc>
      </w:tr>
      <w:tr w:rsidR="004134B1" w14:paraId="58FEA238" w14:textId="77777777" w:rsidTr="00C37F42">
        <w:tc>
          <w:tcPr>
            <w:tcW w:w="1838" w:type="dxa"/>
          </w:tcPr>
          <w:p w14:paraId="46C7B41F" w14:textId="4CA6D48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NR-ARFCN</w:t>
            </w:r>
          </w:p>
        </w:tc>
        <w:tc>
          <w:tcPr>
            <w:tcW w:w="7512" w:type="dxa"/>
          </w:tcPr>
          <w:p w14:paraId="7655E9FE" w14:textId="24BB550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 Absolute Radio Frequency Channel Number</w:t>
            </w:r>
          </w:p>
        </w:tc>
      </w:tr>
      <w:tr w:rsidR="004134B1" w14:paraId="12314E22" w14:textId="77777777" w:rsidTr="00C37F42">
        <w:tc>
          <w:tcPr>
            <w:tcW w:w="1838" w:type="dxa"/>
          </w:tcPr>
          <w:p w14:paraId="6943A0D4" w14:textId="7640B51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OBUE</w:t>
            </w:r>
          </w:p>
        </w:tc>
        <w:tc>
          <w:tcPr>
            <w:tcW w:w="7512" w:type="dxa"/>
          </w:tcPr>
          <w:p w14:paraId="627DE118" w14:textId="0989FC5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Operating Band Unwanted Emissions</w:t>
            </w:r>
          </w:p>
        </w:tc>
      </w:tr>
      <w:tr w:rsidR="00757744" w14:paraId="11AD65D2" w14:textId="77777777" w:rsidTr="00C37F42">
        <w:tc>
          <w:tcPr>
            <w:tcW w:w="1838" w:type="dxa"/>
          </w:tcPr>
          <w:p w14:paraId="7685ED2A" w14:textId="63132CD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OOB</w:t>
            </w:r>
          </w:p>
        </w:tc>
        <w:tc>
          <w:tcPr>
            <w:tcW w:w="7512" w:type="dxa"/>
          </w:tcPr>
          <w:p w14:paraId="0AE86D15" w14:textId="60060002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Out-of-band</w:t>
            </w:r>
          </w:p>
        </w:tc>
      </w:tr>
      <w:tr w:rsidR="00757744" w14:paraId="762637E5" w14:textId="77777777" w:rsidTr="00C37F42">
        <w:tc>
          <w:tcPr>
            <w:tcW w:w="1838" w:type="dxa"/>
          </w:tcPr>
          <w:p w14:paraId="7F18FFE3" w14:textId="60945C7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OSDD</w:t>
            </w:r>
          </w:p>
        </w:tc>
        <w:tc>
          <w:tcPr>
            <w:tcW w:w="7512" w:type="dxa"/>
          </w:tcPr>
          <w:p w14:paraId="7D1DAA96" w14:textId="576C6CB7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OTA Sensitivity Directions Declaration</w:t>
            </w:r>
          </w:p>
        </w:tc>
      </w:tr>
      <w:tr w:rsidR="004134B1" w14:paraId="2ABEC468" w14:textId="77777777" w:rsidTr="00C37F42">
        <w:tc>
          <w:tcPr>
            <w:tcW w:w="1838" w:type="dxa"/>
          </w:tcPr>
          <w:p w14:paraId="6B8B8549" w14:textId="127B63E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OTA</w:t>
            </w:r>
          </w:p>
        </w:tc>
        <w:tc>
          <w:tcPr>
            <w:tcW w:w="7512" w:type="dxa"/>
          </w:tcPr>
          <w:p w14:paraId="6285313C" w14:textId="4EA73BC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Over</w:t>
            </w:r>
            <w:r w:rsidR="00757744">
              <w:rPr>
                <w:lang w:eastAsia="ko-KR"/>
              </w:rPr>
              <w:t>-</w:t>
            </w:r>
            <w:r>
              <w:rPr>
                <w:lang w:eastAsia="ko-KR"/>
              </w:rPr>
              <w:t>The</w:t>
            </w:r>
            <w:r w:rsidR="00757744">
              <w:rPr>
                <w:lang w:eastAsia="ko-KR"/>
              </w:rPr>
              <w:t>-</w:t>
            </w:r>
            <w:r>
              <w:rPr>
                <w:lang w:eastAsia="ko-KR"/>
              </w:rPr>
              <w:t>Air</w:t>
            </w:r>
          </w:p>
        </w:tc>
      </w:tr>
      <w:tr w:rsidR="00757744" w14:paraId="510FBC89" w14:textId="77777777" w:rsidTr="00C37F42">
        <w:tc>
          <w:tcPr>
            <w:tcW w:w="1838" w:type="dxa"/>
          </w:tcPr>
          <w:p w14:paraId="41F6E72F" w14:textId="44D79C2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PRB</w:t>
            </w:r>
          </w:p>
        </w:tc>
        <w:tc>
          <w:tcPr>
            <w:tcW w:w="7512" w:type="dxa"/>
          </w:tcPr>
          <w:p w14:paraId="380FCBF1" w14:textId="359FFCE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Physical Resouorce Block</w:t>
            </w:r>
          </w:p>
        </w:tc>
      </w:tr>
      <w:tr w:rsidR="00757744" w14:paraId="4EA11992" w14:textId="77777777" w:rsidTr="00C37F42">
        <w:tc>
          <w:tcPr>
            <w:tcW w:w="1838" w:type="dxa"/>
          </w:tcPr>
          <w:p w14:paraId="1004973D" w14:textId="3162D5F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PT-RS</w:t>
            </w:r>
          </w:p>
        </w:tc>
        <w:tc>
          <w:tcPr>
            <w:tcW w:w="7512" w:type="dxa"/>
          </w:tcPr>
          <w:p w14:paraId="1B2AA8F9" w14:textId="2213C2D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Phase Tracking Reference Signal</w:t>
            </w:r>
          </w:p>
        </w:tc>
      </w:tr>
      <w:tr w:rsidR="00757744" w14:paraId="47F54826" w14:textId="77777777" w:rsidTr="00C37F42">
        <w:tc>
          <w:tcPr>
            <w:tcW w:w="1838" w:type="dxa"/>
          </w:tcPr>
          <w:p w14:paraId="3EAA91CE" w14:textId="58A7DFF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lastRenderedPageBreak/>
              <w:t>QAM</w:t>
            </w:r>
          </w:p>
        </w:tc>
        <w:tc>
          <w:tcPr>
            <w:tcW w:w="7512" w:type="dxa"/>
          </w:tcPr>
          <w:p w14:paraId="30A869F2" w14:textId="77BD9493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Quadrature Amplitude Modulation</w:t>
            </w:r>
          </w:p>
        </w:tc>
      </w:tr>
      <w:tr w:rsidR="004134B1" w14:paraId="04D7A5A4" w14:textId="77777777" w:rsidTr="00C37F42">
        <w:tc>
          <w:tcPr>
            <w:tcW w:w="1838" w:type="dxa"/>
          </w:tcPr>
          <w:p w14:paraId="6CFD0DE2" w14:textId="2DC88A4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RDN</w:t>
            </w:r>
          </w:p>
        </w:tc>
        <w:tc>
          <w:tcPr>
            <w:tcW w:w="7512" w:type="dxa"/>
          </w:tcPr>
          <w:p w14:paraId="430A7FDA" w14:textId="36CC9EF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Radio Distribution Network</w:t>
            </w:r>
          </w:p>
        </w:tc>
      </w:tr>
      <w:tr w:rsidR="00757744" w14:paraId="583CCC3F" w14:textId="77777777" w:rsidTr="00C37F42">
        <w:tc>
          <w:tcPr>
            <w:tcW w:w="1838" w:type="dxa"/>
          </w:tcPr>
          <w:p w14:paraId="1AD6B3C3" w14:textId="20FA2F35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</w:t>
            </w:r>
          </w:p>
        </w:tc>
        <w:tc>
          <w:tcPr>
            <w:tcW w:w="7512" w:type="dxa"/>
          </w:tcPr>
          <w:p w14:paraId="39BB0F0A" w14:textId="2874C9A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Resource Element</w:t>
            </w:r>
          </w:p>
        </w:tc>
      </w:tr>
      <w:tr w:rsidR="004134B1" w14:paraId="04AE39EA" w14:textId="77777777" w:rsidTr="00C37F42">
        <w:tc>
          <w:tcPr>
            <w:tcW w:w="1838" w:type="dxa"/>
          </w:tcPr>
          <w:p w14:paraId="627BAFF3" w14:textId="49BCF73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REFSENS</w:t>
            </w:r>
          </w:p>
        </w:tc>
        <w:tc>
          <w:tcPr>
            <w:tcW w:w="7512" w:type="dxa"/>
          </w:tcPr>
          <w:p w14:paraId="3E19F3E4" w14:textId="1BC5EF4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Reference Sensitivity</w:t>
            </w:r>
          </w:p>
        </w:tc>
      </w:tr>
      <w:tr w:rsidR="004134B1" w14:paraId="67B905C4" w14:textId="77777777" w:rsidTr="00C37F42">
        <w:tc>
          <w:tcPr>
            <w:tcW w:w="1838" w:type="dxa"/>
          </w:tcPr>
          <w:p w14:paraId="6CA49FA0" w14:textId="25EF0C8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RF</w:t>
            </w:r>
          </w:p>
        </w:tc>
        <w:tc>
          <w:tcPr>
            <w:tcW w:w="7512" w:type="dxa"/>
          </w:tcPr>
          <w:p w14:paraId="028C9EE9" w14:textId="76923D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Radio Frequency</w:t>
            </w:r>
          </w:p>
        </w:tc>
      </w:tr>
      <w:tr w:rsidR="004134B1" w14:paraId="700583E0" w14:textId="77777777" w:rsidTr="00C37F42">
        <w:tc>
          <w:tcPr>
            <w:tcW w:w="1838" w:type="dxa"/>
          </w:tcPr>
          <w:p w14:paraId="67577D5D" w14:textId="1FE2C1B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RIB</w:t>
            </w:r>
          </w:p>
        </w:tc>
        <w:tc>
          <w:tcPr>
            <w:tcW w:w="7512" w:type="dxa"/>
          </w:tcPr>
          <w:p w14:paraId="22714F8C" w14:textId="2B2212C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Radiated Interface Boundary</w:t>
            </w:r>
          </w:p>
        </w:tc>
      </w:tr>
      <w:tr w:rsidR="004134B1" w14:paraId="3DB28FE6" w14:textId="77777777" w:rsidTr="00C37F42">
        <w:tc>
          <w:tcPr>
            <w:tcW w:w="1838" w:type="dxa"/>
          </w:tcPr>
          <w:p w14:paraId="499B4A4E" w14:textId="10BE212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RMS</w:t>
            </w:r>
          </w:p>
        </w:tc>
        <w:tc>
          <w:tcPr>
            <w:tcW w:w="7512" w:type="dxa"/>
          </w:tcPr>
          <w:p w14:paraId="657E69ED" w14:textId="415098A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Root Mean Square (value)</w:t>
            </w:r>
          </w:p>
        </w:tc>
      </w:tr>
      <w:tr w:rsidR="00757744" w14:paraId="688860B5" w14:textId="77777777" w:rsidTr="00C37F42">
        <w:tc>
          <w:tcPr>
            <w:tcW w:w="1838" w:type="dxa"/>
          </w:tcPr>
          <w:p w14:paraId="379326DC" w14:textId="7CDC6194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RoAoA</w:t>
            </w:r>
          </w:p>
        </w:tc>
        <w:tc>
          <w:tcPr>
            <w:tcW w:w="7512" w:type="dxa"/>
          </w:tcPr>
          <w:p w14:paraId="2346A72E" w14:textId="779BE89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Range of </w:t>
            </w:r>
            <w:r w:rsidR="00B91C6A">
              <w:rPr>
                <w:lang w:eastAsia="ko-KR"/>
              </w:rPr>
              <w:t>Angles of Arrival</w:t>
            </w:r>
          </w:p>
        </w:tc>
      </w:tr>
      <w:tr w:rsidR="004134B1" w14:paraId="570FE1DF" w14:textId="77777777" w:rsidTr="00C37F42">
        <w:tc>
          <w:tcPr>
            <w:tcW w:w="1838" w:type="dxa"/>
          </w:tcPr>
          <w:p w14:paraId="484BB7A9" w14:textId="227A50D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RS</w:t>
            </w:r>
          </w:p>
        </w:tc>
        <w:tc>
          <w:tcPr>
            <w:tcW w:w="7512" w:type="dxa"/>
          </w:tcPr>
          <w:p w14:paraId="1BD1B4C0" w14:textId="1C03EA9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Reference Signal</w:t>
            </w:r>
          </w:p>
        </w:tc>
      </w:tr>
      <w:tr w:rsidR="004134B1" w14:paraId="0DA4530B" w14:textId="77777777" w:rsidTr="00C37F42">
        <w:tc>
          <w:tcPr>
            <w:tcW w:w="1838" w:type="dxa"/>
          </w:tcPr>
          <w:p w14:paraId="10A63B98" w14:textId="1C41BB9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RX</w:t>
            </w:r>
          </w:p>
        </w:tc>
        <w:tc>
          <w:tcPr>
            <w:tcW w:w="7512" w:type="dxa"/>
          </w:tcPr>
          <w:p w14:paraId="5448F322" w14:textId="17F72F0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Receiver</w:t>
            </w:r>
          </w:p>
        </w:tc>
      </w:tr>
      <w:tr w:rsidR="004134B1" w14:paraId="5834074A" w14:textId="77777777" w:rsidTr="00C37F42">
        <w:tc>
          <w:tcPr>
            <w:tcW w:w="1838" w:type="dxa"/>
          </w:tcPr>
          <w:p w14:paraId="775A834C" w14:textId="0C1C6D3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SCS</w:t>
            </w:r>
          </w:p>
        </w:tc>
        <w:tc>
          <w:tcPr>
            <w:tcW w:w="7512" w:type="dxa"/>
          </w:tcPr>
          <w:p w14:paraId="666BFF75" w14:textId="74D0ED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Sub-Carrier Spacing</w:t>
            </w:r>
          </w:p>
        </w:tc>
      </w:tr>
      <w:tr w:rsidR="004134B1" w14:paraId="4138728D" w14:textId="77777777" w:rsidTr="00C37F42">
        <w:tc>
          <w:tcPr>
            <w:tcW w:w="1838" w:type="dxa"/>
          </w:tcPr>
          <w:p w14:paraId="2DBE41F7" w14:textId="698B6B2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SDL</w:t>
            </w:r>
          </w:p>
        </w:tc>
        <w:tc>
          <w:tcPr>
            <w:tcW w:w="7512" w:type="dxa"/>
          </w:tcPr>
          <w:p w14:paraId="76F5728D" w14:textId="77DDD37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Supplementary Downlink</w:t>
            </w:r>
          </w:p>
        </w:tc>
      </w:tr>
      <w:tr w:rsidR="00B91C6A" w14:paraId="6F357C84" w14:textId="77777777" w:rsidTr="00C37F42">
        <w:tc>
          <w:tcPr>
            <w:tcW w:w="1838" w:type="dxa"/>
          </w:tcPr>
          <w:p w14:paraId="7C3948CA" w14:textId="225E9513" w:rsidR="00B91C6A" w:rsidRDefault="00B91C6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SS</w:t>
            </w:r>
          </w:p>
        </w:tc>
        <w:tc>
          <w:tcPr>
            <w:tcW w:w="7512" w:type="dxa"/>
          </w:tcPr>
          <w:p w14:paraId="3CAA6019" w14:textId="2E99AF69" w:rsidR="00B91C6A" w:rsidRDefault="00B91C6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Synchronization Symbol</w:t>
            </w:r>
          </w:p>
        </w:tc>
      </w:tr>
      <w:tr w:rsidR="004134B1" w14:paraId="09F6B41C" w14:textId="77777777" w:rsidTr="00C37F42">
        <w:tc>
          <w:tcPr>
            <w:tcW w:w="1838" w:type="dxa"/>
          </w:tcPr>
          <w:p w14:paraId="69217933" w14:textId="172B0B24" w:rsidR="004134B1" w:rsidRDefault="004134B1" w:rsidP="004134B1">
            <w:pPr>
              <w:rPr>
                <w:lang w:eastAsia="ko-KR"/>
              </w:rPr>
            </w:pPr>
            <w:r w:rsidRPr="00B91C6A">
              <w:rPr>
                <w:color w:val="0000FF"/>
                <w:lang w:eastAsia="ko-KR"/>
              </w:rPr>
              <w:t>SSB</w:t>
            </w:r>
          </w:p>
        </w:tc>
        <w:tc>
          <w:tcPr>
            <w:tcW w:w="7512" w:type="dxa"/>
          </w:tcPr>
          <w:p w14:paraId="44339562" w14:textId="595E85A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Synchronization Signal Block</w:t>
            </w:r>
          </w:p>
        </w:tc>
      </w:tr>
      <w:tr w:rsidR="004134B1" w14:paraId="2E15AC94" w14:textId="77777777" w:rsidTr="00C37F42">
        <w:tc>
          <w:tcPr>
            <w:tcW w:w="1838" w:type="dxa"/>
          </w:tcPr>
          <w:p w14:paraId="52F43B80" w14:textId="280A404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SUL</w:t>
            </w:r>
          </w:p>
        </w:tc>
        <w:tc>
          <w:tcPr>
            <w:tcW w:w="7512" w:type="dxa"/>
          </w:tcPr>
          <w:p w14:paraId="7E9B7CF5" w14:textId="1112D50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Supplementary Uplink</w:t>
            </w:r>
          </w:p>
        </w:tc>
      </w:tr>
      <w:tr w:rsidR="004134B1" w14:paraId="4850CBC5" w14:textId="77777777" w:rsidTr="00C37F42">
        <w:tc>
          <w:tcPr>
            <w:tcW w:w="1838" w:type="dxa"/>
          </w:tcPr>
          <w:p w14:paraId="779369AC" w14:textId="09D3AC8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TAB</w:t>
            </w:r>
          </w:p>
        </w:tc>
        <w:tc>
          <w:tcPr>
            <w:tcW w:w="7512" w:type="dxa"/>
          </w:tcPr>
          <w:p w14:paraId="6D49EE88" w14:textId="241FE84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Transceiver Array Boundary</w:t>
            </w:r>
          </w:p>
        </w:tc>
      </w:tr>
      <w:tr w:rsidR="004134B1" w14:paraId="2D257916" w14:textId="77777777" w:rsidTr="00C37F42">
        <w:tc>
          <w:tcPr>
            <w:tcW w:w="1838" w:type="dxa"/>
          </w:tcPr>
          <w:p w14:paraId="031B6CF9" w14:textId="7EE2E36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TAE</w:t>
            </w:r>
          </w:p>
        </w:tc>
        <w:tc>
          <w:tcPr>
            <w:tcW w:w="7512" w:type="dxa"/>
          </w:tcPr>
          <w:p w14:paraId="4E304720" w14:textId="68B71B5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Time Alignment Error</w:t>
            </w:r>
          </w:p>
        </w:tc>
      </w:tr>
      <w:tr w:rsidR="004134B1" w14:paraId="5D93FB6F" w14:textId="77777777" w:rsidTr="00C37F42">
        <w:tc>
          <w:tcPr>
            <w:tcW w:w="1838" w:type="dxa"/>
          </w:tcPr>
          <w:p w14:paraId="165DA4F4" w14:textId="303C258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TDD</w:t>
            </w:r>
          </w:p>
        </w:tc>
        <w:tc>
          <w:tcPr>
            <w:tcW w:w="7512" w:type="dxa"/>
          </w:tcPr>
          <w:p w14:paraId="218DF245" w14:textId="483D821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Time Division Duplex</w:t>
            </w:r>
          </w:p>
        </w:tc>
      </w:tr>
      <w:tr w:rsidR="004134B1" w14:paraId="4324EDB8" w14:textId="77777777" w:rsidTr="00C37F42">
        <w:tc>
          <w:tcPr>
            <w:tcW w:w="1838" w:type="dxa"/>
          </w:tcPr>
          <w:p w14:paraId="56FC37C3" w14:textId="544016F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TX</w:t>
            </w:r>
          </w:p>
        </w:tc>
        <w:tc>
          <w:tcPr>
            <w:tcW w:w="7512" w:type="dxa"/>
          </w:tcPr>
          <w:p w14:paraId="24F4170C" w14:textId="4324C38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Transmitter</w:t>
            </w:r>
          </w:p>
        </w:tc>
      </w:tr>
      <w:tr w:rsidR="007A4509" w14:paraId="5653D592" w14:textId="77777777" w:rsidTr="00C37F42">
        <w:tc>
          <w:tcPr>
            <w:tcW w:w="1838" w:type="dxa"/>
          </w:tcPr>
          <w:p w14:paraId="66EB9A7E" w14:textId="757BD358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TRP</w:t>
            </w:r>
          </w:p>
        </w:tc>
        <w:tc>
          <w:tcPr>
            <w:tcW w:w="7512" w:type="dxa"/>
          </w:tcPr>
          <w:p w14:paraId="7792D073" w14:textId="3E751246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Total Radiated Power</w:t>
            </w:r>
          </w:p>
        </w:tc>
      </w:tr>
      <w:tr w:rsidR="007A4509" w14:paraId="7B94A645" w14:textId="77777777" w:rsidTr="00C37F42">
        <w:tc>
          <w:tcPr>
            <w:tcW w:w="1838" w:type="dxa"/>
          </w:tcPr>
          <w:p w14:paraId="22D92AFB" w14:textId="634405CD" w:rsidR="007A4509" w:rsidRDefault="007A4509" w:rsidP="004134B1">
            <w:pPr>
              <w:rPr>
                <w:lang w:eastAsia="ko-KR"/>
              </w:rPr>
            </w:pPr>
            <w:r w:rsidRPr="007A4509">
              <w:rPr>
                <w:color w:val="0000FF"/>
                <w:lang w:eastAsia="ko-KR"/>
              </w:rPr>
              <w:t>UEM</w:t>
            </w:r>
          </w:p>
        </w:tc>
        <w:tc>
          <w:tcPr>
            <w:tcW w:w="7512" w:type="dxa"/>
          </w:tcPr>
          <w:p w14:paraId="005297C2" w14:textId="16A3B8BE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Unwanted Emissions Mask</w:t>
            </w:r>
          </w:p>
        </w:tc>
      </w:tr>
      <w:tr w:rsidR="007A4509" w14:paraId="27D53339" w14:textId="77777777" w:rsidTr="00C37F42">
        <w:tc>
          <w:tcPr>
            <w:tcW w:w="1838" w:type="dxa"/>
          </w:tcPr>
          <w:p w14:paraId="7232FCDE" w14:textId="6810B5D2" w:rsidR="007A4509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UTRA</w:t>
            </w:r>
          </w:p>
        </w:tc>
        <w:tc>
          <w:tcPr>
            <w:tcW w:w="7512" w:type="dxa"/>
          </w:tcPr>
          <w:p w14:paraId="291BBAAC" w14:textId="7DFF7E70" w:rsidR="007A4509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Univaersal Terrestrial Radio Access</w:t>
            </w:r>
          </w:p>
        </w:tc>
      </w:tr>
      <w:tr w:rsidR="0014387A" w14:paraId="66BF137D" w14:textId="77777777" w:rsidTr="00C37F42">
        <w:tc>
          <w:tcPr>
            <w:tcW w:w="1838" w:type="dxa"/>
          </w:tcPr>
          <w:p w14:paraId="67D4A04B" w14:textId="13B40725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WA</w:t>
            </w:r>
          </w:p>
        </w:tc>
        <w:tc>
          <w:tcPr>
            <w:tcW w:w="7512" w:type="dxa"/>
          </w:tcPr>
          <w:p w14:paraId="63163A15" w14:textId="4D477571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Wide Area</w:t>
            </w:r>
          </w:p>
        </w:tc>
      </w:tr>
      <w:tr w:rsidR="0014387A" w14:paraId="56CE2C7D" w14:textId="77777777" w:rsidTr="00C37F42">
        <w:tc>
          <w:tcPr>
            <w:tcW w:w="1838" w:type="dxa"/>
          </w:tcPr>
          <w:p w14:paraId="1B2ED94B" w14:textId="593AC836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ZF</w:t>
            </w:r>
          </w:p>
        </w:tc>
        <w:tc>
          <w:tcPr>
            <w:tcW w:w="7512" w:type="dxa"/>
          </w:tcPr>
          <w:p w14:paraId="6F52CEA3" w14:textId="4794A068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Zero Forcing</w:t>
            </w:r>
          </w:p>
        </w:tc>
      </w:tr>
    </w:tbl>
    <w:p w14:paraId="063458E7" w14:textId="214349FF" w:rsidR="00B2098E" w:rsidRDefault="00B2098E" w:rsidP="005F3EB8">
      <w:pPr>
        <w:rPr>
          <w:lang w:eastAsia="ko-KR"/>
        </w:rPr>
      </w:pPr>
    </w:p>
    <w:p w14:paraId="189985CC" w14:textId="3084C079" w:rsidR="00502E99" w:rsidRDefault="00D649DF" w:rsidP="00502E99">
      <w:pPr>
        <w:pStyle w:val="1"/>
        <w:rPr>
          <w:lang w:eastAsia="ko-KR"/>
        </w:rPr>
      </w:pPr>
      <w:bookmarkStart w:id="7" w:name="_Toc39849596"/>
      <w:r>
        <w:rPr>
          <w:lang w:eastAsia="ko-KR"/>
        </w:rPr>
        <w:t>General</w:t>
      </w:r>
      <w:bookmarkEnd w:id="7"/>
    </w:p>
    <w:p w14:paraId="5B422016" w14:textId="2492B0A4" w:rsidR="00A22FB3" w:rsidRDefault="0064419C" w:rsidP="001E225D">
      <w:pPr>
        <w:pStyle w:val="2"/>
        <w:rPr>
          <w:lang w:eastAsia="ko-KR"/>
        </w:rPr>
      </w:pPr>
      <w:bookmarkStart w:id="8" w:name="_Toc39849597"/>
      <w:r>
        <w:rPr>
          <w:lang w:eastAsia="ko-KR"/>
        </w:rPr>
        <w:t>Relationship with other core specifications</w:t>
      </w:r>
      <w:bookmarkEnd w:id="8"/>
    </w:p>
    <w:p w14:paraId="1DC3E60E" w14:textId="4A7AC012" w:rsidR="00370D07" w:rsidRDefault="00370D07" w:rsidP="00370D07">
      <w:pPr>
        <w:rPr>
          <w:lang w:eastAsia="ko-KR"/>
        </w:rPr>
      </w:pPr>
      <w:r>
        <w:rPr>
          <w:rFonts w:hint="eastAsia"/>
          <w:lang w:eastAsia="ko-KR"/>
        </w:rPr>
        <w:t>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문서는</w:t>
      </w:r>
      <w:r>
        <w:rPr>
          <w:rFonts w:hint="eastAsia"/>
          <w:lang w:eastAsia="ko-KR"/>
        </w:rPr>
        <w:t xml:space="preserve"> RF </w:t>
      </w:r>
      <w:r>
        <w:rPr>
          <w:rFonts w:hint="eastAsia"/>
          <w:lang w:eastAsia="ko-KR"/>
        </w:rPr>
        <w:t>특성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다루는</w:t>
      </w:r>
      <w:r>
        <w:rPr>
          <w:rFonts w:hint="eastAsia"/>
          <w:lang w:eastAsia="ko-KR"/>
        </w:rPr>
        <w:t xml:space="preserve"> BS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ingle-</w:t>
      </w:r>
      <w:r>
        <w:rPr>
          <w:rFonts w:hint="eastAsia"/>
          <w:lang w:eastAsia="ko-KR"/>
        </w:rPr>
        <w:t xml:space="preserve">RAT </w:t>
      </w:r>
      <w:r>
        <w:rPr>
          <w:rFonts w:hint="eastAsia"/>
          <w:lang w:eastAsia="ko-KR"/>
        </w:rPr>
        <w:t>사양이다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핵심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요건은</w:t>
      </w:r>
      <w:r>
        <w:rPr>
          <w:rFonts w:hint="eastAsia"/>
          <w:lang w:eastAsia="ko-KR"/>
        </w:rPr>
        <w:t xml:space="preserve"> 4.3 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구조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유형에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2A8F5195" w14:textId="7F5D6606" w:rsidR="0064419C" w:rsidRDefault="00370D07" w:rsidP="00370D07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적용은</w:t>
      </w:r>
      <w:r>
        <w:rPr>
          <w:rFonts w:hint="eastAsia"/>
          <w:lang w:eastAsia="ko-KR"/>
        </w:rPr>
        <w:t xml:space="preserve"> 5 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기술되어있다</w:t>
      </w:r>
      <w:r>
        <w:rPr>
          <w:rFonts w:hint="eastAsia"/>
          <w:lang w:eastAsia="ko-KR"/>
        </w:rPr>
        <w:t>.</w:t>
      </w:r>
    </w:p>
    <w:p w14:paraId="6C764AAC" w14:textId="0DAE155A" w:rsidR="00F564F8" w:rsidRDefault="00370D07" w:rsidP="00F564F8">
      <w:pPr>
        <w:pStyle w:val="2"/>
        <w:rPr>
          <w:lang w:eastAsia="ko-KR"/>
        </w:rPr>
      </w:pPr>
      <w:bookmarkStart w:id="9" w:name="_Toc39849598"/>
      <w:r>
        <w:rPr>
          <w:lang w:eastAsia="ko-KR"/>
        </w:rPr>
        <w:t>Relationship between minimum requirements and test requirements</w:t>
      </w:r>
      <w:bookmarkEnd w:id="9"/>
    </w:p>
    <w:p w14:paraId="2D813466" w14:textId="067E4C05" w:rsidR="00DB404A" w:rsidRDefault="00C04432" w:rsidP="00DB404A">
      <w:pPr>
        <w:rPr>
          <w:lang w:eastAsia="ko-KR"/>
        </w:rPr>
      </w:pPr>
      <w:r w:rsidRPr="00C04432">
        <w:rPr>
          <w:rFonts w:hint="eastAsia"/>
          <w:lang w:eastAsia="ko-KR"/>
        </w:rPr>
        <w:t>본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표준에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대한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적합성은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적합성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사양</w:t>
      </w:r>
      <w:r w:rsidRPr="00C04432">
        <w:rPr>
          <w:rFonts w:hint="eastAsia"/>
          <w:lang w:eastAsia="ko-KR"/>
        </w:rPr>
        <w:t xml:space="preserve"> TS 38.141-1 [5] </w:t>
      </w:r>
      <w:r w:rsidRPr="00C04432">
        <w:rPr>
          <w:rFonts w:hint="eastAsia"/>
          <w:lang w:eastAsia="ko-KR"/>
        </w:rPr>
        <w:t>및</w:t>
      </w:r>
      <w:r w:rsidRPr="00C04432">
        <w:rPr>
          <w:rFonts w:hint="eastAsia"/>
          <w:lang w:eastAsia="ko-KR"/>
        </w:rPr>
        <w:t xml:space="preserve"> TS 38.141-2 [6]</w:t>
      </w:r>
      <w:r w:rsidRPr="00C04432">
        <w:rPr>
          <w:rFonts w:hint="eastAsia"/>
          <w:lang w:eastAsia="ko-KR"/>
        </w:rPr>
        <w:t>에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지정된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시험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요구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사항을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충족함으로써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입증</w:t>
      </w:r>
      <w:r>
        <w:rPr>
          <w:rFonts w:hint="eastAsia"/>
          <w:lang w:eastAsia="ko-KR"/>
        </w:rPr>
        <w:t>된</w:t>
      </w:r>
      <w:r w:rsidRPr="00C04432">
        <w:rPr>
          <w:rFonts w:hint="eastAsia"/>
          <w:lang w:eastAsia="ko-KR"/>
        </w:rPr>
        <w:t>다</w:t>
      </w:r>
      <w:r w:rsidRPr="00C04432">
        <w:rPr>
          <w:rFonts w:hint="eastAsia"/>
          <w:lang w:eastAsia="ko-KR"/>
        </w:rPr>
        <w:t>.</w:t>
      </w:r>
    </w:p>
    <w:p w14:paraId="363700C2" w14:textId="47B2F619" w:rsidR="00ED06C3" w:rsidRDefault="00ED06C3" w:rsidP="00DB404A">
      <w:pPr>
        <w:rPr>
          <w:lang w:eastAsia="ko-KR"/>
        </w:rPr>
      </w:pPr>
      <w:r w:rsidRPr="00ED06C3">
        <w:rPr>
          <w:rFonts w:hint="eastAsia"/>
          <w:lang w:eastAsia="ko-KR"/>
        </w:rPr>
        <w:t>이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사양에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제시된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최소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요구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사항은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측정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불확실성을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허용하지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ED06C3">
        <w:rPr>
          <w:rFonts w:hint="eastAsia"/>
          <w:lang w:eastAsia="ko-KR"/>
        </w:rPr>
        <w:t>다</w:t>
      </w:r>
      <w:r w:rsidRPr="00ED06C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D06C3">
        <w:rPr>
          <w:rFonts w:hint="eastAsia"/>
          <w:lang w:eastAsia="ko-KR"/>
        </w:rPr>
        <w:t>테스트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사양</w:t>
      </w:r>
      <w:r w:rsidRPr="00ED06C3">
        <w:rPr>
          <w:rFonts w:hint="eastAsia"/>
          <w:lang w:eastAsia="ko-KR"/>
        </w:rPr>
        <w:t xml:space="preserve"> TS 38.141-1 [5] </w:t>
      </w:r>
      <w:r w:rsidRPr="00ED06C3">
        <w:rPr>
          <w:rFonts w:hint="eastAsia"/>
          <w:lang w:eastAsia="ko-KR"/>
        </w:rPr>
        <w:t>및</w:t>
      </w:r>
      <w:r w:rsidRPr="00ED06C3">
        <w:rPr>
          <w:rFonts w:hint="eastAsia"/>
          <w:lang w:eastAsia="ko-KR"/>
        </w:rPr>
        <w:t xml:space="preserve"> TS 38.141-2 [6]</w:t>
      </w:r>
      <w:r w:rsidRPr="00ED06C3">
        <w:rPr>
          <w:rFonts w:hint="eastAsia"/>
          <w:lang w:eastAsia="ko-KR"/>
        </w:rPr>
        <w:t>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테스트</w:t>
      </w:r>
      <w:r w:rsidRPr="00ED06C3">
        <w:rPr>
          <w:rFonts w:hint="eastAsia"/>
          <w:color w:val="0000FF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공차를</w:t>
      </w:r>
      <w:r w:rsidRPr="00ED06C3">
        <w:rPr>
          <w:rFonts w:hint="eastAsia"/>
          <w:color w:val="0000FF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정의</w:t>
      </w:r>
      <w:r>
        <w:rPr>
          <w:rFonts w:hint="eastAsia"/>
          <w:lang w:eastAsia="ko-KR"/>
        </w:rPr>
        <w:t>한</w:t>
      </w:r>
      <w:r w:rsidRPr="00ED06C3">
        <w:rPr>
          <w:rFonts w:hint="eastAsia"/>
          <w:lang w:eastAsia="ko-KR"/>
        </w:rPr>
        <w:t>다</w:t>
      </w:r>
      <w:r w:rsidRPr="00ED06C3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이러한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공차는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각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테스트마다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개별적으로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lastRenderedPageBreak/>
        <w:t>계산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공차는</w:t>
      </w:r>
      <w:r w:rsid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이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사양에서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최소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완화하여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생성하는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데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사용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규제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포함한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일부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사항의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경우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허용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오차가</w:t>
      </w:r>
      <w:r w:rsidR="0050001F" w:rsidRPr="0050001F">
        <w:rPr>
          <w:rFonts w:hint="eastAsia"/>
          <w:lang w:eastAsia="ko-KR"/>
        </w:rPr>
        <w:t xml:space="preserve"> 0</w:t>
      </w:r>
      <w:r w:rsidR="0050001F" w:rsidRPr="0050001F">
        <w:rPr>
          <w:rFonts w:hint="eastAsia"/>
          <w:lang w:eastAsia="ko-KR"/>
        </w:rPr>
        <w:t>으로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설정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</w:p>
    <w:p w14:paraId="0046E73D" w14:textId="5BD97108" w:rsidR="00DB404A" w:rsidRDefault="00FB7EE9" w:rsidP="00DB404A">
      <w:pPr>
        <w:rPr>
          <w:lang w:eastAsia="ko-KR"/>
        </w:rPr>
      </w:pPr>
      <w:r w:rsidRPr="00FB7EE9">
        <w:rPr>
          <w:rFonts w:hint="eastAsia"/>
          <w:lang w:eastAsia="ko-KR"/>
        </w:rPr>
        <w:t>테스트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시스템에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의해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반환된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측정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결과는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없이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공유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위험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원칙에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의해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정의된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테스트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요구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사항과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>된</w:t>
      </w:r>
      <w:r w:rsidRPr="00FB7EE9">
        <w:rPr>
          <w:rFonts w:hint="eastAsia"/>
          <w:lang w:eastAsia="ko-KR"/>
        </w:rPr>
        <w:t>다</w:t>
      </w:r>
      <w:r w:rsidRPr="00FB7EE9">
        <w:rPr>
          <w:rFonts w:hint="eastAsia"/>
          <w:lang w:eastAsia="ko-KR"/>
        </w:rPr>
        <w:t>.</w:t>
      </w:r>
    </w:p>
    <w:p w14:paraId="184623A0" w14:textId="066060F9" w:rsidR="00DB404A" w:rsidRDefault="00777E41" w:rsidP="00DB404A">
      <w:pPr>
        <w:rPr>
          <w:lang w:eastAsia="ko-KR"/>
        </w:rPr>
      </w:pPr>
      <w:r w:rsidRPr="00777E41">
        <w:rPr>
          <w:rFonts w:hint="eastAsia"/>
          <w:lang w:eastAsia="ko-KR"/>
        </w:rPr>
        <w:t>공유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위험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원칙은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권고</w:t>
      </w:r>
      <w:r w:rsidRPr="00777E41">
        <w:rPr>
          <w:rFonts w:hint="eastAsia"/>
          <w:lang w:eastAsia="ko-KR"/>
        </w:rPr>
        <w:t xml:space="preserve"> ITU</w:t>
      </w:r>
      <w:r>
        <w:rPr>
          <w:lang w:eastAsia="ko-KR"/>
        </w:rPr>
        <w:t>-</w:t>
      </w:r>
      <w:r w:rsidRPr="00777E41">
        <w:rPr>
          <w:rFonts w:hint="eastAsia"/>
          <w:lang w:eastAsia="ko-KR"/>
        </w:rPr>
        <w:t>R M.1545 [7]</w:t>
      </w:r>
      <w:r w:rsidRPr="00777E41">
        <w:rPr>
          <w:rFonts w:hint="eastAsia"/>
          <w:lang w:eastAsia="ko-KR"/>
        </w:rPr>
        <w:t>에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정의되어있다</w:t>
      </w:r>
      <w:r w:rsidRPr="00777E41">
        <w:rPr>
          <w:rFonts w:hint="eastAsia"/>
          <w:lang w:eastAsia="ko-KR"/>
        </w:rPr>
        <w:t>.</w:t>
      </w:r>
    </w:p>
    <w:p w14:paraId="6F99D1FE" w14:textId="44FE3281" w:rsidR="002E2CC8" w:rsidRDefault="0043689A" w:rsidP="00C83D21">
      <w:pPr>
        <w:pStyle w:val="2"/>
        <w:rPr>
          <w:lang w:eastAsia="ko-KR"/>
        </w:rPr>
      </w:pPr>
      <w:bookmarkStart w:id="10" w:name="_Toc39849599"/>
      <w:r>
        <w:rPr>
          <w:lang w:eastAsia="ko-KR"/>
        </w:rPr>
        <w:t>Conducted and radiated requirement reference points</w:t>
      </w:r>
      <w:bookmarkEnd w:id="10"/>
    </w:p>
    <w:p w14:paraId="66E468BC" w14:textId="11E53B44" w:rsidR="001848F0" w:rsidRPr="001848F0" w:rsidRDefault="001848F0" w:rsidP="001848F0">
      <w:pPr>
        <w:pStyle w:val="3"/>
        <w:rPr>
          <w:lang w:eastAsia="ko-KR"/>
        </w:rPr>
      </w:pPr>
      <w:bookmarkStart w:id="11" w:name="_Toc39849600"/>
      <w:r>
        <w:rPr>
          <w:lang w:eastAsia="ko-KR"/>
        </w:rPr>
        <w:t>BS type 1-C</w:t>
      </w:r>
      <w:bookmarkEnd w:id="11"/>
    </w:p>
    <w:p w14:paraId="18BB2D02" w14:textId="29FC5DF0" w:rsidR="0043689A" w:rsidRDefault="009D1906" w:rsidP="00001806">
      <w:pPr>
        <w:rPr>
          <w:lang w:eastAsia="ko-KR"/>
        </w:rPr>
      </w:pPr>
      <w:r w:rsidRPr="009D1906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D1906">
        <w:rPr>
          <w:rFonts w:hint="eastAsia"/>
          <w:lang w:eastAsia="ko-KR"/>
        </w:rPr>
        <w:t xml:space="preserve"> 1-C</w:t>
      </w:r>
      <w:r w:rsidRPr="009D1906">
        <w:rPr>
          <w:rFonts w:hint="eastAsia"/>
          <w:lang w:eastAsia="ko-KR"/>
        </w:rPr>
        <w:t>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경우</w:t>
      </w:r>
      <w:r w:rsidRPr="009D1906">
        <w:rPr>
          <w:rFonts w:hint="eastAsia"/>
          <w:lang w:eastAsia="ko-KR"/>
        </w:rPr>
        <w:t xml:space="preserve">, </w:t>
      </w:r>
      <w:r w:rsidRPr="009D1906">
        <w:rPr>
          <w:rFonts w:hint="eastAsia"/>
          <w:lang w:eastAsia="ko-KR"/>
        </w:rPr>
        <w:t>정상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작동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조건에서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구성을위한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트랜시버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전체를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갖춘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단일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송신기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또는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수신기의</w:t>
      </w:r>
      <w:r w:rsidRPr="009D1906">
        <w:rPr>
          <w:rFonts w:hint="eastAsia"/>
          <w:lang w:eastAsia="ko-KR"/>
        </w:rPr>
        <w:t xml:space="preserve"> BS </w:t>
      </w:r>
      <w:r w:rsidRPr="009D1906">
        <w:rPr>
          <w:rFonts w:hint="eastAsia"/>
          <w:lang w:eastAsia="ko-KR"/>
        </w:rPr>
        <w:t>안테나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커넥터</w:t>
      </w:r>
      <w:r w:rsidRPr="009D1906">
        <w:rPr>
          <w:rFonts w:hint="eastAsia"/>
          <w:lang w:eastAsia="ko-KR"/>
        </w:rPr>
        <w:t xml:space="preserve"> (</w:t>
      </w:r>
      <w:r w:rsidRPr="009D1906">
        <w:rPr>
          <w:rFonts w:hint="eastAsia"/>
          <w:lang w:eastAsia="ko-KR"/>
        </w:rPr>
        <w:t>포트</w:t>
      </w:r>
      <w:r w:rsidRPr="009D1906">
        <w:rPr>
          <w:rFonts w:hint="eastAsia"/>
          <w:lang w:eastAsia="ko-KR"/>
        </w:rPr>
        <w:t xml:space="preserve"> A)</w:t>
      </w:r>
      <w:r w:rsidRPr="009D1906">
        <w:rPr>
          <w:rFonts w:hint="eastAsia"/>
          <w:lang w:eastAsia="ko-KR"/>
        </w:rPr>
        <w:t>에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요구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사항이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9D1906">
        <w:rPr>
          <w:rFonts w:hint="eastAsia"/>
          <w:lang w:eastAsia="ko-KR"/>
        </w:rPr>
        <w:t>다</w:t>
      </w:r>
      <w:r w:rsidRPr="009D1906">
        <w:rPr>
          <w:rFonts w:hint="eastAsia"/>
          <w:lang w:eastAsia="ko-KR"/>
        </w:rPr>
        <w:t>.</w:t>
      </w:r>
      <w:r w:rsidR="00496DFE">
        <w:rPr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증폭기</w:t>
      </w:r>
      <w:r w:rsidR="00496DFE" w:rsidRPr="00496DFE">
        <w:rPr>
          <w:rFonts w:hint="eastAsia"/>
          <w:lang w:eastAsia="ko-KR"/>
        </w:rPr>
        <w:t xml:space="preserve">, </w:t>
      </w:r>
      <w:r w:rsidR="00496DFE" w:rsidRPr="00496DFE">
        <w:rPr>
          <w:rFonts w:hint="eastAsia"/>
          <w:lang w:eastAsia="ko-KR"/>
        </w:rPr>
        <w:t>필터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또는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이러한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장치의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조합과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같은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외부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장치를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사용하는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경우에는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파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엔드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안테나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커넥터</w:t>
      </w:r>
      <w:r w:rsidR="00496DFE" w:rsidRPr="00496DFE">
        <w:rPr>
          <w:rFonts w:hint="eastAsia"/>
          <w:lang w:eastAsia="ko-KR"/>
        </w:rPr>
        <w:t xml:space="preserve"> (</w:t>
      </w:r>
      <w:r w:rsidR="00496DFE" w:rsidRPr="00496DFE">
        <w:rPr>
          <w:rFonts w:hint="eastAsia"/>
          <w:lang w:eastAsia="ko-KR"/>
        </w:rPr>
        <w:t>포트</w:t>
      </w:r>
      <w:r w:rsidR="00496DFE" w:rsidRPr="00496DFE">
        <w:rPr>
          <w:rFonts w:hint="eastAsia"/>
          <w:lang w:eastAsia="ko-KR"/>
        </w:rPr>
        <w:t xml:space="preserve"> B)</w:t>
      </w:r>
      <w:r w:rsidR="00496DFE" w:rsidRPr="00496DFE">
        <w:rPr>
          <w:rFonts w:hint="eastAsia"/>
          <w:lang w:eastAsia="ko-KR"/>
        </w:rPr>
        <w:t>에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요구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사항이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적용</w:t>
      </w:r>
      <w:r w:rsidR="00496DFE">
        <w:rPr>
          <w:rFonts w:hint="eastAsia"/>
          <w:lang w:eastAsia="ko-KR"/>
        </w:rPr>
        <w:t>된</w:t>
      </w:r>
      <w:r w:rsidR="00496DFE" w:rsidRPr="00496DFE">
        <w:rPr>
          <w:rFonts w:hint="eastAsia"/>
          <w:lang w:eastAsia="ko-KR"/>
        </w:rPr>
        <w:t>다</w:t>
      </w:r>
      <w:r w:rsidR="00496DFE" w:rsidRPr="00496DFE">
        <w:rPr>
          <w:rFonts w:hint="eastAsia"/>
          <w:lang w:eastAsia="ko-KR"/>
        </w:rPr>
        <w:t>.</w:t>
      </w:r>
    </w:p>
    <w:p w14:paraId="51AC9A2D" w14:textId="59ECF712" w:rsidR="00001806" w:rsidRDefault="00001806" w:rsidP="00001806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52BEA280" wp14:editId="6F68B407">
            <wp:extent cx="5567556" cy="1653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132" cy="165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 w:rsidRPr="00CA7105">
        <w:rPr>
          <w:b/>
          <w:bCs/>
          <w:lang w:eastAsia="ko-KR"/>
        </w:rPr>
        <w:t>Figure 4.3.1-1: BS type 1-C transmitter interface</w:t>
      </w:r>
    </w:p>
    <w:p w14:paraId="72CF52B1" w14:textId="0F0B6D21" w:rsidR="00CA7105" w:rsidRDefault="00CA7105" w:rsidP="00001806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342DAA9A" wp14:editId="240D8343">
            <wp:extent cx="5418161" cy="1667126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343" cy="168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 w:rsidRPr="00CA7105">
        <w:rPr>
          <w:b/>
          <w:bCs/>
          <w:lang w:eastAsia="ko-KR"/>
        </w:rPr>
        <w:t>Figure 4.3.1-2 BS type 1-C receiver interface</w:t>
      </w:r>
    </w:p>
    <w:p w14:paraId="523A13C6" w14:textId="642AFE19" w:rsidR="00001806" w:rsidRDefault="00CA7105" w:rsidP="00CA7105">
      <w:pPr>
        <w:pStyle w:val="3"/>
        <w:rPr>
          <w:lang w:eastAsia="ko-KR"/>
        </w:rPr>
      </w:pPr>
      <w:bookmarkStart w:id="12" w:name="_Toc39849601"/>
      <w:r>
        <w:rPr>
          <w:lang w:eastAsia="ko-KR"/>
        </w:rPr>
        <w:lastRenderedPageBreak/>
        <w:t>BS type 1-H</w:t>
      </w:r>
      <w:bookmarkEnd w:id="12"/>
    </w:p>
    <w:p w14:paraId="0C2AC3FD" w14:textId="49466A82" w:rsidR="0043689A" w:rsidRDefault="002E0C2C" w:rsidP="0043689A">
      <w:pPr>
        <w:rPr>
          <w:lang w:eastAsia="ko-KR"/>
        </w:rPr>
      </w:pPr>
      <w:r w:rsidRPr="002E0C2C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2E0C2C">
        <w:rPr>
          <w:rFonts w:hint="eastAsia"/>
          <w:lang w:eastAsia="ko-KR"/>
        </w:rPr>
        <w:t xml:space="preserve"> 1-H</w:t>
      </w:r>
      <w:r w:rsidRPr="002E0C2C">
        <w:rPr>
          <w:rFonts w:hint="eastAsia"/>
          <w:lang w:eastAsia="ko-KR"/>
        </w:rPr>
        <w:t>의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경우</w:t>
      </w:r>
      <w:r w:rsidRPr="002E0C2C">
        <w:rPr>
          <w:rFonts w:hint="eastAsia"/>
          <w:lang w:eastAsia="ko-KR"/>
        </w:rPr>
        <w:t xml:space="preserve">,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사항은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방사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사항과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수행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사항으로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표시되는</w:t>
      </w:r>
      <w:r w:rsidRPr="002E0C2C">
        <w:rPr>
          <w:rFonts w:hint="eastAsia"/>
          <w:lang w:eastAsia="ko-KR"/>
        </w:rPr>
        <w:t xml:space="preserve"> 2 </w:t>
      </w:r>
      <w:r w:rsidRPr="002E0C2C">
        <w:rPr>
          <w:rFonts w:hint="eastAsia"/>
          <w:lang w:eastAsia="ko-KR"/>
        </w:rPr>
        <w:t>개의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기준점에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대해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2E0C2C">
        <w:rPr>
          <w:rFonts w:hint="eastAsia"/>
          <w:lang w:eastAsia="ko-KR"/>
        </w:rPr>
        <w:t>다</w:t>
      </w:r>
      <w:r w:rsidRPr="002E0C2C">
        <w:rPr>
          <w:rFonts w:hint="eastAsia"/>
          <w:lang w:eastAsia="ko-KR"/>
        </w:rPr>
        <w:t>.</w:t>
      </w:r>
    </w:p>
    <w:p w14:paraId="2D70CEE6" w14:textId="05972594" w:rsidR="003706EC" w:rsidRDefault="003706EC" w:rsidP="003706EC">
      <w:pPr>
        <w:jc w:val="center"/>
        <w:rPr>
          <w:lang w:eastAsia="ko-KR"/>
        </w:rPr>
      </w:pPr>
      <w:r w:rsidRPr="00EC34D6">
        <w:object w:dxaOrig="10801" w:dyaOrig="4410" w14:anchorId="5BBE26F1">
          <v:shape id="_x0000_i1026" type="#_x0000_t75" style="width:461.95pt;height:186.05pt" o:ole="">
            <v:imagedata r:id="rId15" o:title=""/>
          </v:shape>
          <o:OLEObject Type="Embed" ProgID="Visio.Drawing.15" ShapeID="_x0000_i1026" DrawAspect="Content" ObjectID="_1650463005" r:id="rId16"/>
        </w:object>
      </w:r>
      <w:r>
        <w:br/>
      </w:r>
      <w:r w:rsidRPr="003706EC">
        <w:rPr>
          <w:b/>
          <w:bCs/>
        </w:rPr>
        <w:t>Figure 4.3.2-1 Radiated and conducted reference points for BS type 1-H</w:t>
      </w:r>
    </w:p>
    <w:p w14:paraId="7D4CA19C" w14:textId="51BB003F" w:rsidR="007637AD" w:rsidRDefault="001F076A" w:rsidP="0043689A">
      <w:pPr>
        <w:rPr>
          <w:lang w:eastAsia="ko-KR"/>
        </w:rPr>
      </w:pP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특성은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무선</w:t>
      </w:r>
      <w:r w:rsidRPr="001F076A">
        <w:rPr>
          <w:rFonts w:hint="eastAsia"/>
          <w:lang w:eastAsia="ko-KR"/>
        </w:rPr>
        <w:t xml:space="preserve"> (OTA)</w:t>
      </w:r>
      <w:r w:rsidRPr="001F076A">
        <w:rPr>
          <w:rFonts w:hint="eastAsia"/>
          <w:lang w:eastAsia="ko-KR"/>
        </w:rPr>
        <w:t>을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통해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정의되며</w:t>
      </w:r>
      <w:r w:rsidRPr="001F076A">
        <w:rPr>
          <w:rFonts w:hint="eastAsia"/>
          <w:lang w:eastAsia="ko-KR"/>
        </w:rPr>
        <w:t xml:space="preserve">, </w:t>
      </w:r>
      <w:r w:rsidRPr="001F076A">
        <w:rPr>
          <w:rFonts w:hint="eastAsia"/>
          <w:lang w:eastAsia="ko-KR"/>
        </w:rPr>
        <w:t>작동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대역별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인터페이스는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인터페이스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경계</w:t>
      </w:r>
      <w:r w:rsidRPr="001F076A">
        <w:rPr>
          <w:rFonts w:hint="eastAsia"/>
          <w:lang w:eastAsia="ko-KR"/>
        </w:rPr>
        <w:t xml:space="preserve"> (RIB)</w:t>
      </w:r>
      <w:r w:rsidRPr="001F076A"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1F076A">
        <w:rPr>
          <w:rFonts w:hint="eastAsia"/>
          <w:lang w:eastAsia="ko-KR"/>
        </w:rPr>
        <w:t>다</w:t>
      </w:r>
      <w:r w:rsidRPr="001F076A">
        <w:rPr>
          <w:rFonts w:hint="eastAsia"/>
          <w:lang w:eastAsia="ko-KR"/>
        </w:rPr>
        <w:t>.</w:t>
      </w:r>
      <w:r w:rsidR="006D01B0">
        <w:rPr>
          <w:lang w:eastAsia="ko-KR"/>
        </w:rPr>
        <w:t xml:space="preserve"> </w:t>
      </w:r>
      <w:r w:rsidR="006D01B0">
        <w:rPr>
          <w:rFonts w:hint="eastAsia"/>
          <w:lang w:eastAsia="ko-KR"/>
        </w:rPr>
        <w:t>방</w:t>
      </w:r>
      <w:r w:rsidR="006D01B0" w:rsidRPr="006D01B0">
        <w:rPr>
          <w:rFonts w:hint="eastAsia"/>
          <w:lang w:eastAsia="ko-KR"/>
        </w:rPr>
        <w:t>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사항은</w:t>
      </w:r>
      <w:r w:rsidR="006D01B0" w:rsidRPr="006D01B0">
        <w:rPr>
          <w:rFonts w:hint="eastAsia"/>
          <w:lang w:eastAsia="ko-KR"/>
        </w:rPr>
        <w:t xml:space="preserve"> OTA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사항이라고도</w:t>
      </w:r>
      <w:r w:rsidR="006D01B0">
        <w:rPr>
          <w:rFonts w:hint="eastAsia"/>
          <w:lang w:eastAsia="ko-KR"/>
        </w:rPr>
        <w:t xml:space="preserve"> </w:t>
      </w:r>
      <w:r w:rsidR="006D01B0">
        <w:rPr>
          <w:rFonts w:hint="eastAsia"/>
          <w:lang w:eastAsia="ko-KR"/>
        </w:rPr>
        <w:t>한</w:t>
      </w:r>
      <w:r w:rsidR="006D01B0" w:rsidRPr="006D01B0">
        <w:rPr>
          <w:rFonts w:hint="eastAsia"/>
          <w:lang w:eastAsia="ko-KR"/>
        </w:rPr>
        <w:t>다</w:t>
      </w:r>
      <w:r w:rsidR="006D01B0" w:rsidRPr="006D01B0">
        <w:rPr>
          <w:rFonts w:hint="eastAsia"/>
          <w:lang w:eastAsia="ko-KR"/>
        </w:rPr>
        <w:t>.</w:t>
      </w:r>
      <w:r w:rsidR="006D01B0">
        <w:rPr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 xml:space="preserve">OTA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적용되는</w:t>
      </w:r>
      <w:r w:rsidR="006D01B0" w:rsidRPr="006D01B0">
        <w:rPr>
          <w:rFonts w:hint="eastAsia"/>
          <w:lang w:eastAsia="ko-KR"/>
        </w:rPr>
        <w:t xml:space="preserve"> (</w:t>
      </w:r>
      <w:r w:rsidR="006D01B0" w:rsidRPr="006D01B0">
        <w:rPr>
          <w:rFonts w:hint="eastAsia"/>
          <w:lang w:eastAsia="ko-KR"/>
        </w:rPr>
        <w:t>공간</w:t>
      </w:r>
      <w:r w:rsidR="006D01B0" w:rsidRPr="006D01B0">
        <w:rPr>
          <w:rFonts w:hint="eastAsia"/>
          <w:lang w:eastAsia="ko-KR"/>
        </w:rPr>
        <w:t xml:space="preserve">) </w:t>
      </w:r>
      <w:r w:rsidR="006D01B0" w:rsidRPr="006D01B0">
        <w:rPr>
          <w:rFonts w:hint="eastAsia"/>
          <w:lang w:eastAsia="ko-KR"/>
        </w:rPr>
        <w:t>특성은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각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사항에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대해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자세히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설명되어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있다</w:t>
      </w:r>
      <w:r w:rsidR="006D01B0" w:rsidRPr="006D01B0">
        <w:rPr>
          <w:rFonts w:hint="eastAsia"/>
          <w:lang w:eastAsia="ko-KR"/>
        </w:rPr>
        <w:t>.</w:t>
      </w:r>
    </w:p>
    <w:p w14:paraId="0E054FC0" w14:textId="02A8A66D" w:rsidR="00FC2401" w:rsidRDefault="00FC2401" w:rsidP="0043689A">
      <w:pPr>
        <w:rPr>
          <w:lang w:eastAsia="ko-KR"/>
        </w:rPr>
      </w:pPr>
      <w:r w:rsidRPr="00FC2401">
        <w:rPr>
          <w:rFonts w:hint="eastAsia"/>
          <w:lang w:eastAsia="ko-KR"/>
        </w:rPr>
        <w:t>전도성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특성은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트랜시버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배열과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개별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안테나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그룹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사이에서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수행되는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트랜시버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배열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경계의</w:t>
      </w:r>
      <w:r w:rsidRPr="00FC2401">
        <w:rPr>
          <w:rFonts w:hint="eastAsia"/>
          <w:lang w:eastAsia="ko-KR"/>
        </w:rPr>
        <w:t xml:space="preserve"> TAB </w:t>
      </w:r>
      <w:r w:rsidRPr="00FC2401">
        <w:rPr>
          <w:rFonts w:hint="eastAsia"/>
          <w:lang w:eastAsia="ko-KR"/>
        </w:rPr>
        <w:t>커넥터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그룹에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FC2401">
        <w:rPr>
          <w:rFonts w:hint="eastAsia"/>
          <w:lang w:eastAsia="ko-KR"/>
        </w:rPr>
        <w:t>다</w:t>
      </w:r>
      <w:r w:rsidRPr="00FC2401">
        <w:rPr>
          <w:rFonts w:hint="eastAsia"/>
          <w:lang w:eastAsia="ko-KR"/>
        </w:rPr>
        <w:t>.</w:t>
      </w:r>
    </w:p>
    <w:p w14:paraId="1B054E89" w14:textId="2A9BADC7" w:rsidR="00B41AC4" w:rsidRDefault="00B41AC4" w:rsidP="0043689A">
      <w:pPr>
        <w:rPr>
          <w:lang w:eastAsia="ko-KR"/>
        </w:rPr>
      </w:pPr>
      <w:r w:rsidRPr="00B41AC4">
        <w:rPr>
          <w:rFonts w:hint="eastAsia"/>
          <w:lang w:eastAsia="ko-KR"/>
        </w:rPr>
        <w:t>트랜시버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변조된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송신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신호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구조를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생성하고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결합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복조를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수행하는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복합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트랜시버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기능의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일부이다</w:t>
      </w:r>
      <w:r w:rsidRPr="00B41AC4">
        <w:rPr>
          <w:rFonts w:hint="eastAsia"/>
          <w:lang w:eastAsia="ko-KR"/>
        </w:rPr>
        <w:t>.</w:t>
      </w:r>
    </w:p>
    <w:p w14:paraId="31666A02" w14:textId="68537D3C" w:rsidR="00B41AC4" w:rsidRDefault="00B41AC4" w:rsidP="0043689A">
      <w:pPr>
        <w:rPr>
          <w:lang w:eastAsia="ko-KR"/>
        </w:rPr>
      </w:pPr>
      <w:r w:rsidRPr="00B41AC4">
        <w:rPr>
          <w:rFonts w:hint="eastAsia"/>
          <w:lang w:eastAsia="ko-KR"/>
        </w:rPr>
        <w:t>트랜시버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개수의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개수의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포함한다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유닛은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트랜시버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유닛으로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결합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있다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/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유닛은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병렬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독립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변조된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심볼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스트림을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전송</w:t>
      </w:r>
      <w:r w:rsidRPr="00B41AC4">
        <w:rPr>
          <w:rFonts w:hint="eastAsia"/>
          <w:lang w:eastAsia="ko-KR"/>
        </w:rPr>
        <w:t xml:space="preserve"> / </w:t>
      </w:r>
      <w:r w:rsidRPr="00B41AC4">
        <w:rPr>
          <w:rFonts w:hint="eastAsia"/>
          <w:lang w:eastAsia="ko-KR"/>
        </w:rPr>
        <w:t>수신하는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능력을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갖는다</w:t>
      </w:r>
      <w:r w:rsidRPr="00B41AC4">
        <w:rPr>
          <w:rFonts w:hint="eastAsia"/>
          <w:lang w:eastAsia="ko-KR"/>
        </w:rPr>
        <w:t>.</w:t>
      </w:r>
    </w:p>
    <w:p w14:paraId="65F84641" w14:textId="2C68C120" w:rsidR="00B41AC4" w:rsidRDefault="00B41AC4" w:rsidP="0043689A">
      <w:pPr>
        <w:rPr>
          <w:lang w:eastAsia="ko-KR"/>
        </w:rPr>
      </w:pPr>
      <w:r w:rsidRPr="00B41AC4">
        <w:rPr>
          <w:rFonts w:hint="eastAsia"/>
          <w:lang w:eastAsia="ko-KR"/>
        </w:rPr>
        <w:t>복합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안테나에는</w:t>
      </w:r>
      <w:r w:rsidRPr="00B41AC4">
        <w:rPr>
          <w:rFonts w:hint="eastAsia"/>
          <w:lang w:eastAsia="ko-KR"/>
        </w:rPr>
        <w:t xml:space="preserve"> RDN (Radio Distribution Network)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배열이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포함되어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있다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41AC4">
        <w:rPr>
          <w:rFonts w:hint="eastAsia"/>
          <w:lang w:eastAsia="ko-KR"/>
        </w:rPr>
        <w:t>RDN</w:t>
      </w:r>
      <w:r w:rsidRPr="00B41AC4">
        <w:rPr>
          <w:rFonts w:hint="eastAsia"/>
          <w:lang w:eastAsia="ko-KR"/>
        </w:rPr>
        <w:t>은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방식으로</w:t>
      </w:r>
      <w:r w:rsidRPr="00B41AC4">
        <w:rPr>
          <w:rFonts w:hint="eastAsia"/>
          <w:lang w:eastAsia="ko-KR"/>
        </w:rPr>
        <w:t xml:space="preserve">, </w:t>
      </w:r>
      <w:r w:rsidRPr="00B41AC4">
        <w:rPr>
          <w:rFonts w:hint="eastAsia"/>
          <w:lang w:eastAsia="ko-KR"/>
        </w:rPr>
        <w:t>트랜시버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의해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생성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된</w:t>
      </w:r>
      <w:r w:rsidRPr="00B41AC4">
        <w:rPr>
          <w:rFonts w:hint="eastAsia"/>
          <w:lang w:eastAsia="ko-KR"/>
        </w:rPr>
        <w:t xml:space="preserve"> RF </w:t>
      </w:r>
      <w:r w:rsidRPr="00B41AC4">
        <w:rPr>
          <w:rFonts w:hint="eastAsia"/>
          <w:lang w:eastAsia="ko-KR"/>
        </w:rPr>
        <w:t>전력을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분배하</w:t>
      </w:r>
      <w:r>
        <w:rPr>
          <w:rFonts w:hint="eastAsia"/>
          <w:lang w:eastAsia="ko-KR"/>
        </w:rPr>
        <w:t>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분배하</w:t>
      </w:r>
      <w:r w:rsidRPr="00B41AC4">
        <w:rPr>
          <w:rFonts w:hint="eastAsia"/>
          <w:lang w:eastAsia="ko-KR"/>
        </w:rPr>
        <w:t>거나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의해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수집된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무선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신호를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트랜시버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분배하는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선형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수동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네트워크이다</w:t>
      </w:r>
      <w:r w:rsidRPr="00B41AC4">
        <w:rPr>
          <w:rFonts w:hint="eastAsia"/>
          <w:lang w:eastAsia="ko-KR"/>
        </w:rPr>
        <w:t>.</w:t>
      </w:r>
    </w:p>
    <w:p w14:paraId="49C5B9D9" w14:textId="2425336B" w:rsidR="008817D1" w:rsidRDefault="008817D1" w:rsidP="0043689A">
      <w:pPr>
        <w:rPr>
          <w:lang w:eastAsia="ko-KR"/>
        </w:rPr>
      </w:pPr>
      <w:r w:rsidRPr="008817D1">
        <w:rPr>
          <w:rFonts w:hint="eastAsia"/>
          <w:lang w:eastAsia="ko-KR"/>
        </w:rPr>
        <w:lastRenderedPageBreak/>
        <w:t>수행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된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요구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사항이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트랜시버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어레이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경계에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적용되는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방법은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해당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요구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사항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하위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절에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자세히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설명되어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있다</w:t>
      </w:r>
      <w:r w:rsidRPr="008817D1">
        <w:rPr>
          <w:rFonts w:hint="eastAsia"/>
          <w:lang w:eastAsia="ko-KR"/>
        </w:rPr>
        <w:t>.</w:t>
      </w:r>
    </w:p>
    <w:p w14:paraId="70BDEB58" w14:textId="4C3E0EBC" w:rsidR="007637AD" w:rsidRDefault="004C13EE" w:rsidP="004C13EE">
      <w:pPr>
        <w:pStyle w:val="3"/>
        <w:rPr>
          <w:lang w:eastAsia="ko-KR"/>
        </w:rPr>
      </w:pPr>
      <w:bookmarkStart w:id="13" w:name="_Toc39849602"/>
      <w:r w:rsidRPr="004C13EE">
        <w:rPr>
          <w:lang w:eastAsia="ko-KR"/>
        </w:rPr>
        <w:t>BS type 1-O and BS type 2-O</w:t>
      </w:r>
      <w:bookmarkEnd w:id="13"/>
    </w:p>
    <w:p w14:paraId="649BBC07" w14:textId="63BC3290" w:rsidR="007637AD" w:rsidRDefault="004C13EE" w:rsidP="0043689A">
      <w:pPr>
        <w:rPr>
          <w:lang w:eastAsia="ko-KR"/>
        </w:rPr>
      </w:pPr>
      <w:r w:rsidRPr="004C13EE">
        <w:rPr>
          <w:rFonts w:hint="eastAsia"/>
          <w:lang w:eastAsia="ko-KR"/>
        </w:rPr>
        <w:t>BS</w:t>
      </w:r>
      <w:r>
        <w:rPr>
          <w:lang w:eastAsia="ko-KR"/>
        </w:rPr>
        <w:t xml:space="preserve"> type</w:t>
      </w:r>
      <w:r w:rsidRPr="004C13EE">
        <w:rPr>
          <w:rFonts w:hint="eastAsia"/>
          <w:lang w:eastAsia="ko-KR"/>
        </w:rPr>
        <w:t xml:space="preserve"> 1-O </w:t>
      </w:r>
      <w:r w:rsidRPr="004C13EE">
        <w:rPr>
          <w:rFonts w:hint="eastAsia"/>
          <w:lang w:eastAsia="ko-KR"/>
        </w:rPr>
        <w:t>및</w:t>
      </w:r>
      <w:r w:rsidRPr="004C13EE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4C13EE">
        <w:rPr>
          <w:rFonts w:hint="eastAsia"/>
          <w:lang w:eastAsia="ko-KR"/>
        </w:rPr>
        <w:t xml:space="preserve"> 2-O</w:t>
      </w:r>
      <w:r w:rsidRPr="004C13EE">
        <w:rPr>
          <w:rFonts w:hint="eastAsia"/>
          <w:lang w:eastAsia="ko-KR"/>
        </w:rPr>
        <w:t>의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경우</w:t>
      </w:r>
      <w:r w:rsidRPr="004C13EE">
        <w:rPr>
          <w:rFonts w:hint="eastAsia"/>
          <w:lang w:eastAsia="ko-KR"/>
        </w:rPr>
        <w:t xml:space="preserve">,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특성은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무선</w:t>
      </w:r>
      <w:r w:rsidRPr="004C13EE">
        <w:rPr>
          <w:rFonts w:hint="eastAsia"/>
          <w:lang w:eastAsia="ko-KR"/>
        </w:rPr>
        <w:t xml:space="preserve"> (OTA)</w:t>
      </w:r>
      <w:r w:rsidRPr="004C13EE">
        <w:rPr>
          <w:rFonts w:hint="eastAsia"/>
          <w:lang w:eastAsia="ko-KR"/>
        </w:rPr>
        <w:t>을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통해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정의되며</w:t>
      </w:r>
      <w:r w:rsidRPr="004C13EE">
        <w:rPr>
          <w:rFonts w:hint="eastAsia"/>
          <w:lang w:eastAsia="ko-KR"/>
        </w:rPr>
        <w:t xml:space="preserve">, </w:t>
      </w:r>
      <w:r w:rsidRPr="004C13EE">
        <w:rPr>
          <w:rFonts w:hint="eastAsia"/>
          <w:lang w:eastAsia="ko-KR"/>
        </w:rPr>
        <w:t>작동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대역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특정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인터페이스는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인터페이스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경계</w:t>
      </w:r>
      <w:r w:rsidRPr="004C13EE">
        <w:rPr>
          <w:rFonts w:hint="eastAsia"/>
          <w:lang w:eastAsia="ko-KR"/>
        </w:rPr>
        <w:t xml:space="preserve"> (RIB)</w:t>
      </w:r>
      <w:r w:rsidRPr="004C13EE"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4C13EE">
        <w:rPr>
          <w:rFonts w:hint="eastAsia"/>
          <w:lang w:eastAsia="ko-KR"/>
        </w:rPr>
        <w:t>다</w:t>
      </w:r>
      <w:r w:rsidRPr="004C13EE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방</w:t>
      </w:r>
      <w:r w:rsidRPr="004C13EE">
        <w:rPr>
          <w:rFonts w:hint="eastAsia"/>
          <w:lang w:eastAsia="ko-KR"/>
        </w:rPr>
        <w:t>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요구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사항은</w:t>
      </w:r>
      <w:r w:rsidRPr="004C13EE">
        <w:rPr>
          <w:rFonts w:hint="eastAsia"/>
          <w:lang w:eastAsia="ko-KR"/>
        </w:rPr>
        <w:t xml:space="preserve"> OTA </w:t>
      </w:r>
      <w:r w:rsidRPr="004C13EE">
        <w:rPr>
          <w:rFonts w:hint="eastAsia"/>
          <w:lang w:eastAsia="ko-KR"/>
        </w:rPr>
        <w:t>요구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사항이라고도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4C13EE">
        <w:rPr>
          <w:rFonts w:hint="eastAsia"/>
          <w:lang w:eastAsia="ko-KR"/>
        </w:rPr>
        <w:t>다</w:t>
      </w:r>
      <w:r w:rsidRPr="004C13EE">
        <w:rPr>
          <w:rFonts w:hint="eastAsia"/>
          <w:lang w:eastAsia="ko-KR"/>
        </w:rPr>
        <w:t>.</w:t>
      </w:r>
      <w:r w:rsidR="00CB03EB">
        <w:rPr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 xml:space="preserve">OTA </w:t>
      </w:r>
      <w:r w:rsidR="00CB03EB" w:rsidRPr="00CB03EB">
        <w:rPr>
          <w:rFonts w:hint="eastAsia"/>
          <w:lang w:eastAsia="ko-KR"/>
        </w:rPr>
        <w:t>요구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사항이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적용되는</w:t>
      </w:r>
      <w:r w:rsidR="00CB03EB" w:rsidRPr="00CB03EB">
        <w:rPr>
          <w:rFonts w:hint="eastAsia"/>
          <w:lang w:eastAsia="ko-KR"/>
        </w:rPr>
        <w:t xml:space="preserve"> (</w:t>
      </w:r>
      <w:r w:rsidR="00CB03EB" w:rsidRPr="00CB03EB">
        <w:rPr>
          <w:rFonts w:hint="eastAsia"/>
          <w:lang w:eastAsia="ko-KR"/>
        </w:rPr>
        <w:t>공간</w:t>
      </w:r>
      <w:r w:rsidR="00CB03EB" w:rsidRPr="00CB03EB">
        <w:rPr>
          <w:rFonts w:hint="eastAsia"/>
          <w:lang w:eastAsia="ko-KR"/>
        </w:rPr>
        <w:t xml:space="preserve">) </w:t>
      </w:r>
      <w:r w:rsidR="00CB03EB" w:rsidRPr="00CB03EB">
        <w:rPr>
          <w:rFonts w:hint="eastAsia"/>
          <w:lang w:eastAsia="ko-KR"/>
        </w:rPr>
        <w:t>특성은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각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요구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사항에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대해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자세히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설명되어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있다</w:t>
      </w:r>
      <w:r w:rsidR="00CB03EB" w:rsidRPr="00CB03EB">
        <w:rPr>
          <w:rFonts w:hint="eastAsia"/>
          <w:lang w:eastAsia="ko-KR"/>
        </w:rPr>
        <w:t>.</w:t>
      </w:r>
    </w:p>
    <w:p w14:paraId="45ECBA05" w14:textId="3F74DEC4" w:rsidR="00E7252B" w:rsidRDefault="00E7252B" w:rsidP="00E7252B">
      <w:pPr>
        <w:jc w:val="center"/>
        <w:rPr>
          <w:lang w:eastAsia="ko-KR"/>
        </w:rPr>
      </w:pPr>
      <w:r w:rsidRPr="00EC34D6">
        <w:object w:dxaOrig="6615" w:dyaOrig="3496" w14:anchorId="25A92763">
          <v:shape id="_x0000_i1027" type="#_x0000_t75" style="width:329.45pt;height:173.4pt" o:ole="">
            <v:imagedata r:id="rId17" o:title=""/>
          </v:shape>
          <o:OLEObject Type="Embed" ProgID="Visio.Drawing.15" ShapeID="_x0000_i1027" DrawAspect="Content" ObjectID="_1650463006" r:id="rId18"/>
        </w:object>
      </w:r>
      <w:r>
        <w:br/>
      </w:r>
      <w:r w:rsidRPr="00E7252B">
        <w:rPr>
          <w:rFonts w:hint="eastAsia"/>
          <w:b/>
          <w:bCs/>
          <w:lang w:eastAsia="ko-KR"/>
        </w:rPr>
        <w:t>F</w:t>
      </w:r>
      <w:r w:rsidRPr="00E7252B">
        <w:rPr>
          <w:b/>
          <w:bCs/>
          <w:lang w:eastAsia="ko-KR"/>
        </w:rPr>
        <w:t>igure 4.3.3-1 Radiated reference points for BS type 1-O and BS type 2-O</w:t>
      </w:r>
    </w:p>
    <w:p w14:paraId="3C530048" w14:textId="2E4034DE" w:rsidR="007637AD" w:rsidRDefault="00226431" w:rsidP="0043689A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요구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사항은</w:t>
      </w:r>
      <w:r w:rsidRPr="0022643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기준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안테나의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수행된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인터페이스에서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규정되며</w:t>
      </w:r>
      <w:r w:rsidRPr="00226431"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기준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안테나는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테스트중인</w:t>
      </w:r>
      <w:r w:rsidRPr="00226431">
        <w:rPr>
          <w:rFonts w:hint="eastAsia"/>
          <w:lang w:eastAsia="ko-KR"/>
        </w:rPr>
        <w:t xml:space="preserve"> BS</w:t>
      </w:r>
      <w:r w:rsidRPr="00226431">
        <w:rPr>
          <w:rFonts w:hint="eastAsia"/>
          <w:lang w:eastAsia="ko-KR"/>
        </w:rPr>
        <w:t>의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일부를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형성하지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않지만</w:t>
      </w:r>
      <w:r w:rsidRPr="00226431">
        <w:rPr>
          <w:rFonts w:hint="eastAsia"/>
          <w:lang w:eastAsia="ko-KR"/>
        </w:rPr>
        <w:t xml:space="preserve">, </w:t>
      </w:r>
      <w:r>
        <w:rPr>
          <w:lang w:eastAsia="ko-KR"/>
        </w:rPr>
        <w:t>4.9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o-located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>시스템의</w:t>
      </w:r>
      <w:r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대표적인</w:t>
      </w:r>
      <w:r w:rsidRPr="00226431">
        <w:rPr>
          <w:rFonts w:hint="eastAsia"/>
          <w:lang w:eastAsia="ko-KR"/>
        </w:rPr>
        <w:t xml:space="preserve"> OTA </w:t>
      </w:r>
      <w:r w:rsidRPr="00226431">
        <w:rPr>
          <w:rFonts w:hint="eastAsia"/>
          <w:lang w:eastAsia="ko-KR"/>
        </w:rPr>
        <w:t>전력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레벨을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제공하는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수단이다</w:t>
      </w:r>
      <w:r>
        <w:rPr>
          <w:lang w:eastAsia="ko-KR"/>
        </w:rPr>
        <w:t>.</w:t>
      </w:r>
    </w:p>
    <w:p w14:paraId="185468C1" w14:textId="716226CB" w:rsidR="007637AD" w:rsidRDefault="00047C52" w:rsidP="0043689A">
      <w:pPr>
        <w:rPr>
          <w:lang w:eastAsia="ko-KR"/>
        </w:rPr>
      </w:pPr>
      <w:r w:rsidRPr="00047C52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047C52">
        <w:rPr>
          <w:rFonts w:hint="eastAsia"/>
          <w:lang w:eastAsia="ko-KR"/>
        </w:rPr>
        <w:t xml:space="preserve"> 1-O</w:t>
      </w:r>
      <w:r w:rsidRPr="00047C52">
        <w:rPr>
          <w:rFonts w:hint="eastAsia"/>
          <w:lang w:eastAsia="ko-KR"/>
        </w:rPr>
        <w:t>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경우</w:t>
      </w:r>
      <w:r w:rsidRPr="00047C52">
        <w:rPr>
          <w:rFonts w:hint="eastAsia"/>
          <w:lang w:eastAsia="ko-KR"/>
        </w:rPr>
        <w:t xml:space="preserve">, </w:t>
      </w:r>
      <w:r w:rsidRPr="00047C52">
        <w:rPr>
          <w:rFonts w:hint="eastAsia"/>
          <w:lang w:eastAsia="ko-KR"/>
        </w:rPr>
        <w:t>트랜시버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어레이는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적어도</w:t>
      </w:r>
      <w:r w:rsidRPr="00047C52">
        <w:rPr>
          <w:rFonts w:hint="eastAsia"/>
          <w:lang w:eastAsia="ko-KR"/>
        </w:rPr>
        <w:t xml:space="preserve"> 8 </w:t>
      </w:r>
      <w:r w:rsidRPr="00047C52">
        <w:rPr>
          <w:rFonts w:hint="eastAsia"/>
          <w:lang w:eastAsia="ko-KR"/>
        </w:rPr>
        <w:t>개의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및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적어도</w:t>
      </w:r>
      <w:r w:rsidRPr="00047C52">
        <w:rPr>
          <w:rFonts w:hint="eastAsia"/>
          <w:lang w:eastAsia="ko-KR"/>
        </w:rPr>
        <w:t xml:space="preserve"> 8 </w:t>
      </w:r>
      <w:r w:rsidRPr="00047C52">
        <w:rPr>
          <w:rFonts w:hint="eastAsia"/>
          <w:lang w:eastAsia="ko-KR"/>
        </w:rPr>
        <w:t>개의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포함해야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47C52">
        <w:rPr>
          <w:rFonts w:hint="eastAsia"/>
          <w:lang w:eastAsia="ko-KR"/>
        </w:rPr>
        <w:t>다</w:t>
      </w:r>
      <w:r w:rsidRPr="00047C52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및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유닛은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트랜시버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유닛으로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결합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될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있다</w:t>
      </w:r>
      <w:r w:rsidRPr="00047C52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/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유닛은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병렬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독립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변조된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심볼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스트림을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전송</w:t>
      </w:r>
      <w:r w:rsidRPr="00047C52">
        <w:rPr>
          <w:rFonts w:hint="eastAsia"/>
          <w:lang w:eastAsia="ko-KR"/>
        </w:rPr>
        <w:t xml:space="preserve"> / </w:t>
      </w:r>
      <w:r w:rsidRPr="00047C52">
        <w:rPr>
          <w:rFonts w:hint="eastAsia"/>
          <w:lang w:eastAsia="ko-KR"/>
        </w:rPr>
        <w:t>수신하는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능력을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갖는다</w:t>
      </w:r>
      <w:r w:rsidRPr="00047C52">
        <w:rPr>
          <w:rFonts w:hint="eastAsia"/>
          <w:lang w:eastAsia="ko-KR"/>
        </w:rPr>
        <w:t>.</w:t>
      </w:r>
    </w:p>
    <w:p w14:paraId="51324E9E" w14:textId="1501C283" w:rsidR="00B04D41" w:rsidRDefault="008B2102" w:rsidP="008A705F">
      <w:pPr>
        <w:pStyle w:val="2"/>
        <w:rPr>
          <w:lang w:eastAsia="ko-KR"/>
        </w:rPr>
      </w:pPr>
      <w:bookmarkStart w:id="14" w:name="_Toc39849603"/>
      <w:r>
        <w:rPr>
          <w:lang w:eastAsia="ko-KR"/>
        </w:rPr>
        <w:t>Base station classes</w:t>
      </w:r>
      <w:bookmarkEnd w:id="14"/>
    </w:p>
    <w:p w14:paraId="7F8FDA00" w14:textId="7BA65248" w:rsidR="00501A50" w:rsidRDefault="00501A50" w:rsidP="00501A50">
      <w:pPr>
        <w:rPr>
          <w:lang w:eastAsia="ko-KR"/>
        </w:rPr>
      </w:pPr>
      <w:r w:rsidRPr="00501A50">
        <w:rPr>
          <w:rFonts w:hint="eastAsia"/>
          <w:lang w:eastAsia="ko-KR"/>
        </w:rPr>
        <w:t>달리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명시되지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않는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이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사양의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요구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사항은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광역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</w:t>
      </w:r>
      <w:r w:rsidRPr="00501A50">
        <w:rPr>
          <w:rFonts w:hint="eastAsia"/>
          <w:lang w:eastAsia="ko-KR"/>
        </w:rPr>
        <w:t xml:space="preserve">, </w:t>
      </w:r>
      <w:r w:rsidRPr="00501A50">
        <w:rPr>
          <w:rFonts w:hint="eastAsia"/>
          <w:lang w:eastAsia="ko-KR"/>
        </w:rPr>
        <w:t>중거리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및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근거리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기지국에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501A50">
        <w:rPr>
          <w:rFonts w:hint="eastAsia"/>
          <w:lang w:eastAsia="ko-KR"/>
        </w:rPr>
        <w:t>다</w:t>
      </w:r>
      <w:r w:rsidRPr="00501A50">
        <w:rPr>
          <w:rFonts w:hint="eastAsia"/>
          <w:lang w:eastAsia="ko-KR"/>
        </w:rPr>
        <w:t>.</w:t>
      </w:r>
      <w:r w:rsidR="002761A2">
        <w:rPr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각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클래스에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대한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관련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배포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시나리오는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커넥터가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있거나</w:t>
      </w:r>
      <w:r w:rsid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없는</w:t>
      </w:r>
      <w:r w:rsidR="002761A2" w:rsidRPr="002761A2">
        <w:rPr>
          <w:rFonts w:hint="eastAsia"/>
          <w:lang w:eastAsia="ko-KR"/>
        </w:rPr>
        <w:t xml:space="preserve"> BS</w:t>
      </w:r>
      <w:r w:rsidR="002761A2" w:rsidRPr="002761A2">
        <w:rPr>
          <w:rFonts w:hint="eastAsia"/>
          <w:lang w:eastAsia="ko-KR"/>
        </w:rPr>
        <w:t>에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대해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정확히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동일</w:t>
      </w:r>
      <w:r w:rsidR="002761A2">
        <w:rPr>
          <w:rFonts w:hint="eastAsia"/>
          <w:lang w:eastAsia="ko-KR"/>
        </w:rPr>
        <w:t>하</w:t>
      </w:r>
      <w:r w:rsidR="002761A2" w:rsidRPr="002761A2">
        <w:rPr>
          <w:rFonts w:hint="eastAsia"/>
          <w:lang w:eastAsia="ko-KR"/>
        </w:rPr>
        <w:t>다</w:t>
      </w:r>
      <w:r w:rsidR="002761A2" w:rsidRPr="002761A2">
        <w:rPr>
          <w:rFonts w:hint="eastAsia"/>
          <w:lang w:eastAsia="ko-KR"/>
        </w:rPr>
        <w:t>.</w:t>
      </w:r>
    </w:p>
    <w:p w14:paraId="36AF9316" w14:textId="328DA005" w:rsidR="00F26D17" w:rsidRDefault="00F26D17" w:rsidP="00501A50">
      <w:pPr>
        <w:rPr>
          <w:lang w:eastAsia="ko-KR"/>
        </w:rPr>
      </w:pPr>
      <w:r w:rsidRPr="00F26D17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F26D17">
        <w:rPr>
          <w:rFonts w:hint="eastAsia"/>
          <w:lang w:eastAsia="ko-KR"/>
        </w:rPr>
        <w:t xml:space="preserve"> 1-O </w:t>
      </w:r>
      <w:r w:rsidRPr="00F26D17">
        <w:rPr>
          <w:rFonts w:hint="eastAsia"/>
          <w:lang w:eastAsia="ko-KR"/>
        </w:rPr>
        <w:t>및</w:t>
      </w:r>
      <w:r w:rsidRPr="00F26D17">
        <w:rPr>
          <w:rFonts w:hint="eastAsia"/>
          <w:lang w:eastAsia="ko-KR"/>
        </w:rPr>
        <w:t xml:space="preserve"> 2-O</w:t>
      </w:r>
      <w:r w:rsidRPr="00F26D17">
        <w:rPr>
          <w:rFonts w:hint="eastAsia"/>
          <w:lang w:eastAsia="ko-KR"/>
        </w:rPr>
        <w:t>의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경우</w:t>
      </w:r>
      <w:r w:rsidRPr="00F26D17">
        <w:rPr>
          <w:rFonts w:hint="eastAsia"/>
          <w:lang w:eastAsia="ko-KR"/>
        </w:rPr>
        <w:t xml:space="preserve"> BS </w:t>
      </w:r>
      <w:r w:rsidRPr="00F26D17">
        <w:rPr>
          <w:rFonts w:hint="eastAsia"/>
          <w:lang w:eastAsia="ko-KR"/>
        </w:rPr>
        <w:t>클래스는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다음과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같이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F26D17">
        <w:rPr>
          <w:rFonts w:hint="eastAsia"/>
          <w:lang w:eastAsia="ko-KR"/>
        </w:rPr>
        <w:t>다</w:t>
      </w:r>
      <w:r w:rsidR="00771E2A">
        <w:rPr>
          <w:lang w:eastAsia="ko-KR"/>
        </w:rPr>
        <w:t>:</w:t>
      </w:r>
    </w:p>
    <w:p w14:paraId="7E40AE1D" w14:textId="0B701EF2" w:rsidR="00451361" w:rsidRDefault="00451361" w:rsidP="00451361">
      <w:pPr>
        <w:pStyle w:val="ab"/>
        <w:numPr>
          <w:ilvl w:val="0"/>
          <w:numId w:val="33"/>
        </w:numPr>
        <w:rPr>
          <w:lang w:eastAsia="ko-KR"/>
        </w:rPr>
      </w:pPr>
      <w:r w:rsidRPr="00451361">
        <w:rPr>
          <w:rFonts w:hint="eastAsia"/>
          <w:lang w:eastAsia="ko-KR"/>
        </w:rPr>
        <w:t>광역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기지국은</w:t>
      </w:r>
      <w:r w:rsidRPr="00451361">
        <w:rPr>
          <w:rFonts w:hint="eastAsia"/>
          <w:lang w:eastAsia="ko-KR"/>
        </w:rPr>
        <w:t xml:space="preserve"> 35m</w:t>
      </w:r>
      <w:r w:rsidRPr="00451361">
        <w:rPr>
          <w:rFonts w:hint="eastAsia"/>
          <w:lang w:eastAsia="ko-KR"/>
        </w:rPr>
        <w:t>에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해당하는</w:t>
      </w:r>
      <w:r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지면을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따라</w:t>
      </w:r>
      <w:r w:rsidRPr="00451361">
        <w:rPr>
          <w:rFonts w:hint="eastAsia"/>
          <w:lang w:eastAsia="ko-KR"/>
        </w:rPr>
        <w:t xml:space="preserve"> BS</w:t>
      </w:r>
      <w:r w:rsidRPr="00451361">
        <w:rPr>
          <w:rFonts w:hint="eastAsia"/>
          <w:lang w:eastAsia="ko-KR"/>
        </w:rPr>
        <w:t>에서</w:t>
      </w:r>
      <w:r w:rsidRPr="00451361">
        <w:rPr>
          <w:rFonts w:hint="eastAsia"/>
          <w:lang w:eastAsia="ko-KR"/>
        </w:rPr>
        <w:t xml:space="preserve"> UE </w:t>
      </w:r>
      <w:r w:rsidRPr="00451361">
        <w:rPr>
          <w:rFonts w:hint="eastAsia"/>
          <w:lang w:eastAsia="ko-KR"/>
        </w:rPr>
        <w:t>최소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거리까지의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매크로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셀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시나리오에서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파생된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요구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사항으로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특징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451361">
        <w:rPr>
          <w:rFonts w:hint="eastAsia"/>
          <w:lang w:eastAsia="ko-KR"/>
        </w:rPr>
        <w:t>다</w:t>
      </w:r>
      <w:r w:rsidRPr="00451361">
        <w:rPr>
          <w:rFonts w:hint="eastAsia"/>
          <w:lang w:eastAsia="ko-KR"/>
        </w:rPr>
        <w:t>.</w:t>
      </w:r>
    </w:p>
    <w:p w14:paraId="675FDCB7" w14:textId="79A85993" w:rsidR="001219BC" w:rsidRDefault="001219BC" w:rsidP="00451361">
      <w:pPr>
        <w:pStyle w:val="ab"/>
        <w:numPr>
          <w:ilvl w:val="0"/>
          <w:numId w:val="33"/>
        </w:numPr>
        <w:rPr>
          <w:lang w:eastAsia="ko-KR"/>
        </w:rPr>
      </w:pPr>
      <w:r w:rsidRPr="001219BC">
        <w:rPr>
          <w:rFonts w:hint="eastAsia"/>
          <w:lang w:eastAsia="ko-KR"/>
        </w:rPr>
        <w:lastRenderedPageBreak/>
        <w:t>중거리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기지국은</w:t>
      </w:r>
      <w:r w:rsidRPr="001219BC">
        <w:rPr>
          <w:rFonts w:hint="eastAsia"/>
          <w:lang w:eastAsia="ko-KR"/>
        </w:rPr>
        <w:t xml:space="preserve"> 5m</w:t>
      </w:r>
      <w:r w:rsidRPr="001219BC">
        <w:rPr>
          <w:rFonts w:hint="eastAsia"/>
          <w:lang w:eastAsia="ko-KR"/>
        </w:rPr>
        <w:t>에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해당하는지면을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따라</w:t>
      </w:r>
      <w:r w:rsidRPr="001219BC">
        <w:rPr>
          <w:rFonts w:hint="eastAsia"/>
          <w:lang w:eastAsia="ko-KR"/>
        </w:rPr>
        <w:t xml:space="preserve"> BS</w:t>
      </w:r>
      <w:r w:rsidRPr="001219BC">
        <w:rPr>
          <w:rFonts w:hint="eastAsia"/>
          <w:lang w:eastAsia="ko-KR"/>
        </w:rPr>
        <w:t>에서</w:t>
      </w:r>
      <w:r w:rsidRPr="001219BC">
        <w:rPr>
          <w:rFonts w:hint="eastAsia"/>
          <w:lang w:eastAsia="ko-KR"/>
        </w:rPr>
        <w:t xml:space="preserve"> UE </w:t>
      </w:r>
      <w:r w:rsidRPr="001219BC">
        <w:rPr>
          <w:rFonts w:hint="eastAsia"/>
          <w:lang w:eastAsia="ko-KR"/>
        </w:rPr>
        <w:t>최소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거리까지의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마이크로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셀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시나리오에서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파생된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요구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사항으로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특징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1219BC">
        <w:rPr>
          <w:rFonts w:hint="eastAsia"/>
          <w:lang w:eastAsia="ko-KR"/>
        </w:rPr>
        <w:t>다</w:t>
      </w:r>
      <w:r w:rsidRPr="001219BC">
        <w:rPr>
          <w:rFonts w:hint="eastAsia"/>
          <w:lang w:eastAsia="ko-KR"/>
        </w:rPr>
        <w:t>.</w:t>
      </w:r>
    </w:p>
    <w:p w14:paraId="4A81539D" w14:textId="24F1E008" w:rsidR="00B118C4" w:rsidRPr="00501A50" w:rsidRDefault="00B118C4" w:rsidP="00451361">
      <w:pPr>
        <w:pStyle w:val="ab"/>
        <w:numPr>
          <w:ilvl w:val="0"/>
          <w:numId w:val="33"/>
        </w:numPr>
        <w:rPr>
          <w:lang w:eastAsia="ko-KR"/>
        </w:rPr>
      </w:pPr>
      <w:r w:rsidRPr="00B118C4">
        <w:rPr>
          <w:rFonts w:hint="eastAsia"/>
          <w:lang w:eastAsia="ko-KR"/>
        </w:rPr>
        <w:t>근거리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기지국은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지상에서</w:t>
      </w:r>
      <w:r w:rsidRPr="00B118C4">
        <w:rPr>
          <w:rFonts w:hint="eastAsia"/>
          <w:lang w:eastAsia="ko-KR"/>
        </w:rPr>
        <w:t xml:space="preserve"> 2m</w:t>
      </w:r>
      <w:r w:rsidRPr="00B118C4">
        <w:rPr>
          <w:rFonts w:hint="eastAsia"/>
          <w:lang w:eastAsia="ko-KR"/>
        </w:rPr>
        <w:t>에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해당하는</w:t>
      </w:r>
      <w:r w:rsidRPr="00B118C4">
        <w:rPr>
          <w:rFonts w:hint="eastAsia"/>
          <w:lang w:eastAsia="ko-KR"/>
        </w:rPr>
        <w:t xml:space="preserve"> BS</w:t>
      </w:r>
      <w:r w:rsidRPr="00B118C4">
        <w:rPr>
          <w:rFonts w:hint="eastAsia"/>
          <w:lang w:eastAsia="ko-KR"/>
        </w:rPr>
        <w:t>에서</w:t>
      </w:r>
      <w:r w:rsidRPr="00B118C4">
        <w:rPr>
          <w:rFonts w:hint="eastAsia"/>
          <w:lang w:eastAsia="ko-KR"/>
        </w:rPr>
        <w:t xml:space="preserve"> UE </w:t>
      </w:r>
      <w:r w:rsidRPr="00B118C4">
        <w:rPr>
          <w:rFonts w:hint="eastAsia"/>
          <w:lang w:eastAsia="ko-KR"/>
        </w:rPr>
        <w:t>최소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거리까지의</w:t>
      </w:r>
      <w:r w:rsidRPr="00B118C4">
        <w:rPr>
          <w:rFonts w:hint="eastAsia"/>
          <w:lang w:eastAsia="ko-KR"/>
        </w:rPr>
        <w:t xml:space="preserve"> Pico Cell </w:t>
      </w:r>
      <w:r w:rsidRPr="00B118C4">
        <w:rPr>
          <w:rFonts w:hint="eastAsia"/>
          <w:lang w:eastAsia="ko-KR"/>
        </w:rPr>
        <w:t>시나리오에서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파생된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요구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사항으로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특징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B118C4">
        <w:rPr>
          <w:rFonts w:hint="eastAsia"/>
          <w:lang w:eastAsia="ko-KR"/>
        </w:rPr>
        <w:t>다</w:t>
      </w:r>
      <w:r w:rsidRPr="00B118C4">
        <w:rPr>
          <w:rFonts w:hint="eastAsia"/>
          <w:lang w:eastAsia="ko-KR"/>
        </w:rPr>
        <w:t>.</w:t>
      </w:r>
    </w:p>
    <w:p w14:paraId="163B5F85" w14:textId="5FB4659E" w:rsidR="003C5F23" w:rsidRDefault="001558B6" w:rsidP="003C5F23">
      <w:pPr>
        <w:rPr>
          <w:lang w:eastAsia="ko-KR"/>
        </w:rPr>
      </w:pPr>
      <w:r w:rsidRPr="001558B6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1558B6">
        <w:rPr>
          <w:rFonts w:hint="eastAsia"/>
          <w:lang w:eastAsia="ko-KR"/>
        </w:rPr>
        <w:t xml:space="preserve"> 1-C </w:t>
      </w:r>
      <w:r w:rsidRPr="001558B6">
        <w:rPr>
          <w:rFonts w:hint="eastAsia"/>
          <w:lang w:eastAsia="ko-KR"/>
        </w:rPr>
        <w:t>및</w:t>
      </w:r>
      <w:r w:rsidRPr="001558B6">
        <w:rPr>
          <w:rFonts w:hint="eastAsia"/>
          <w:lang w:eastAsia="ko-KR"/>
        </w:rPr>
        <w:t xml:space="preserve"> 1-H</w:t>
      </w:r>
      <w:r w:rsidRPr="001558B6">
        <w:rPr>
          <w:rFonts w:hint="eastAsia"/>
          <w:lang w:eastAsia="ko-KR"/>
        </w:rPr>
        <w:t>의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경우</w:t>
      </w:r>
      <w:r w:rsidRPr="001558B6">
        <w:rPr>
          <w:rFonts w:hint="eastAsia"/>
          <w:lang w:eastAsia="ko-KR"/>
        </w:rPr>
        <w:t xml:space="preserve"> BS </w:t>
      </w:r>
      <w:r w:rsidRPr="001558B6">
        <w:rPr>
          <w:rFonts w:hint="eastAsia"/>
          <w:lang w:eastAsia="ko-KR"/>
        </w:rPr>
        <w:t>클래스는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다음과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같이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558B6">
        <w:rPr>
          <w:rFonts w:hint="eastAsia"/>
          <w:lang w:eastAsia="ko-KR"/>
        </w:rPr>
        <w:t>다</w:t>
      </w:r>
      <w:r w:rsidR="00EC5DC6">
        <w:rPr>
          <w:lang w:eastAsia="ko-KR"/>
        </w:rPr>
        <w:t>:</w:t>
      </w:r>
    </w:p>
    <w:p w14:paraId="26AB449A" w14:textId="4AD09065" w:rsidR="00EC5DC6" w:rsidRDefault="00334FCB" w:rsidP="00334FCB">
      <w:pPr>
        <w:pStyle w:val="ab"/>
        <w:numPr>
          <w:ilvl w:val="0"/>
          <w:numId w:val="34"/>
        </w:numPr>
        <w:rPr>
          <w:lang w:eastAsia="ko-KR"/>
        </w:rPr>
      </w:pPr>
      <w:r w:rsidRPr="00334FCB">
        <w:rPr>
          <w:rFonts w:hint="eastAsia"/>
          <w:lang w:eastAsia="ko-KR"/>
        </w:rPr>
        <w:t>광역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기지국은</w:t>
      </w:r>
      <w:r w:rsidRPr="00334FCB">
        <w:rPr>
          <w:rFonts w:hint="eastAsia"/>
          <w:lang w:eastAsia="ko-KR"/>
        </w:rPr>
        <w:t xml:space="preserve"> BS </w:t>
      </w:r>
      <w:r w:rsidRPr="00334FCB">
        <w:rPr>
          <w:rFonts w:hint="eastAsia"/>
          <w:lang w:eastAsia="ko-KR"/>
        </w:rPr>
        <w:t>대</w:t>
      </w:r>
      <w:r w:rsidRPr="00334FCB">
        <w:rPr>
          <w:rFonts w:hint="eastAsia"/>
          <w:lang w:eastAsia="ko-KR"/>
        </w:rPr>
        <w:t xml:space="preserve"> UE </w:t>
      </w:r>
      <w:r w:rsidRPr="00334FCB">
        <w:rPr>
          <w:rFonts w:hint="eastAsia"/>
          <w:lang w:eastAsia="ko-KR"/>
        </w:rPr>
        <w:t>최소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커플링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손실이</w:t>
      </w:r>
      <w:r w:rsidRPr="00334FCB">
        <w:rPr>
          <w:rFonts w:hint="eastAsia"/>
          <w:lang w:eastAsia="ko-KR"/>
        </w:rPr>
        <w:t xml:space="preserve"> 70dB </w:t>
      </w:r>
      <w:r w:rsidRPr="00334FCB">
        <w:rPr>
          <w:rFonts w:hint="eastAsia"/>
          <w:lang w:eastAsia="ko-KR"/>
        </w:rPr>
        <w:t>인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매크로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셀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시나리오에서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파생된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요구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사항으로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특징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지어</w:t>
      </w:r>
      <w:r w:rsidR="003730F5">
        <w:rPr>
          <w:rFonts w:hint="eastAsia"/>
          <w:lang w:eastAsia="ko-KR"/>
        </w:rPr>
        <w:t>진</w:t>
      </w:r>
      <w:r w:rsidRPr="00334FCB">
        <w:rPr>
          <w:rFonts w:hint="eastAsia"/>
          <w:lang w:eastAsia="ko-KR"/>
        </w:rPr>
        <w:t>다</w:t>
      </w:r>
      <w:r w:rsidRPr="00334FCB">
        <w:rPr>
          <w:rFonts w:hint="eastAsia"/>
          <w:lang w:eastAsia="ko-KR"/>
        </w:rPr>
        <w:t>.</w:t>
      </w:r>
    </w:p>
    <w:p w14:paraId="3E40621C" w14:textId="2D90AD19" w:rsidR="00232FBE" w:rsidRDefault="00232FBE" w:rsidP="00334FCB">
      <w:pPr>
        <w:pStyle w:val="ab"/>
        <w:numPr>
          <w:ilvl w:val="0"/>
          <w:numId w:val="34"/>
        </w:numPr>
        <w:rPr>
          <w:lang w:eastAsia="ko-KR"/>
        </w:rPr>
      </w:pPr>
      <w:r w:rsidRPr="00232FBE">
        <w:rPr>
          <w:rFonts w:hint="eastAsia"/>
          <w:lang w:eastAsia="ko-KR"/>
        </w:rPr>
        <w:t>중거리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기지국은</w:t>
      </w:r>
      <w:r w:rsidRPr="00232FBE">
        <w:rPr>
          <w:rFonts w:hint="eastAsia"/>
          <w:lang w:eastAsia="ko-KR"/>
        </w:rPr>
        <w:t xml:space="preserve"> BS </w:t>
      </w:r>
      <w:r w:rsidRPr="00232FBE">
        <w:rPr>
          <w:rFonts w:hint="eastAsia"/>
          <w:lang w:eastAsia="ko-KR"/>
        </w:rPr>
        <w:t>대</w:t>
      </w:r>
      <w:r w:rsidRPr="00232FBE">
        <w:rPr>
          <w:rFonts w:hint="eastAsia"/>
          <w:lang w:eastAsia="ko-KR"/>
        </w:rPr>
        <w:t xml:space="preserve"> UE </w:t>
      </w:r>
      <w:r w:rsidRPr="00232FBE">
        <w:rPr>
          <w:rFonts w:hint="eastAsia"/>
          <w:lang w:eastAsia="ko-KR"/>
        </w:rPr>
        <w:t>최소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커플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링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손실이</w:t>
      </w:r>
      <w:r w:rsidRPr="00232FBE">
        <w:rPr>
          <w:rFonts w:hint="eastAsia"/>
          <w:lang w:eastAsia="ko-KR"/>
        </w:rPr>
        <w:t xml:space="preserve"> 53dB </w:t>
      </w:r>
      <w:r w:rsidRPr="00232FBE">
        <w:rPr>
          <w:rFonts w:hint="eastAsia"/>
          <w:lang w:eastAsia="ko-KR"/>
        </w:rPr>
        <w:t>인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마이크로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셀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시나리오에서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파생된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요구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사항으로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특징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232FBE">
        <w:rPr>
          <w:rFonts w:hint="eastAsia"/>
          <w:lang w:eastAsia="ko-KR"/>
        </w:rPr>
        <w:t>다</w:t>
      </w:r>
      <w:r w:rsidRPr="00232FBE">
        <w:rPr>
          <w:rFonts w:hint="eastAsia"/>
          <w:lang w:eastAsia="ko-KR"/>
        </w:rPr>
        <w:t>.</w:t>
      </w:r>
    </w:p>
    <w:p w14:paraId="224D5454" w14:textId="52F8622B" w:rsidR="00144FAF" w:rsidRDefault="00144FAF" w:rsidP="00334FCB">
      <w:pPr>
        <w:pStyle w:val="ab"/>
        <w:numPr>
          <w:ilvl w:val="0"/>
          <w:numId w:val="34"/>
        </w:numPr>
        <w:rPr>
          <w:lang w:eastAsia="ko-KR"/>
        </w:rPr>
      </w:pPr>
      <w:r w:rsidRPr="00144FAF">
        <w:rPr>
          <w:rFonts w:hint="eastAsia"/>
          <w:lang w:eastAsia="ko-KR"/>
        </w:rPr>
        <w:t>근거리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기지국은</w:t>
      </w:r>
      <w:r w:rsidRPr="00144FAF">
        <w:rPr>
          <w:rFonts w:hint="eastAsia"/>
          <w:lang w:eastAsia="ko-KR"/>
        </w:rPr>
        <w:t xml:space="preserve"> 45dB</w:t>
      </w:r>
      <w:r w:rsidRPr="00144FAF">
        <w:rPr>
          <w:rFonts w:hint="eastAsia"/>
          <w:lang w:eastAsia="ko-KR"/>
        </w:rPr>
        <w:t>에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해당하는</w:t>
      </w:r>
      <w:r w:rsidRPr="00144FAF">
        <w:rPr>
          <w:rFonts w:hint="eastAsia"/>
          <w:lang w:eastAsia="ko-KR"/>
        </w:rPr>
        <w:t xml:space="preserve"> BS </w:t>
      </w:r>
      <w:r w:rsidRPr="00144FAF">
        <w:rPr>
          <w:rFonts w:hint="eastAsia"/>
          <w:lang w:eastAsia="ko-KR"/>
        </w:rPr>
        <w:t>대</w:t>
      </w:r>
      <w:r w:rsidRPr="00144FAF">
        <w:rPr>
          <w:rFonts w:hint="eastAsia"/>
          <w:lang w:eastAsia="ko-KR"/>
        </w:rPr>
        <w:t xml:space="preserve"> UE </w:t>
      </w:r>
      <w:r w:rsidRPr="00144FAF">
        <w:rPr>
          <w:rFonts w:hint="eastAsia"/>
          <w:lang w:eastAsia="ko-KR"/>
        </w:rPr>
        <w:t>최소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커플링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손실을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갖는</w:t>
      </w:r>
      <w:r w:rsidRPr="00144FAF">
        <w:rPr>
          <w:rFonts w:hint="eastAsia"/>
          <w:lang w:eastAsia="ko-KR"/>
        </w:rPr>
        <w:t xml:space="preserve"> Pico Cell </w:t>
      </w:r>
      <w:r w:rsidRPr="00144FAF">
        <w:rPr>
          <w:rFonts w:hint="eastAsia"/>
          <w:lang w:eastAsia="ko-KR"/>
        </w:rPr>
        <w:t>시나리오에서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파생된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요구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사항으로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특징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144FAF">
        <w:rPr>
          <w:rFonts w:hint="eastAsia"/>
          <w:lang w:eastAsia="ko-KR"/>
        </w:rPr>
        <w:t>다</w:t>
      </w:r>
      <w:r w:rsidRPr="00144FAF">
        <w:rPr>
          <w:rFonts w:hint="eastAsia"/>
          <w:lang w:eastAsia="ko-KR"/>
        </w:rPr>
        <w:t>.</w:t>
      </w:r>
    </w:p>
    <w:p w14:paraId="21AA76C1" w14:textId="493C9BF9" w:rsidR="00B04D41" w:rsidRDefault="003A6774" w:rsidP="00AA5522">
      <w:pPr>
        <w:pStyle w:val="2"/>
        <w:rPr>
          <w:lang w:eastAsia="ko-KR"/>
        </w:rPr>
      </w:pPr>
      <w:bookmarkStart w:id="15" w:name="_Toc39849604"/>
      <w:r>
        <w:rPr>
          <w:lang w:eastAsia="ko-KR"/>
        </w:rPr>
        <w:t>Regional requirements</w:t>
      </w:r>
      <w:bookmarkEnd w:id="15"/>
    </w:p>
    <w:p w14:paraId="4034FD27" w14:textId="562C85D7" w:rsidR="00411BED" w:rsidRDefault="003A6774" w:rsidP="00411BED">
      <w:pPr>
        <w:rPr>
          <w:lang w:eastAsia="ko-KR"/>
        </w:rPr>
      </w:pPr>
      <w:r w:rsidRPr="003A6774">
        <w:rPr>
          <w:rFonts w:hint="eastAsia"/>
          <w:lang w:eastAsia="ko-KR"/>
        </w:rPr>
        <w:t>본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문서의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일부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특정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지역에만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선택적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적용되거나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현지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및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규정에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의해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설정된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필수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적용될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있다</w:t>
      </w:r>
      <w:r w:rsidRPr="003A677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적용되는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정확한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상황에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따라</w:t>
      </w:r>
      <w:r w:rsidRPr="003A6774">
        <w:rPr>
          <w:rFonts w:hint="eastAsia"/>
          <w:lang w:eastAsia="ko-KR"/>
        </w:rPr>
        <w:t xml:space="preserve"> 3GPP </w:t>
      </w:r>
      <w:r w:rsidRPr="003A6774">
        <w:rPr>
          <w:rFonts w:hint="eastAsia"/>
          <w:lang w:eastAsia="ko-KR"/>
        </w:rPr>
        <w:t>사양에는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일반적으로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명시되어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있지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는데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또는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규정에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의해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정의되기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때문</w:t>
      </w:r>
      <w:r>
        <w:rPr>
          <w:rFonts w:hint="eastAsia"/>
          <w:lang w:eastAsia="ko-KR"/>
        </w:rPr>
        <w:t>이</w:t>
      </w:r>
      <w:r w:rsidRPr="003A6774">
        <w:rPr>
          <w:rFonts w:hint="eastAsia"/>
          <w:lang w:eastAsia="ko-KR"/>
        </w:rPr>
        <w:t>다</w:t>
      </w:r>
      <w:r w:rsidRPr="003A6774">
        <w:rPr>
          <w:rFonts w:hint="eastAsia"/>
          <w:lang w:eastAsia="ko-KR"/>
        </w:rPr>
        <w:t>.</w:t>
      </w:r>
    </w:p>
    <w:p w14:paraId="058C2E1C" w14:textId="19A16329" w:rsidR="00411BED" w:rsidRDefault="00C23124" w:rsidP="00411BED">
      <w:pPr>
        <w:rPr>
          <w:lang w:eastAsia="ko-KR"/>
        </w:rPr>
      </w:pPr>
      <w:r w:rsidRPr="00C23124">
        <w:rPr>
          <w:rFonts w:hint="eastAsia"/>
          <w:lang w:eastAsia="ko-KR"/>
        </w:rPr>
        <w:t>표</w:t>
      </w:r>
      <w:r w:rsidRPr="00C23124">
        <w:rPr>
          <w:rFonts w:hint="eastAsia"/>
          <w:lang w:eastAsia="ko-KR"/>
        </w:rPr>
        <w:t xml:space="preserve"> 4.5-1</w:t>
      </w:r>
      <w:r w:rsidRPr="00C23124">
        <w:rPr>
          <w:rFonts w:hint="eastAsia"/>
          <w:lang w:eastAsia="ko-KR"/>
        </w:rPr>
        <w:t>은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본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명세서에서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다른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영역에서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다르게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적용될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있는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모든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요구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사항을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열거한다</w:t>
      </w:r>
      <w:r w:rsidRPr="00C23124">
        <w:rPr>
          <w:rFonts w:hint="eastAsia"/>
          <w:lang w:eastAsia="ko-KR"/>
        </w:rPr>
        <w:t>.</w:t>
      </w:r>
    </w:p>
    <w:p w14:paraId="5F65D045" w14:textId="52D42378" w:rsidR="00C23124" w:rsidRPr="00C23124" w:rsidRDefault="00C23124" w:rsidP="00C23124">
      <w:pPr>
        <w:jc w:val="center"/>
        <w:rPr>
          <w:b/>
          <w:bCs/>
          <w:lang w:eastAsia="ko-KR"/>
        </w:rPr>
      </w:pPr>
      <w:r w:rsidRPr="00C23124">
        <w:rPr>
          <w:b/>
          <w:bCs/>
          <w:lang w:eastAsia="ko-KR"/>
        </w:rPr>
        <w:t>Table 4.5-1: List of regional requirements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36"/>
        <w:gridCol w:w="2928"/>
        <w:gridCol w:w="5386"/>
      </w:tblGrid>
      <w:tr w:rsidR="00411BED" w14:paraId="585411CF" w14:textId="77777777" w:rsidTr="003F5E4D">
        <w:tc>
          <w:tcPr>
            <w:tcW w:w="1036" w:type="dxa"/>
            <w:shd w:val="clear" w:color="auto" w:fill="EAF1DD" w:themeFill="accent3" w:themeFillTint="33"/>
          </w:tcPr>
          <w:p w14:paraId="2F802DE0" w14:textId="0ECDE02B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Clause number</w:t>
            </w:r>
          </w:p>
        </w:tc>
        <w:tc>
          <w:tcPr>
            <w:tcW w:w="2928" w:type="dxa"/>
            <w:shd w:val="clear" w:color="auto" w:fill="EAF1DD" w:themeFill="accent3" w:themeFillTint="33"/>
          </w:tcPr>
          <w:p w14:paraId="636CC7CF" w14:textId="67083232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Requirement</w:t>
            </w:r>
          </w:p>
        </w:tc>
        <w:tc>
          <w:tcPr>
            <w:tcW w:w="5386" w:type="dxa"/>
            <w:shd w:val="clear" w:color="auto" w:fill="EAF1DD" w:themeFill="accent3" w:themeFillTint="33"/>
          </w:tcPr>
          <w:p w14:paraId="5F3A3D71" w14:textId="0D3F934D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Comments</w:t>
            </w:r>
          </w:p>
        </w:tc>
      </w:tr>
      <w:tr w:rsidR="00411BED" w14:paraId="1955E909" w14:textId="77777777" w:rsidTr="003F5E4D">
        <w:tc>
          <w:tcPr>
            <w:tcW w:w="1036" w:type="dxa"/>
          </w:tcPr>
          <w:p w14:paraId="2C3C1269" w14:textId="5550D562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5.2</w:t>
            </w:r>
          </w:p>
        </w:tc>
        <w:tc>
          <w:tcPr>
            <w:tcW w:w="2928" w:type="dxa"/>
          </w:tcPr>
          <w:p w14:paraId="179B0251" w14:textId="5245F0AD" w:rsidR="00411BED" w:rsidRPr="00411BED" w:rsidRDefault="006B2703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Operating bands</w:t>
            </w:r>
          </w:p>
        </w:tc>
        <w:tc>
          <w:tcPr>
            <w:tcW w:w="5386" w:type="dxa"/>
          </w:tcPr>
          <w:p w14:paraId="30B48B6F" w14:textId="3AC8E45A" w:rsidR="00411BED" w:rsidRPr="00411BED" w:rsidRDefault="009E4347" w:rsidP="00411BED">
            <w:pPr>
              <w:rPr>
                <w:sz w:val="18"/>
                <w:szCs w:val="18"/>
                <w:lang w:eastAsia="ko-KR"/>
              </w:rPr>
            </w:pPr>
            <w:r w:rsidRPr="009E4347">
              <w:rPr>
                <w:rFonts w:hint="eastAsia"/>
                <w:sz w:val="18"/>
                <w:szCs w:val="18"/>
                <w:lang w:eastAsia="ko-KR"/>
              </w:rPr>
              <w:t>일부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NR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작동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대역은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0DC8AAB1" w14:textId="77777777" w:rsidTr="003F5E4D">
        <w:tc>
          <w:tcPr>
            <w:tcW w:w="1036" w:type="dxa"/>
          </w:tcPr>
          <w:p w14:paraId="0FD9AB3B" w14:textId="23731387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6.2.4</w:t>
            </w:r>
          </w:p>
        </w:tc>
        <w:tc>
          <w:tcPr>
            <w:tcW w:w="2928" w:type="dxa"/>
          </w:tcPr>
          <w:p w14:paraId="2C8AA950" w14:textId="760E7C06" w:rsidR="00411BED" w:rsidRPr="00411BED" w:rsidRDefault="006B2703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Base station output power:</w:t>
            </w:r>
            <w:r>
              <w:rPr>
                <w:sz w:val="18"/>
                <w:szCs w:val="18"/>
                <w:lang w:eastAsia="ko-KR"/>
              </w:rPr>
              <w:br/>
              <w:t>Additional requirements</w:t>
            </w:r>
          </w:p>
        </w:tc>
        <w:tc>
          <w:tcPr>
            <w:tcW w:w="5386" w:type="dxa"/>
          </w:tcPr>
          <w:p w14:paraId="5E8E2259" w14:textId="5EB817E0" w:rsidR="00411BED" w:rsidRPr="00411BED" w:rsidRDefault="009B556D" w:rsidP="00411BED">
            <w:pPr>
              <w:rPr>
                <w:sz w:val="18"/>
                <w:szCs w:val="18"/>
                <w:lang w:eastAsia="ko-KR"/>
              </w:rPr>
            </w:pPr>
            <w:r w:rsidRPr="009B556D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사항은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추가적인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기지국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출력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전력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사항으로서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지역적으로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48D1EEC3" w14:textId="77777777" w:rsidTr="003F5E4D">
        <w:tc>
          <w:tcPr>
            <w:tcW w:w="1036" w:type="dxa"/>
          </w:tcPr>
          <w:p w14:paraId="53C47F6D" w14:textId="4FA763F9" w:rsidR="00746D93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6.6.2,</w:t>
            </w:r>
          </w:p>
          <w:p w14:paraId="66491387" w14:textId="72AF8D16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  <w:tc>
          <w:tcPr>
            <w:tcW w:w="2928" w:type="dxa"/>
          </w:tcPr>
          <w:p w14:paraId="1D55E503" w14:textId="77777777" w:rsidR="00411BED" w:rsidRDefault="009B556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Occupied bandwidth,</w:t>
            </w:r>
          </w:p>
          <w:p w14:paraId="1C7F09F9" w14:textId="26AEAAF6" w:rsidR="009B556D" w:rsidRPr="00411BED" w:rsidRDefault="009B556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occupied bandwidth</w:t>
            </w:r>
          </w:p>
        </w:tc>
        <w:tc>
          <w:tcPr>
            <w:tcW w:w="5386" w:type="dxa"/>
          </w:tcPr>
          <w:p w14:paraId="50AE4676" w14:textId="73A73186" w:rsidR="00411BED" w:rsidRPr="00411BED" w:rsidRDefault="00656965" w:rsidP="00411BED">
            <w:pPr>
              <w:rPr>
                <w:sz w:val="18"/>
                <w:szCs w:val="18"/>
                <w:lang w:eastAsia="ko-KR"/>
              </w:rPr>
            </w:pPr>
            <w:r w:rsidRPr="00656965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사항은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본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명세서의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정의에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따라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점유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대역폭을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선언하기위한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사항이</w:t>
            </w:r>
            <w:r w:rsidR="00A5730C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있을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수도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78885E80" w14:textId="77777777" w:rsidTr="003F5E4D">
        <w:tc>
          <w:tcPr>
            <w:tcW w:w="1036" w:type="dxa"/>
          </w:tcPr>
          <w:p w14:paraId="5809FA8B" w14:textId="77777777" w:rsidR="00411BED" w:rsidRDefault="000D6317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6.6.4.2,</w:t>
            </w:r>
          </w:p>
          <w:p w14:paraId="38C19D23" w14:textId="58A4DED3" w:rsidR="000D6317" w:rsidRPr="00411BED" w:rsidRDefault="000D6317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</w:t>
            </w:r>
          </w:p>
        </w:tc>
        <w:tc>
          <w:tcPr>
            <w:tcW w:w="2928" w:type="dxa"/>
          </w:tcPr>
          <w:p w14:paraId="32606216" w14:textId="77777777" w:rsidR="00411BED" w:rsidRDefault="00BA3EC3" w:rsidP="00411BED">
            <w:pPr>
              <w:rPr>
                <w:sz w:val="18"/>
                <w:szCs w:val="18"/>
                <w:lang w:eastAsia="ko-KR"/>
              </w:rPr>
            </w:pPr>
            <w:r w:rsidRPr="00BA3EC3">
              <w:rPr>
                <w:sz w:val="18"/>
                <w:szCs w:val="18"/>
                <w:lang w:eastAsia="ko-KR"/>
              </w:rPr>
              <w:t>Operating band unwanted emission,</w:t>
            </w:r>
          </w:p>
          <w:p w14:paraId="76B60993" w14:textId="40423C7D" w:rsidR="00BA3EC3" w:rsidRPr="00411BED" w:rsidRDefault="00BA3EC3" w:rsidP="00411BED">
            <w:pPr>
              <w:rPr>
                <w:sz w:val="18"/>
                <w:szCs w:val="18"/>
                <w:lang w:eastAsia="ko-KR"/>
              </w:rPr>
            </w:pPr>
            <w:r w:rsidRPr="00BA3EC3">
              <w:rPr>
                <w:sz w:val="18"/>
                <w:szCs w:val="18"/>
                <w:lang w:eastAsia="ko-KR"/>
              </w:rPr>
              <w:t>OTA operating band unwanted emissions</w:t>
            </w:r>
          </w:p>
        </w:tc>
        <w:tc>
          <w:tcPr>
            <w:tcW w:w="5386" w:type="dxa"/>
          </w:tcPr>
          <w:p w14:paraId="409A3FA4" w14:textId="7FFFB470" w:rsidR="00411BED" w:rsidRPr="00411BED" w:rsidRDefault="00D76748" w:rsidP="00411BED">
            <w:pPr>
              <w:rPr>
                <w:sz w:val="18"/>
                <w:szCs w:val="18"/>
                <w:lang w:eastAsia="ko-KR"/>
              </w:rPr>
            </w:pPr>
            <w:r w:rsidRPr="00D76748">
              <w:rPr>
                <w:sz w:val="18"/>
                <w:szCs w:val="18"/>
                <w:lang w:eastAsia="ko-KR"/>
              </w:rPr>
              <w:t>Category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A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D76748">
              <w:rPr>
                <w:sz w:val="18"/>
                <w:szCs w:val="18"/>
                <w:lang w:eastAsia="ko-KR"/>
              </w:rPr>
              <w:t>Category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B </w:t>
            </w:r>
            <w:r w:rsidR="00BA3EC3">
              <w:rPr>
                <w:rFonts w:hint="eastAsia"/>
                <w:sz w:val="18"/>
                <w:szCs w:val="18"/>
                <w:lang w:eastAsia="ko-KR"/>
              </w:rPr>
              <w:t>o</w:t>
            </w:r>
            <w:r w:rsidR="00BA3EC3">
              <w:rPr>
                <w:sz w:val="18"/>
                <w:szCs w:val="18"/>
                <w:lang w:eastAsia="ko-KR"/>
              </w:rPr>
              <w:t xml:space="preserve">perating band unwanted emissions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제한은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65840034" w14:textId="77777777" w:rsidTr="003F5E4D">
        <w:tc>
          <w:tcPr>
            <w:tcW w:w="1036" w:type="dxa"/>
          </w:tcPr>
          <w:p w14:paraId="79951000" w14:textId="77777777" w:rsidR="00411BED" w:rsidRDefault="003F5E4D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6.6.4.2.5.1,</w:t>
            </w:r>
          </w:p>
          <w:p w14:paraId="229E523B" w14:textId="1E0701FA" w:rsidR="003F5E4D" w:rsidRPr="00411BED" w:rsidRDefault="003F5E4D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9.7.4.2.1.2</w:t>
            </w:r>
          </w:p>
        </w:tc>
        <w:tc>
          <w:tcPr>
            <w:tcW w:w="2928" w:type="dxa"/>
          </w:tcPr>
          <w:p w14:paraId="6BEF11FA" w14:textId="77777777" w:rsidR="00411BED" w:rsidRDefault="003F5E4D" w:rsidP="00411BED">
            <w:pPr>
              <w:rPr>
                <w:sz w:val="18"/>
                <w:szCs w:val="18"/>
                <w:lang w:eastAsia="ko-KR"/>
              </w:rPr>
            </w:pPr>
            <w:r w:rsidRPr="003F5E4D">
              <w:rPr>
                <w:sz w:val="18"/>
                <w:szCs w:val="18"/>
                <w:lang w:eastAsia="ko-KR"/>
              </w:rPr>
              <w:t>Limits in FCC Title 47 Operating band unwanted emission,</w:t>
            </w:r>
          </w:p>
          <w:p w14:paraId="2EC5737B" w14:textId="0CD23B79" w:rsidR="003F5E4D" w:rsidRPr="00411BED" w:rsidRDefault="003F5E4D" w:rsidP="00411BED">
            <w:pPr>
              <w:rPr>
                <w:sz w:val="18"/>
                <w:szCs w:val="18"/>
                <w:lang w:eastAsia="ko-KR"/>
              </w:rPr>
            </w:pPr>
            <w:r w:rsidRPr="003F5E4D">
              <w:rPr>
                <w:sz w:val="18"/>
                <w:szCs w:val="18"/>
                <w:lang w:eastAsia="ko-KR"/>
              </w:rPr>
              <w:t>OTA operating band unwanted emissions</w:t>
            </w:r>
          </w:p>
        </w:tc>
        <w:tc>
          <w:tcPr>
            <w:tcW w:w="5386" w:type="dxa"/>
          </w:tcPr>
          <w:p w14:paraId="67EC0B8D" w14:textId="0CD21716" w:rsidR="00411BED" w:rsidRPr="00411BED" w:rsidRDefault="00635E61" w:rsidP="00411BED">
            <w:pPr>
              <w:rPr>
                <w:sz w:val="18"/>
                <w:szCs w:val="18"/>
                <w:lang w:eastAsia="ko-KR"/>
              </w:rPr>
            </w:pPr>
            <w:r w:rsidRPr="00635E61">
              <w:rPr>
                <w:rFonts w:hint="eastAsia"/>
                <w:sz w:val="18"/>
                <w:szCs w:val="18"/>
                <w:lang w:eastAsia="ko-KR"/>
              </w:rPr>
              <w:t>BS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는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제한이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적용되는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지역에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배치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될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때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제조업체가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선언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조건에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따라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추가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사항을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준수해야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할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수도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0434E206" w14:textId="77777777" w:rsidTr="003F5E4D">
        <w:tc>
          <w:tcPr>
            <w:tcW w:w="1036" w:type="dxa"/>
          </w:tcPr>
          <w:p w14:paraId="6555D0A9" w14:textId="77777777" w:rsidR="00411BED" w:rsidRDefault="0044162F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6.6.4.2.5.2,</w:t>
            </w:r>
          </w:p>
          <w:p w14:paraId="1408BEE2" w14:textId="6C7F2EEF" w:rsidR="0044162F" w:rsidRPr="00411BED" w:rsidRDefault="0044162F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9.7.4.2.1.1</w:t>
            </w:r>
          </w:p>
        </w:tc>
        <w:tc>
          <w:tcPr>
            <w:tcW w:w="2928" w:type="dxa"/>
          </w:tcPr>
          <w:p w14:paraId="7E9239B3" w14:textId="77777777" w:rsidR="00411BED" w:rsidRDefault="002C76CF" w:rsidP="00411BED">
            <w:pPr>
              <w:rPr>
                <w:sz w:val="18"/>
                <w:szCs w:val="18"/>
                <w:lang w:eastAsia="ko-KR"/>
              </w:rPr>
            </w:pPr>
            <w:r w:rsidRPr="002C76CF">
              <w:rPr>
                <w:sz w:val="18"/>
                <w:szCs w:val="18"/>
                <w:lang w:eastAsia="ko-KR"/>
              </w:rPr>
              <w:t>Operating band unwanted emission,</w:t>
            </w:r>
          </w:p>
          <w:p w14:paraId="2E8F9E79" w14:textId="5C74558E" w:rsidR="002C76CF" w:rsidRPr="00411BED" w:rsidRDefault="002C76CF" w:rsidP="002C76CF">
            <w:pPr>
              <w:rPr>
                <w:sz w:val="18"/>
                <w:szCs w:val="18"/>
                <w:lang w:eastAsia="ko-KR"/>
              </w:rPr>
            </w:pPr>
            <w:r w:rsidRPr="002C76CF">
              <w:rPr>
                <w:sz w:val="18"/>
                <w:szCs w:val="18"/>
                <w:lang w:eastAsia="ko-KR"/>
              </w:rPr>
              <w:t>OTA operating band unwanted emissions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 w:rsidRPr="002C76CF">
              <w:rPr>
                <w:sz w:val="18"/>
                <w:szCs w:val="18"/>
                <w:lang w:eastAsia="ko-KR"/>
              </w:rPr>
              <w:t>Protection of DTT</w:t>
            </w:r>
          </w:p>
        </w:tc>
        <w:tc>
          <w:tcPr>
            <w:tcW w:w="5386" w:type="dxa"/>
          </w:tcPr>
          <w:p w14:paraId="56BF4E8A" w14:textId="4F61EA3D" w:rsidR="00411BED" w:rsidRPr="00411BED" w:rsidRDefault="007C1CE4" w:rsidP="00411BED">
            <w:pPr>
              <w:rPr>
                <w:sz w:val="18"/>
                <w:szCs w:val="18"/>
                <w:lang w:eastAsia="ko-KR"/>
              </w:rPr>
            </w:pPr>
            <w:r w:rsidRPr="007C1CE4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n20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에서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동작하는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BS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는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특정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지역에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배치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될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때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DTT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보호를</w:t>
            </w:r>
            <w:r w:rsidR="000D7A8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위한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추가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사항을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준수해야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할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수도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4E5D03C7" w14:textId="77777777" w:rsidTr="003F5E4D">
        <w:tc>
          <w:tcPr>
            <w:tcW w:w="1036" w:type="dxa"/>
          </w:tcPr>
          <w:p w14:paraId="36998985" w14:textId="77777777" w:rsidR="00411BED" w:rsidRDefault="000D7A8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6.6.5.2.1,</w:t>
            </w:r>
          </w:p>
          <w:p w14:paraId="7BCFA424" w14:textId="4AB64C35" w:rsidR="000D7A83" w:rsidRPr="00411BED" w:rsidRDefault="000D7A8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9.7.5.2</w:t>
            </w:r>
          </w:p>
        </w:tc>
        <w:tc>
          <w:tcPr>
            <w:tcW w:w="2928" w:type="dxa"/>
          </w:tcPr>
          <w:p w14:paraId="5348AE56" w14:textId="77777777" w:rsidR="00411BED" w:rsidRDefault="000D7A83" w:rsidP="00411BED">
            <w:pPr>
              <w:rPr>
                <w:sz w:val="18"/>
                <w:szCs w:val="18"/>
                <w:lang w:eastAsia="ko-KR"/>
              </w:rPr>
            </w:pPr>
            <w:r w:rsidRPr="000D7A83">
              <w:rPr>
                <w:sz w:val="18"/>
                <w:szCs w:val="18"/>
                <w:lang w:eastAsia="ko-KR"/>
              </w:rPr>
              <w:t>Tx spurious emissions,</w:t>
            </w:r>
          </w:p>
          <w:p w14:paraId="67D90079" w14:textId="327024B2" w:rsidR="000D7A83" w:rsidRPr="00411BED" w:rsidRDefault="000D7A83" w:rsidP="00411BED">
            <w:pPr>
              <w:rPr>
                <w:sz w:val="18"/>
                <w:szCs w:val="18"/>
                <w:lang w:eastAsia="ko-KR"/>
              </w:rPr>
            </w:pPr>
            <w:r w:rsidRPr="000D7A83">
              <w:rPr>
                <w:sz w:val="18"/>
                <w:szCs w:val="18"/>
                <w:lang w:eastAsia="ko-KR"/>
              </w:rPr>
              <w:t>OTA Tx spurious emissions</w:t>
            </w:r>
          </w:p>
        </w:tc>
        <w:tc>
          <w:tcPr>
            <w:tcW w:w="5386" w:type="dxa"/>
          </w:tcPr>
          <w:p w14:paraId="67DD7110" w14:textId="77777777" w:rsidR="00411BED" w:rsidRDefault="002538D3" w:rsidP="00411BED">
            <w:pPr>
              <w:rPr>
                <w:sz w:val="18"/>
                <w:szCs w:val="18"/>
                <w:lang w:eastAsia="ko-KR"/>
              </w:rPr>
            </w:pP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ITU-R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권고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SM.329 [2]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정의된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카테고리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A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카테고리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B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스퓨리어스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방출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한계는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지역적으로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  <w:p w14:paraId="0AF4047E" w14:textId="1FAA4105" w:rsidR="00723D7D" w:rsidRPr="00411BED" w:rsidRDefault="00723D7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lastRenderedPageBreak/>
              <w:t>b</w:t>
            </w:r>
            <w:r>
              <w:rPr>
                <w:sz w:val="18"/>
                <w:szCs w:val="18"/>
                <w:lang w:eastAsia="ko-KR"/>
              </w:rPr>
              <w:t>asic limit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+ X (dB)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지정된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1-H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및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1-O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배출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제한은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규정에서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다르게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명시되지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않는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적용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가능</w:t>
            </w:r>
            <w:r w:rsidR="007922D8">
              <w:rPr>
                <w:rFonts w:hint="eastAsia"/>
                <w:sz w:val="18"/>
                <w:szCs w:val="18"/>
                <w:lang w:eastAsia="ko-KR"/>
              </w:rPr>
              <w:t>하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다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4E583DC9" w14:textId="77777777" w:rsidTr="003F5E4D">
        <w:tc>
          <w:tcPr>
            <w:tcW w:w="1036" w:type="dxa"/>
          </w:tcPr>
          <w:p w14:paraId="03BAA824" w14:textId="77777777" w:rsidR="00967B9A" w:rsidRDefault="00967B9A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6.6.5.2.3,</w:t>
            </w:r>
          </w:p>
          <w:p w14:paraId="40D61741" w14:textId="3424AD8C" w:rsidR="00967B9A" w:rsidRDefault="00967B9A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9.7.5.3.3</w:t>
            </w:r>
          </w:p>
        </w:tc>
        <w:tc>
          <w:tcPr>
            <w:tcW w:w="2928" w:type="dxa"/>
          </w:tcPr>
          <w:p w14:paraId="1A4DC9DB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Tx spurious emissions: additional requirements,</w:t>
            </w:r>
          </w:p>
          <w:p w14:paraId="7046E38A" w14:textId="652D3BAC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Tx spurious emissions: additional requirements</w:t>
            </w:r>
          </w:p>
        </w:tc>
        <w:tc>
          <w:tcPr>
            <w:tcW w:w="5386" w:type="dxa"/>
          </w:tcPr>
          <w:p w14:paraId="6A94178C" w14:textId="1D6E7998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사항들은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이외의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주파수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범위에서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동작하는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시스템의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보호를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위해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1B43AF27" w14:textId="77777777" w:rsidTr="003F5E4D">
        <w:tc>
          <w:tcPr>
            <w:tcW w:w="1036" w:type="dxa"/>
          </w:tcPr>
          <w:p w14:paraId="0D538F7F" w14:textId="77777777" w:rsidR="00967B9A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6.7.2.1.1,</w:t>
            </w:r>
          </w:p>
          <w:p w14:paraId="4B255D0B" w14:textId="77777777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6.7.3.1.1,</w:t>
            </w:r>
          </w:p>
          <w:p w14:paraId="09F588DF" w14:textId="1C7007C0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9.8.2</w:t>
            </w:r>
          </w:p>
        </w:tc>
        <w:tc>
          <w:tcPr>
            <w:tcW w:w="2928" w:type="dxa"/>
          </w:tcPr>
          <w:p w14:paraId="0950B9F2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Transmitter intermodulation,</w:t>
            </w:r>
          </w:p>
          <w:p w14:paraId="2B9090AE" w14:textId="7DF0BDDA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transmitter intermodulation</w:t>
            </w:r>
          </w:p>
        </w:tc>
        <w:tc>
          <w:tcPr>
            <w:tcW w:w="5386" w:type="dxa"/>
          </w:tcPr>
          <w:p w14:paraId="640B297E" w14:textId="19E2EBDA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rFonts w:hint="eastAsia"/>
                <w:sz w:val="18"/>
                <w:szCs w:val="18"/>
                <w:lang w:eastAsia="ko-KR"/>
              </w:rPr>
              <w:t>기지국의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다운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링크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일부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전부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외부에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있는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간섭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신호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위치는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n77, n78, n79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일본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요건에서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제외되지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않는다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21E751A3" w14:textId="77777777" w:rsidTr="003F5E4D">
        <w:tc>
          <w:tcPr>
            <w:tcW w:w="1036" w:type="dxa"/>
          </w:tcPr>
          <w:p w14:paraId="32DBCAEE" w14:textId="77777777" w:rsidR="00967B9A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7.6.4,</w:t>
            </w:r>
          </w:p>
          <w:p w14:paraId="07826E36" w14:textId="12657146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10.7.2</w:t>
            </w:r>
          </w:p>
        </w:tc>
        <w:tc>
          <w:tcPr>
            <w:tcW w:w="2928" w:type="dxa"/>
          </w:tcPr>
          <w:p w14:paraId="3C79FF8E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Rx spurious emissions,</w:t>
            </w:r>
          </w:p>
          <w:p w14:paraId="31CAB422" w14:textId="0A4257E2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Rx spurious emissions</w:t>
            </w:r>
          </w:p>
        </w:tc>
        <w:tc>
          <w:tcPr>
            <w:tcW w:w="5386" w:type="dxa"/>
          </w:tcPr>
          <w:p w14:paraId="486D3DC4" w14:textId="5A17A6BC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b</w:t>
            </w:r>
            <w:r>
              <w:rPr>
                <w:sz w:val="18"/>
                <w:szCs w:val="18"/>
                <w:lang w:eastAsia="ko-KR"/>
              </w:rPr>
              <w:t>asic limit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+ X (dB)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지정된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1-H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및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1-O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e</w:t>
            </w:r>
            <w:r>
              <w:rPr>
                <w:sz w:val="18"/>
                <w:szCs w:val="18"/>
                <w:lang w:eastAsia="ko-KR"/>
              </w:rPr>
              <w:t>mission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l</w:t>
            </w:r>
            <w:r>
              <w:rPr>
                <w:sz w:val="18"/>
                <w:szCs w:val="18"/>
                <w:lang w:eastAsia="ko-KR"/>
              </w:rPr>
              <w:t>imit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규정에서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다르게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명시되지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않는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적용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가능</w:t>
            </w:r>
            <w:r>
              <w:rPr>
                <w:rFonts w:hint="eastAsia"/>
                <w:sz w:val="18"/>
                <w:szCs w:val="18"/>
                <w:lang w:eastAsia="ko-KR"/>
              </w:rPr>
              <w:t>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</w:tbl>
    <w:p w14:paraId="0E39A13A" w14:textId="53EADCC0" w:rsidR="00411BED" w:rsidRDefault="00411BED" w:rsidP="00411BED">
      <w:pPr>
        <w:rPr>
          <w:lang w:eastAsia="ko-KR"/>
        </w:rPr>
      </w:pPr>
    </w:p>
    <w:p w14:paraId="66B99C59" w14:textId="4E534930" w:rsidR="00E55BA5" w:rsidRDefault="00F15D63" w:rsidP="00E55BA5">
      <w:pPr>
        <w:pStyle w:val="2"/>
        <w:rPr>
          <w:lang w:eastAsia="ko-KR"/>
        </w:rPr>
      </w:pPr>
      <w:bookmarkStart w:id="16" w:name="_Toc39849605"/>
      <w:r>
        <w:rPr>
          <w:lang w:eastAsia="ko-KR"/>
        </w:rPr>
        <w:t>Applicability of requirements</w:t>
      </w:r>
      <w:bookmarkEnd w:id="16"/>
    </w:p>
    <w:p w14:paraId="0AB3B138" w14:textId="3D98D60C" w:rsidR="00B57E98" w:rsidRDefault="00DC53ED" w:rsidP="00B57E98">
      <w:pPr>
        <w:rPr>
          <w:lang w:eastAsia="ko-KR"/>
        </w:rPr>
      </w:pPr>
      <w:r w:rsidRPr="00DC53ED">
        <w:rPr>
          <w:rFonts w:hint="eastAsia"/>
          <w:lang w:eastAsia="ko-KR"/>
        </w:rPr>
        <w:t>표</w:t>
      </w:r>
      <w:r w:rsidRPr="00DC53ED">
        <w:rPr>
          <w:rFonts w:hint="eastAsia"/>
          <w:lang w:eastAsia="ko-KR"/>
        </w:rPr>
        <w:t xml:space="preserve"> 4.6-1</w:t>
      </w:r>
      <w:r w:rsidRPr="00DC53ED">
        <w:rPr>
          <w:rFonts w:hint="eastAsia"/>
          <w:lang w:eastAsia="ko-KR"/>
        </w:rPr>
        <w:t>에는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각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요구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사항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세트에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대한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요구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사항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적용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가능성이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정의되어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있다</w:t>
      </w:r>
      <w:r w:rsidRPr="00DC53ED">
        <w:rPr>
          <w:rFonts w:hint="eastAsia"/>
          <w:lang w:eastAsia="ko-KR"/>
        </w:rPr>
        <w:t>.</w:t>
      </w:r>
      <w:r w:rsidR="00FC6AC4">
        <w:rPr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각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사항에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대해</w:t>
      </w:r>
      <w:r w:rsidR="00FC6AC4" w:rsidRPr="00FC6AC4">
        <w:rPr>
          <w:rFonts w:hint="eastAsia"/>
          <w:lang w:eastAsia="ko-KR"/>
        </w:rPr>
        <w:t xml:space="preserve">, </w:t>
      </w:r>
      <w:r w:rsidR="00FC6AC4" w:rsidRPr="00FC6AC4">
        <w:rPr>
          <w:rFonts w:hint="eastAsia"/>
          <w:lang w:eastAsia="ko-KR"/>
        </w:rPr>
        <w:t>본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명세서의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해당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부속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절이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식별된다</w:t>
      </w:r>
      <w:r w:rsidR="00FC6AC4" w:rsidRPr="00FC6AC4">
        <w:rPr>
          <w:rFonts w:hint="eastAsia"/>
          <w:lang w:eastAsia="ko-KR"/>
        </w:rPr>
        <w:t>.</w:t>
      </w:r>
      <w:r w:rsidR="00FC6AC4">
        <w:rPr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세트에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포함되지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않은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해당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없음</w:t>
      </w:r>
      <w:r w:rsidR="00FC6AC4" w:rsidRPr="00FC6AC4">
        <w:rPr>
          <w:rFonts w:hint="eastAsia"/>
          <w:lang w:eastAsia="ko-KR"/>
        </w:rPr>
        <w:t xml:space="preserve"> (NA)</w:t>
      </w:r>
      <w:r w:rsidR="00FC6AC4" w:rsidRPr="00FC6AC4">
        <w:rPr>
          <w:rFonts w:hint="eastAsia"/>
          <w:lang w:eastAsia="ko-KR"/>
        </w:rPr>
        <w:t>으로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표시</w:t>
      </w:r>
      <w:r w:rsidR="00FC6AC4">
        <w:rPr>
          <w:rFonts w:hint="eastAsia"/>
          <w:lang w:eastAsia="ko-KR"/>
        </w:rPr>
        <w:t>된</w:t>
      </w:r>
      <w:r w:rsidR="00FC6AC4" w:rsidRPr="00FC6AC4">
        <w:rPr>
          <w:rFonts w:hint="eastAsia"/>
          <w:lang w:eastAsia="ko-KR"/>
        </w:rPr>
        <w:t>다</w:t>
      </w:r>
      <w:r w:rsidR="00FC6AC4" w:rsidRPr="00FC6AC4">
        <w:rPr>
          <w:rFonts w:hint="eastAsia"/>
          <w:lang w:eastAsia="ko-KR"/>
        </w:rPr>
        <w:t>.</w:t>
      </w:r>
    </w:p>
    <w:p w14:paraId="30F495A1" w14:textId="220AA578" w:rsidR="00B57E98" w:rsidRPr="008E0D35" w:rsidRDefault="008E0D35" w:rsidP="008E0D35">
      <w:pPr>
        <w:jc w:val="center"/>
        <w:rPr>
          <w:b/>
          <w:bCs/>
          <w:lang w:eastAsia="ko-KR"/>
        </w:rPr>
      </w:pPr>
      <w:r w:rsidRPr="008E0D35">
        <w:rPr>
          <w:b/>
          <w:bCs/>
          <w:lang w:eastAsia="ko-KR"/>
        </w:rPr>
        <w:t>Table 4.6-1: Requirement set applicability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972"/>
        <w:gridCol w:w="1701"/>
        <w:gridCol w:w="1559"/>
        <w:gridCol w:w="1560"/>
        <w:gridCol w:w="1558"/>
      </w:tblGrid>
      <w:tr w:rsidR="0096426D" w14:paraId="16482BE9" w14:textId="77777777" w:rsidTr="0096426D">
        <w:tc>
          <w:tcPr>
            <w:tcW w:w="2972" w:type="dxa"/>
            <w:vMerge w:val="restart"/>
            <w:shd w:val="clear" w:color="auto" w:fill="EAF1DD" w:themeFill="accent3" w:themeFillTint="33"/>
          </w:tcPr>
          <w:p w14:paraId="155C8964" w14:textId="395CBB23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Requirement</w:t>
            </w:r>
          </w:p>
        </w:tc>
        <w:tc>
          <w:tcPr>
            <w:tcW w:w="6378" w:type="dxa"/>
            <w:gridSpan w:val="4"/>
            <w:shd w:val="clear" w:color="auto" w:fill="EAF1DD" w:themeFill="accent3" w:themeFillTint="33"/>
          </w:tcPr>
          <w:p w14:paraId="2A8DA037" w14:textId="013F96F2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Requirement set</w:t>
            </w:r>
          </w:p>
        </w:tc>
      </w:tr>
      <w:tr w:rsidR="0096426D" w14:paraId="6C71C331" w14:textId="77777777" w:rsidTr="0096426D">
        <w:tc>
          <w:tcPr>
            <w:tcW w:w="2972" w:type="dxa"/>
            <w:vMerge/>
            <w:shd w:val="clear" w:color="auto" w:fill="EAF1DD" w:themeFill="accent3" w:themeFillTint="33"/>
          </w:tcPr>
          <w:p w14:paraId="69C93986" w14:textId="77777777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  <w:shd w:val="clear" w:color="auto" w:fill="EAF1DD" w:themeFill="accent3" w:themeFillTint="33"/>
          </w:tcPr>
          <w:p w14:paraId="67B0A624" w14:textId="7F63737A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1-C</w:t>
            </w:r>
          </w:p>
        </w:tc>
        <w:tc>
          <w:tcPr>
            <w:tcW w:w="1559" w:type="dxa"/>
            <w:shd w:val="clear" w:color="auto" w:fill="EAF1DD" w:themeFill="accent3" w:themeFillTint="33"/>
          </w:tcPr>
          <w:p w14:paraId="7EE29275" w14:textId="33C852FA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1-H</w:t>
            </w:r>
          </w:p>
        </w:tc>
        <w:tc>
          <w:tcPr>
            <w:tcW w:w="1560" w:type="dxa"/>
            <w:shd w:val="clear" w:color="auto" w:fill="EAF1DD" w:themeFill="accent3" w:themeFillTint="33"/>
          </w:tcPr>
          <w:p w14:paraId="55199B79" w14:textId="380D8F5D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1-O</w:t>
            </w:r>
          </w:p>
        </w:tc>
        <w:tc>
          <w:tcPr>
            <w:tcW w:w="1558" w:type="dxa"/>
            <w:shd w:val="clear" w:color="auto" w:fill="EAF1DD" w:themeFill="accent3" w:themeFillTint="33"/>
          </w:tcPr>
          <w:p w14:paraId="526E4C4B" w14:textId="569E2669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2-O</w:t>
            </w:r>
          </w:p>
        </w:tc>
      </w:tr>
      <w:tr w:rsidR="00C4307A" w14:paraId="1BEB9DF9" w14:textId="77777777" w:rsidTr="00C4307A">
        <w:tc>
          <w:tcPr>
            <w:tcW w:w="2972" w:type="dxa"/>
          </w:tcPr>
          <w:p w14:paraId="635A28DB" w14:textId="38DF611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BS output power</w:t>
            </w:r>
          </w:p>
        </w:tc>
        <w:tc>
          <w:tcPr>
            <w:tcW w:w="1701" w:type="dxa"/>
          </w:tcPr>
          <w:p w14:paraId="14DE55B8" w14:textId="5AEC9BD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</w:t>
            </w:r>
          </w:p>
        </w:tc>
        <w:tc>
          <w:tcPr>
            <w:tcW w:w="1559" w:type="dxa"/>
          </w:tcPr>
          <w:p w14:paraId="308B267F" w14:textId="7099B0E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</w:t>
            </w:r>
          </w:p>
        </w:tc>
        <w:tc>
          <w:tcPr>
            <w:tcW w:w="1560" w:type="dxa"/>
            <w:vMerge w:val="restart"/>
            <w:vAlign w:val="center"/>
          </w:tcPr>
          <w:p w14:paraId="6550A7E2" w14:textId="2D21B241" w:rsidR="00C4307A" w:rsidRPr="0096426D" w:rsidRDefault="00C4307A" w:rsidP="009D37EF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58" w:type="dxa"/>
            <w:vMerge w:val="restart"/>
            <w:vAlign w:val="center"/>
          </w:tcPr>
          <w:p w14:paraId="62456975" w14:textId="4319BB5C" w:rsidR="00C4307A" w:rsidRPr="0096426D" w:rsidRDefault="00C4307A" w:rsidP="009D37EF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C4307A" w14:paraId="438D2223" w14:textId="77777777" w:rsidTr="0096426D">
        <w:tc>
          <w:tcPr>
            <w:tcW w:w="2972" w:type="dxa"/>
          </w:tcPr>
          <w:p w14:paraId="39182596" w14:textId="21C1CD7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Output power dynamics</w:t>
            </w:r>
          </w:p>
        </w:tc>
        <w:tc>
          <w:tcPr>
            <w:tcW w:w="1701" w:type="dxa"/>
          </w:tcPr>
          <w:p w14:paraId="6E66B3F2" w14:textId="434AAD5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6.3</w:t>
            </w:r>
          </w:p>
        </w:tc>
        <w:tc>
          <w:tcPr>
            <w:tcW w:w="1559" w:type="dxa"/>
          </w:tcPr>
          <w:p w14:paraId="75123D8D" w14:textId="16E44A0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6.3</w:t>
            </w:r>
          </w:p>
        </w:tc>
        <w:tc>
          <w:tcPr>
            <w:tcW w:w="1560" w:type="dxa"/>
            <w:vMerge/>
          </w:tcPr>
          <w:p w14:paraId="57D0472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C458F0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59F3E9C" w14:textId="77777777" w:rsidTr="0096426D">
        <w:tc>
          <w:tcPr>
            <w:tcW w:w="2972" w:type="dxa"/>
          </w:tcPr>
          <w:p w14:paraId="186378DA" w14:textId="6E163F69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 ON/OFF power</w:t>
            </w:r>
          </w:p>
        </w:tc>
        <w:tc>
          <w:tcPr>
            <w:tcW w:w="1701" w:type="dxa"/>
          </w:tcPr>
          <w:p w14:paraId="3B1FF865" w14:textId="2AB9B9C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6.4</w:t>
            </w:r>
          </w:p>
        </w:tc>
        <w:tc>
          <w:tcPr>
            <w:tcW w:w="1559" w:type="dxa"/>
          </w:tcPr>
          <w:p w14:paraId="5489132E" w14:textId="6E3B2680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6.4</w:t>
            </w:r>
          </w:p>
        </w:tc>
        <w:tc>
          <w:tcPr>
            <w:tcW w:w="1560" w:type="dxa"/>
            <w:vMerge/>
          </w:tcPr>
          <w:p w14:paraId="29B1B96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222A1A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63A1BA86" w14:textId="77777777" w:rsidTr="0096426D">
        <w:tc>
          <w:tcPr>
            <w:tcW w:w="2972" w:type="dxa"/>
          </w:tcPr>
          <w:p w14:paraId="6931A516" w14:textId="1469155D" w:rsidR="00C4307A" w:rsidRPr="003004BA" w:rsidRDefault="00C4307A" w:rsidP="00B57E98">
            <w:pPr>
              <w:rPr>
                <w:color w:val="C00000"/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Transmitted signal quality</w:t>
            </w:r>
          </w:p>
        </w:tc>
        <w:tc>
          <w:tcPr>
            <w:tcW w:w="1701" w:type="dxa"/>
          </w:tcPr>
          <w:p w14:paraId="30972299" w14:textId="65E9374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6.5</w:t>
            </w:r>
          </w:p>
        </w:tc>
        <w:tc>
          <w:tcPr>
            <w:tcW w:w="1559" w:type="dxa"/>
          </w:tcPr>
          <w:p w14:paraId="311706BF" w14:textId="7B379DA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6.5</w:t>
            </w:r>
          </w:p>
        </w:tc>
        <w:tc>
          <w:tcPr>
            <w:tcW w:w="1560" w:type="dxa"/>
            <w:vMerge/>
          </w:tcPr>
          <w:p w14:paraId="5B6AABF2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6534599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13D6D2B" w14:textId="77777777" w:rsidTr="0096426D">
        <w:tc>
          <w:tcPr>
            <w:tcW w:w="2972" w:type="dxa"/>
          </w:tcPr>
          <w:p w14:paraId="4E7D8C82" w14:textId="5A23D81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Occupied bandwidth</w:t>
            </w:r>
          </w:p>
        </w:tc>
        <w:tc>
          <w:tcPr>
            <w:tcW w:w="1701" w:type="dxa"/>
          </w:tcPr>
          <w:p w14:paraId="41842B4C" w14:textId="5CABDC3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</w:t>
            </w:r>
          </w:p>
        </w:tc>
        <w:tc>
          <w:tcPr>
            <w:tcW w:w="1559" w:type="dxa"/>
          </w:tcPr>
          <w:p w14:paraId="067DD4CF" w14:textId="3E0565B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</w:t>
            </w:r>
          </w:p>
        </w:tc>
        <w:tc>
          <w:tcPr>
            <w:tcW w:w="1560" w:type="dxa"/>
            <w:vMerge/>
          </w:tcPr>
          <w:p w14:paraId="2459C6A4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3265952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35B3261" w14:textId="77777777" w:rsidTr="0096426D">
        <w:tc>
          <w:tcPr>
            <w:tcW w:w="2972" w:type="dxa"/>
          </w:tcPr>
          <w:p w14:paraId="7C91BDF2" w14:textId="54BA11C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ACLR</w:t>
            </w:r>
          </w:p>
        </w:tc>
        <w:tc>
          <w:tcPr>
            <w:tcW w:w="1701" w:type="dxa"/>
          </w:tcPr>
          <w:p w14:paraId="7E30D702" w14:textId="49A5F93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6.6.3</w:t>
            </w:r>
          </w:p>
        </w:tc>
        <w:tc>
          <w:tcPr>
            <w:tcW w:w="1559" w:type="dxa"/>
          </w:tcPr>
          <w:p w14:paraId="32B56FB9" w14:textId="31A1697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6.6.3</w:t>
            </w:r>
          </w:p>
        </w:tc>
        <w:tc>
          <w:tcPr>
            <w:tcW w:w="1560" w:type="dxa"/>
            <w:vMerge/>
          </w:tcPr>
          <w:p w14:paraId="758BD9C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12DC13E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64943740" w14:textId="77777777" w:rsidTr="0096426D">
        <w:tc>
          <w:tcPr>
            <w:tcW w:w="2972" w:type="dxa"/>
          </w:tcPr>
          <w:p w14:paraId="1739A43A" w14:textId="3C4CFFE8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Operating band unwanted emissions</w:t>
            </w:r>
          </w:p>
        </w:tc>
        <w:tc>
          <w:tcPr>
            <w:tcW w:w="1701" w:type="dxa"/>
          </w:tcPr>
          <w:p w14:paraId="195DF0AE" w14:textId="0E7BD51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</w:t>
            </w:r>
          </w:p>
        </w:tc>
        <w:tc>
          <w:tcPr>
            <w:tcW w:w="1559" w:type="dxa"/>
          </w:tcPr>
          <w:p w14:paraId="43E7121C" w14:textId="27589B4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</w:t>
            </w:r>
          </w:p>
        </w:tc>
        <w:tc>
          <w:tcPr>
            <w:tcW w:w="1560" w:type="dxa"/>
            <w:vMerge/>
          </w:tcPr>
          <w:p w14:paraId="12AEA04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5047910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7F6414CB" w14:textId="77777777" w:rsidTr="0096426D">
        <w:tc>
          <w:tcPr>
            <w:tcW w:w="2972" w:type="dxa"/>
          </w:tcPr>
          <w:p w14:paraId="0BA47758" w14:textId="3D6D82B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Transmitter spurious emissions</w:t>
            </w:r>
          </w:p>
        </w:tc>
        <w:tc>
          <w:tcPr>
            <w:tcW w:w="1701" w:type="dxa"/>
          </w:tcPr>
          <w:p w14:paraId="3F832D0E" w14:textId="42C67E3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</w:t>
            </w:r>
          </w:p>
        </w:tc>
        <w:tc>
          <w:tcPr>
            <w:tcW w:w="1559" w:type="dxa"/>
          </w:tcPr>
          <w:p w14:paraId="266453DF" w14:textId="730D5CBB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</w:t>
            </w:r>
          </w:p>
        </w:tc>
        <w:tc>
          <w:tcPr>
            <w:tcW w:w="1560" w:type="dxa"/>
            <w:vMerge/>
          </w:tcPr>
          <w:p w14:paraId="71F2470F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769CFB5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2B8B1C6" w14:textId="77777777" w:rsidTr="0096426D">
        <w:tc>
          <w:tcPr>
            <w:tcW w:w="2972" w:type="dxa"/>
          </w:tcPr>
          <w:p w14:paraId="7590661A" w14:textId="35F54C7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Transmitter intermodulation</w:t>
            </w:r>
          </w:p>
        </w:tc>
        <w:tc>
          <w:tcPr>
            <w:tcW w:w="1701" w:type="dxa"/>
          </w:tcPr>
          <w:p w14:paraId="3FA9E1BD" w14:textId="4CAE63A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</w:t>
            </w:r>
          </w:p>
        </w:tc>
        <w:tc>
          <w:tcPr>
            <w:tcW w:w="1559" w:type="dxa"/>
          </w:tcPr>
          <w:p w14:paraId="7345F7E2" w14:textId="253C80D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</w:t>
            </w:r>
          </w:p>
        </w:tc>
        <w:tc>
          <w:tcPr>
            <w:tcW w:w="1560" w:type="dxa"/>
            <w:vMerge/>
          </w:tcPr>
          <w:p w14:paraId="5E438C5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06BCD8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4EC12FBE" w14:textId="77777777" w:rsidTr="0096426D">
        <w:tc>
          <w:tcPr>
            <w:tcW w:w="2972" w:type="dxa"/>
          </w:tcPr>
          <w:p w14:paraId="7F1B5DDD" w14:textId="53B9B89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Reference sensitivity level</w:t>
            </w:r>
          </w:p>
        </w:tc>
        <w:tc>
          <w:tcPr>
            <w:tcW w:w="1701" w:type="dxa"/>
          </w:tcPr>
          <w:p w14:paraId="57ECE0BE" w14:textId="44BB5F61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7.2</w:t>
            </w:r>
          </w:p>
        </w:tc>
        <w:tc>
          <w:tcPr>
            <w:tcW w:w="1559" w:type="dxa"/>
          </w:tcPr>
          <w:p w14:paraId="3576C3CC" w14:textId="544AB0B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7.2</w:t>
            </w:r>
          </w:p>
        </w:tc>
        <w:tc>
          <w:tcPr>
            <w:tcW w:w="1560" w:type="dxa"/>
            <w:vMerge/>
          </w:tcPr>
          <w:p w14:paraId="28423CB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020A0B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03BA6F44" w14:textId="77777777" w:rsidTr="0096426D">
        <w:tc>
          <w:tcPr>
            <w:tcW w:w="2972" w:type="dxa"/>
          </w:tcPr>
          <w:p w14:paraId="75EE652D" w14:textId="6D6A623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Dynamic range</w:t>
            </w:r>
          </w:p>
        </w:tc>
        <w:tc>
          <w:tcPr>
            <w:tcW w:w="1701" w:type="dxa"/>
          </w:tcPr>
          <w:p w14:paraId="55AC5FF7" w14:textId="7FCA76E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7.3</w:t>
            </w:r>
          </w:p>
        </w:tc>
        <w:tc>
          <w:tcPr>
            <w:tcW w:w="1559" w:type="dxa"/>
          </w:tcPr>
          <w:p w14:paraId="50EA60DE" w14:textId="4A915AF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7.3</w:t>
            </w:r>
          </w:p>
        </w:tc>
        <w:tc>
          <w:tcPr>
            <w:tcW w:w="1560" w:type="dxa"/>
            <w:vMerge/>
          </w:tcPr>
          <w:p w14:paraId="4A93123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072DD113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47B184F9" w14:textId="77777777" w:rsidTr="0096426D">
        <w:tc>
          <w:tcPr>
            <w:tcW w:w="2972" w:type="dxa"/>
          </w:tcPr>
          <w:p w14:paraId="68F532A0" w14:textId="2670E8F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In-band selectivity and blocking</w:t>
            </w:r>
          </w:p>
        </w:tc>
        <w:tc>
          <w:tcPr>
            <w:tcW w:w="1701" w:type="dxa"/>
          </w:tcPr>
          <w:p w14:paraId="21A40A7B" w14:textId="2CA5DFD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7.4</w:t>
            </w:r>
          </w:p>
        </w:tc>
        <w:tc>
          <w:tcPr>
            <w:tcW w:w="1559" w:type="dxa"/>
          </w:tcPr>
          <w:p w14:paraId="2D32C8CE" w14:textId="7534D25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7.4</w:t>
            </w:r>
          </w:p>
        </w:tc>
        <w:tc>
          <w:tcPr>
            <w:tcW w:w="1560" w:type="dxa"/>
            <w:vMerge/>
          </w:tcPr>
          <w:p w14:paraId="104E628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A277B4A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ED0232F" w14:textId="77777777" w:rsidTr="0096426D">
        <w:tc>
          <w:tcPr>
            <w:tcW w:w="2972" w:type="dxa"/>
          </w:tcPr>
          <w:p w14:paraId="22F564EB" w14:textId="3A51A17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Out-of-band blocking</w:t>
            </w:r>
          </w:p>
        </w:tc>
        <w:tc>
          <w:tcPr>
            <w:tcW w:w="1701" w:type="dxa"/>
          </w:tcPr>
          <w:p w14:paraId="3B2D5B8C" w14:textId="4EC726F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7.5</w:t>
            </w:r>
          </w:p>
        </w:tc>
        <w:tc>
          <w:tcPr>
            <w:tcW w:w="1559" w:type="dxa"/>
          </w:tcPr>
          <w:p w14:paraId="561DCAF9" w14:textId="6AC595E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7.5</w:t>
            </w:r>
          </w:p>
        </w:tc>
        <w:tc>
          <w:tcPr>
            <w:tcW w:w="1560" w:type="dxa"/>
            <w:vMerge/>
          </w:tcPr>
          <w:p w14:paraId="5000866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3F2FFB8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816FD57" w14:textId="77777777" w:rsidTr="0096426D">
        <w:tc>
          <w:tcPr>
            <w:tcW w:w="2972" w:type="dxa"/>
          </w:tcPr>
          <w:p w14:paraId="4EDD662E" w14:textId="00D38BD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Receiver spurious emissions</w:t>
            </w:r>
          </w:p>
        </w:tc>
        <w:tc>
          <w:tcPr>
            <w:tcW w:w="1701" w:type="dxa"/>
          </w:tcPr>
          <w:p w14:paraId="1EA5DA44" w14:textId="7AD3D31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</w:t>
            </w:r>
          </w:p>
        </w:tc>
        <w:tc>
          <w:tcPr>
            <w:tcW w:w="1559" w:type="dxa"/>
          </w:tcPr>
          <w:p w14:paraId="5BB3173A" w14:textId="50BAC7C1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</w:t>
            </w:r>
          </w:p>
        </w:tc>
        <w:tc>
          <w:tcPr>
            <w:tcW w:w="1560" w:type="dxa"/>
            <w:vMerge/>
          </w:tcPr>
          <w:p w14:paraId="008EF294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06FCB77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9A5B3AE" w14:textId="77777777" w:rsidTr="0096426D">
        <w:tc>
          <w:tcPr>
            <w:tcW w:w="2972" w:type="dxa"/>
          </w:tcPr>
          <w:p w14:paraId="20381158" w14:textId="7EC30000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Receiver intermodulation</w:t>
            </w:r>
          </w:p>
        </w:tc>
        <w:tc>
          <w:tcPr>
            <w:tcW w:w="1701" w:type="dxa"/>
          </w:tcPr>
          <w:p w14:paraId="21FE2DAB" w14:textId="75C375A6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7.7</w:t>
            </w:r>
          </w:p>
        </w:tc>
        <w:tc>
          <w:tcPr>
            <w:tcW w:w="1559" w:type="dxa"/>
          </w:tcPr>
          <w:p w14:paraId="2F2AC4A6" w14:textId="60976C87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7.7</w:t>
            </w:r>
          </w:p>
        </w:tc>
        <w:tc>
          <w:tcPr>
            <w:tcW w:w="1560" w:type="dxa"/>
            <w:vMerge/>
          </w:tcPr>
          <w:p w14:paraId="16C6F1BE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934CCE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53BEAC5" w14:textId="77777777" w:rsidTr="0096426D">
        <w:tc>
          <w:tcPr>
            <w:tcW w:w="2972" w:type="dxa"/>
          </w:tcPr>
          <w:p w14:paraId="62853253" w14:textId="67A37B94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In-channel selectivity</w:t>
            </w:r>
          </w:p>
        </w:tc>
        <w:tc>
          <w:tcPr>
            <w:tcW w:w="1701" w:type="dxa"/>
          </w:tcPr>
          <w:p w14:paraId="2AE8842D" w14:textId="62F95EFA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7.8</w:t>
            </w:r>
          </w:p>
        </w:tc>
        <w:tc>
          <w:tcPr>
            <w:tcW w:w="1559" w:type="dxa"/>
          </w:tcPr>
          <w:p w14:paraId="35238D03" w14:textId="6BA31879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7.8</w:t>
            </w:r>
          </w:p>
        </w:tc>
        <w:tc>
          <w:tcPr>
            <w:tcW w:w="1560" w:type="dxa"/>
            <w:vMerge/>
          </w:tcPr>
          <w:p w14:paraId="2FE57DB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2139B5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0B0FC4F" w14:textId="77777777" w:rsidTr="0096426D">
        <w:tc>
          <w:tcPr>
            <w:tcW w:w="2972" w:type="dxa"/>
          </w:tcPr>
          <w:p w14:paraId="6BD8B23A" w14:textId="26F795B2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Performance requirements</w:t>
            </w:r>
          </w:p>
        </w:tc>
        <w:tc>
          <w:tcPr>
            <w:tcW w:w="1701" w:type="dxa"/>
          </w:tcPr>
          <w:p w14:paraId="733A4C5C" w14:textId="03369992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8</w:t>
            </w:r>
          </w:p>
        </w:tc>
        <w:tc>
          <w:tcPr>
            <w:tcW w:w="1559" w:type="dxa"/>
          </w:tcPr>
          <w:p w14:paraId="1E9057D7" w14:textId="60AE2997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8</w:t>
            </w:r>
          </w:p>
        </w:tc>
        <w:tc>
          <w:tcPr>
            <w:tcW w:w="1560" w:type="dxa"/>
            <w:vMerge/>
          </w:tcPr>
          <w:p w14:paraId="228694A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0023B7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4C2B87" w14:paraId="33EABBD1" w14:textId="77777777" w:rsidTr="004C2B87">
        <w:tc>
          <w:tcPr>
            <w:tcW w:w="2972" w:type="dxa"/>
          </w:tcPr>
          <w:p w14:paraId="18F1BF19" w14:textId="68A5FA6D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Radiated transmit power</w:t>
            </w:r>
          </w:p>
        </w:tc>
        <w:tc>
          <w:tcPr>
            <w:tcW w:w="1701" w:type="dxa"/>
            <w:vMerge w:val="restart"/>
            <w:vAlign w:val="center"/>
          </w:tcPr>
          <w:p w14:paraId="0D3CD26A" w14:textId="3743841C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59" w:type="dxa"/>
          </w:tcPr>
          <w:p w14:paraId="7160E60D" w14:textId="59380FCD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  <w:tc>
          <w:tcPr>
            <w:tcW w:w="1560" w:type="dxa"/>
          </w:tcPr>
          <w:p w14:paraId="2D666DBF" w14:textId="4AC65D9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  <w:tc>
          <w:tcPr>
            <w:tcW w:w="1558" w:type="dxa"/>
          </w:tcPr>
          <w:p w14:paraId="4D8CF6F4" w14:textId="773F70D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</w:tr>
      <w:tr w:rsidR="004C2B87" w14:paraId="1837C865" w14:textId="77777777" w:rsidTr="00165E6B">
        <w:tc>
          <w:tcPr>
            <w:tcW w:w="2972" w:type="dxa"/>
          </w:tcPr>
          <w:p w14:paraId="694D7E5F" w14:textId="09BC18A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base station output power</w:t>
            </w:r>
          </w:p>
        </w:tc>
        <w:tc>
          <w:tcPr>
            <w:tcW w:w="1701" w:type="dxa"/>
            <w:vMerge/>
          </w:tcPr>
          <w:p w14:paraId="5CF5EACF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 w:val="restart"/>
            <w:vAlign w:val="center"/>
          </w:tcPr>
          <w:p w14:paraId="613E0168" w14:textId="6C079CBC" w:rsidR="004C2B87" w:rsidRDefault="004C2B87" w:rsidP="00165E6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60" w:type="dxa"/>
          </w:tcPr>
          <w:p w14:paraId="22C8D670" w14:textId="3CED5F2B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9.3</w:t>
            </w:r>
          </w:p>
        </w:tc>
        <w:tc>
          <w:tcPr>
            <w:tcW w:w="1558" w:type="dxa"/>
          </w:tcPr>
          <w:p w14:paraId="0DD7507F" w14:textId="5D89C32E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9.3</w:t>
            </w:r>
          </w:p>
        </w:tc>
      </w:tr>
      <w:tr w:rsidR="004C2B87" w14:paraId="54E64365" w14:textId="77777777" w:rsidTr="0096426D">
        <w:tc>
          <w:tcPr>
            <w:tcW w:w="2972" w:type="dxa"/>
          </w:tcPr>
          <w:p w14:paraId="4AB7DE11" w14:textId="26C5519E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output power dynamics</w:t>
            </w:r>
          </w:p>
        </w:tc>
        <w:tc>
          <w:tcPr>
            <w:tcW w:w="1701" w:type="dxa"/>
            <w:vMerge/>
          </w:tcPr>
          <w:p w14:paraId="0ACEFCA8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1BF81A3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6ADD246D" w14:textId="052E34C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9.4</w:t>
            </w:r>
          </w:p>
        </w:tc>
        <w:tc>
          <w:tcPr>
            <w:tcW w:w="1558" w:type="dxa"/>
          </w:tcPr>
          <w:p w14:paraId="40CB5E1D" w14:textId="02517474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9.4</w:t>
            </w:r>
          </w:p>
        </w:tc>
      </w:tr>
      <w:tr w:rsidR="004C2B87" w14:paraId="2825C5F4" w14:textId="77777777" w:rsidTr="0096426D">
        <w:tc>
          <w:tcPr>
            <w:tcW w:w="2972" w:type="dxa"/>
          </w:tcPr>
          <w:p w14:paraId="5B699066" w14:textId="5C217BF6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 ON/OFF power</w:t>
            </w:r>
          </w:p>
        </w:tc>
        <w:tc>
          <w:tcPr>
            <w:tcW w:w="1701" w:type="dxa"/>
            <w:vMerge/>
          </w:tcPr>
          <w:p w14:paraId="7BD5853F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965CD2E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617D2AF6" w14:textId="068DF33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9.5</w:t>
            </w:r>
          </w:p>
        </w:tc>
        <w:tc>
          <w:tcPr>
            <w:tcW w:w="1558" w:type="dxa"/>
          </w:tcPr>
          <w:p w14:paraId="19E603A0" w14:textId="0FFF997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9.5</w:t>
            </w:r>
          </w:p>
        </w:tc>
      </w:tr>
      <w:tr w:rsidR="004C2B87" w14:paraId="41D0EEFB" w14:textId="77777777" w:rsidTr="0096426D">
        <w:tc>
          <w:tcPr>
            <w:tcW w:w="2972" w:type="dxa"/>
          </w:tcPr>
          <w:p w14:paraId="2A54BE3B" w14:textId="73A70A73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transmitted signal quality</w:t>
            </w:r>
          </w:p>
        </w:tc>
        <w:tc>
          <w:tcPr>
            <w:tcW w:w="1701" w:type="dxa"/>
            <w:vMerge/>
          </w:tcPr>
          <w:p w14:paraId="10129FC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358732B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1EB13F2B" w14:textId="42A2AB1F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9.6</w:t>
            </w:r>
          </w:p>
        </w:tc>
        <w:tc>
          <w:tcPr>
            <w:tcW w:w="1558" w:type="dxa"/>
          </w:tcPr>
          <w:p w14:paraId="10D1204D" w14:textId="62967F6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9.6</w:t>
            </w:r>
          </w:p>
        </w:tc>
      </w:tr>
      <w:tr w:rsidR="004C2B87" w14:paraId="2DD22F60" w14:textId="77777777" w:rsidTr="0096426D">
        <w:tc>
          <w:tcPr>
            <w:tcW w:w="2972" w:type="dxa"/>
          </w:tcPr>
          <w:p w14:paraId="45EF6966" w14:textId="3A9B125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occupied bandwidth</w:t>
            </w:r>
          </w:p>
        </w:tc>
        <w:tc>
          <w:tcPr>
            <w:tcW w:w="1701" w:type="dxa"/>
            <w:vMerge/>
          </w:tcPr>
          <w:p w14:paraId="0CAB3EE8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098FD62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283D6DCC" w14:textId="5F434581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  <w:tc>
          <w:tcPr>
            <w:tcW w:w="1558" w:type="dxa"/>
          </w:tcPr>
          <w:p w14:paraId="57A9F2BD" w14:textId="2C785445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</w:tr>
      <w:tr w:rsidR="004C2B87" w14:paraId="757A456F" w14:textId="77777777" w:rsidTr="0096426D">
        <w:tc>
          <w:tcPr>
            <w:tcW w:w="2972" w:type="dxa"/>
          </w:tcPr>
          <w:p w14:paraId="301775D1" w14:textId="548B495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ACLR</w:t>
            </w:r>
          </w:p>
        </w:tc>
        <w:tc>
          <w:tcPr>
            <w:tcW w:w="1701" w:type="dxa"/>
            <w:vMerge/>
          </w:tcPr>
          <w:p w14:paraId="0F0F8F79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2FFBF71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08602B85" w14:textId="1D70E20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9.7.3</w:t>
            </w:r>
          </w:p>
        </w:tc>
        <w:tc>
          <w:tcPr>
            <w:tcW w:w="1558" w:type="dxa"/>
          </w:tcPr>
          <w:p w14:paraId="6C723C25" w14:textId="5E74279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9.7.3</w:t>
            </w:r>
          </w:p>
        </w:tc>
      </w:tr>
      <w:tr w:rsidR="004C2B87" w14:paraId="2A4A8CC9" w14:textId="77777777" w:rsidTr="0096426D">
        <w:tc>
          <w:tcPr>
            <w:tcW w:w="2972" w:type="dxa"/>
          </w:tcPr>
          <w:p w14:paraId="3490F17E" w14:textId="65574CF2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OTA </w:t>
            </w:r>
            <w:r w:rsidRPr="003004BA">
              <w:rPr>
                <w:color w:val="C00000"/>
                <w:sz w:val="18"/>
                <w:szCs w:val="18"/>
                <w:lang w:eastAsia="ko-KR"/>
              </w:rPr>
              <w:t>out-of-band emissions</w:t>
            </w:r>
          </w:p>
        </w:tc>
        <w:tc>
          <w:tcPr>
            <w:tcW w:w="1701" w:type="dxa"/>
            <w:vMerge/>
          </w:tcPr>
          <w:p w14:paraId="378D4385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164098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5CD5894" w14:textId="6EEDC9A7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</w:t>
            </w:r>
          </w:p>
        </w:tc>
        <w:tc>
          <w:tcPr>
            <w:tcW w:w="1558" w:type="dxa"/>
          </w:tcPr>
          <w:p w14:paraId="21CC00E1" w14:textId="70D2964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</w:t>
            </w:r>
          </w:p>
        </w:tc>
      </w:tr>
      <w:tr w:rsidR="004C2B87" w14:paraId="32123E9A" w14:textId="77777777" w:rsidTr="0096426D">
        <w:tc>
          <w:tcPr>
            <w:tcW w:w="2972" w:type="dxa"/>
          </w:tcPr>
          <w:p w14:paraId="3FE778FE" w14:textId="32BBAAD2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OTA transmitter spurious emissions</w:t>
            </w:r>
          </w:p>
        </w:tc>
        <w:tc>
          <w:tcPr>
            <w:tcW w:w="1701" w:type="dxa"/>
            <w:vMerge/>
          </w:tcPr>
          <w:p w14:paraId="2E196FAE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0DE440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09E45D8B" w14:textId="62AD74D3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</w:t>
            </w:r>
          </w:p>
        </w:tc>
        <w:tc>
          <w:tcPr>
            <w:tcW w:w="1558" w:type="dxa"/>
          </w:tcPr>
          <w:p w14:paraId="18E55C4A" w14:textId="3F7177C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</w:t>
            </w:r>
          </w:p>
        </w:tc>
      </w:tr>
      <w:tr w:rsidR="004C2B87" w14:paraId="34AEA15E" w14:textId="77777777" w:rsidTr="00EA6B97">
        <w:tc>
          <w:tcPr>
            <w:tcW w:w="2972" w:type="dxa"/>
          </w:tcPr>
          <w:p w14:paraId="159A0CA8" w14:textId="14263C49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transmitter intermodulation</w:t>
            </w:r>
          </w:p>
        </w:tc>
        <w:tc>
          <w:tcPr>
            <w:tcW w:w="1701" w:type="dxa"/>
            <w:vMerge/>
          </w:tcPr>
          <w:p w14:paraId="51E43DA1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3C1D36F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47D23D4E" w14:textId="2756A7D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9.8</w:t>
            </w:r>
          </w:p>
        </w:tc>
        <w:tc>
          <w:tcPr>
            <w:tcW w:w="1558" w:type="dxa"/>
            <w:vMerge w:val="restart"/>
            <w:vAlign w:val="center"/>
          </w:tcPr>
          <w:p w14:paraId="6786AD2E" w14:textId="1A2F095D" w:rsidR="004C2B87" w:rsidRPr="0096426D" w:rsidRDefault="004C2B87" w:rsidP="00EA6B9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4C2B87" w14:paraId="7639DB1A" w14:textId="77777777" w:rsidTr="0096426D">
        <w:tc>
          <w:tcPr>
            <w:tcW w:w="2972" w:type="dxa"/>
          </w:tcPr>
          <w:p w14:paraId="7729BBD8" w14:textId="234CE79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OTA </w:t>
            </w:r>
            <w:r w:rsidRPr="003004BA">
              <w:rPr>
                <w:color w:val="C00000"/>
                <w:sz w:val="18"/>
                <w:szCs w:val="18"/>
                <w:lang w:eastAsia="ko-KR"/>
              </w:rPr>
              <w:t>sensitivity</w:t>
            </w:r>
          </w:p>
        </w:tc>
        <w:tc>
          <w:tcPr>
            <w:tcW w:w="1701" w:type="dxa"/>
            <w:vMerge/>
          </w:tcPr>
          <w:p w14:paraId="17185385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</w:tcPr>
          <w:p w14:paraId="1B48C725" w14:textId="2085B6D4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10.2</w:t>
            </w:r>
          </w:p>
        </w:tc>
        <w:tc>
          <w:tcPr>
            <w:tcW w:w="1560" w:type="dxa"/>
          </w:tcPr>
          <w:p w14:paraId="520CA843" w14:textId="34639F61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10.2</w:t>
            </w:r>
          </w:p>
        </w:tc>
        <w:tc>
          <w:tcPr>
            <w:tcW w:w="1558" w:type="dxa"/>
            <w:vMerge/>
          </w:tcPr>
          <w:p w14:paraId="4A9FF9AA" w14:textId="3B446AA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4C2B87" w14:paraId="29E7EB4C" w14:textId="77777777" w:rsidTr="004C2B87">
        <w:tc>
          <w:tcPr>
            <w:tcW w:w="2972" w:type="dxa"/>
          </w:tcPr>
          <w:p w14:paraId="74B1D29B" w14:textId="2F6B18F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reference sensitivity level</w:t>
            </w:r>
          </w:p>
        </w:tc>
        <w:tc>
          <w:tcPr>
            <w:tcW w:w="1701" w:type="dxa"/>
            <w:vMerge/>
          </w:tcPr>
          <w:p w14:paraId="64E9735A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 w:val="restart"/>
            <w:vAlign w:val="center"/>
          </w:tcPr>
          <w:p w14:paraId="6AFB2506" w14:textId="0B45592E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60" w:type="dxa"/>
          </w:tcPr>
          <w:p w14:paraId="3FC85582" w14:textId="1530EDBA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10.3</w:t>
            </w:r>
          </w:p>
        </w:tc>
        <w:tc>
          <w:tcPr>
            <w:tcW w:w="1558" w:type="dxa"/>
          </w:tcPr>
          <w:p w14:paraId="03853FA9" w14:textId="1270C25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10.3</w:t>
            </w:r>
          </w:p>
        </w:tc>
      </w:tr>
      <w:tr w:rsidR="004C2B87" w14:paraId="62B2EA1E" w14:textId="77777777" w:rsidTr="0096426D">
        <w:tc>
          <w:tcPr>
            <w:tcW w:w="2972" w:type="dxa"/>
          </w:tcPr>
          <w:p w14:paraId="01C0C36E" w14:textId="4ADD93A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dynamic range</w:t>
            </w:r>
          </w:p>
        </w:tc>
        <w:tc>
          <w:tcPr>
            <w:tcW w:w="1701" w:type="dxa"/>
            <w:vMerge/>
          </w:tcPr>
          <w:p w14:paraId="5B1605C3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76E7E986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9F6A8CD" w14:textId="66546363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10.4</w:t>
            </w:r>
          </w:p>
        </w:tc>
        <w:tc>
          <w:tcPr>
            <w:tcW w:w="1558" w:type="dxa"/>
          </w:tcPr>
          <w:p w14:paraId="46B68256" w14:textId="14AF25F0" w:rsidR="004C2B87" w:rsidRPr="0096426D" w:rsidRDefault="004C2B87" w:rsidP="003D343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4C2B87" w14:paraId="4D754F57" w14:textId="77777777" w:rsidTr="0096426D">
        <w:tc>
          <w:tcPr>
            <w:tcW w:w="2972" w:type="dxa"/>
          </w:tcPr>
          <w:p w14:paraId="4DF51E0B" w14:textId="0428B4F4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in-band selectivity and blocking</w:t>
            </w:r>
          </w:p>
        </w:tc>
        <w:tc>
          <w:tcPr>
            <w:tcW w:w="1701" w:type="dxa"/>
            <w:vMerge/>
          </w:tcPr>
          <w:p w14:paraId="4F8E639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48F584C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2A3B172E" w14:textId="0F98231F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10.5</w:t>
            </w:r>
          </w:p>
        </w:tc>
        <w:tc>
          <w:tcPr>
            <w:tcW w:w="1558" w:type="dxa"/>
          </w:tcPr>
          <w:p w14:paraId="37F502B3" w14:textId="414062E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10.5</w:t>
            </w:r>
          </w:p>
        </w:tc>
      </w:tr>
      <w:tr w:rsidR="004C2B87" w14:paraId="32749AE5" w14:textId="77777777" w:rsidTr="0096426D">
        <w:tc>
          <w:tcPr>
            <w:tcW w:w="2972" w:type="dxa"/>
          </w:tcPr>
          <w:p w14:paraId="5BE89959" w14:textId="1F6D29E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out-of-band blocking</w:t>
            </w:r>
          </w:p>
        </w:tc>
        <w:tc>
          <w:tcPr>
            <w:tcW w:w="1701" w:type="dxa"/>
            <w:vMerge/>
          </w:tcPr>
          <w:p w14:paraId="054FD47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2966046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DF83A1E" w14:textId="28DE819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10.6</w:t>
            </w:r>
          </w:p>
        </w:tc>
        <w:tc>
          <w:tcPr>
            <w:tcW w:w="1558" w:type="dxa"/>
          </w:tcPr>
          <w:p w14:paraId="76DA5ED2" w14:textId="6EAAE08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10.6</w:t>
            </w:r>
          </w:p>
        </w:tc>
      </w:tr>
      <w:tr w:rsidR="004C2B87" w14:paraId="1772F673" w14:textId="77777777" w:rsidTr="0096426D">
        <w:tc>
          <w:tcPr>
            <w:tcW w:w="2972" w:type="dxa"/>
          </w:tcPr>
          <w:p w14:paraId="586EBD96" w14:textId="03A5D83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receiver spurious emission</w:t>
            </w:r>
          </w:p>
        </w:tc>
        <w:tc>
          <w:tcPr>
            <w:tcW w:w="1701" w:type="dxa"/>
            <w:vMerge/>
          </w:tcPr>
          <w:p w14:paraId="2B6BF85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821E037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6A37EEF" w14:textId="507EC48B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</w:t>
            </w:r>
          </w:p>
        </w:tc>
        <w:tc>
          <w:tcPr>
            <w:tcW w:w="1558" w:type="dxa"/>
          </w:tcPr>
          <w:p w14:paraId="794998AC" w14:textId="5C8322A7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</w:t>
            </w:r>
          </w:p>
        </w:tc>
      </w:tr>
      <w:tr w:rsidR="004C2B87" w14:paraId="2ED716D9" w14:textId="77777777" w:rsidTr="0096426D">
        <w:tc>
          <w:tcPr>
            <w:tcW w:w="2972" w:type="dxa"/>
          </w:tcPr>
          <w:p w14:paraId="24358A73" w14:textId="08157131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receiver intermodulation</w:t>
            </w:r>
          </w:p>
        </w:tc>
        <w:tc>
          <w:tcPr>
            <w:tcW w:w="1701" w:type="dxa"/>
            <w:vMerge/>
          </w:tcPr>
          <w:p w14:paraId="350D22F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54021DC3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03CB41A" w14:textId="41090079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10.8</w:t>
            </w:r>
          </w:p>
        </w:tc>
        <w:tc>
          <w:tcPr>
            <w:tcW w:w="1558" w:type="dxa"/>
          </w:tcPr>
          <w:p w14:paraId="63D649B8" w14:textId="0A1B49C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10.8</w:t>
            </w:r>
          </w:p>
        </w:tc>
      </w:tr>
      <w:tr w:rsidR="004C2B87" w14:paraId="4E7A23A9" w14:textId="77777777" w:rsidTr="0096426D">
        <w:tc>
          <w:tcPr>
            <w:tcW w:w="2972" w:type="dxa"/>
          </w:tcPr>
          <w:p w14:paraId="2767EE6C" w14:textId="06EBA77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in-channel selectivity</w:t>
            </w:r>
          </w:p>
        </w:tc>
        <w:tc>
          <w:tcPr>
            <w:tcW w:w="1701" w:type="dxa"/>
            <w:vMerge/>
          </w:tcPr>
          <w:p w14:paraId="5932719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7F3C64D9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4AF5E579" w14:textId="091F7D01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10.9</w:t>
            </w:r>
          </w:p>
        </w:tc>
        <w:tc>
          <w:tcPr>
            <w:tcW w:w="1558" w:type="dxa"/>
          </w:tcPr>
          <w:p w14:paraId="56712A8C" w14:textId="3F651A0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10.9</w:t>
            </w:r>
          </w:p>
        </w:tc>
      </w:tr>
      <w:tr w:rsidR="004C2B87" w14:paraId="7D24EE28" w14:textId="77777777" w:rsidTr="0096426D">
        <w:tc>
          <w:tcPr>
            <w:tcW w:w="2972" w:type="dxa"/>
          </w:tcPr>
          <w:p w14:paraId="723B9CB7" w14:textId="55D772E6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Radiated performance requirements</w:t>
            </w:r>
          </w:p>
        </w:tc>
        <w:tc>
          <w:tcPr>
            <w:tcW w:w="1701" w:type="dxa"/>
            <w:vMerge/>
          </w:tcPr>
          <w:p w14:paraId="73F81BD4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10507DE4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AFA60A0" w14:textId="06375143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1558" w:type="dxa"/>
          </w:tcPr>
          <w:p w14:paraId="7259E14B" w14:textId="796DA8F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</w:tr>
    </w:tbl>
    <w:p w14:paraId="592AA3B4" w14:textId="53D7177E" w:rsidR="00B57E98" w:rsidRDefault="00B57E98" w:rsidP="00B57E98">
      <w:pPr>
        <w:rPr>
          <w:lang w:eastAsia="ko-KR"/>
        </w:rPr>
      </w:pPr>
    </w:p>
    <w:p w14:paraId="0EDD6DE6" w14:textId="167489DA" w:rsidR="00AB0575" w:rsidRDefault="00755DB9" w:rsidP="00883B26">
      <w:pPr>
        <w:pStyle w:val="2"/>
        <w:rPr>
          <w:lang w:eastAsia="ko-KR"/>
        </w:rPr>
      </w:pPr>
      <w:bookmarkStart w:id="17" w:name="_Toc39849606"/>
      <w:r>
        <w:rPr>
          <w:lang w:eastAsia="ko-KR"/>
        </w:rPr>
        <w:t>Requirements for contiguous and non-contiguous spectrum</w:t>
      </w:r>
      <w:bookmarkEnd w:id="17"/>
    </w:p>
    <w:p w14:paraId="60244FB1" w14:textId="1F31B349" w:rsidR="00DE2CEA" w:rsidRDefault="00B72E69" w:rsidP="00DE2CEA">
      <w:pPr>
        <w:rPr>
          <w:lang w:eastAsia="ko-KR"/>
        </w:rPr>
      </w:pPr>
      <w:r w:rsidRPr="00B72E69">
        <w:rPr>
          <w:rFonts w:hint="eastAsia"/>
          <w:lang w:eastAsia="ko-KR"/>
        </w:rPr>
        <w:t>BS</w:t>
      </w:r>
      <w:r w:rsidRPr="00B72E69">
        <w:rPr>
          <w:rFonts w:hint="eastAsia"/>
          <w:lang w:eastAsia="ko-KR"/>
        </w:rPr>
        <w:t>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동작하는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할당은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연속적이거나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비연속적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있다</w:t>
      </w:r>
      <w:r w:rsidRPr="00B72E69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72E69">
        <w:rPr>
          <w:rFonts w:hint="eastAsia"/>
          <w:lang w:eastAsia="ko-KR"/>
        </w:rPr>
        <w:t>달리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언급되지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않는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한</w:t>
      </w:r>
      <w:r w:rsidRPr="00B72E69">
        <w:rPr>
          <w:rFonts w:hint="eastAsia"/>
          <w:lang w:eastAsia="ko-KR"/>
        </w:rPr>
        <w:t xml:space="preserve">, </w:t>
      </w:r>
      <w:r w:rsidRPr="00B72E69">
        <w:rPr>
          <w:rFonts w:hint="eastAsia"/>
          <w:lang w:eastAsia="ko-KR"/>
        </w:rPr>
        <w:t>본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명세서의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요구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사항은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및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비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모두에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대해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구성된</w:t>
      </w:r>
      <w:r w:rsidRPr="00B72E69">
        <w:rPr>
          <w:rFonts w:hint="eastAsia"/>
          <w:lang w:eastAsia="ko-KR"/>
        </w:rPr>
        <w:t xml:space="preserve"> BS</w:t>
      </w:r>
      <w:r w:rsidRPr="00B72E69">
        <w:rPr>
          <w:rFonts w:hint="eastAsia"/>
          <w:lang w:eastAsia="ko-KR"/>
        </w:rPr>
        <w:t>에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적용된다</w:t>
      </w:r>
      <w:r w:rsidRPr="00B72E69">
        <w:rPr>
          <w:rFonts w:hint="eastAsia"/>
          <w:lang w:eastAsia="ko-KR"/>
        </w:rPr>
        <w:t>.</w:t>
      </w:r>
    </w:p>
    <w:p w14:paraId="0FAE18A3" w14:textId="3B4EB1D2" w:rsidR="00DE2CEA" w:rsidRDefault="00664B5A" w:rsidP="00DE2CEA">
      <w:pPr>
        <w:rPr>
          <w:lang w:eastAsia="ko-KR"/>
        </w:rPr>
      </w:pPr>
      <w:r w:rsidRPr="00664B5A">
        <w:rPr>
          <w:rFonts w:hint="eastAsia"/>
          <w:lang w:eastAsia="ko-KR"/>
        </w:rPr>
        <w:t>비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연속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스펙트럼에서의</w:t>
      </w:r>
      <w:r w:rsidRPr="00664B5A">
        <w:rPr>
          <w:rFonts w:hint="eastAsia"/>
          <w:lang w:eastAsia="ko-KR"/>
        </w:rPr>
        <w:t xml:space="preserve"> BS </w:t>
      </w:r>
      <w:r w:rsidRPr="00664B5A">
        <w:rPr>
          <w:rFonts w:hint="eastAsia"/>
          <w:lang w:eastAsia="ko-KR"/>
        </w:rPr>
        <w:t>동작의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경우</w:t>
      </w:r>
      <w:r w:rsidRPr="00664B5A">
        <w:rPr>
          <w:rFonts w:hint="eastAsia"/>
          <w:lang w:eastAsia="ko-KR"/>
        </w:rPr>
        <w:t xml:space="preserve">, </w:t>
      </w:r>
      <w:r w:rsidRPr="00664B5A">
        <w:rPr>
          <w:rFonts w:hint="eastAsia"/>
          <w:lang w:eastAsia="ko-KR"/>
        </w:rPr>
        <w:t>일부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요구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사항은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기지국</w:t>
      </w:r>
      <w:r w:rsidRPr="00664B5A">
        <w:rPr>
          <w:rFonts w:hint="eastAsia"/>
          <w:lang w:eastAsia="ko-KR"/>
        </w:rPr>
        <w:t xml:space="preserve"> RF </w:t>
      </w:r>
      <w:r w:rsidRPr="00664B5A">
        <w:rPr>
          <w:rFonts w:hint="eastAsia"/>
          <w:lang w:eastAsia="ko-KR"/>
        </w:rPr>
        <w:t>대역폭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에지와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서브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블록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갭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내부에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모두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664B5A">
        <w:rPr>
          <w:rFonts w:hint="eastAsia"/>
          <w:lang w:eastAsia="ko-KR"/>
        </w:rPr>
        <w:t>다</w:t>
      </w:r>
      <w:r w:rsidRPr="00664B5A">
        <w:rPr>
          <w:rFonts w:hint="eastAsia"/>
          <w:lang w:eastAsia="ko-KR"/>
        </w:rPr>
        <w:t>.</w:t>
      </w:r>
      <w:r w:rsidR="00E308CC">
        <w:rPr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이러한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각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요구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사항에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대해</w:t>
      </w:r>
      <w:r w:rsidR="00E308CC" w:rsidRPr="00E308CC">
        <w:rPr>
          <w:rFonts w:hint="eastAsia"/>
          <w:lang w:eastAsia="ko-KR"/>
        </w:rPr>
        <w:t xml:space="preserve">, </w:t>
      </w:r>
      <w:r w:rsidR="00E308CC" w:rsidRPr="00E308CC">
        <w:rPr>
          <w:rFonts w:hint="eastAsia"/>
          <w:lang w:eastAsia="ko-KR"/>
        </w:rPr>
        <w:t>각각의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제한이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기지국</w:t>
      </w:r>
      <w:r w:rsidR="00E308CC" w:rsidRPr="00E308CC">
        <w:rPr>
          <w:rFonts w:hint="eastAsia"/>
          <w:lang w:eastAsia="ko-KR"/>
        </w:rPr>
        <w:t xml:space="preserve"> RF </w:t>
      </w:r>
      <w:r w:rsidR="00E308CC" w:rsidRPr="00E308CC">
        <w:rPr>
          <w:rFonts w:hint="eastAsia"/>
          <w:lang w:eastAsia="ko-KR"/>
        </w:rPr>
        <w:t>대역폭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에지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및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서브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블록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에지에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대해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어떻게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적용되는지가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기술되어있다</w:t>
      </w:r>
      <w:r w:rsidR="00E308CC" w:rsidRPr="00E308CC">
        <w:rPr>
          <w:rFonts w:hint="eastAsia"/>
          <w:lang w:eastAsia="ko-KR"/>
        </w:rPr>
        <w:t>.</w:t>
      </w:r>
    </w:p>
    <w:p w14:paraId="3AB8855E" w14:textId="6D2FAED3" w:rsidR="00DE2CEA" w:rsidRDefault="0028797B" w:rsidP="0028797B">
      <w:pPr>
        <w:pStyle w:val="2"/>
        <w:rPr>
          <w:lang w:eastAsia="ko-KR"/>
        </w:rPr>
      </w:pPr>
      <w:bookmarkStart w:id="18" w:name="_Toc39849607"/>
      <w:r w:rsidRPr="0028797B">
        <w:rPr>
          <w:lang w:eastAsia="ko-KR"/>
        </w:rPr>
        <w:t>Requirements for BS capable of multi-band operation</w:t>
      </w:r>
      <w:bookmarkEnd w:id="18"/>
    </w:p>
    <w:p w14:paraId="048F6FB0" w14:textId="69A21C18" w:rsidR="00DE2CEA" w:rsidRDefault="00E816B5" w:rsidP="00DE2CEA">
      <w:pPr>
        <w:rPr>
          <w:lang w:eastAsia="ko-KR"/>
        </w:rPr>
      </w:pPr>
      <w:r w:rsidRPr="00E816B5">
        <w:rPr>
          <w:rFonts w:hint="eastAsia"/>
          <w:lang w:eastAsia="ko-KR"/>
        </w:rPr>
        <w:t>다중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커넥터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또는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다중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</w:t>
      </w:r>
      <w:r w:rsidRPr="00E816B5">
        <w:rPr>
          <w:rFonts w:hint="eastAsia"/>
          <w:lang w:eastAsia="ko-KR"/>
        </w:rPr>
        <w:t xml:space="preserve"> RIB</w:t>
      </w:r>
      <w:r w:rsidRPr="00E816B5">
        <w:rPr>
          <w:rFonts w:hint="eastAsia"/>
          <w:lang w:eastAsia="ko-KR"/>
        </w:rPr>
        <w:t>의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경우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달리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명시되지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않는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한</w:t>
      </w:r>
      <w:r w:rsidRPr="00E816B5">
        <w:rPr>
          <w:rFonts w:hint="eastAsia"/>
          <w:lang w:eastAsia="ko-KR"/>
        </w:rPr>
        <w:t xml:space="preserve"> 6, 7, 9 </w:t>
      </w:r>
      <w:r w:rsidRPr="00E816B5">
        <w:rPr>
          <w:rFonts w:hint="eastAsia"/>
          <w:lang w:eastAsia="ko-KR"/>
        </w:rPr>
        <w:t>및</w:t>
      </w:r>
      <w:r w:rsidRPr="00E816B5">
        <w:rPr>
          <w:rFonts w:hint="eastAsia"/>
          <w:lang w:eastAsia="ko-KR"/>
        </w:rPr>
        <w:t xml:space="preserve"> 10</w:t>
      </w:r>
      <w:r>
        <w:rPr>
          <w:rFonts w:hint="eastAsia"/>
          <w:lang w:eastAsia="ko-KR"/>
        </w:rPr>
        <w:t>절</w:t>
      </w:r>
      <w:r w:rsidRPr="00E816B5">
        <w:rPr>
          <w:rFonts w:hint="eastAsia"/>
          <w:lang w:eastAsia="ko-KR"/>
        </w:rPr>
        <w:t>의</w:t>
      </w:r>
      <w:r w:rsidRPr="00E816B5">
        <w:rPr>
          <w:rFonts w:hint="eastAsia"/>
          <w:lang w:eastAsia="ko-KR"/>
        </w:rPr>
        <w:t xml:space="preserve"> RF </w:t>
      </w:r>
      <w:r w:rsidRPr="00E816B5">
        <w:rPr>
          <w:rFonts w:hint="eastAsia"/>
          <w:lang w:eastAsia="ko-KR"/>
        </w:rPr>
        <w:t>요구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사항이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>각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지원되는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작동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대역에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별도로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E816B5">
        <w:rPr>
          <w:rFonts w:hint="eastAsia"/>
          <w:lang w:eastAsia="ko-KR"/>
        </w:rPr>
        <w:t>다</w:t>
      </w:r>
      <w:r w:rsidRPr="00E816B5">
        <w:rPr>
          <w:rFonts w:hint="eastAsia"/>
          <w:lang w:eastAsia="ko-KR"/>
        </w:rPr>
        <w:t>.</w:t>
      </w:r>
      <w:r w:rsidR="008874AD">
        <w:rPr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일부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사항의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경우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특정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추가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또는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제외가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하위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절에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자세히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설명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된대로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다중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대역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커넥터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및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다중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대역</w:t>
      </w:r>
      <w:r w:rsidR="008874AD" w:rsidRPr="008874AD">
        <w:rPr>
          <w:rFonts w:hint="eastAsia"/>
          <w:lang w:eastAsia="ko-KR"/>
        </w:rPr>
        <w:t xml:space="preserve"> RIB</w:t>
      </w:r>
      <w:r w:rsidR="008874AD" w:rsidRPr="008874AD">
        <w:rPr>
          <w:rFonts w:hint="eastAsia"/>
          <w:lang w:eastAsia="ko-KR"/>
        </w:rPr>
        <w:t>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적용된다고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명시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적으로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명시되어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있다</w:t>
      </w:r>
      <w:r w:rsidR="008874AD" w:rsidRPr="008874AD">
        <w:rPr>
          <w:rFonts w:hint="eastAsia"/>
          <w:lang w:eastAsia="ko-KR"/>
        </w:rPr>
        <w:t>.</w:t>
      </w:r>
      <w:r w:rsidR="00CE441A">
        <w:rPr>
          <w:lang w:eastAsia="ko-KR"/>
        </w:rPr>
        <w:t xml:space="preserve"> </w:t>
      </w:r>
      <w:r w:rsidR="007057A0" w:rsidRPr="007057A0">
        <w:rPr>
          <w:lang w:eastAsia="ko-KR"/>
        </w:rPr>
        <w:t>For BS capable of multi-band operation, various structures in terms of combinations of different transmitter and receiver implementations (multi-band or single band) with mapping of transceivers to one or more antenna connectors for BS type 1-C or TAB connectors for BS type 1-H in different ways are possible.</w:t>
      </w:r>
      <w:r w:rsidR="00BF0E0B">
        <w:rPr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다중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대역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커넥터의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경우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다중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대역에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대한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제외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또는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조항이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적용</w:t>
      </w:r>
      <w:r w:rsidR="00BF0E0B">
        <w:rPr>
          <w:rFonts w:hint="eastAsia"/>
          <w:lang w:eastAsia="ko-KR"/>
        </w:rPr>
        <w:t>된</w:t>
      </w:r>
      <w:r w:rsidR="00BF0E0B" w:rsidRPr="00BF0E0B">
        <w:rPr>
          <w:rFonts w:hint="eastAsia"/>
          <w:lang w:eastAsia="ko-KR"/>
        </w:rPr>
        <w:t>다</w:t>
      </w:r>
      <w:r w:rsidR="00BF0E0B" w:rsidRPr="00BF0E0B">
        <w:rPr>
          <w:rFonts w:hint="eastAsia"/>
          <w:lang w:eastAsia="ko-KR"/>
        </w:rPr>
        <w:t>.</w:t>
      </w:r>
      <w:r w:rsidR="00954E0D">
        <w:rPr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단일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대역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커넥터의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경우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다음이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적용</w:t>
      </w:r>
      <w:r w:rsidR="00954E0D">
        <w:rPr>
          <w:rFonts w:hint="eastAsia"/>
          <w:lang w:eastAsia="ko-KR"/>
        </w:rPr>
        <w:t>된</w:t>
      </w:r>
      <w:r w:rsidR="00954E0D" w:rsidRPr="00954E0D">
        <w:rPr>
          <w:rFonts w:hint="eastAsia"/>
          <w:lang w:eastAsia="ko-KR"/>
        </w:rPr>
        <w:t>다</w:t>
      </w:r>
      <w:r w:rsidR="00954E0D">
        <w:rPr>
          <w:lang w:eastAsia="ko-KR"/>
        </w:rPr>
        <w:t>:</w:t>
      </w:r>
    </w:p>
    <w:p w14:paraId="0B1CC36D" w14:textId="7B81739F" w:rsidR="00407979" w:rsidRDefault="00407979" w:rsidP="00B6339D">
      <w:pPr>
        <w:pStyle w:val="ab"/>
        <w:numPr>
          <w:ilvl w:val="0"/>
          <w:numId w:val="35"/>
        </w:numPr>
        <w:rPr>
          <w:lang w:eastAsia="ko-KR"/>
        </w:rPr>
      </w:pPr>
      <w:r w:rsidRPr="00407979">
        <w:rPr>
          <w:rFonts w:hint="eastAsia"/>
          <w:lang w:eastAsia="ko-KR"/>
        </w:rPr>
        <w:t>단일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대역</w:t>
      </w:r>
      <w:r w:rsidRPr="0040797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t</w:t>
      </w:r>
      <w:r>
        <w:rPr>
          <w:lang w:eastAsia="ko-KR"/>
        </w:rPr>
        <w:t>ransmitter spurious emissions(</w:t>
      </w:r>
      <w:r>
        <w:rPr>
          <w:rFonts w:hint="eastAsia"/>
          <w:lang w:eastAsia="ko-KR"/>
        </w:rPr>
        <w:t>송신기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스퓨리어스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방사</w:t>
      </w:r>
      <w:r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, </w:t>
      </w:r>
      <w:r w:rsidR="00640BEA">
        <w:rPr>
          <w:lang w:eastAsia="ko-KR"/>
        </w:rPr>
        <w:t>operating band unwanted emissions(</w:t>
      </w:r>
      <w:r w:rsidR="00640BEA">
        <w:rPr>
          <w:rFonts w:hint="eastAsia"/>
          <w:lang w:eastAsia="ko-KR"/>
        </w:rPr>
        <w:t>작동</w:t>
      </w:r>
      <w:r w:rsidR="00640BEA">
        <w:rPr>
          <w:rFonts w:hint="eastAsia"/>
          <w:lang w:eastAsia="ko-KR"/>
        </w:rPr>
        <w:t xml:space="preserve"> </w:t>
      </w:r>
      <w:r w:rsidR="00640BEA">
        <w:rPr>
          <w:rFonts w:hint="eastAsia"/>
          <w:lang w:eastAsia="ko-KR"/>
        </w:rPr>
        <w:t>대역</w:t>
      </w:r>
      <w:r w:rsidR="00640BEA">
        <w:rPr>
          <w:rFonts w:hint="eastAsia"/>
          <w:lang w:eastAsia="ko-KR"/>
        </w:rPr>
        <w:t xml:space="preserve"> </w:t>
      </w:r>
      <w:r w:rsidR="00640BEA">
        <w:rPr>
          <w:rFonts w:hint="eastAsia"/>
          <w:lang w:eastAsia="ko-KR"/>
        </w:rPr>
        <w:t>내</w:t>
      </w:r>
      <w:r w:rsidR="00640BEA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원하지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않는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방사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, ACLR, </w:t>
      </w:r>
      <w:r w:rsidR="00640BEA">
        <w:rPr>
          <w:rFonts w:hint="eastAsia"/>
          <w:lang w:eastAsia="ko-KR"/>
        </w:rPr>
        <w:t>t</w:t>
      </w:r>
      <w:r w:rsidR="00640BEA">
        <w:rPr>
          <w:lang w:eastAsia="ko-KR"/>
        </w:rPr>
        <w:t>ransmitter intermodulation(</w:t>
      </w:r>
      <w:r w:rsidRPr="00407979">
        <w:rPr>
          <w:rFonts w:hint="eastAsia"/>
          <w:lang w:eastAsia="ko-KR"/>
        </w:rPr>
        <w:t>송신기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상호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변조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및</w:t>
      </w:r>
      <w:r w:rsidRPr="00407979">
        <w:rPr>
          <w:rFonts w:hint="eastAsia"/>
          <w:lang w:eastAsia="ko-KR"/>
        </w:rPr>
        <w:t xml:space="preserve"> </w:t>
      </w:r>
      <w:r w:rsidR="00640BEA">
        <w:rPr>
          <w:lang w:eastAsia="ko-KR"/>
        </w:rPr>
        <w:t>receiver spurious emissions(</w:t>
      </w:r>
      <w:r w:rsidRPr="00407979">
        <w:rPr>
          <w:rFonts w:hint="eastAsia"/>
          <w:lang w:eastAsia="ko-KR"/>
        </w:rPr>
        <w:t>수신기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스퓨리어스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방사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요구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사항이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단일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밴드에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매핑된</w:t>
      </w:r>
      <w:r w:rsidR="00640BEA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이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커넥터에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적용</w:t>
      </w:r>
      <w:r w:rsidR="00640BEA">
        <w:rPr>
          <w:rFonts w:hint="eastAsia"/>
          <w:lang w:eastAsia="ko-KR"/>
        </w:rPr>
        <w:t>된</w:t>
      </w:r>
      <w:r w:rsidRPr="00407979">
        <w:rPr>
          <w:rFonts w:hint="eastAsia"/>
          <w:lang w:eastAsia="ko-KR"/>
        </w:rPr>
        <w:t>다</w:t>
      </w:r>
      <w:r w:rsidRPr="00407979">
        <w:rPr>
          <w:rFonts w:hint="eastAsia"/>
          <w:lang w:eastAsia="ko-KR"/>
        </w:rPr>
        <w:t>.</w:t>
      </w:r>
    </w:p>
    <w:p w14:paraId="303DA78E" w14:textId="1FE47112" w:rsidR="00B6339D" w:rsidRDefault="00B96C4F" w:rsidP="00B6339D">
      <w:pPr>
        <w:pStyle w:val="ab"/>
        <w:numPr>
          <w:ilvl w:val="0"/>
          <w:numId w:val="35"/>
        </w:numPr>
        <w:rPr>
          <w:lang w:eastAsia="ko-KR"/>
        </w:rPr>
      </w:pPr>
      <w:r w:rsidRPr="00B96C4F">
        <w:rPr>
          <w:rFonts w:hint="eastAsia"/>
          <w:lang w:eastAsia="ko-KR"/>
        </w:rPr>
        <w:t>BS</w:t>
      </w:r>
      <w:r w:rsidRPr="00B96C4F">
        <w:rPr>
          <w:rFonts w:hint="eastAsia"/>
          <w:lang w:eastAsia="ko-KR"/>
        </w:rPr>
        <w:t>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동작을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구성된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경우</w:t>
      </w:r>
      <w:r w:rsidRPr="00B96C4F">
        <w:rPr>
          <w:rFonts w:hint="eastAsia"/>
          <w:lang w:eastAsia="ko-KR"/>
        </w:rPr>
        <w:t xml:space="preserve">,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요구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사항은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동작을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구성된이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커넥터에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적용되어야</w:t>
      </w:r>
      <w:r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하며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다중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가능</w:t>
      </w:r>
      <w:r w:rsidRPr="00B96C4F">
        <w:rPr>
          <w:rFonts w:hint="eastAsia"/>
          <w:lang w:eastAsia="ko-KR"/>
        </w:rPr>
        <w:t xml:space="preserve"> BS</w:t>
      </w:r>
      <w:r w:rsidRPr="00B96C4F">
        <w:rPr>
          <w:rFonts w:hint="eastAsia"/>
          <w:lang w:eastAsia="ko-KR"/>
        </w:rPr>
        <w:t>에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배제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또는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규정은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적용되지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B96C4F">
        <w:rPr>
          <w:rFonts w:hint="eastAsia"/>
          <w:lang w:eastAsia="ko-KR"/>
        </w:rPr>
        <w:t>다</w:t>
      </w:r>
      <w:r w:rsidRPr="00B96C4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요구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사항은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작동을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구성된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커넥터에서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별도로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테스트되며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다른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모든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안테나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커넥터는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종료</w:t>
      </w:r>
      <w:r>
        <w:rPr>
          <w:rFonts w:hint="eastAsia"/>
          <w:lang w:eastAsia="ko-KR"/>
        </w:rPr>
        <w:t>된</w:t>
      </w:r>
      <w:r w:rsidRPr="00B96C4F">
        <w:rPr>
          <w:rFonts w:hint="eastAsia"/>
          <w:lang w:eastAsia="ko-KR"/>
        </w:rPr>
        <w:t>다</w:t>
      </w:r>
      <w:r w:rsidRPr="00B96C4F">
        <w:rPr>
          <w:rFonts w:hint="eastAsia"/>
          <w:lang w:eastAsia="ko-KR"/>
        </w:rPr>
        <w:t>.</w:t>
      </w:r>
    </w:p>
    <w:p w14:paraId="104CFB33" w14:textId="35A8FD00" w:rsidR="00DE2CEA" w:rsidRDefault="00AD771C" w:rsidP="00DE2CEA">
      <w:pPr>
        <w:rPr>
          <w:lang w:eastAsia="ko-KR"/>
        </w:rPr>
      </w:pPr>
      <w:r w:rsidRPr="00AD771C">
        <w:rPr>
          <w:rFonts w:hint="eastAsia"/>
          <w:lang w:eastAsia="ko-KR"/>
        </w:rPr>
        <w:lastRenderedPageBreak/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AD771C">
        <w:rPr>
          <w:rFonts w:hint="eastAsia"/>
          <w:lang w:eastAsia="ko-KR"/>
        </w:rPr>
        <w:t xml:space="preserve"> 1-H</w:t>
      </w:r>
      <w:r w:rsidRPr="00AD771C">
        <w:rPr>
          <w:rFonts w:hint="eastAsia"/>
          <w:lang w:eastAsia="ko-KR"/>
        </w:rPr>
        <w:t>는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트랜시버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어레이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경계에서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다음의</w:t>
      </w:r>
      <w:r w:rsidRPr="00AD771C">
        <w:rPr>
          <w:rFonts w:hint="eastAsia"/>
          <w:lang w:eastAsia="ko-KR"/>
        </w:rPr>
        <w:t xml:space="preserve"> TAB </w:t>
      </w:r>
      <w:r w:rsidRPr="00AD771C">
        <w:rPr>
          <w:rFonts w:hint="eastAsia"/>
          <w:lang w:eastAsia="ko-KR"/>
        </w:rPr>
        <w:t>커넥터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구현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중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하나를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사용하여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다중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작동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대역에서의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동작을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지원할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있다</w:t>
      </w:r>
      <w:r w:rsidR="00084FF5">
        <w:rPr>
          <w:lang w:eastAsia="ko-KR"/>
        </w:rPr>
        <w:t>:</w:t>
      </w:r>
    </w:p>
    <w:p w14:paraId="2EFEAAA3" w14:textId="05155FD0" w:rsidR="00084FF5" w:rsidRDefault="00084FF5" w:rsidP="00084FF5">
      <w:pPr>
        <w:pStyle w:val="ab"/>
        <w:numPr>
          <w:ilvl w:val="0"/>
          <w:numId w:val="36"/>
        </w:numPr>
        <w:rPr>
          <w:lang w:eastAsia="ko-KR"/>
        </w:rPr>
      </w:pPr>
      <w:r w:rsidRPr="00084FF5">
        <w:rPr>
          <w:rFonts w:hint="eastAsia"/>
          <w:lang w:eastAsia="ko-KR"/>
        </w:rPr>
        <w:t>모든</w:t>
      </w:r>
      <w:r w:rsidRPr="00084FF5">
        <w:rPr>
          <w:rFonts w:hint="eastAsia"/>
          <w:lang w:eastAsia="ko-KR"/>
        </w:rPr>
        <w:t xml:space="preserve"> TAB </w:t>
      </w:r>
      <w:r w:rsidRPr="00084FF5">
        <w:rPr>
          <w:rFonts w:hint="eastAsia"/>
          <w:lang w:eastAsia="ko-KR"/>
        </w:rPr>
        <w:t>커넥터는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단일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대역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커넥터</w:t>
      </w:r>
      <w:r>
        <w:rPr>
          <w:rFonts w:hint="eastAsia"/>
          <w:lang w:eastAsia="ko-KR"/>
        </w:rPr>
        <w:t>이</w:t>
      </w:r>
      <w:r w:rsidRPr="00084FF5">
        <w:rPr>
          <w:rFonts w:hint="eastAsia"/>
          <w:lang w:eastAsia="ko-KR"/>
        </w:rPr>
        <w:t>다</w:t>
      </w:r>
      <w:r w:rsidRPr="00084FF5">
        <w:rPr>
          <w:rFonts w:hint="eastAsia"/>
          <w:lang w:eastAsia="ko-KR"/>
        </w:rPr>
        <w:t>.</w:t>
      </w:r>
    </w:p>
    <w:p w14:paraId="200965C9" w14:textId="4E0D1C88" w:rsidR="001553D3" w:rsidRDefault="001553D3" w:rsidP="001553D3">
      <w:pPr>
        <w:pStyle w:val="ab"/>
        <w:numPr>
          <w:ilvl w:val="1"/>
          <w:numId w:val="36"/>
        </w:numPr>
        <w:rPr>
          <w:lang w:eastAsia="ko-KR"/>
        </w:rPr>
      </w:pPr>
      <w:r w:rsidRPr="001553D3">
        <w:rPr>
          <w:rFonts w:hint="eastAsia"/>
          <w:lang w:eastAsia="ko-KR"/>
        </w:rPr>
        <w:t>다른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다른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지원하지만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각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대역에서의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680C7A46" w14:textId="70FD0EAB" w:rsidR="001553D3" w:rsidRDefault="001553D3" w:rsidP="001553D3">
      <w:pPr>
        <w:pStyle w:val="ab"/>
        <w:numPr>
          <w:ilvl w:val="1"/>
          <w:numId w:val="36"/>
        </w:numPr>
        <w:rPr>
          <w:lang w:eastAsia="ko-KR"/>
        </w:rPr>
      </w:pP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여러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운영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대역에서의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일부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이상의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69EF4961" w14:textId="0D7387E3" w:rsidR="00084FF5" w:rsidRDefault="00084FF5" w:rsidP="00084FF5">
      <w:pPr>
        <w:pStyle w:val="ab"/>
        <w:numPr>
          <w:ilvl w:val="0"/>
          <w:numId w:val="36"/>
        </w:numPr>
        <w:rPr>
          <w:lang w:eastAsia="ko-KR"/>
        </w:rPr>
      </w:pPr>
      <w:r w:rsidRPr="00084FF5">
        <w:rPr>
          <w:rFonts w:hint="eastAsia"/>
          <w:lang w:eastAsia="ko-KR"/>
        </w:rPr>
        <w:t>모든</w:t>
      </w:r>
      <w:r w:rsidRPr="00084FF5">
        <w:rPr>
          <w:rFonts w:hint="eastAsia"/>
          <w:lang w:eastAsia="ko-KR"/>
        </w:rPr>
        <w:t xml:space="preserve"> TAB </w:t>
      </w:r>
      <w:r w:rsidRPr="00084FF5">
        <w:rPr>
          <w:rFonts w:hint="eastAsia"/>
          <w:lang w:eastAsia="ko-KR"/>
        </w:rPr>
        <w:t>커넥터는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다중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대역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커넥터</w:t>
      </w:r>
      <w:r>
        <w:rPr>
          <w:rFonts w:hint="eastAsia"/>
          <w:lang w:eastAsia="ko-KR"/>
        </w:rPr>
        <w:t>이</w:t>
      </w:r>
      <w:r w:rsidRPr="00084FF5">
        <w:rPr>
          <w:rFonts w:hint="eastAsia"/>
          <w:lang w:eastAsia="ko-KR"/>
        </w:rPr>
        <w:t>다</w:t>
      </w:r>
      <w:r w:rsidRPr="00084FF5">
        <w:rPr>
          <w:rFonts w:hint="eastAsia"/>
          <w:lang w:eastAsia="ko-KR"/>
        </w:rPr>
        <w:t>.</w:t>
      </w:r>
    </w:p>
    <w:p w14:paraId="2430B9E1" w14:textId="4B604AEA" w:rsidR="00A93D0E" w:rsidRDefault="00A93D0E" w:rsidP="00084FF5">
      <w:pPr>
        <w:pStyle w:val="ab"/>
        <w:numPr>
          <w:ilvl w:val="0"/>
          <w:numId w:val="36"/>
        </w:numPr>
        <w:rPr>
          <w:lang w:eastAsia="ko-KR"/>
        </w:rPr>
      </w:pPr>
      <w:r w:rsidRPr="00A93D0E">
        <w:rPr>
          <w:rFonts w:hint="eastAsia"/>
          <w:lang w:eastAsia="ko-KR"/>
        </w:rPr>
        <w:t>단일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세트와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다중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</w:t>
      </w:r>
      <w:r w:rsidRPr="00A93D0E">
        <w:rPr>
          <w:rFonts w:hint="eastAsia"/>
          <w:lang w:eastAsia="ko-KR"/>
        </w:rPr>
        <w:t xml:space="preserve"> TAB </w:t>
      </w:r>
      <w:r w:rsidRPr="00A93D0E">
        <w:rPr>
          <w:rFonts w:hint="eastAsia"/>
          <w:lang w:eastAsia="ko-KR"/>
        </w:rPr>
        <w:t>커넥터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세트를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조합하면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여러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작동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대역에서</w:t>
      </w:r>
      <w:r w:rsidRPr="00A93D0E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A93D0E">
        <w:rPr>
          <w:rFonts w:hint="eastAsia"/>
          <w:lang w:eastAsia="ko-KR"/>
        </w:rPr>
        <w:t xml:space="preserve"> 1-H </w:t>
      </w:r>
      <w:r w:rsidRPr="00A93D0E">
        <w:rPr>
          <w:rFonts w:hint="eastAsia"/>
          <w:lang w:eastAsia="ko-KR"/>
        </w:rPr>
        <w:t>작동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기능을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지원할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수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있다</w:t>
      </w:r>
      <w:r w:rsidRPr="00A93D0E">
        <w:rPr>
          <w:rFonts w:hint="eastAsia"/>
          <w:lang w:eastAsia="ko-KR"/>
        </w:rPr>
        <w:t>.</w:t>
      </w:r>
    </w:p>
    <w:p w14:paraId="5E54F69E" w14:textId="165F2D7C" w:rsidR="00DE2CEA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>달리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명시되지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않는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 xml:space="preserve">,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지정된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모든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C609FB9" w14:textId="2A591610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커넥터에서만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36B03B68" w14:textId="33A501AA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동일한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조합을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커넥터에서만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C3D9373" w14:textId="35DF64F3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모두에서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FFS</w:t>
      </w:r>
      <w:r w:rsidRPr="001553D3"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사양의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현재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릴리스에서는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다루지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6307F50" w14:textId="0313A625" w:rsidR="00205311" w:rsidRDefault="00205311" w:rsidP="00DE2CEA">
      <w:pPr>
        <w:rPr>
          <w:lang w:eastAsia="ko-KR"/>
        </w:rPr>
      </w:pPr>
      <w:r w:rsidRPr="00205311">
        <w:rPr>
          <w:rFonts w:hint="eastAsia"/>
          <w:lang w:eastAsia="ko-KR"/>
        </w:rPr>
        <w:t xml:space="preserve">TAB </w:t>
      </w:r>
      <w:r w:rsidRPr="00205311">
        <w:rPr>
          <w:rFonts w:hint="eastAsia"/>
          <w:lang w:eastAsia="ko-KR"/>
        </w:rPr>
        <w:t>커넥터</w:t>
      </w:r>
      <w:r w:rsidRPr="00205311">
        <w:rPr>
          <w:rFonts w:hint="eastAsia"/>
          <w:lang w:eastAsia="ko-KR"/>
        </w:rPr>
        <w:t xml:space="preserve"> TX </w:t>
      </w:r>
      <w:r w:rsidRPr="00205311">
        <w:rPr>
          <w:rFonts w:hint="eastAsia"/>
          <w:lang w:eastAsia="ko-KR"/>
        </w:rPr>
        <w:t>최소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그룹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또는</w:t>
      </w:r>
      <w:r w:rsidRPr="00205311">
        <w:rPr>
          <w:rFonts w:hint="eastAsia"/>
          <w:lang w:eastAsia="ko-KR"/>
        </w:rPr>
        <w:t xml:space="preserve"> TAB </w:t>
      </w:r>
      <w:r w:rsidRPr="00205311">
        <w:rPr>
          <w:rFonts w:hint="eastAsia"/>
          <w:lang w:eastAsia="ko-KR"/>
        </w:rPr>
        <w:t>커넥터</w:t>
      </w:r>
      <w:r w:rsidRPr="00205311">
        <w:rPr>
          <w:rFonts w:hint="eastAsia"/>
          <w:lang w:eastAsia="ko-KR"/>
        </w:rPr>
        <w:t xml:space="preserve"> RX </w:t>
      </w:r>
      <w:r w:rsidRPr="00205311">
        <w:rPr>
          <w:rFonts w:hint="eastAsia"/>
          <w:lang w:eastAsia="ko-KR"/>
        </w:rPr>
        <w:t>최소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그룹에서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모두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동일한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작동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조합을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지원하지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않는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다중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커넥터가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작동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대역을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지원하는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경우</w:t>
      </w:r>
      <w:r w:rsidRPr="00205311">
        <w:rPr>
          <w:rFonts w:hint="eastAsia"/>
          <w:lang w:eastAsia="ko-KR"/>
        </w:rPr>
        <w:t xml:space="preserve"> FFS</w:t>
      </w:r>
      <w:r w:rsidRPr="00205311">
        <w:rPr>
          <w:rFonts w:hint="eastAsia"/>
          <w:lang w:eastAsia="ko-KR"/>
        </w:rPr>
        <w:t>이며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본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릴리스에서는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다루지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는다</w:t>
      </w:r>
      <w:r w:rsidRPr="00205311">
        <w:rPr>
          <w:rFonts w:hint="eastAsia"/>
          <w:lang w:eastAsia="ko-KR"/>
        </w:rPr>
        <w:t>.</w:t>
      </w:r>
    </w:p>
    <w:p w14:paraId="23D9862D" w14:textId="02BD6A15" w:rsidR="00783A58" w:rsidRDefault="00783A58" w:rsidP="00DE2CEA">
      <w:pPr>
        <w:rPr>
          <w:lang w:eastAsia="ko-KR"/>
        </w:rPr>
      </w:pPr>
      <w:r w:rsidRPr="00783A58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783A58">
        <w:rPr>
          <w:rFonts w:hint="eastAsia"/>
          <w:lang w:eastAsia="ko-KR"/>
        </w:rPr>
        <w:t xml:space="preserve"> 1-O</w:t>
      </w:r>
      <w:r w:rsidRPr="00783A58">
        <w:rPr>
          <w:rFonts w:hint="eastAsia"/>
          <w:lang w:eastAsia="ko-KR"/>
        </w:rPr>
        <w:t>는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방사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인터페이스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경계에서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다음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구현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중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하나를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사용하여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여러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작동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대역에서의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작동을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지원할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수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있다</w:t>
      </w:r>
      <w:r w:rsidR="003D1D6E">
        <w:rPr>
          <w:lang w:eastAsia="ko-KR"/>
        </w:rPr>
        <w:t>:</w:t>
      </w:r>
    </w:p>
    <w:p w14:paraId="379B4FDE" w14:textId="58721BC0" w:rsidR="004567CB" w:rsidRDefault="004567CB" w:rsidP="005030C9">
      <w:pPr>
        <w:pStyle w:val="ab"/>
        <w:numPr>
          <w:ilvl w:val="0"/>
          <w:numId w:val="37"/>
        </w:numPr>
        <w:rPr>
          <w:lang w:eastAsia="ko-KR"/>
        </w:rPr>
      </w:pPr>
      <w:r w:rsidRPr="004567CB">
        <w:rPr>
          <w:rFonts w:hint="eastAsia"/>
          <w:lang w:eastAsia="ko-KR"/>
        </w:rPr>
        <w:t>모든</w:t>
      </w:r>
      <w:r w:rsidRPr="004567CB">
        <w:rPr>
          <w:rFonts w:hint="eastAsia"/>
          <w:lang w:eastAsia="ko-KR"/>
        </w:rPr>
        <w:t xml:space="preserve"> RIB</w:t>
      </w:r>
      <w:r w:rsidRPr="004567CB">
        <w:rPr>
          <w:rFonts w:hint="eastAsia"/>
          <w:lang w:eastAsia="ko-KR"/>
        </w:rPr>
        <w:t>는</w:t>
      </w:r>
      <w:r w:rsidRPr="004567CB">
        <w:rPr>
          <w:rFonts w:hint="eastAsia"/>
          <w:lang w:eastAsia="ko-KR"/>
        </w:rPr>
        <w:t xml:space="preserve"> </w:t>
      </w:r>
      <w:r w:rsidRPr="004567CB">
        <w:rPr>
          <w:rFonts w:hint="eastAsia"/>
          <w:lang w:eastAsia="ko-KR"/>
        </w:rPr>
        <w:t>단일</w:t>
      </w:r>
      <w:r w:rsidRPr="004567CB">
        <w:rPr>
          <w:rFonts w:hint="eastAsia"/>
          <w:lang w:eastAsia="ko-KR"/>
        </w:rPr>
        <w:t xml:space="preserve"> </w:t>
      </w:r>
      <w:r w:rsidRPr="004567CB">
        <w:rPr>
          <w:rFonts w:hint="eastAsia"/>
          <w:lang w:eastAsia="ko-KR"/>
        </w:rPr>
        <w:t>대역</w:t>
      </w:r>
      <w:r w:rsidRPr="004567CB">
        <w:rPr>
          <w:rFonts w:hint="eastAsia"/>
          <w:lang w:eastAsia="ko-KR"/>
        </w:rPr>
        <w:t xml:space="preserve"> RIB</w:t>
      </w:r>
      <w:r>
        <w:rPr>
          <w:rFonts w:hint="eastAsia"/>
          <w:lang w:eastAsia="ko-KR"/>
        </w:rPr>
        <w:t>이</w:t>
      </w:r>
      <w:r w:rsidRPr="004567CB">
        <w:rPr>
          <w:rFonts w:hint="eastAsia"/>
          <w:lang w:eastAsia="ko-KR"/>
        </w:rPr>
        <w:t>다</w:t>
      </w:r>
      <w:r w:rsidRPr="004567CB">
        <w:rPr>
          <w:rFonts w:hint="eastAsia"/>
          <w:lang w:eastAsia="ko-KR"/>
        </w:rPr>
        <w:t>.</w:t>
      </w:r>
    </w:p>
    <w:p w14:paraId="2C9F88D1" w14:textId="75BEA7C0" w:rsidR="005030C9" w:rsidRDefault="005030C9" w:rsidP="005030C9">
      <w:pPr>
        <w:pStyle w:val="ab"/>
        <w:numPr>
          <w:ilvl w:val="0"/>
          <w:numId w:val="37"/>
        </w:numPr>
        <w:rPr>
          <w:lang w:eastAsia="ko-KR"/>
        </w:rPr>
      </w:pPr>
      <w:r w:rsidRPr="005030C9">
        <w:rPr>
          <w:rFonts w:hint="eastAsia"/>
          <w:lang w:eastAsia="ko-KR"/>
        </w:rPr>
        <w:t>모든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는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다중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>
        <w:rPr>
          <w:rFonts w:hint="eastAsia"/>
          <w:lang w:eastAsia="ko-KR"/>
        </w:rPr>
        <w:t>이</w:t>
      </w:r>
      <w:r w:rsidRPr="005030C9">
        <w:rPr>
          <w:rFonts w:hint="eastAsia"/>
          <w:lang w:eastAsia="ko-KR"/>
        </w:rPr>
        <w:t>다</w:t>
      </w:r>
      <w:r w:rsidRPr="005030C9">
        <w:rPr>
          <w:rFonts w:hint="eastAsia"/>
          <w:lang w:eastAsia="ko-KR"/>
        </w:rPr>
        <w:t>.</w:t>
      </w:r>
    </w:p>
    <w:p w14:paraId="2E36620B" w14:textId="76DBC4EB" w:rsidR="005030C9" w:rsidRDefault="005030C9" w:rsidP="005030C9">
      <w:pPr>
        <w:pStyle w:val="ab"/>
        <w:numPr>
          <w:ilvl w:val="0"/>
          <w:numId w:val="37"/>
        </w:numPr>
        <w:rPr>
          <w:lang w:eastAsia="ko-KR"/>
        </w:rPr>
      </w:pPr>
      <w:r w:rsidRPr="005030C9">
        <w:rPr>
          <w:rFonts w:hint="eastAsia"/>
          <w:lang w:eastAsia="ko-KR"/>
        </w:rPr>
        <w:t>단일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와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다중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의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조합은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여러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작동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대역에서</w:t>
      </w:r>
      <w:r w:rsidRPr="005030C9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5030C9">
        <w:rPr>
          <w:rFonts w:hint="eastAsia"/>
          <w:lang w:eastAsia="ko-KR"/>
        </w:rPr>
        <w:t xml:space="preserve"> 1-O </w:t>
      </w:r>
      <w:r w:rsidRPr="005030C9">
        <w:rPr>
          <w:rFonts w:hint="eastAsia"/>
          <w:lang w:eastAsia="ko-KR"/>
        </w:rPr>
        <w:t>작동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기능을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5030C9">
        <w:rPr>
          <w:rFonts w:hint="eastAsia"/>
          <w:lang w:eastAsia="ko-KR"/>
        </w:rPr>
        <w:t>다</w:t>
      </w:r>
      <w:r w:rsidRPr="005030C9">
        <w:rPr>
          <w:rFonts w:hint="eastAsia"/>
          <w:lang w:eastAsia="ko-KR"/>
        </w:rPr>
        <w:t>.</w:t>
      </w:r>
    </w:p>
    <w:p w14:paraId="3BA079D4" w14:textId="0B91168F" w:rsidR="00DE2CEA" w:rsidRDefault="00157032" w:rsidP="00DE2CEA">
      <w:pPr>
        <w:rPr>
          <w:lang w:eastAsia="ko-KR"/>
        </w:rPr>
      </w:pPr>
      <w:r w:rsidRPr="00157032">
        <w:rPr>
          <w:rFonts w:hint="eastAsia"/>
          <w:lang w:eastAsia="ko-KR"/>
        </w:rPr>
        <w:lastRenderedPageBreak/>
        <w:t>TDD</w:t>
      </w:r>
      <w:r w:rsidRPr="00157032">
        <w:rPr>
          <w:rFonts w:hint="eastAsia"/>
          <w:lang w:eastAsia="ko-KR"/>
        </w:rPr>
        <w:t>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대한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대역을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지원하는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커넥터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RIB</w:t>
      </w:r>
      <w:r w:rsidRPr="00157032">
        <w:rPr>
          <w:rFonts w:hint="eastAsia"/>
          <w:lang w:eastAsia="ko-KR"/>
        </w:rPr>
        <w:t>의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경우</w:t>
      </w:r>
      <w:r w:rsidRPr="00157032">
        <w:rPr>
          <w:rFonts w:hint="eastAsia"/>
          <w:lang w:eastAsia="ko-KR"/>
        </w:rPr>
        <w:t xml:space="preserve">, </w:t>
      </w:r>
      <w:r w:rsidRPr="00157032">
        <w:rPr>
          <w:rFonts w:hint="eastAsia"/>
          <w:lang w:eastAsia="ko-KR"/>
        </w:rPr>
        <w:t>본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명세서의</w:t>
      </w:r>
      <w:r w:rsidRPr="00157032">
        <w:rPr>
          <w:rFonts w:hint="eastAsia"/>
          <w:lang w:eastAsia="ko-KR"/>
        </w:rPr>
        <w:t xml:space="preserve"> RF </w:t>
      </w:r>
      <w:r w:rsidRPr="00157032">
        <w:rPr>
          <w:rFonts w:hint="eastAsia"/>
          <w:lang w:eastAsia="ko-KR"/>
        </w:rPr>
        <w:t>요구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사항은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대역간에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동시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업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링크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링크가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발생하지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않는다고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가정한다</w:t>
      </w:r>
      <w:r w:rsidRPr="00157032">
        <w:rPr>
          <w:rFonts w:hint="eastAsia"/>
          <w:lang w:eastAsia="ko-KR"/>
        </w:rPr>
        <w:t>.</w:t>
      </w:r>
    </w:p>
    <w:p w14:paraId="581B3202" w14:textId="6DFB97CE" w:rsidR="00157032" w:rsidRDefault="00157032" w:rsidP="00DE2CEA">
      <w:pPr>
        <w:rPr>
          <w:lang w:eastAsia="ko-KR"/>
        </w:rPr>
      </w:pPr>
      <w:r w:rsidRPr="00157032">
        <w:rPr>
          <w:rFonts w:hint="eastAsia"/>
          <w:lang w:eastAsia="ko-KR"/>
        </w:rPr>
        <w:t xml:space="preserve">FDD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TDD </w:t>
      </w:r>
      <w:r w:rsidRPr="00157032">
        <w:rPr>
          <w:rFonts w:hint="eastAsia"/>
          <w:lang w:eastAsia="ko-KR"/>
        </w:rPr>
        <w:t>모두에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대역을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지원하는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커넥터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RIB</w:t>
      </w:r>
      <w:r w:rsidRPr="00157032">
        <w:rPr>
          <w:rFonts w:hint="eastAsia"/>
          <w:lang w:eastAsia="ko-KR"/>
        </w:rPr>
        <w:t>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대한</w:t>
      </w:r>
      <w:r w:rsidRPr="00157032">
        <w:rPr>
          <w:rFonts w:hint="eastAsia"/>
          <w:lang w:eastAsia="ko-KR"/>
        </w:rPr>
        <w:t xml:space="preserve"> RF </w:t>
      </w:r>
      <w:r w:rsidRPr="00157032">
        <w:rPr>
          <w:rFonts w:hint="eastAsia"/>
          <w:lang w:eastAsia="ko-KR"/>
        </w:rPr>
        <w:t>요구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사항은</w:t>
      </w:r>
      <w:r w:rsidRPr="00157032">
        <w:rPr>
          <w:rFonts w:hint="eastAsia"/>
          <w:lang w:eastAsia="ko-KR"/>
        </w:rPr>
        <w:t xml:space="preserve"> FFS</w:t>
      </w:r>
      <w:r w:rsidRPr="00157032"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사양의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현재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릴리스에서는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다루지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157032">
        <w:rPr>
          <w:rFonts w:hint="eastAsia"/>
          <w:lang w:eastAsia="ko-KR"/>
        </w:rPr>
        <w:t>다</w:t>
      </w:r>
      <w:r w:rsidRPr="00157032">
        <w:rPr>
          <w:rFonts w:hint="eastAsia"/>
          <w:lang w:eastAsia="ko-KR"/>
        </w:rPr>
        <w:t>.</w:t>
      </w:r>
    </w:p>
    <w:p w14:paraId="67FBADE6" w14:textId="09BCDE50" w:rsidR="00A81DA7" w:rsidRDefault="00A81DA7" w:rsidP="00A81DA7">
      <w:pPr>
        <w:pStyle w:val="2"/>
        <w:rPr>
          <w:lang w:eastAsia="ko-KR"/>
        </w:rPr>
      </w:pPr>
      <w:bookmarkStart w:id="19" w:name="_Toc39849608"/>
      <w:r w:rsidRPr="00A81DA7">
        <w:rPr>
          <w:lang w:eastAsia="ko-KR"/>
        </w:rPr>
        <w:t>OTA co-location with other base stations</w:t>
      </w:r>
      <w:bookmarkEnd w:id="19"/>
    </w:p>
    <w:p w14:paraId="28EC2419" w14:textId="13C432D1" w:rsidR="00DE2CEA" w:rsidRDefault="00F71B80" w:rsidP="00DE2CEA">
      <w:pPr>
        <w:rPr>
          <w:lang w:eastAsia="ko-KR"/>
        </w:rPr>
      </w:pPr>
      <w:r>
        <w:rPr>
          <w:lang w:eastAsia="ko-KR"/>
        </w:rPr>
        <w:t>Co-location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요구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사항은</w:t>
      </w:r>
      <w:r w:rsidRPr="00F71B80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F71B80">
        <w:rPr>
          <w:rFonts w:hint="eastAsia"/>
          <w:lang w:eastAsia="ko-KR"/>
        </w:rPr>
        <w:t xml:space="preserve"> 1-O</w:t>
      </w:r>
      <w:r w:rsidRPr="00F71B80">
        <w:rPr>
          <w:rFonts w:hint="eastAsia"/>
          <w:lang w:eastAsia="ko-KR"/>
        </w:rPr>
        <w:t>가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동일한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기지국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클래스의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다른</w:t>
      </w:r>
      <w:r w:rsidRPr="00F71B80">
        <w:rPr>
          <w:rFonts w:hint="eastAsia"/>
          <w:lang w:eastAsia="ko-KR"/>
        </w:rPr>
        <w:t xml:space="preserve"> BS</w:t>
      </w:r>
      <w:r w:rsidRPr="00F71B80">
        <w:rPr>
          <w:rFonts w:hint="eastAsia"/>
          <w:lang w:eastAsia="ko-KR"/>
        </w:rPr>
        <w:t>와</w:t>
      </w:r>
      <w:r w:rsidRPr="00F71B8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F71B80">
        <w:rPr>
          <w:rFonts w:hint="eastAsia"/>
          <w:lang w:eastAsia="ko-KR"/>
        </w:rPr>
        <w:t>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것으로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가정하여</w:t>
      </w:r>
      <w:r w:rsidRPr="00F71B80">
        <w:rPr>
          <w:rFonts w:hint="eastAsia"/>
          <w:lang w:eastAsia="ko-KR"/>
        </w:rPr>
        <w:t xml:space="preserve">, </w:t>
      </w:r>
      <w:r w:rsidRPr="00F71B80">
        <w:rPr>
          <w:rFonts w:hint="eastAsia"/>
          <w:lang w:eastAsia="ko-KR"/>
        </w:rPr>
        <w:t>공존된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두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시스템이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서로에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대해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최소한의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열화로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동작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할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것을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기초로</w:t>
      </w:r>
      <w:r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요건이다</w:t>
      </w:r>
      <w:r w:rsidRPr="00F71B80">
        <w:rPr>
          <w:rFonts w:hint="eastAsia"/>
          <w:lang w:eastAsia="ko-KR"/>
        </w:rPr>
        <w:t>.</w:t>
      </w:r>
    </w:p>
    <w:p w14:paraId="68DE45A7" w14:textId="2322091E" w:rsidR="00E06AA8" w:rsidRDefault="00E06AA8" w:rsidP="00DE2CEA">
      <w:pPr>
        <w:rPr>
          <w:lang w:eastAsia="ko-KR"/>
        </w:rPr>
      </w:pPr>
      <w:r w:rsidRPr="00E06AA8">
        <w:rPr>
          <w:rFonts w:hint="eastAsia"/>
          <w:lang w:eastAsia="ko-KR"/>
        </w:rPr>
        <w:t>불필요한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방출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및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대역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외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차단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공존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요건은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선언에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따른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선택적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요건이다</w:t>
      </w:r>
      <w:r w:rsidRPr="00E06AA8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06AA8">
        <w:rPr>
          <w:rFonts w:hint="eastAsia"/>
          <w:lang w:eastAsia="ko-KR"/>
        </w:rPr>
        <w:t xml:space="preserve">TX OFF </w:t>
      </w:r>
      <w:r w:rsidRPr="00E06AA8">
        <w:rPr>
          <w:rFonts w:hint="eastAsia"/>
          <w:lang w:eastAsia="ko-KR"/>
        </w:rPr>
        <w:t>및</w:t>
      </w:r>
      <w:r w:rsidRPr="00E06AA8">
        <w:rPr>
          <w:rFonts w:hint="eastAsia"/>
          <w:lang w:eastAsia="ko-KR"/>
        </w:rPr>
        <w:t xml:space="preserve"> TX IMD</w:t>
      </w:r>
      <w:r w:rsidRPr="00E06AA8">
        <w:rPr>
          <w:rFonts w:hint="eastAsia"/>
          <w:lang w:eastAsia="ko-KR"/>
        </w:rPr>
        <w:t>는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필수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요구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사항이며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모든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간섭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사례의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최악의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시나리오를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나타내므로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공존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요구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사항의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형태를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갖</w:t>
      </w:r>
      <w:r>
        <w:rPr>
          <w:rFonts w:hint="eastAsia"/>
          <w:lang w:eastAsia="ko-KR"/>
        </w:rPr>
        <w:t>는</w:t>
      </w:r>
      <w:r w:rsidRPr="00E06AA8">
        <w:rPr>
          <w:rFonts w:hint="eastAsia"/>
          <w:lang w:eastAsia="ko-KR"/>
        </w:rPr>
        <w:t>다</w:t>
      </w:r>
      <w:r w:rsidRPr="00E06AA8">
        <w:rPr>
          <w:rFonts w:hint="eastAsia"/>
          <w:lang w:eastAsia="ko-KR"/>
        </w:rPr>
        <w:t>.</w:t>
      </w:r>
    </w:p>
    <w:p w14:paraId="6BC48D7A" w14:textId="06754673" w:rsidR="00DD26C3" w:rsidRDefault="00DD26C3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DD26C3">
        <w:rPr>
          <w:rFonts w:hint="eastAsia"/>
          <w:lang w:eastAsia="ko-KR"/>
        </w:rPr>
        <w:t>스퓨리어스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방출을</w:t>
      </w:r>
      <w:r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위한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원치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않는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방출의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낮은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수준과</w:t>
      </w:r>
      <w:r w:rsidRPr="00DD26C3">
        <w:rPr>
          <w:rFonts w:hint="eastAsia"/>
          <w:lang w:eastAsia="ko-KR"/>
        </w:rPr>
        <w:t xml:space="preserve"> TX OFF </w:t>
      </w:r>
      <w:r w:rsidRPr="00DD26C3">
        <w:rPr>
          <w:rFonts w:hint="eastAsia"/>
          <w:lang w:eastAsia="ko-KR"/>
        </w:rPr>
        <w:t>수준의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공동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위치는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적합성을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나타내는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가장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적합한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>이</w:t>
      </w:r>
      <w:r w:rsidRPr="00DD26C3">
        <w:rPr>
          <w:rFonts w:hint="eastAsia"/>
          <w:lang w:eastAsia="ko-KR"/>
        </w:rPr>
        <w:t>다</w:t>
      </w:r>
      <w:r w:rsidRPr="00DD26C3">
        <w:rPr>
          <w:rFonts w:hint="eastAsia"/>
          <w:lang w:eastAsia="ko-KR"/>
        </w:rPr>
        <w:t>.</w:t>
      </w:r>
    </w:p>
    <w:p w14:paraId="5C1C4BA5" w14:textId="34616F7E" w:rsidR="00DD26C3" w:rsidRDefault="00DD26C3" w:rsidP="00DE2CEA">
      <w:pPr>
        <w:rPr>
          <w:lang w:eastAsia="ko-KR"/>
        </w:rPr>
      </w:pPr>
      <w:r w:rsidRPr="00DD26C3">
        <w:rPr>
          <w:rFonts w:hint="eastAsia"/>
          <w:lang w:eastAsia="ko-KR"/>
        </w:rPr>
        <w:t>동일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기준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안테나는</w:t>
      </w:r>
      <w:r w:rsidRPr="00DD26C3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DD26C3">
        <w:rPr>
          <w:rFonts w:hint="eastAsia"/>
          <w:lang w:eastAsia="ko-KR"/>
        </w:rPr>
        <w:t xml:space="preserve"> 1-O</w:t>
      </w:r>
      <w:r w:rsidRPr="00DD26C3">
        <w:rPr>
          <w:rFonts w:hint="eastAsia"/>
          <w:lang w:eastAsia="ko-KR"/>
        </w:rPr>
        <w:t>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복합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안테나와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공칭</w:t>
      </w:r>
      <w:r w:rsidRPr="00DD26C3">
        <w:rPr>
          <w:rFonts w:hint="eastAsia"/>
          <w:lang w:eastAsia="ko-KR"/>
        </w:rPr>
        <w:t xml:space="preserve"> 65 </w:t>
      </w:r>
      <w:r w:rsidRPr="00DD26C3">
        <w:rPr>
          <w:rFonts w:hint="eastAsia"/>
          <w:lang w:eastAsia="ko-KR"/>
        </w:rPr>
        <w:t>°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수평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파장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빔폭</w:t>
      </w:r>
      <w:r w:rsidR="00AB1983">
        <w:rPr>
          <w:rFonts w:hint="eastAsia"/>
          <w:lang w:eastAsia="ko-KR"/>
        </w:rPr>
        <w:t>(</w:t>
      </w:r>
      <w:r w:rsidR="00AB1983">
        <w:rPr>
          <w:lang w:eastAsia="ko-KR"/>
        </w:rPr>
        <w:t>3</w:t>
      </w:r>
      <w:r w:rsidR="00AB1983">
        <w:rPr>
          <w:rFonts w:hint="eastAsia"/>
          <w:lang w:eastAsia="ko-KR"/>
        </w:rPr>
        <w:t>섹터</w:t>
      </w:r>
      <w:r w:rsidR="00AB1983">
        <w:rPr>
          <w:rFonts w:hint="eastAsia"/>
          <w:lang w:eastAsia="ko-KR"/>
        </w:rPr>
        <w:t xml:space="preserve"> </w:t>
      </w:r>
      <w:r w:rsidR="00AB1983">
        <w:rPr>
          <w:rFonts w:hint="eastAsia"/>
          <w:lang w:eastAsia="ko-KR"/>
        </w:rPr>
        <w:t>배포에</w:t>
      </w:r>
      <w:r w:rsidR="00AB1983">
        <w:rPr>
          <w:rFonts w:hint="eastAsia"/>
          <w:lang w:eastAsia="ko-KR"/>
        </w:rPr>
        <w:t xml:space="preserve"> </w:t>
      </w:r>
      <w:r w:rsidR="00AB1983">
        <w:rPr>
          <w:rFonts w:hint="eastAsia"/>
          <w:lang w:eastAsia="ko-KR"/>
        </w:rPr>
        <w:t>적합</w:t>
      </w:r>
      <w:r w:rsidR="00AB1983">
        <w:rPr>
          <w:rFonts w:hint="eastAsia"/>
          <w:lang w:eastAsia="ko-KR"/>
        </w:rPr>
        <w:t>)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및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그림</w:t>
      </w:r>
      <w:r w:rsidRPr="00DD26C3">
        <w:rPr>
          <w:rFonts w:hint="eastAsia"/>
          <w:lang w:eastAsia="ko-KR"/>
        </w:rPr>
        <w:t xml:space="preserve"> 4.9-1</w:t>
      </w:r>
      <w:r w:rsidRPr="00DD26C3">
        <w:rPr>
          <w:rFonts w:hint="eastAsia"/>
          <w:lang w:eastAsia="ko-KR"/>
        </w:rPr>
        <w:t>과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같이</w:t>
      </w:r>
      <w:r w:rsidRPr="00DD26C3">
        <w:rPr>
          <w:rFonts w:hint="eastAsia"/>
          <w:lang w:eastAsia="ko-KR"/>
        </w:rPr>
        <w:t xml:space="preserve"> BS </w:t>
      </w:r>
      <w:r w:rsidR="00AB1983">
        <w:rPr>
          <w:rFonts w:hint="eastAsia"/>
          <w:lang w:eastAsia="ko-KR"/>
        </w:rPr>
        <w:t>t</w:t>
      </w:r>
      <w:r w:rsidR="00AB1983">
        <w:rPr>
          <w:lang w:eastAsia="ko-KR"/>
        </w:rPr>
        <w:t>ype</w:t>
      </w:r>
      <w:r w:rsidRPr="00DD26C3">
        <w:rPr>
          <w:rFonts w:hint="eastAsia"/>
          <w:lang w:eastAsia="ko-KR"/>
        </w:rPr>
        <w:t xml:space="preserve"> 1-O</w:t>
      </w:r>
      <w:r w:rsidRPr="00DD26C3">
        <w:rPr>
          <w:rFonts w:hint="eastAsia"/>
          <w:lang w:eastAsia="ko-KR"/>
        </w:rPr>
        <w:t>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가장자리에서</w:t>
      </w:r>
      <w:r w:rsidRPr="00DD26C3">
        <w:rPr>
          <w:rFonts w:hint="eastAsia"/>
          <w:lang w:eastAsia="ko-KR"/>
        </w:rPr>
        <w:t xml:space="preserve"> d </w:t>
      </w:r>
      <w:r w:rsidRPr="00DD26C3">
        <w:rPr>
          <w:rFonts w:hint="eastAsia"/>
          <w:lang w:eastAsia="ko-KR"/>
        </w:rPr>
        <w:t>거리에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배치</w:t>
      </w:r>
      <w:r w:rsidR="00AB1983">
        <w:rPr>
          <w:rFonts w:hint="eastAsia"/>
          <w:lang w:eastAsia="ko-KR"/>
        </w:rPr>
        <w:t>된</w:t>
      </w:r>
      <w:r w:rsidRPr="00DD26C3">
        <w:rPr>
          <w:rFonts w:hint="eastAsia"/>
          <w:lang w:eastAsia="ko-KR"/>
        </w:rPr>
        <w:t>다</w:t>
      </w:r>
      <w:r w:rsidRPr="00DD26C3">
        <w:rPr>
          <w:rFonts w:hint="eastAsia"/>
          <w:lang w:eastAsia="ko-KR"/>
        </w:rPr>
        <w:t>.</w:t>
      </w:r>
    </w:p>
    <w:p w14:paraId="18FF0014" w14:textId="054C03E6" w:rsidR="001C4ECB" w:rsidRDefault="001C4ECB" w:rsidP="001C4ECB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3A74F777" wp14:editId="4515C6A0">
            <wp:extent cx="4807791" cy="29101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675" cy="291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E463A" w14:textId="1D7CD979" w:rsidR="001C4ECB" w:rsidRPr="001C4ECB" w:rsidRDefault="001C4ECB" w:rsidP="001C4ECB">
      <w:pPr>
        <w:jc w:val="center"/>
        <w:rPr>
          <w:b/>
          <w:bCs/>
          <w:lang w:eastAsia="ko-KR"/>
        </w:rPr>
      </w:pPr>
      <w:r w:rsidRPr="001C4ECB">
        <w:rPr>
          <w:b/>
          <w:bCs/>
          <w:lang w:eastAsia="ko-KR"/>
        </w:rPr>
        <w:t>Figure 4.9-1: Illustration of BS type 1-O enclosure and co-location reference antenna</w:t>
      </w:r>
    </w:p>
    <w:p w14:paraId="37BB8E53" w14:textId="20E44D2D" w:rsidR="00DE2CEA" w:rsidRDefault="003E5A20" w:rsidP="00DE2CEA">
      <w:pPr>
        <w:rPr>
          <w:lang w:eastAsia="ko-KR"/>
        </w:rPr>
      </w:pPr>
      <w:r w:rsidRPr="003E5A20">
        <w:rPr>
          <w:rFonts w:hint="eastAsia"/>
          <w:lang w:eastAsia="ko-KR"/>
        </w:rPr>
        <w:lastRenderedPageBreak/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3E5A20">
        <w:rPr>
          <w:rFonts w:hint="eastAsia"/>
          <w:lang w:eastAsia="ko-KR"/>
        </w:rPr>
        <w:t xml:space="preserve"> 1-O</w:t>
      </w:r>
      <w:r w:rsidRPr="003E5A20">
        <w:rPr>
          <w:rFonts w:hint="eastAsia"/>
          <w:lang w:eastAsia="ko-KR"/>
        </w:rPr>
        <w:t>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동일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위치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안테나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사이의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에지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간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분리</w:t>
      </w:r>
      <w:r w:rsidRPr="003E5A20">
        <w:rPr>
          <w:rFonts w:hint="eastAsia"/>
          <w:lang w:eastAsia="ko-KR"/>
        </w:rPr>
        <w:t xml:space="preserve"> d</w:t>
      </w:r>
      <w:r w:rsidRPr="003E5A20">
        <w:rPr>
          <w:rFonts w:hint="eastAsia"/>
          <w:lang w:eastAsia="ko-KR"/>
        </w:rPr>
        <w:t>는</w:t>
      </w:r>
      <w:r w:rsidRPr="003E5A20">
        <w:rPr>
          <w:rFonts w:hint="eastAsia"/>
          <w:lang w:eastAsia="ko-KR"/>
        </w:rPr>
        <w:t xml:space="preserve"> 0.1m</w:t>
      </w:r>
      <w:r w:rsidRPr="003E5A20">
        <w:rPr>
          <w:rFonts w:hint="eastAsia"/>
          <w:lang w:eastAsia="ko-KR"/>
        </w:rPr>
        <w:t>로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설정되어야</w:t>
      </w:r>
      <w:r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한다</w:t>
      </w:r>
      <w:r w:rsidRPr="003E5A20">
        <w:rPr>
          <w:rFonts w:hint="eastAsia"/>
          <w:lang w:eastAsia="ko-KR"/>
        </w:rPr>
        <w:t>.</w:t>
      </w:r>
    </w:p>
    <w:p w14:paraId="71718738" w14:textId="3EEF1CE2" w:rsidR="003E5A20" w:rsidRDefault="003E5A20" w:rsidP="00DE2CEA">
      <w:pPr>
        <w:rPr>
          <w:lang w:eastAsia="ko-KR"/>
        </w:rPr>
      </w:pPr>
      <w:r w:rsidRPr="003E5A20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3E5A20">
        <w:rPr>
          <w:rFonts w:hint="eastAsia"/>
          <w:lang w:eastAsia="ko-KR"/>
        </w:rPr>
        <w:t xml:space="preserve"> 1-O</w:t>
      </w:r>
      <w:r w:rsidRPr="003E5A20">
        <w:rPr>
          <w:rFonts w:hint="eastAsia"/>
          <w:lang w:eastAsia="ko-KR"/>
        </w:rPr>
        <w:t>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동일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위치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안테나는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그림</w:t>
      </w:r>
      <w:r w:rsidRPr="003E5A20">
        <w:rPr>
          <w:rFonts w:hint="eastAsia"/>
          <w:lang w:eastAsia="ko-KR"/>
        </w:rPr>
        <w:t xml:space="preserve"> 4.9-1</w:t>
      </w:r>
      <w:r w:rsidRPr="003E5A20">
        <w:rPr>
          <w:rFonts w:hint="eastAsia"/>
          <w:lang w:eastAsia="ko-KR"/>
        </w:rPr>
        <w:t>에서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보여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지듯이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기계적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보어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사이트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방향에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수직인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공통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평면에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정렬되어야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3E5A20">
        <w:rPr>
          <w:rFonts w:hint="eastAsia"/>
          <w:lang w:eastAsia="ko-KR"/>
        </w:rPr>
        <w:t>다</w:t>
      </w:r>
      <w:r w:rsidRPr="003E5A20">
        <w:rPr>
          <w:rFonts w:hint="eastAsia"/>
          <w:lang w:eastAsia="ko-KR"/>
        </w:rPr>
        <w:t>.</w:t>
      </w:r>
    </w:p>
    <w:p w14:paraId="7633EEE1" w14:textId="22D69087" w:rsidR="00912FDC" w:rsidRDefault="00912FDC" w:rsidP="00DE2CEA">
      <w:pPr>
        <w:rPr>
          <w:lang w:eastAsia="ko-KR"/>
        </w:rPr>
      </w:pPr>
      <w:r w:rsidRPr="00912FDC">
        <w:rPr>
          <w:rFonts w:hint="eastAsia"/>
          <w:lang w:eastAsia="ko-KR"/>
        </w:rPr>
        <w:t>동일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위치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기준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안테나와</w:t>
      </w:r>
      <w:r w:rsidRPr="00912FD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12FDC">
        <w:rPr>
          <w:rFonts w:hint="eastAsia"/>
          <w:lang w:eastAsia="ko-KR"/>
        </w:rPr>
        <w:t xml:space="preserve"> 1-O</w:t>
      </w:r>
      <w:r w:rsidRPr="00912FDC">
        <w:rPr>
          <w:rFonts w:hint="eastAsia"/>
          <w:lang w:eastAsia="ko-KR"/>
        </w:rPr>
        <w:t>는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다른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폭을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가질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있다</w:t>
      </w:r>
      <w:r w:rsidRPr="00912FDC">
        <w:rPr>
          <w:rFonts w:hint="eastAsia"/>
          <w:lang w:eastAsia="ko-KR"/>
        </w:rPr>
        <w:t>.</w:t>
      </w:r>
    </w:p>
    <w:p w14:paraId="1C734BDC" w14:textId="3665A53A" w:rsidR="00912FDC" w:rsidRDefault="00912FDC" w:rsidP="00DE2CEA">
      <w:pPr>
        <w:rPr>
          <w:lang w:eastAsia="ko-KR"/>
        </w:rPr>
      </w:pPr>
      <w:r w:rsidRPr="00912FDC">
        <w:rPr>
          <w:rFonts w:hint="eastAsia"/>
          <w:lang w:eastAsia="ko-KR"/>
        </w:rPr>
        <w:t>동일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위치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기준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안테나와</w:t>
      </w:r>
      <w:r w:rsidRPr="00912FD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12FDC">
        <w:rPr>
          <w:rFonts w:hint="eastAsia"/>
          <w:lang w:eastAsia="ko-KR"/>
        </w:rPr>
        <w:t xml:space="preserve"> 1-O </w:t>
      </w:r>
      <w:r w:rsidRPr="00912FDC">
        <w:rPr>
          <w:rFonts w:hint="eastAsia"/>
          <w:lang w:eastAsia="ko-KR"/>
        </w:rPr>
        <w:t>복합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수직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방사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영역이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정렬되어야</w:t>
      </w:r>
      <w:r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한다</w:t>
      </w:r>
      <w:r w:rsidRPr="00912FDC">
        <w:rPr>
          <w:rFonts w:hint="eastAsia"/>
          <w:lang w:eastAsia="ko-KR"/>
        </w:rPr>
        <w:t>.</w:t>
      </w:r>
    </w:p>
    <w:p w14:paraId="74806427" w14:textId="12925CCF" w:rsidR="00031AAC" w:rsidRDefault="00031AAC" w:rsidP="00DE2CEA">
      <w:pPr>
        <w:rPr>
          <w:lang w:eastAsia="ko-KR"/>
        </w:rPr>
      </w:pPr>
      <w:r>
        <w:rPr>
          <w:lang w:eastAsia="ko-KR"/>
        </w:rPr>
        <w:t>Co-location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안테나에서의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신호의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주파수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범위가</w:t>
      </w:r>
      <w:r w:rsidRPr="00031AA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031AAC">
        <w:rPr>
          <w:rFonts w:hint="eastAsia"/>
          <w:lang w:eastAsia="ko-KR"/>
        </w:rPr>
        <w:t xml:space="preserve"> 1-O</w:t>
      </w:r>
      <w:r w:rsidRPr="00031AAC">
        <w:rPr>
          <w:rFonts w:hint="eastAsia"/>
          <w:lang w:eastAsia="ko-KR"/>
        </w:rPr>
        <w:t>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다른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요건의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경우</w:t>
      </w:r>
      <w:r w:rsidRPr="00031AAC">
        <w:rPr>
          <w:rFonts w:hint="eastAsia"/>
          <w:lang w:eastAsia="ko-KR"/>
        </w:rPr>
        <w:t xml:space="preserve">,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명시된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주파수에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적합한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가정된다</w:t>
      </w:r>
      <w:r w:rsidRPr="00031AAC">
        <w:rPr>
          <w:rFonts w:hint="eastAsia"/>
          <w:lang w:eastAsia="ko-KR"/>
        </w:rPr>
        <w:t>.</w:t>
      </w:r>
    </w:p>
    <w:p w14:paraId="13FF2A86" w14:textId="5C2B11BD" w:rsidR="00031AAC" w:rsidRDefault="00031AAC" w:rsidP="00DE2CEA">
      <w:pPr>
        <w:rPr>
          <w:lang w:eastAsia="ko-KR"/>
        </w:rPr>
      </w:pPr>
      <w:r w:rsidRPr="00031AAC">
        <w:rPr>
          <w:rFonts w:hint="eastAsia"/>
          <w:lang w:eastAsia="ko-KR"/>
        </w:rPr>
        <w:t xml:space="preserve">OTA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사항은</w:t>
      </w:r>
      <w:r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이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인터페이스가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입력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또는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출력인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따라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참조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전도성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인터페이스에서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전력을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31AAC">
        <w:rPr>
          <w:rFonts w:hint="eastAsia"/>
          <w:lang w:eastAsia="ko-KR"/>
        </w:rPr>
        <w:t>다</w:t>
      </w:r>
      <w:r w:rsidRPr="00031AAC">
        <w:rPr>
          <w:rFonts w:hint="eastAsia"/>
          <w:lang w:eastAsia="ko-KR"/>
        </w:rPr>
        <w:t>.</w:t>
      </w:r>
    </w:p>
    <w:p w14:paraId="7B546BC7" w14:textId="25E363BD" w:rsidR="009774FD" w:rsidRDefault="009774FD" w:rsidP="009774FD">
      <w:pPr>
        <w:pStyle w:val="1"/>
        <w:rPr>
          <w:lang w:eastAsia="ko-KR"/>
        </w:rPr>
      </w:pPr>
      <w:bookmarkStart w:id="20" w:name="_Toc39849609"/>
      <w:r w:rsidRPr="009774FD">
        <w:rPr>
          <w:lang w:eastAsia="ko-KR"/>
        </w:rPr>
        <w:t>Operating bands and channel arrangement</w:t>
      </w:r>
      <w:bookmarkEnd w:id="20"/>
    </w:p>
    <w:p w14:paraId="60456576" w14:textId="00F32442" w:rsidR="00DE2CEA" w:rsidRDefault="00F33AE2" w:rsidP="00F33AE2">
      <w:pPr>
        <w:pStyle w:val="2"/>
        <w:rPr>
          <w:lang w:eastAsia="ko-KR"/>
        </w:rPr>
      </w:pPr>
      <w:bookmarkStart w:id="21" w:name="_Toc39849610"/>
      <w:r>
        <w:rPr>
          <w:lang w:eastAsia="ko-KR"/>
        </w:rPr>
        <w:t>General</w:t>
      </w:r>
      <w:bookmarkEnd w:id="21"/>
    </w:p>
    <w:p w14:paraId="2CE3CAC0" w14:textId="58C1D753" w:rsidR="00DE2CEA" w:rsidRDefault="00117993" w:rsidP="00DE2CEA">
      <w:pPr>
        <w:rPr>
          <w:lang w:eastAsia="ko-KR"/>
        </w:rPr>
      </w:pPr>
      <w:r w:rsidRPr="00117993">
        <w:rPr>
          <w:rFonts w:hint="eastAsia"/>
          <w:lang w:eastAsia="ko-KR"/>
        </w:rPr>
        <w:t>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절에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제시된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배치는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명세서에서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정의된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동작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및</w:t>
      </w:r>
      <w:r w:rsidRPr="00117993">
        <w:rPr>
          <w:rFonts w:hint="eastAsia"/>
          <w:lang w:eastAsia="ko-KR"/>
        </w:rPr>
        <w:t xml:space="preserve"> BS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대역폭에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기초한다</w:t>
      </w:r>
      <w:r w:rsidRPr="00117993">
        <w:rPr>
          <w:rFonts w:hint="eastAsia"/>
          <w:lang w:eastAsia="ko-KR"/>
        </w:rPr>
        <w:t>.</w:t>
      </w:r>
    </w:p>
    <w:p w14:paraId="1F6E6B23" w14:textId="31D3E326" w:rsidR="00117993" w:rsidRDefault="00117993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117993">
        <w:rPr>
          <w:rFonts w:hint="eastAsia"/>
          <w:lang w:eastAsia="ko-KR"/>
        </w:rPr>
        <w:t>이후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릴리스에서는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다른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작동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및</w:t>
      </w:r>
      <w:r w:rsidRPr="00117993">
        <w:rPr>
          <w:rFonts w:hint="eastAsia"/>
          <w:lang w:eastAsia="ko-KR"/>
        </w:rPr>
        <w:t xml:space="preserve"> BS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대역폭이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고려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될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있다</w:t>
      </w:r>
      <w:r w:rsidRPr="00117993">
        <w:rPr>
          <w:rFonts w:hint="eastAsia"/>
          <w:lang w:eastAsia="ko-KR"/>
        </w:rPr>
        <w:t>.</w:t>
      </w:r>
    </w:p>
    <w:p w14:paraId="28BDF037" w14:textId="196FDB69" w:rsidR="00117993" w:rsidRDefault="00117993" w:rsidP="00DE2CEA">
      <w:pPr>
        <w:rPr>
          <w:lang w:eastAsia="ko-KR"/>
        </w:rPr>
      </w:pPr>
      <w:r w:rsidRPr="00117993">
        <w:rPr>
          <w:rFonts w:hint="eastAsia"/>
          <w:lang w:eastAsia="ko-KR"/>
        </w:rPr>
        <w:t xml:space="preserve">RF </w:t>
      </w:r>
      <w:r w:rsidRPr="00117993">
        <w:rPr>
          <w:rFonts w:hint="eastAsia"/>
          <w:lang w:eastAsia="ko-KR"/>
        </w:rPr>
        <w:t>사양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전체의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요구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사항은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많은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경우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서로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다른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주파수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범위</w:t>
      </w:r>
      <w:r w:rsidRPr="00117993">
        <w:rPr>
          <w:rFonts w:hint="eastAsia"/>
          <w:lang w:eastAsia="ko-KR"/>
        </w:rPr>
        <w:t xml:space="preserve"> (FR)</w:t>
      </w:r>
      <w:r w:rsidRPr="00117993">
        <w:rPr>
          <w:rFonts w:hint="eastAsia"/>
          <w:lang w:eastAsia="ko-KR"/>
        </w:rPr>
        <w:t>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별도로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17993">
        <w:rPr>
          <w:rFonts w:hint="eastAsia"/>
          <w:lang w:eastAsia="ko-KR"/>
        </w:rPr>
        <w:t>다</w:t>
      </w:r>
      <w:r w:rsidRPr="0011799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17993">
        <w:rPr>
          <w:rFonts w:hint="eastAsia"/>
          <w:lang w:eastAsia="ko-KR"/>
        </w:rPr>
        <w:t>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현재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버전에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따라</w:t>
      </w:r>
      <w:r w:rsidRPr="00117993">
        <w:rPr>
          <w:rFonts w:hint="eastAsia"/>
          <w:lang w:eastAsia="ko-KR"/>
        </w:rPr>
        <w:t xml:space="preserve"> NR</w:t>
      </w:r>
      <w:r w:rsidRPr="00117993">
        <w:rPr>
          <w:rFonts w:hint="eastAsia"/>
          <w:lang w:eastAsia="ko-KR"/>
        </w:rPr>
        <w:t>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동작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할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수있는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주파수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범위는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표</w:t>
      </w:r>
      <w:r w:rsidRPr="00117993">
        <w:rPr>
          <w:rFonts w:hint="eastAsia"/>
          <w:lang w:eastAsia="ko-KR"/>
        </w:rPr>
        <w:t xml:space="preserve"> 5.1-1</w:t>
      </w:r>
      <w:r w:rsidRPr="00117993">
        <w:rPr>
          <w:rFonts w:hint="eastAsia"/>
          <w:lang w:eastAsia="ko-KR"/>
        </w:rPr>
        <w:t>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기술된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바와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같이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식별된다</w:t>
      </w:r>
      <w:r w:rsidRPr="00117993">
        <w:rPr>
          <w:rFonts w:hint="eastAsia"/>
          <w:lang w:eastAsia="ko-KR"/>
        </w:rPr>
        <w:t>.</w:t>
      </w:r>
    </w:p>
    <w:p w14:paraId="7341164B" w14:textId="6BBA1D44" w:rsidR="00C6312C" w:rsidRDefault="00C6312C" w:rsidP="00C6312C">
      <w:pPr>
        <w:jc w:val="center"/>
        <w:rPr>
          <w:lang w:eastAsia="ko-KR"/>
        </w:rPr>
      </w:pPr>
      <w:r>
        <w:rPr>
          <w:lang w:eastAsia="ko-KR"/>
        </w:rPr>
        <w:t xml:space="preserve">Table 5.1-1: </w:t>
      </w:r>
      <w:r w:rsidRPr="00C6312C">
        <w:rPr>
          <w:lang w:eastAsia="ko-KR"/>
        </w:rPr>
        <w:t>Definition of frequency ranges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2835"/>
        <w:gridCol w:w="4253"/>
      </w:tblGrid>
      <w:tr w:rsidR="00C6312C" w14:paraId="07B866F7" w14:textId="77777777" w:rsidTr="00C6312C">
        <w:tc>
          <w:tcPr>
            <w:tcW w:w="2835" w:type="dxa"/>
            <w:shd w:val="clear" w:color="auto" w:fill="EAF1DD" w:themeFill="accent3" w:themeFillTint="33"/>
          </w:tcPr>
          <w:p w14:paraId="08A43E55" w14:textId="7426BAB7" w:rsidR="00C6312C" w:rsidRPr="00C6312C" w:rsidRDefault="00C6312C" w:rsidP="00C6312C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C6312C">
              <w:rPr>
                <w:b/>
                <w:bCs/>
                <w:sz w:val="20"/>
                <w:szCs w:val="20"/>
                <w:lang w:eastAsia="ko-KR"/>
              </w:rPr>
              <w:t>Frequency range designation</w:t>
            </w:r>
          </w:p>
        </w:tc>
        <w:tc>
          <w:tcPr>
            <w:tcW w:w="4253" w:type="dxa"/>
            <w:shd w:val="clear" w:color="auto" w:fill="EAF1DD" w:themeFill="accent3" w:themeFillTint="33"/>
          </w:tcPr>
          <w:p w14:paraId="1FF7FD2D" w14:textId="7C264E41" w:rsidR="00C6312C" w:rsidRPr="00C6312C" w:rsidRDefault="00C6312C" w:rsidP="00C6312C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C6312C">
              <w:rPr>
                <w:b/>
                <w:bCs/>
                <w:sz w:val="20"/>
                <w:szCs w:val="20"/>
                <w:lang w:eastAsia="ko-KR"/>
              </w:rPr>
              <w:t>corresponding frequency range</w:t>
            </w:r>
          </w:p>
        </w:tc>
      </w:tr>
      <w:tr w:rsidR="00C6312C" w14:paraId="0EA8F9AD" w14:textId="77777777" w:rsidTr="00C6312C">
        <w:tc>
          <w:tcPr>
            <w:tcW w:w="2835" w:type="dxa"/>
          </w:tcPr>
          <w:p w14:paraId="1D950564" w14:textId="07413738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FR1</w:t>
            </w:r>
          </w:p>
        </w:tc>
        <w:tc>
          <w:tcPr>
            <w:tcW w:w="4253" w:type="dxa"/>
          </w:tcPr>
          <w:p w14:paraId="78FCA092" w14:textId="4355417A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410 MHz ~ 7125 MHz</w:t>
            </w:r>
          </w:p>
        </w:tc>
      </w:tr>
      <w:tr w:rsidR="00C6312C" w14:paraId="29EA1732" w14:textId="77777777" w:rsidTr="00C6312C">
        <w:tc>
          <w:tcPr>
            <w:tcW w:w="2835" w:type="dxa"/>
          </w:tcPr>
          <w:p w14:paraId="2DB0713E" w14:textId="64A33AE7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FR2</w:t>
            </w:r>
          </w:p>
        </w:tc>
        <w:tc>
          <w:tcPr>
            <w:tcW w:w="4253" w:type="dxa"/>
          </w:tcPr>
          <w:p w14:paraId="64F519C2" w14:textId="4AE330C0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24250 MHz ~ 52600 MHz</w:t>
            </w:r>
          </w:p>
        </w:tc>
      </w:tr>
    </w:tbl>
    <w:p w14:paraId="5E01AA18" w14:textId="77777777" w:rsidR="00C6312C" w:rsidRDefault="00C6312C" w:rsidP="00C6312C">
      <w:pPr>
        <w:jc w:val="center"/>
        <w:rPr>
          <w:lang w:eastAsia="ko-KR"/>
        </w:rPr>
      </w:pPr>
    </w:p>
    <w:p w14:paraId="47D7CF87" w14:textId="6464F752" w:rsidR="00DE2CEA" w:rsidRDefault="0038308D" w:rsidP="0038308D">
      <w:pPr>
        <w:pStyle w:val="2"/>
        <w:rPr>
          <w:lang w:eastAsia="ko-KR"/>
        </w:rPr>
      </w:pPr>
      <w:bookmarkStart w:id="22" w:name="_Toc39849611"/>
      <w:r>
        <w:rPr>
          <w:lang w:eastAsia="ko-KR"/>
        </w:rPr>
        <w:t>Operating bands</w:t>
      </w:r>
      <w:bookmarkEnd w:id="22"/>
    </w:p>
    <w:p w14:paraId="0C5E3B8E" w14:textId="16F9D5D9" w:rsidR="00DE2CEA" w:rsidRDefault="00114BF7" w:rsidP="00DE2CEA">
      <w:pPr>
        <w:rPr>
          <w:lang w:eastAsia="ko-KR"/>
        </w:rPr>
      </w:pPr>
      <w:r w:rsidRPr="00114BF7">
        <w:rPr>
          <w:rFonts w:hint="eastAsia"/>
          <w:lang w:eastAsia="ko-KR"/>
        </w:rPr>
        <w:t>NR</w:t>
      </w:r>
      <w:r w:rsidRPr="00114BF7">
        <w:rPr>
          <w:rFonts w:hint="eastAsia"/>
          <w:lang w:eastAsia="ko-KR"/>
        </w:rPr>
        <w:t>은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표</w:t>
      </w:r>
      <w:r w:rsidRPr="00114BF7">
        <w:rPr>
          <w:rFonts w:hint="eastAsia"/>
          <w:lang w:eastAsia="ko-KR"/>
        </w:rPr>
        <w:t xml:space="preserve"> 5.2-1 </w:t>
      </w:r>
      <w:r w:rsidRPr="00114BF7">
        <w:rPr>
          <w:rFonts w:hint="eastAsia"/>
          <w:lang w:eastAsia="ko-KR"/>
        </w:rPr>
        <w:t>및</w:t>
      </w:r>
      <w:r w:rsidRPr="00114BF7">
        <w:rPr>
          <w:rFonts w:hint="eastAsia"/>
          <w:lang w:eastAsia="ko-KR"/>
        </w:rPr>
        <w:t xml:space="preserve"> 5.2-2</w:t>
      </w:r>
      <w:r w:rsidRPr="00114BF7">
        <w:rPr>
          <w:rFonts w:hint="eastAsia"/>
          <w:lang w:eastAsia="ko-KR"/>
        </w:rPr>
        <w:t>에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정의된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작동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대역에서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작동하도록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설계되었다</w:t>
      </w:r>
      <w:r w:rsidRPr="00114BF7">
        <w:rPr>
          <w:rFonts w:hint="eastAsia"/>
          <w:lang w:eastAsia="ko-KR"/>
        </w:rPr>
        <w:t>.</w:t>
      </w:r>
    </w:p>
    <w:p w14:paraId="098DB423" w14:textId="188B95C8" w:rsidR="009224BD" w:rsidRPr="00C141C5" w:rsidRDefault="009224BD" w:rsidP="00C141C5">
      <w:pPr>
        <w:jc w:val="center"/>
        <w:rPr>
          <w:b/>
          <w:bCs/>
          <w:lang w:eastAsia="ko-KR"/>
        </w:rPr>
      </w:pPr>
      <w:r w:rsidRPr="00C141C5">
        <w:rPr>
          <w:b/>
          <w:bCs/>
          <w:lang w:eastAsia="ko-KR"/>
        </w:rPr>
        <w:t>Table 5.2-1: NR operating bands in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3544"/>
        <w:gridCol w:w="3544"/>
        <w:gridCol w:w="1133"/>
      </w:tblGrid>
      <w:tr w:rsidR="009224BD" w14:paraId="4E597AAA" w14:textId="77777777" w:rsidTr="00C71243">
        <w:tc>
          <w:tcPr>
            <w:tcW w:w="1129" w:type="dxa"/>
            <w:shd w:val="clear" w:color="auto" w:fill="EAF1DD" w:themeFill="accent3" w:themeFillTint="33"/>
            <w:vAlign w:val="center"/>
          </w:tcPr>
          <w:p w14:paraId="12AE54B4" w14:textId="27DAD155" w:rsidR="009224BD" w:rsidRPr="009224BD" w:rsidRDefault="009224B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lastRenderedPageBreak/>
              <w:t>NR operating band</w:t>
            </w:r>
          </w:p>
        </w:tc>
        <w:tc>
          <w:tcPr>
            <w:tcW w:w="3544" w:type="dxa"/>
            <w:shd w:val="clear" w:color="auto" w:fill="EAF1DD" w:themeFill="accent3" w:themeFillTint="33"/>
            <w:vAlign w:val="center"/>
          </w:tcPr>
          <w:p w14:paraId="44F42EEB" w14:textId="2C4E5796" w:rsidR="009224BD" w:rsidRPr="009224BD" w:rsidRDefault="009224B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Uplink(UL) operating band BS receive / UE transmit 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UL_low</w:t>
            </w:r>
            <w:r>
              <w:rPr>
                <w:b/>
                <w:bCs/>
                <w:sz w:val="20"/>
                <w:szCs w:val="20"/>
                <w:lang w:eastAsia="ko-KR"/>
              </w:rPr>
              <w:t xml:space="preserve"> - 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UL_high</w:t>
            </w:r>
          </w:p>
        </w:tc>
        <w:tc>
          <w:tcPr>
            <w:tcW w:w="3544" w:type="dxa"/>
            <w:shd w:val="clear" w:color="auto" w:fill="EAF1DD" w:themeFill="accent3" w:themeFillTint="33"/>
            <w:vAlign w:val="center"/>
          </w:tcPr>
          <w:p w14:paraId="66B8C9AE" w14:textId="4B873DED" w:rsidR="009224BD" w:rsidRPr="009224BD" w:rsidRDefault="005E79C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Downlink(DL) operating band BS transmit / UE receive F</w:t>
            </w:r>
            <w:r w:rsidRPr="005E79C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DL_low</w:t>
            </w:r>
            <w:r>
              <w:rPr>
                <w:b/>
                <w:bCs/>
                <w:sz w:val="20"/>
                <w:szCs w:val="20"/>
                <w:lang w:eastAsia="ko-KR"/>
              </w:rPr>
              <w:t xml:space="preserve"> - F</w:t>
            </w:r>
            <w:r w:rsidRPr="005E79C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DL_high</w:t>
            </w:r>
          </w:p>
        </w:tc>
        <w:tc>
          <w:tcPr>
            <w:tcW w:w="1133" w:type="dxa"/>
            <w:shd w:val="clear" w:color="auto" w:fill="EAF1DD" w:themeFill="accent3" w:themeFillTint="33"/>
            <w:vAlign w:val="center"/>
          </w:tcPr>
          <w:p w14:paraId="5A1E1005" w14:textId="0C1E1263" w:rsidR="009224BD" w:rsidRPr="009224BD" w:rsidRDefault="000E7BA9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Duplex mode</w:t>
            </w:r>
          </w:p>
        </w:tc>
      </w:tr>
      <w:tr w:rsidR="009224BD" w14:paraId="3A97794C" w14:textId="77777777" w:rsidTr="00C71243">
        <w:tc>
          <w:tcPr>
            <w:tcW w:w="1129" w:type="dxa"/>
          </w:tcPr>
          <w:p w14:paraId="59C3A658" w14:textId="1E50AAFF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</w:t>
            </w:r>
          </w:p>
        </w:tc>
        <w:tc>
          <w:tcPr>
            <w:tcW w:w="3544" w:type="dxa"/>
          </w:tcPr>
          <w:p w14:paraId="41D16EF6" w14:textId="37823DD4" w:rsidR="009224BD" w:rsidRPr="009224BD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BB680D">
              <w:rPr>
                <w:sz w:val="18"/>
                <w:szCs w:val="18"/>
                <w:lang w:eastAsia="ko-KR"/>
              </w:rPr>
              <w:t>1920 MHz – 1980 MHz</w:t>
            </w:r>
          </w:p>
        </w:tc>
        <w:tc>
          <w:tcPr>
            <w:tcW w:w="3544" w:type="dxa"/>
          </w:tcPr>
          <w:p w14:paraId="1A9AA9E9" w14:textId="4466D6DB" w:rsidR="009224BD" w:rsidRPr="009224BD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BB680D">
              <w:rPr>
                <w:sz w:val="18"/>
                <w:szCs w:val="18"/>
                <w:lang w:eastAsia="ko-KR"/>
              </w:rPr>
              <w:t>2110 MHz – 2170 MHz</w:t>
            </w:r>
          </w:p>
        </w:tc>
        <w:tc>
          <w:tcPr>
            <w:tcW w:w="1133" w:type="dxa"/>
          </w:tcPr>
          <w:p w14:paraId="3A75219E" w14:textId="3FDEAA97" w:rsidR="009224BD" w:rsidRPr="009224BD" w:rsidRDefault="00A354D8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74E20522" w14:textId="77777777" w:rsidTr="00C71243">
        <w:tc>
          <w:tcPr>
            <w:tcW w:w="1129" w:type="dxa"/>
          </w:tcPr>
          <w:p w14:paraId="60153CB6" w14:textId="3C1826BA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</w:t>
            </w:r>
          </w:p>
        </w:tc>
        <w:tc>
          <w:tcPr>
            <w:tcW w:w="3544" w:type="dxa"/>
          </w:tcPr>
          <w:p w14:paraId="29C705BC" w14:textId="5CB225B3" w:rsidR="009224BD" w:rsidRPr="009224BD" w:rsidRDefault="00A354D8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1850 MHz – 1910 MHz</w:t>
            </w:r>
          </w:p>
        </w:tc>
        <w:tc>
          <w:tcPr>
            <w:tcW w:w="3544" w:type="dxa"/>
          </w:tcPr>
          <w:p w14:paraId="5333BB30" w14:textId="19EE7FC0" w:rsidR="009224BD" w:rsidRPr="009224BD" w:rsidRDefault="00A354D8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1930 MHz – 1990 MHz</w:t>
            </w:r>
          </w:p>
        </w:tc>
        <w:tc>
          <w:tcPr>
            <w:tcW w:w="1133" w:type="dxa"/>
          </w:tcPr>
          <w:p w14:paraId="02A0FBA1" w14:textId="6E084F53" w:rsidR="009224BD" w:rsidRPr="009224BD" w:rsidRDefault="00A354D8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6FC1DA35" w14:textId="77777777" w:rsidTr="00C71243">
        <w:tc>
          <w:tcPr>
            <w:tcW w:w="1129" w:type="dxa"/>
          </w:tcPr>
          <w:p w14:paraId="1DEBEBA8" w14:textId="5E08FF5B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</w:t>
            </w:r>
          </w:p>
        </w:tc>
        <w:tc>
          <w:tcPr>
            <w:tcW w:w="3544" w:type="dxa"/>
          </w:tcPr>
          <w:p w14:paraId="7EBC51A3" w14:textId="2369C817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1710 MHz – 1785 MHz</w:t>
            </w:r>
          </w:p>
        </w:tc>
        <w:tc>
          <w:tcPr>
            <w:tcW w:w="3544" w:type="dxa"/>
          </w:tcPr>
          <w:p w14:paraId="1994D09B" w14:textId="776EED30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1805 MHz – 1880 MHz</w:t>
            </w:r>
          </w:p>
        </w:tc>
        <w:tc>
          <w:tcPr>
            <w:tcW w:w="1133" w:type="dxa"/>
          </w:tcPr>
          <w:p w14:paraId="7D137D7B" w14:textId="21E3B87D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50DC0916" w14:textId="77777777" w:rsidTr="00C71243">
        <w:tc>
          <w:tcPr>
            <w:tcW w:w="1129" w:type="dxa"/>
          </w:tcPr>
          <w:p w14:paraId="7ADD0D46" w14:textId="1C898C3B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</w:t>
            </w:r>
          </w:p>
        </w:tc>
        <w:tc>
          <w:tcPr>
            <w:tcW w:w="3544" w:type="dxa"/>
          </w:tcPr>
          <w:p w14:paraId="0D533789" w14:textId="3F924C7D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824 MHz – 849 MHz</w:t>
            </w:r>
          </w:p>
        </w:tc>
        <w:tc>
          <w:tcPr>
            <w:tcW w:w="3544" w:type="dxa"/>
          </w:tcPr>
          <w:p w14:paraId="4C86350C" w14:textId="29703956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869 MHz – 894 MHz</w:t>
            </w:r>
          </w:p>
        </w:tc>
        <w:tc>
          <w:tcPr>
            <w:tcW w:w="1133" w:type="dxa"/>
          </w:tcPr>
          <w:p w14:paraId="53ADE2A0" w14:textId="38294863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113B028C" w14:textId="77777777" w:rsidTr="00C71243">
        <w:tc>
          <w:tcPr>
            <w:tcW w:w="1129" w:type="dxa"/>
          </w:tcPr>
          <w:p w14:paraId="24557F97" w14:textId="0CC88B19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</w:t>
            </w:r>
          </w:p>
        </w:tc>
        <w:tc>
          <w:tcPr>
            <w:tcW w:w="3544" w:type="dxa"/>
          </w:tcPr>
          <w:p w14:paraId="7F0C7B39" w14:textId="72D8B3B3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2500 MHz – 2570 MHz</w:t>
            </w:r>
          </w:p>
        </w:tc>
        <w:tc>
          <w:tcPr>
            <w:tcW w:w="3544" w:type="dxa"/>
          </w:tcPr>
          <w:p w14:paraId="1CE042D4" w14:textId="6A6155CD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2620 MHz – 2690 MHz</w:t>
            </w:r>
          </w:p>
        </w:tc>
        <w:tc>
          <w:tcPr>
            <w:tcW w:w="1133" w:type="dxa"/>
          </w:tcPr>
          <w:p w14:paraId="62708213" w14:textId="22CAC18D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0A26B6D5" w14:textId="77777777" w:rsidTr="00C71243">
        <w:tc>
          <w:tcPr>
            <w:tcW w:w="1129" w:type="dxa"/>
          </w:tcPr>
          <w:p w14:paraId="1FDD8110" w14:textId="2BFF64F0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</w:t>
            </w:r>
          </w:p>
        </w:tc>
        <w:tc>
          <w:tcPr>
            <w:tcW w:w="3544" w:type="dxa"/>
          </w:tcPr>
          <w:p w14:paraId="0FAD123D" w14:textId="754E027F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880 MHz – 915 MHz</w:t>
            </w:r>
          </w:p>
        </w:tc>
        <w:tc>
          <w:tcPr>
            <w:tcW w:w="3544" w:type="dxa"/>
          </w:tcPr>
          <w:p w14:paraId="7DA17650" w14:textId="37734BFF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925 MHz – 960 MHz</w:t>
            </w:r>
          </w:p>
        </w:tc>
        <w:tc>
          <w:tcPr>
            <w:tcW w:w="1133" w:type="dxa"/>
          </w:tcPr>
          <w:p w14:paraId="3644D832" w14:textId="577011EB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5F81715D" w14:textId="77777777" w:rsidTr="00C71243">
        <w:tc>
          <w:tcPr>
            <w:tcW w:w="1129" w:type="dxa"/>
          </w:tcPr>
          <w:p w14:paraId="0A40B37E" w14:textId="0FD7E413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n12</w:t>
            </w:r>
          </w:p>
        </w:tc>
        <w:tc>
          <w:tcPr>
            <w:tcW w:w="3544" w:type="dxa"/>
          </w:tcPr>
          <w:p w14:paraId="6F329F65" w14:textId="2DE4A650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699 MHz – 716 MHz</w:t>
            </w:r>
          </w:p>
        </w:tc>
        <w:tc>
          <w:tcPr>
            <w:tcW w:w="3544" w:type="dxa"/>
          </w:tcPr>
          <w:p w14:paraId="0419CF7E" w14:textId="2E31A777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729 MHz – 746 MHz</w:t>
            </w:r>
          </w:p>
        </w:tc>
        <w:tc>
          <w:tcPr>
            <w:tcW w:w="1133" w:type="dxa"/>
          </w:tcPr>
          <w:p w14:paraId="6D39DA87" w14:textId="016C3A18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633CA00B" w14:textId="77777777" w:rsidTr="00C71243">
        <w:tc>
          <w:tcPr>
            <w:tcW w:w="1129" w:type="dxa"/>
          </w:tcPr>
          <w:p w14:paraId="2DB6FB38" w14:textId="1EF2052D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n20</w:t>
            </w:r>
          </w:p>
        </w:tc>
        <w:tc>
          <w:tcPr>
            <w:tcW w:w="3544" w:type="dxa"/>
          </w:tcPr>
          <w:p w14:paraId="5FD06B28" w14:textId="3139811F" w:rsidR="00423466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832 MHz – 862 MHz</w:t>
            </w:r>
          </w:p>
        </w:tc>
        <w:tc>
          <w:tcPr>
            <w:tcW w:w="3544" w:type="dxa"/>
          </w:tcPr>
          <w:p w14:paraId="59ABD93D" w14:textId="727904DB" w:rsidR="00423466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791 MHz – 821 MHz</w:t>
            </w:r>
          </w:p>
        </w:tc>
        <w:tc>
          <w:tcPr>
            <w:tcW w:w="1133" w:type="dxa"/>
          </w:tcPr>
          <w:p w14:paraId="30B9CEBB" w14:textId="2FFD5667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9F2D5F2" w14:textId="77777777" w:rsidTr="00C71243">
        <w:tc>
          <w:tcPr>
            <w:tcW w:w="1129" w:type="dxa"/>
          </w:tcPr>
          <w:p w14:paraId="19686E42" w14:textId="751A69BC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</w:t>
            </w:r>
          </w:p>
        </w:tc>
        <w:tc>
          <w:tcPr>
            <w:tcW w:w="3544" w:type="dxa"/>
          </w:tcPr>
          <w:p w14:paraId="565A8A28" w14:textId="10462871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1850 MHz – 1915 MHz</w:t>
            </w:r>
          </w:p>
        </w:tc>
        <w:tc>
          <w:tcPr>
            <w:tcW w:w="3544" w:type="dxa"/>
          </w:tcPr>
          <w:p w14:paraId="6A72F280" w14:textId="7B629986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1930 MHz – 1995 MHz</w:t>
            </w:r>
          </w:p>
        </w:tc>
        <w:tc>
          <w:tcPr>
            <w:tcW w:w="1133" w:type="dxa"/>
          </w:tcPr>
          <w:p w14:paraId="56CE0DC3" w14:textId="24E8834A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EED8D02" w14:textId="77777777" w:rsidTr="00C71243">
        <w:tc>
          <w:tcPr>
            <w:tcW w:w="1129" w:type="dxa"/>
          </w:tcPr>
          <w:p w14:paraId="497934CE" w14:textId="27557444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n28</w:t>
            </w:r>
          </w:p>
        </w:tc>
        <w:tc>
          <w:tcPr>
            <w:tcW w:w="3544" w:type="dxa"/>
          </w:tcPr>
          <w:p w14:paraId="49EBA644" w14:textId="4073604D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703 MHz – 748 MHz</w:t>
            </w:r>
          </w:p>
        </w:tc>
        <w:tc>
          <w:tcPr>
            <w:tcW w:w="3544" w:type="dxa"/>
          </w:tcPr>
          <w:p w14:paraId="705659F7" w14:textId="3B0E2A57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758 MHz – 803 MHz</w:t>
            </w:r>
          </w:p>
        </w:tc>
        <w:tc>
          <w:tcPr>
            <w:tcW w:w="1133" w:type="dxa"/>
          </w:tcPr>
          <w:p w14:paraId="3BC63BB6" w14:textId="07017302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D09F4" w14:paraId="130A8CF0" w14:textId="77777777" w:rsidTr="007A4B12">
        <w:tc>
          <w:tcPr>
            <w:tcW w:w="1129" w:type="dxa"/>
          </w:tcPr>
          <w:p w14:paraId="2AB268B9" w14:textId="3872AB69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n34</w:t>
            </w:r>
          </w:p>
        </w:tc>
        <w:tc>
          <w:tcPr>
            <w:tcW w:w="7088" w:type="dxa"/>
            <w:gridSpan w:val="2"/>
          </w:tcPr>
          <w:p w14:paraId="52433AFF" w14:textId="12EE3B1C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2010 MHz – 2025 MHz</w:t>
            </w:r>
          </w:p>
        </w:tc>
        <w:tc>
          <w:tcPr>
            <w:tcW w:w="1133" w:type="dxa"/>
          </w:tcPr>
          <w:p w14:paraId="783B391A" w14:textId="64CBCA2F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7A3E094E" w14:textId="77777777" w:rsidTr="007A4B12">
        <w:tc>
          <w:tcPr>
            <w:tcW w:w="1129" w:type="dxa"/>
          </w:tcPr>
          <w:p w14:paraId="63EDFCED" w14:textId="7095EBB8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n38</w:t>
            </w:r>
          </w:p>
        </w:tc>
        <w:tc>
          <w:tcPr>
            <w:tcW w:w="7088" w:type="dxa"/>
            <w:gridSpan w:val="2"/>
          </w:tcPr>
          <w:p w14:paraId="59CA4794" w14:textId="4E2567CB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2570 MHz – 2620 MHz</w:t>
            </w:r>
          </w:p>
        </w:tc>
        <w:tc>
          <w:tcPr>
            <w:tcW w:w="1133" w:type="dxa"/>
          </w:tcPr>
          <w:p w14:paraId="4028D9F3" w14:textId="5A1936B4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38B0F11E" w14:textId="77777777" w:rsidTr="007A4B12">
        <w:tc>
          <w:tcPr>
            <w:tcW w:w="1129" w:type="dxa"/>
          </w:tcPr>
          <w:p w14:paraId="473B7A10" w14:textId="0EEE8C0B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n39</w:t>
            </w:r>
          </w:p>
        </w:tc>
        <w:tc>
          <w:tcPr>
            <w:tcW w:w="7088" w:type="dxa"/>
            <w:gridSpan w:val="2"/>
          </w:tcPr>
          <w:p w14:paraId="0F362C33" w14:textId="16FC1B1B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1880 MHz – 1920 MHz</w:t>
            </w:r>
          </w:p>
        </w:tc>
        <w:tc>
          <w:tcPr>
            <w:tcW w:w="1133" w:type="dxa"/>
          </w:tcPr>
          <w:p w14:paraId="2C4A47CB" w14:textId="14548D08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0B161D01" w14:textId="77777777" w:rsidTr="007A4B12">
        <w:tc>
          <w:tcPr>
            <w:tcW w:w="1129" w:type="dxa"/>
          </w:tcPr>
          <w:p w14:paraId="18168513" w14:textId="5A82E038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n40</w:t>
            </w:r>
          </w:p>
        </w:tc>
        <w:tc>
          <w:tcPr>
            <w:tcW w:w="7088" w:type="dxa"/>
            <w:gridSpan w:val="2"/>
          </w:tcPr>
          <w:p w14:paraId="04A7B58F" w14:textId="0B11602E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2300 MHz – 2400 MHz</w:t>
            </w:r>
          </w:p>
        </w:tc>
        <w:tc>
          <w:tcPr>
            <w:tcW w:w="1133" w:type="dxa"/>
          </w:tcPr>
          <w:p w14:paraId="30ECE4E6" w14:textId="0AB32621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53B4B1BC" w14:textId="77777777" w:rsidTr="007A4B12">
        <w:tc>
          <w:tcPr>
            <w:tcW w:w="1129" w:type="dxa"/>
          </w:tcPr>
          <w:p w14:paraId="49B829BB" w14:textId="2E4C6ED5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n41</w:t>
            </w:r>
          </w:p>
        </w:tc>
        <w:tc>
          <w:tcPr>
            <w:tcW w:w="7088" w:type="dxa"/>
            <w:gridSpan w:val="2"/>
          </w:tcPr>
          <w:p w14:paraId="79C3E88C" w14:textId="62CE2A64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2496 MHz – 2690 MHz</w:t>
            </w:r>
          </w:p>
        </w:tc>
        <w:tc>
          <w:tcPr>
            <w:tcW w:w="1133" w:type="dxa"/>
          </w:tcPr>
          <w:p w14:paraId="6BBD2EAE" w14:textId="15CA78A3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14F77FFF" w14:textId="77777777" w:rsidTr="007A4B12">
        <w:tc>
          <w:tcPr>
            <w:tcW w:w="1129" w:type="dxa"/>
          </w:tcPr>
          <w:p w14:paraId="06919D96" w14:textId="7ECFBE93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n50</w:t>
            </w:r>
          </w:p>
        </w:tc>
        <w:tc>
          <w:tcPr>
            <w:tcW w:w="7088" w:type="dxa"/>
            <w:gridSpan w:val="2"/>
          </w:tcPr>
          <w:p w14:paraId="7EA1FA35" w14:textId="5156F240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1432 MHz – 1517 MHz</w:t>
            </w:r>
          </w:p>
        </w:tc>
        <w:tc>
          <w:tcPr>
            <w:tcW w:w="1133" w:type="dxa"/>
          </w:tcPr>
          <w:p w14:paraId="2708BAEB" w14:textId="1382C4FB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4718B3A7" w14:textId="77777777" w:rsidTr="007A4B12">
        <w:tc>
          <w:tcPr>
            <w:tcW w:w="1129" w:type="dxa"/>
          </w:tcPr>
          <w:p w14:paraId="67A2510C" w14:textId="1963C701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n51</w:t>
            </w:r>
          </w:p>
        </w:tc>
        <w:tc>
          <w:tcPr>
            <w:tcW w:w="7088" w:type="dxa"/>
            <w:gridSpan w:val="2"/>
          </w:tcPr>
          <w:p w14:paraId="41F29E8D" w14:textId="08433C18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1427 MHz – 1432 MHz</w:t>
            </w:r>
          </w:p>
        </w:tc>
        <w:tc>
          <w:tcPr>
            <w:tcW w:w="1133" w:type="dxa"/>
          </w:tcPr>
          <w:p w14:paraId="13B94F02" w14:textId="1ACB9AC4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423466" w14:paraId="2731ACD3" w14:textId="77777777" w:rsidTr="00C71243">
        <w:tc>
          <w:tcPr>
            <w:tcW w:w="1129" w:type="dxa"/>
          </w:tcPr>
          <w:p w14:paraId="3A3310CD" w14:textId="6260DF1E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n66</w:t>
            </w:r>
          </w:p>
        </w:tc>
        <w:tc>
          <w:tcPr>
            <w:tcW w:w="3544" w:type="dxa"/>
          </w:tcPr>
          <w:p w14:paraId="54185E7D" w14:textId="282C51A9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1780 MHz</w:t>
            </w:r>
          </w:p>
        </w:tc>
        <w:tc>
          <w:tcPr>
            <w:tcW w:w="3544" w:type="dxa"/>
          </w:tcPr>
          <w:p w14:paraId="45EDCF54" w14:textId="06B05291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2110 MHz – 2200 MHz</w:t>
            </w:r>
          </w:p>
        </w:tc>
        <w:tc>
          <w:tcPr>
            <w:tcW w:w="1133" w:type="dxa"/>
          </w:tcPr>
          <w:p w14:paraId="4F37B543" w14:textId="6C0646B7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722E5B66" w14:textId="77777777" w:rsidTr="00C71243">
        <w:tc>
          <w:tcPr>
            <w:tcW w:w="1129" w:type="dxa"/>
          </w:tcPr>
          <w:p w14:paraId="0CF7B8B4" w14:textId="18B1D823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n70</w:t>
            </w:r>
          </w:p>
        </w:tc>
        <w:tc>
          <w:tcPr>
            <w:tcW w:w="3544" w:type="dxa"/>
          </w:tcPr>
          <w:p w14:paraId="16757BCE" w14:textId="34093456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1695 MHz – 1710 MHz</w:t>
            </w:r>
          </w:p>
        </w:tc>
        <w:tc>
          <w:tcPr>
            <w:tcW w:w="3544" w:type="dxa"/>
          </w:tcPr>
          <w:p w14:paraId="341B39F8" w14:textId="1A870F88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1995 MHz – 2020 MHz</w:t>
            </w:r>
          </w:p>
        </w:tc>
        <w:tc>
          <w:tcPr>
            <w:tcW w:w="1133" w:type="dxa"/>
          </w:tcPr>
          <w:p w14:paraId="138BB869" w14:textId="47D3C999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75CE21C" w14:textId="77777777" w:rsidTr="00C71243">
        <w:tc>
          <w:tcPr>
            <w:tcW w:w="1129" w:type="dxa"/>
          </w:tcPr>
          <w:p w14:paraId="1527897B" w14:textId="4D16D7DE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n71</w:t>
            </w:r>
          </w:p>
        </w:tc>
        <w:tc>
          <w:tcPr>
            <w:tcW w:w="3544" w:type="dxa"/>
          </w:tcPr>
          <w:p w14:paraId="28D1DF4B" w14:textId="7A513325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663 MHz – 698 MHz</w:t>
            </w:r>
          </w:p>
        </w:tc>
        <w:tc>
          <w:tcPr>
            <w:tcW w:w="3544" w:type="dxa"/>
          </w:tcPr>
          <w:p w14:paraId="16700F26" w14:textId="39B04F6F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617 MHz – 652 MHz</w:t>
            </w:r>
          </w:p>
        </w:tc>
        <w:tc>
          <w:tcPr>
            <w:tcW w:w="1133" w:type="dxa"/>
          </w:tcPr>
          <w:p w14:paraId="6401E28B" w14:textId="22E9DACF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2B7323D9" w14:textId="77777777" w:rsidTr="00C71243">
        <w:tc>
          <w:tcPr>
            <w:tcW w:w="1129" w:type="dxa"/>
          </w:tcPr>
          <w:p w14:paraId="516FCEAA" w14:textId="331A3342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n74</w:t>
            </w:r>
          </w:p>
        </w:tc>
        <w:tc>
          <w:tcPr>
            <w:tcW w:w="3544" w:type="dxa"/>
          </w:tcPr>
          <w:p w14:paraId="49583B6E" w14:textId="047E8FE2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1427 MHz – 1470 MHz</w:t>
            </w:r>
          </w:p>
        </w:tc>
        <w:tc>
          <w:tcPr>
            <w:tcW w:w="3544" w:type="dxa"/>
          </w:tcPr>
          <w:p w14:paraId="58ECC579" w14:textId="186A7132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1475 MHz – 1518 MHz</w:t>
            </w:r>
          </w:p>
        </w:tc>
        <w:tc>
          <w:tcPr>
            <w:tcW w:w="1133" w:type="dxa"/>
          </w:tcPr>
          <w:p w14:paraId="0E609CFC" w14:textId="007C0414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1C969C6E" w14:textId="77777777" w:rsidTr="00C71243">
        <w:tc>
          <w:tcPr>
            <w:tcW w:w="1129" w:type="dxa"/>
          </w:tcPr>
          <w:p w14:paraId="450691A3" w14:textId="5A800AD9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n75</w:t>
            </w:r>
          </w:p>
        </w:tc>
        <w:tc>
          <w:tcPr>
            <w:tcW w:w="3544" w:type="dxa"/>
          </w:tcPr>
          <w:p w14:paraId="280DF2C8" w14:textId="3B409324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3544" w:type="dxa"/>
          </w:tcPr>
          <w:p w14:paraId="3A27B0F5" w14:textId="2D8EECFF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1432 MHz – 1517 MHz</w:t>
            </w:r>
          </w:p>
        </w:tc>
        <w:tc>
          <w:tcPr>
            <w:tcW w:w="1133" w:type="dxa"/>
          </w:tcPr>
          <w:p w14:paraId="1FBC79BA" w14:textId="0E953939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SDL</w:t>
            </w:r>
          </w:p>
        </w:tc>
      </w:tr>
      <w:tr w:rsidR="00423466" w14:paraId="417FAF38" w14:textId="77777777" w:rsidTr="00C71243">
        <w:tc>
          <w:tcPr>
            <w:tcW w:w="1129" w:type="dxa"/>
          </w:tcPr>
          <w:p w14:paraId="2668B8B6" w14:textId="13D66B71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n76</w:t>
            </w:r>
          </w:p>
        </w:tc>
        <w:tc>
          <w:tcPr>
            <w:tcW w:w="3544" w:type="dxa"/>
          </w:tcPr>
          <w:p w14:paraId="1A82F377" w14:textId="482CCF2E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3544" w:type="dxa"/>
          </w:tcPr>
          <w:p w14:paraId="2CC2CB70" w14:textId="25FF6E5A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1427 MHz – 1432 MHz</w:t>
            </w:r>
          </w:p>
        </w:tc>
        <w:tc>
          <w:tcPr>
            <w:tcW w:w="1133" w:type="dxa"/>
          </w:tcPr>
          <w:p w14:paraId="48034BCC" w14:textId="65370EA0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SDL</w:t>
            </w:r>
          </w:p>
        </w:tc>
      </w:tr>
      <w:tr w:rsidR="003953EE" w14:paraId="68BFF7E1" w14:textId="77777777" w:rsidTr="007A4B12">
        <w:tc>
          <w:tcPr>
            <w:tcW w:w="1129" w:type="dxa"/>
          </w:tcPr>
          <w:p w14:paraId="0E7E9E75" w14:textId="317C0065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n77</w:t>
            </w:r>
          </w:p>
        </w:tc>
        <w:tc>
          <w:tcPr>
            <w:tcW w:w="7088" w:type="dxa"/>
            <w:gridSpan w:val="2"/>
          </w:tcPr>
          <w:p w14:paraId="3258B0D4" w14:textId="4E04FB43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3300 MHz – 4200 MHz</w:t>
            </w:r>
          </w:p>
        </w:tc>
        <w:tc>
          <w:tcPr>
            <w:tcW w:w="1133" w:type="dxa"/>
          </w:tcPr>
          <w:p w14:paraId="0F847D1A" w14:textId="2C036B14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953EE" w14:paraId="49F8EB87" w14:textId="77777777" w:rsidTr="007A4B12">
        <w:tc>
          <w:tcPr>
            <w:tcW w:w="1129" w:type="dxa"/>
          </w:tcPr>
          <w:p w14:paraId="1ACFBE70" w14:textId="38C7AB8F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n78</w:t>
            </w:r>
          </w:p>
        </w:tc>
        <w:tc>
          <w:tcPr>
            <w:tcW w:w="7088" w:type="dxa"/>
            <w:gridSpan w:val="2"/>
          </w:tcPr>
          <w:p w14:paraId="05A15F44" w14:textId="7D5E74A3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3300 MHz – 3800 MHz</w:t>
            </w:r>
          </w:p>
        </w:tc>
        <w:tc>
          <w:tcPr>
            <w:tcW w:w="1133" w:type="dxa"/>
          </w:tcPr>
          <w:p w14:paraId="1AD073D8" w14:textId="1A2FA7A0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953EE" w14:paraId="33738901" w14:textId="77777777" w:rsidTr="007A4B12">
        <w:tc>
          <w:tcPr>
            <w:tcW w:w="1129" w:type="dxa"/>
          </w:tcPr>
          <w:p w14:paraId="7354675D" w14:textId="16C5CFAE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n79</w:t>
            </w:r>
          </w:p>
        </w:tc>
        <w:tc>
          <w:tcPr>
            <w:tcW w:w="7088" w:type="dxa"/>
            <w:gridSpan w:val="2"/>
          </w:tcPr>
          <w:p w14:paraId="25981DC5" w14:textId="4F905577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4400 MHz – 5000 MHz</w:t>
            </w:r>
          </w:p>
        </w:tc>
        <w:tc>
          <w:tcPr>
            <w:tcW w:w="1133" w:type="dxa"/>
          </w:tcPr>
          <w:p w14:paraId="57BAC710" w14:textId="313E51EF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C141C5" w14:paraId="5189763E" w14:textId="77777777" w:rsidTr="00C71243">
        <w:tc>
          <w:tcPr>
            <w:tcW w:w="1129" w:type="dxa"/>
          </w:tcPr>
          <w:p w14:paraId="64335006" w14:textId="1E7CFAD7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n80</w:t>
            </w:r>
          </w:p>
        </w:tc>
        <w:tc>
          <w:tcPr>
            <w:tcW w:w="3544" w:type="dxa"/>
          </w:tcPr>
          <w:p w14:paraId="1F91F470" w14:textId="11C909EC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1785 MHz</w:t>
            </w:r>
          </w:p>
        </w:tc>
        <w:tc>
          <w:tcPr>
            <w:tcW w:w="3544" w:type="dxa"/>
          </w:tcPr>
          <w:p w14:paraId="3D5B22A3" w14:textId="3A2008A6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6C4C98A9" w14:textId="1B036490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6900EDDF" w14:textId="77777777" w:rsidTr="00C71243">
        <w:tc>
          <w:tcPr>
            <w:tcW w:w="1129" w:type="dxa"/>
          </w:tcPr>
          <w:p w14:paraId="54B61E79" w14:textId="01CD4B96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n81</w:t>
            </w:r>
          </w:p>
        </w:tc>
        <w:tc>
          <w:tcPr>
            <w:tcW w:w="3544" w:type="dxa"/>
          </w:tcPr>
          <w:p w14:paraId="69BBD967" w14:textId="0544AFF7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880 MHz – 915 MHz</w:t>
            </w:r>
          </w:p>
        </w:tc>
        <w:tc>
          <w:tcPr>
            <w:tcW w:w="3544" w:type="dxa"/>
          </w:tcPr>
          <w:p w14:paraId="66902F44" w14:textId="48BBB2D3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44721E4B" w14:textId="18B2019E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72D1DA56" w14:textId="77777777" w:rsidTr="00C71243">
        <w:tc>
          <w:tcPr>
            <w:tcW w:w="1129" w:type="dxa"/>
          </w:tcPr>
          <w:p w14:paraId="691923F1" w14:textId="166F92B2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n82</w:t>
            </w:r>
          </w:p>
        </w:tc>
        <w:tc>
          <w:tcPr>
            <w:tcW w:w="3544" w:type="dxa"/>
          </w:tcPr>
          <w:p w14:paraId="0484B6C9" w14:textId="195097D4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832 MHz – 862 MHz</w:t>
            </w:r>
          </w:p>
        </w:tc>
        <w:tc>
          <w:tcPr>
            <w:tcW w:w="3544" w:type="dxa"/>
          </w:tcPr>
          <w:p w14:paraId="7264F583" w14:textId="171467BD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262BA125" w14:textId="7FF4B9C0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55727873" w14:textId="77777777" w:rsidTr="00C71243">
        <w:tc>
          <w:tcPr>
            <w:tcW w:w="1129" w:type="dxa"/>
          </w:tcPr>
          <w:p w14:paraId="4C093B83" w14:textId="473F7401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n83</w:t>
            </w:r>
          </w:p>
        </w:tc>
        <w:tc>
          <w:tcPr>
            <w:tcW w:w="3544" w:type="dxa"/>
          </w:tcPr>
          <w:p w14:paraId="193CE7BC" w14:textId="51E8B366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703 MHz – 748 MHz</w:t>
            </w:r>
          </w:p>
        </w:tc>
        <w:tc>
          <w:tcPr>
            <w:tcW w:w="3544" w:type="dxa"/>
          </w:tcPr>
          <w:p w14:paraId="5092D44A" w14:textId="6C764AEC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2BE6EF2E" w14:textId="6A86F328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04D7A2C3" w14:textId="77777777" w:rsidTr="00C71243">
        <w:tc>
          <w:tcPr>
            <w:tcW w:w="1129" w:type="dxa"/>
          </w:tcPr>
          <w:p w14:paraId="54CC9C9C" w14:textId="53F4A825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n84</w:t>
            </w:r>
          </w:p>
        </w:tc>
        <w:tc>
          <w:tcPr>
            <w:tcW w:w="3544" w:type="dxa"/>
          </w:tcPr>
          <w:p w14:paraId="48A0EBE8" w14:textId="4A91429B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1920 MHz – 1980 MHz</w:t>
            </w:r>
          </w:p>
        </w:tc>
        <w:tc>
          <w:tcPr>
            <w:tcW w:w="3544" w:type="dxa"/>
          </w:tcPr>
          <w:p w14:paraId="6086F7F3" w14:textId="779BA011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34E308DC" w14:textId="562B41D6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048EEA99" w14:textId="77777777" w:rsidTr="00C71243">
        <w:tc>
          <w:tcPr>
            <w:tcW w:w="1129" w:type="dxa"/>
          </w:tcPr>
          <w:p w14:paraId="57A93BB7" w14:textId="24DE119F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n86</w:t>
            </w:r>
          </w:p>
        </w:tc>
        <w:tc>
          <w:tcPr>
            <w:tcW w:w="3544" w:type="dxa"/>
          </w:tcPr>
          <w:p w14:paraId="1264CA87" w14:textId="52B1C947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1780 MHz</w:t>
            </w:r>
          </w:p>
        </w:tc>
        <w:tc>
          <w:tcPr>
            <w:tcW w:w="3544" w:type="dxa"/>
          </w:tcPr>
          <w:p w14:paraId="3FBA6640" w14:textId="357143AF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6CF16A7B" w14:textId="548995B1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</w:tbl>
    <w:p w14:paraId="3DFDCC29" w14:textId="77777777" w:rsidR="009224BD" w:rsidRDefault="009224BD" w:rsidP="00DE2CEA">
      <w:pPr>
        <w:rPr>
          <w:lang w:eastAsia="ko-KR"/>
        </w:rPr>
      </w:pPr>
    </w:p>
    <w:p w14:paraId="3922B481" w14:textId="23C747BF" w:rsidR="00C8366F" w:rsidRPr="003C619B" w:rsidRDefault="003C619B" w:rsidP="003C619B">
      <w:pPr>
        <w:jc w:val="center"/>
        <w:rPr>
          <w:b/>
          <w:bCs/>
          <w:lang w:eastAsia="ko-KR"/>
        </w:rPr>
      </w:pPr>
      <w:r w:rsidRPr="003C619B">
        <w:rPr>
          <w:b/>
          <w:bCs/>
          <w:lang w:eastAsia="ko-KR"/>
        </w:rPr>
        <w:t>Table 5.2-2: NR operating bands in FR2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7088"/>
        <w:gridCol w:w="1133"/>
      </w:tblGrid>
      <w:tr w:rsidR="003C619B" w14:paraId="09E998AA" w14:textId="77777777" w:rsidTr="003C619B">
        <w:tc>
          <w:tcPr>
            <w:tcW w:w="1129" w:type="dxa"/>
            <w:shd w:val="clear" w:color="auto" w:fill="EAF1DD" w:themeFill="accent3" w:themeFillTint="33"/>
            <w:vAlign w:val="center"/>
          </w:tcPr>
          <w:p w14:paraId="0D587EAB" w14:textId="4E9F29A5" w:rsidR="003C619B" w:rsidRDefault="003C619B" w:rsidP="003C619B">
            <w:pPr>
              <w:jc w:val="center"/>
              <w:rPr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 operating band</w:t>
            </w:r>
          </w:p>
        </w:tc>
        <w:tc>
          <w:tcPr>
            <w:tcW w:w="7088" w:type="dxa"/>
            <w:shd w:val="clear" w:color="auto" w:fill="EAF1DD" w:themeFill="accent3" w:themeFillTint="33"/>
            <w:vAlign w:val="center"/>
          </w:tcPr>
          <w:p w14:paraId="7B35E84E" w14:textId="77777777" w:rsidR="003C619B" w:rsidRDefault="003C619B" w:rsidP="003C619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 xml:space="preserve">Uplink(UL) and Downlink(DL) operating band </w:t>
            </w:r>
          </w:p>
          <w:p w14:paraId="1042B7BE" w14:textId="5023A6DB" w:rsidR="003C619B" w:rsidRDefault="003C619B" w:rsidP="003C619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BS transmit/receive UE transmit/receive</w:t>
            </w:r>
          </w:p>
          <w:p w14:paraId="17001DF2" w14:textId="622B7F03" w:rsidR="003C619B" w:rsidRDefault="003C619B" w:rsidP="003C619B">
            <w:pPr>
              <w:jc w:val="center"/>
              <w:rPr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UL_low</w:t>
            </w:r>
            <w:r>
              <w:rPr>
                <w:b/>
                <w:bCs/>
                <w:sz w:val="20"/>
                <w:szCs w:val="20"/>
                <w:lang w:eastAsia="ko-KR"/>
              </w:rPr>
              <w:t xml:space="preserve"> - 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UL_high</w:t>
            </w:r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 xml:space="preserve"> </w:t>
            </w:r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L_low</w:t>
            </w:r>
            <w:r>
              <w:rPr>
                <w:b/>
                <w:bCs/>
                <w:sz w:val="20"/>
                <w:szCs w:val="20"/>
                <w:lang w:eastAsia="ko-KR"/>
              </w:rPr>
              <w:t xml:space="preserve"> - F</w:t>
            </w:r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L_high</w:t>
            </w:r>
          </w:p>
        </w:tc>
        <w:tc>
          <w:tcPr>
            <w:tcW w:w="1133" w:type="dxa"/>
            <w:shd w:val="clear" w:color="auto" w:fill="EAF1DD" w:themeFill="accent3" w:themeFillTint="33"/>
            <w:vAlign w:val="center"/>
          </w:tcPr>
          <w:p w14:paraId="7A898CC0" w14:textId="26FD31FA" w:rsidR="003C619B" w:rsidRDefault="003C619B" w:rsidP="003C619B">
            <w:pPr>
              <w:jc w:val="center"/>
              <w:rPr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Duplex mode</w:t>
            </w:r>
          </w:p>
        </w:tc>
      </w:tr>
      <w:tr w:rsidR="003C619B" w14:paraId="1E1EB15A" w14:textId="77777777" w:rsidTr="003C619B">
        <w:tc>
          <w:tcPr>
            <w:tcW w:w="1129" w:type="dxa"/>
          </w:tcPr>
          <w:p w14:paraId="61926F6C" w14:textId="3E5E474C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n257</w:t>
            </w:r>
          </w:p>
        </w:tc>
        <w:tc>
          <w:tcPr>
            <w:tcW w:w="7088" w:type="dxa"/>
          </w:tcPr>
          <w:p w14:paraId="49C96EE1" w14:textId="034EBD58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26500 MHz – 29500 MHz</w:t>
            </w:r>
          </w:p>
        </w:tc>
        <w:tc>
          <w:tcPr>
            <w:tcW w:w="1133" w:type="dxa"/>
          </w:tcPr>
          <w:p w14:paraId="4FAF961D" w14:textId="39B673C1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2283DCDF" w14:textId="77777777" w:rsidTr="003C619B">
        <w:tc>
          <w:tcPr>
            <w:tcW w:w="1129" w:type="dxa"/>
          </w:tcPr>
          <w:p w14:paraId="1A8682DE" w14:textId="545C2A61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n258</w:t>
            </w:r>
          </w:p>
        </w:tc>
        <w:tc>
          <w:tcPr>
            <w:tcW w:w="7088" w:type="dxa"/>
          </w:tcPr>
          <w:p w14:paraId="355748D4" w14:textId="47FB31AF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24250 MHz – 27500 MHz</w:t>
            </w:r>
          </w:p>
        </w:tc>
        <w:tc>
          <w:tcPr>
            <w:tcW w:w="1133" w:type="dxa"/>
          </w:tcPr>
          <w:p w14:paraId="7091C01C" w14:textId="2602AF0A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72405C3E" w14:textId="77777777" w:rsidTr="003C619B">
        <w:tc>
          <w:tcPr>
            <w:tcW w:w="1129" w:type="dxa"/>
          </w:tcPr>
          <w:p w14:paraId="37BD23AA" w14:textId="00BB42F8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n260</w:t>
            </w:r>
          </w:p>
        </w:tc>
        <w:tc>
          <w:tcPr>
            <w:tcW w:w="7088" w:type="dxa"/>
          </w:tcPr>
          <w:p w14:paraId="6E0E03A0" w14:textId="183D1F36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37000 MHz – 40000 MHz</w:t>
            </w:r>
          </w:p>
        </w:tc>
        <w:tc>
          <w:tcPr>
            <w:tcW w:w="1133" w:type="dxa"/>
          </w:tcPr>
          <w:p w14:paraId="2AAE0D48" w14:textId="5001C91B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11626A32" w14:textId="77777777" w:rsidTr="003C619B">
        <w:tc>
          <w:tcPr>
            <w:tcW w:w="1129" w:type="dxa"/>
          </w:tcPr>
          <w:p w14:paraId="2A1FB59A" w14:textId="1CA4A897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n261</w:t>
            </w:r>
          </w:p>
        </w:tc>
        <w:tc>
          <w:tcPr>
            <w:tcW w:w="7088" w:type="dxa"/>
          </w:tcPr>
          <w:p w14:paraId="1D86B12F" w14:textId="0137925F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27500 MHz – 28350 MHz</w:t>
            </w:r>
          </w:p>
        </w:tc>
        <w:tc>
          <w:tcPr>
            <w:tcW w:w="1133" w:type="dxa"/>
          </w:tcPr>
          <w:p w14:paraId="5348228D" w14:textId="6F8CECAB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</w:tbl>
    <w:p w14:paraId="2F183996" w14:textId="77777777" w:rsidR="003C619B" w:rsidRDefault="003C619B" w:rsidP="00DE2CEA">
      <w:pPr>
        <w:rPr>
          <w:lang w:eastAsia="ko-KR"/>
        </w:rPr>
      </w:pPr>
    </w:p>
    <w:p w14:paraId="02B06200" w14:textId="5541FD6B" w:rsidR="00C8366F" w:rsidRDefault="0004738F" w:rsidP="0004738F">
      <w:pPr>
        <w:pStyle w:val="2"/>
        <w:rPr>
          <w:lang w:eastAsia="ko-KR"/>
        </w:rPr>
      </w:pPr>
      <w:bookmarkStart w:id="23" w:name="_Toc39849612"/>
      <w:r>
        <w:rPr>
          <w:lang w:eastAsia="ko-KR"/>
        </w:rPr>
        <w:lastRenderedPageBreak/>
        <w:t>BS channel bandwidth</w:t>
      </w:r>
      <w:bookmarkEnd w:id="23"/>
    </w:p>
    <w:p w14:paraId="5FA3C484" w14:textId="5369EC80" w:rsidR="009E2ED3" w:rsidRDefault="009E2ED3" w:rsidP="009E2ED3">
      <w:pPr>
        <w:pStyle w:val="3"/>
        <w:rPr>
          <w:lang w:eastAsia="ko-KR"/>
        </w:rPr>
      </w:pPr>
      <w:bookmarkStart w:id="24" w:name="_Toc39849613"/>
      <w:r>
        <w:rPr>
          <w:lang w:eastAsia="ko-KR"/>
        </w:rPr>
        <w:t>General</w:t>
      </w:r>
      <w:bookmarkEnd w:id="24"/>
    </w:p>
    <w:p w14:paraId="21A2D38D" w14:textId="129FC71E" w:rsidR="009E2ED3" w:rsidRDefault="009E2ED3" w:rsidP="009E2ED3">
      <w:pPr>
        <w:rPr>
          <w:lang w:eastAsia="ko-KR"/>
        </w:rPr>
      </w:pPr>
      <w:r w:rsidRPr="009E2ED3">
        <w:rPr>
          <w:rFonts w:hint="eastAsia"/>
          <w:lang w:eastAsia="ko-KR"/>
        </w:rPr>
        <w:t xml:space="preserve">BS </w:t>
      </w:r>
      <w:r w:rsidRPr="009E2ED3">
        <w:rPr>
          <w:rFonts w:hint="eastAsia"/>
          <w:lang w:eastAsia="ko-KR"/>
        </w:rPr>
        <w:t>채널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대역폭은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기지국의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업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링크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또는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다운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링크에서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단일</w:t>
      </w:r>
      <w:r w:rsidRPr="009E2ED3">
        <w:rPr>
          <w:rFonts w:hint="eastAsia"/>
          <w:lang w:eastAsia="ko-KR"/>
        </w:rPr>
        <w:t xml:space="preserve"> NR RF </w:t>
      </w:r>
      <w:r w:rsidRPr="009E2ED3">
        <w:rPr>
          <w:rFonts w:hint="eastAsia"/>
          <w:lang w:eastAsia="ko-KR"/>
        </w:rPr>
        <w:t>캐리어를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9E2ED3">
        <w:rPr>
          <w:rFonts w:hint="eastAsia"/>
          <w:lang w:eastAsia="ko-KR"/>
        </w:rPr>
        <w:t>다</w:t>
      </w:r>
      <w:r w:rsidRPr="009E2ED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9E2ED3">
        <w:rPr>
          <w:rFonts w:hint="eastAsia"/>
          <w:lang w:eastAsia="ko-KR"/>
        </w:rPr>
        <w:t>BS</w:t>
      </w:r>
      <w:r w:rsidRPr="009E2ED3">
        <w:rPr>
          <w:rFonts w:hint="eastAsia"/>
          <w:lang w:eastAsia="ko-KR"/>
        </w:rPr>
        <w:t>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연결된</w:t>
      </w:r>
      <w:r w:rsidRPr="009E2ED3">
        <w:rPr>
          <w:rFonts w:hint="eastAsia"/>
          <w:lang w:eastAsia="ko-KR"/>
        </w:rPr>
        <w:t xml:space="preserve"> UE</w:t>
      </w:r>
      <w:r w:rsidRPr="009E2ED3">
        <w:rPr>
          <w:rFonts w:hint="eastAsia"/>
          <w:lang w:eastAsia="ko-KR"/>
        </w:rPr>
        <w:t>들과의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송수신을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위해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동일한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스펙트럼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내에서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상이한</w:t>
      </w:r>
      <w:r w:rsidRPr="009E2ED3">
        <w:rPr>
          <w:rFonts w:hint="eastAsia"/>
          <w:lang w:eastAsia="ko-KR"/>
        </w:rPr>
        <w:t xml:space="preserve"> UE </w:t>
      </w:r>
      <w:r w:rsidRPr="009E2ED3">
        <w:rPr>
          <w:rFonts w:hint="eastAsia"/>
          <w:lang w:eastAsia="ko-KR"/>
        </w:rPr>
        <w:t>채널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대역폭들이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지원될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있다</w:t>
      </w:r>
      <w:r w:rsidRPr="009E2ED3">
        <w:rPr>
          <w:rFonts w:hint="eastAsia"/>
          <w:lang w:eastAsia="ko-KR"/>
        </w:rPr>
        <w:t>.</w:t>
      </w:r>
      <w:r w:rsidR="00F85E97">
        <w:rPr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 xml:space="preserve">UE </w:t>
      </w:r>
      <w:r w:rsidR="00F85E97" w:rsidRPr="00F85E97">
        <w:rPr>
          <w:rFonts w:hint="eastAsia"/>
          <w:lang w:eastAsia="ko-KR"/>
        </w:rPr>
        <w:t>채널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대역폭의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배치는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유연하지만</w:t>
      </w:r>
      <w:r w:rsidR="00F85E97" w:rsidRPr="00F85E97">
        <w:rPr>
          <w:rFonts w:hint="eastAsia"/>
          <w:lang w:eastAsia="ko-KR"/>
        </w:rPr>
        <w:t xml:space="preserve"> BS </w:t>
      </w:r>
      <w:r w:rsidR="00F85E97" w:rsidRPr="00F85E97">
        <w:rPr>
          <w:rFonts w:hint="eastAsia"/>
          <w:lang w:eastAsia="ko-KR"/>
        </w:rPr>
        <w:t>채널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대역폭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내에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완전히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있을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있다</w:t>
      </w:r>
      <w:r w:rsidR="00F85E97" w:rsidRPr="00F85E97">
        <w:rPr>
          <w:rFonts w:hint="eastAsia"/>
          <w:lang w:eastAsia="ko-KR"/>
        </w:rPr>
        <w:t>.</w:t>
      </w:r>
      <w:r w:rsidR="00F85E97">
        <w:rPr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BS</w:t>
      </w:r>
      <w:r w:rsidR="00F85E97" w:rsidRPr="00F85E97">
        <w:rPr>
          <w:rFonts w:hint="eastAsia"/>
          <w:lang w:eastAsia="ko-KR"/>
        </w:rPr>
        <w:t>는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반송파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자원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블록의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임의의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부분에서</w:t>
      </w:r>
      <w:r w:rsidR="00F85E97" w:rsidRPr="00F85E97">
        <w:rPr>
          <w:rFonts w:hint="eastAsia"/>
          <w:lang w:eastAsia="ko-KR"/>
        </w:rPr>
        <w:t xml:space="preserve"> RF </w:t>
      </w:r>
      <w:r w:rsidR="00F85E97" w:rsidRPr="00F85E97">
        <w:rPr>
          <w:rFonts w:hint="eastAsia"/>
          <w:lang w:eastAsia="ko-KR"/>
        </w:rPr>
        <w:t>반송파상의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반송파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자원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블록의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수보다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작거나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같은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하나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이상의</w:t>
      </w:r>
      <w:r w:rsidR="00F85E97" w:rsidRPr="00F85E97">
        <w:rPr>
          <w:rFonts w:hint="eastAsia"/>
          <w:lang w:eastAsia="ko-KR"/>
        </w:rPr>
        <w:t xml:space="preserve"> UE </w:t>
      </w:r>
      <w:r w:rsidR="00F85E97" w:rsidRPr="00F85E97">
        <w:rPr>
          <w:rFonts w:hint="eastAsia"/>
          <w:lang w:eastAsia="ko-KR"/>
        </w:rPr>
        <w:t>대역폭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부분과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송수신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할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있어야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한다</w:t>
      </w:r>
      <w:r w:rsidR="00F85E97" w:rsidRPr="00F85E97">
        <w:rPr>
          <w:rFonts w:hint="eastAsia"/>
          <w:lang w:eastAsia="ko-KR"/>
        </w:rPr>
        <w:t>.</w:t>
      </w:r>
    </w:p>
    <w:p w14:paraId="16A67F7A" w14:textId="3D2E8A46" w:rsidR="0003078B" w:rsidRDefault="0003078B" w:rsidP="009E2ED3">
      <w:pPr>
        <w:rPr>
          <w:lang w:eastAsia="ko-KR"/>
        </w:rPr>
      </w:pPr>
      <w:r w:rsidRPr="0003078B">
        <w:rPr>
          <w:rFonts w:hint="eastAsia"/>
          <w:lang w:eastAsia="ko-KR"/>
        </w:rPr>
        <w:t>채널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대역폭</w:t>
      </w:r>
      <w:r w:rsidRPr="0003078B">
        <w:rPr>
          <w:rFonts w:hint="eastAsia"/>
          <w:lang w:eastAsia="ko-KR"/>
        </w:rPr>
        <w:t xml:space="preserve">, </w:t>
      </w:r>
      <w:r w:rsidRPr="0003078B">
        <w:rPr>
          <w:rFonts w:hint="eastAsia"/>
          <w:lang w:eastAsia="ko-KR"/>
        </w:rPr>
        <w:t>보호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및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전송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대역폭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구성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간의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관계는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그림</w:t>
      </w:r>
      <w:r w:rsidRPr="0003078B">
        <w:rPr>
          <w:rFonts w:hint="eastAsia"/>
          <w:lang w:eastAsia="ko-KR"/>
        </w:rPr>
        <w:t xml:space="preserve"> 5.3.1-1</w:t>
      </w:r>
      <w:r w:rsidRPr="0003078B">
        <w:rPr>
          <w:rFonts w:hint="eastAsia"/>
          <w:lang w:eastAsia="ko-KR"/>
        </w:rPr>
        <w:t>에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나와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있다</w:t>
      </w:r>
      <w:r w:rsidRPr="0003078B">
        <w:rPr>
          <w:rFonts w:hint="eastAsia"/>
          <w:lang w:eastAsia="ko-KR"/>
        </w:rPr>
        <w:t>.</w:t>
      </w:r>
    </w:p>
    <w:p w14:paraId="3D7B7D17" w14:textId="4F325E70" w:rsidR="00CB13AC" w:rsidRDefault="00CB13AC" w:rsidP="00CB13AC">
      <w:pPr>
        <w:jc w:val="center"/>
      </w:pPr>
      <w:r w:rsidRPr="00EC34D6">
        <w:object w:dxaOrig="6637" w:dyaOrig="3282" w14:anchorId="2EEA4B1E">
          <v:shape id="_x0000_i1028" type="#_x0000_t75" style="width:6in;height:3in;mso-position-horizontal-relative:page;mso-position-vertical-relative:page" o:ole="">
            <v:imagedata r:id="rId20" o:title=""/>
          </v:shape>
          <o:OLEObject Type="Embed" ProgID="Equation.3" ShapeID="_x0000_i1028" DrawAspect="Content" ObjectID="_1650463007" r:id="rId21"/>
        </w:object>
      </w:r>
    </w:p>
    <w:p w14:paraId="5A5DC66D" w14:textId="39FCF309" w:rsidR="00CB13AC" w:rsidRPr="00CB13AC" w:rsidRDefault="00CB13AC" w:rsidP="00CB13AC">
      <w:pPr>
        <w:jc w:val="center"/>
        <w:rPr>
          <w:b/>
          <w:bCs/>
          <w:lang w:eastAsia="ko-KR"/>
        </w:rPr>
      </w:pPr>
      <w:r w:rsidRPr="00CB13AC">
        <w:rPr>
          <w:b/>
          <w:bCs/>
          <w:lang w:eastAsia="ko-KR"/>
        </w:rPr>
        <w:t>Figure 5.3.1-1: Definition of channel bandwidth and transmission bandwidth configuration for one NR channel</w:t>
      </w:r>
    </w:p>
    <w:p w14:paraId="429864D7" w14:textId="41F0CCDF" w:rsidR="00C8366F" w:rsidRDefault="00ED3FDC" w:rsidP="00ED3FDC">
      <w:pPr>
        <w:pStyle w:val="3"/>
        <w:rPr>
          <w:lang w:eastAsia="ko-KR"/>
        </w:rPr>
      </w:pPr>
      <w:bookmarkStart w:id="25" w:name="_Toc39849614"/>
      <w:r>
        <w:rPr>
          <w:lang w:eastAsia="ko-KR"/>
        </w:rPr>
        <w:t>Transmission bandwidth configuration</w:t>
      </w:r>
      <w:bookmarkEnd w:id="25"/>
    </w:p>
    <w:p w14:paraId="14EF4B4D" w14:textId="6DD94F8E" w:rsidR="00C8366F" w:rsidRDefault="00540E9B" w:rsidP="00DE2CEA">
      <w:pPr>
        <w:rPr>
          <w:lang w:eastAsia="ko-KR"/>
        </w:rPr>
      </w:pPr>
      <w:r w:rsidRPr="00540E9B">
        <w:rPr>
          <w:rFonts w:hint="eastAsia"/>
          <w:lang w:eastAsia="ko-KR"/>
        </w:rPr>
        <w:t>각</w:t>
      </w:r>
      <w:r w:rsidRPr="00540E9B">
        <w:rPr>
          <w:rFonts w:hint="eastAsia"/>
          <w:lang w:eastAsia="ko-KR"/>
        </w:rPr>
        <w:t xml:space="preserve"> BS </w:t>
      </w:r>
      <w:r w:rsidRPr="00540E9B">
        <w:rPr>
          <w:rFonts w:hint="eastAsia"/>
          <w:lang w:eastAsia="ko-KR"/>
        </w:rPr>
        <w:t>채널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대역폭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및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부반송파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간격에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대한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전송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대역폭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구성</w:t>
      </w:r>
      <w:r w:rsidRPr="00540E9B">
        <w:rPr>
          <w:rFonts w:hint="eastAsia"/>
          <w:lang w:eastAsia="ko-KR"/>
        </w:rPr>
        <w:t xml:space="preserve"> N</w:t>
      </w:r>
      <w:r w:rsidRPr="00540E9B">
        <w:rPr>
          <w:rFonts w:hint="eastAsia"/>
          <w:vertAlign w:val="subscript"/>
          <w:lang w:eastAsia="ko-KR"/>
        </w:rPr>
        <w:t>RB</w:t>
      </w:r>
      <w:r w:rsidRPr="00540E9B">
        <w:rPr>
          <w:rFonts w:hint="eastAsia"/>
          <w:lang w:eastAsia="ko-KR"/>
        </w:rPr>
        <w:t>는</w:t>
      </w:r>
      <w:r w:rsidRPr="00540E9B">
        <w:rPr>
          <w:rFonts w:hint="eastAsia"/>
          <w:lang w:eastAsia="ko-KR"/>
        </w:rPr>
        <w:t xml:space="preserve"> FR1</w:t>
      </w:r>
      <w:r w:rsidRPr="00540E9B">
        <w:rPr>
          <w:rFonts w:hint="eastAsia"/>
          <w:lang w:eastAsia="ko-KR"/>
        </w:rPr>
        <w:t>의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경우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표</w:t>
      </w:r>
      <w:r w:rsidRPr="00540E9B">
        <w:rPr>
          <w:rFonts w:hint="eastAsia"/>
          <w:lang w:eastAsia="ko-KR"/>
        </w:rPr>
        <w:t xml:space="preserve"> 5.3.2-1 </w:t>
      </w:r>
      <w:r>
        <w:rPr>
          <w:rFonts w:hint="eastAsia"/>
          <w:lang w:eastAsia="ko-KR"/>
        </w:rPr>
        <w:t>에</w:t>
      </w:r>
      <w:r w:rsidRPr="00540E9B">
        <w:rPr>
          <w:rFonts w:hint="eastAsia"/>
          <w:lang w:eastAsia="ko-KR"/>
        </w:rPr>
        <w:t xml:space="preserve"> FR2</w:t>
      </w:r>
      <w:r w:rsidRPr="00540E9B">
        <w:rPr>
          <w:rFonts w:hint="eastAsia"/>
          <w:lang w:eastAsia="ko-KR"/>
        </w:rPr>
        <w:t>의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경우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표</w:t>
      </w:r>
      <w:r w:rsidRPr="00540E9B">
        <w:rPr>
          <w:rFonts w:hint="eastAsia"/>
          <w:lang w:eastAsia="ko-KR"/>
        </w:rPr>
        <w:t xml:space="preserve"> 5.3.2-2</w:t>
      </w:r>
      <w:r w:rsidRPr="00540E9B">
        <w:rPr>
          <w:rFonts w:hint="eastAsia"/>
          <w:lang w:eastAsia="ko-KR"/>
        </w:rPr>
        <w:t>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지정되어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있다</w:t>
      </w:r>
      <w:r w:rsidRPr="00540E9B">
        <w:rPr>
          <w:rFonts w:hint="eastAsia"/>
          <w:lang w:eastAsia="ko-KR"/>
        </w:rPr>
        <w:t>.</w:t>
      </w:r>
    </w:p>
    <w:p w14:paraId="44CDF073" w14:textId="0A796270" w:rsidR="00091266" w:rsidRPr="00091266" w:rsidRDefault="00091266" w:rsidP="00091266">
      <w:pPr>
        <w:jc w:val="center"/>
        <w:rPr>
          <w:b/>
          <w:bCs/>
          <w:lang w:eastAsia="ko-KR"/>
        </w:rPr>
      </w:pPr>
      <w:r w:rsidRPr="00091266">
        <w:rPr>
          <w:b/>
          <w:bCs/>
          <w:lang w:eastAsia="ko-KR"/>
        </w:rPr>
        <w:t>Table 5.3.2-1: Transmission bandwidth configuration N</w:t>
      </w:r>
      <w:r w:rsidRPr="003B6C77">
        <w:rPr>
          <w:b/>
          <w:bCs/>
          <w:vertAlign w:val="subscript"/>
          <w:lang w:eastAsia="ko-KR"/>
        </w:rPr>
        <w:t>RB</w:t>
      </w:r>
      <w:r w:rsidRPr="00091266">
        <w:rPr>
          <w:b/>
          <w:bCs/>
          <w:lang w:eastAsia="ko-KR"/>
        </w:rPr>
        <w:t xml:space="preserve"> for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</w:tblGrid>
      <w:tr w:rsidR="00213ED3" w14:paraId="66A6E8F4" w14:textId="77777777" w:rsidTr="00213ED3">
        <w:tc>
          <w:tcPr>
            <w:tcW w:w="667" w:type="dxa"/>
            <w:vMerge w:val="restart"/>
            <w:shd w:val="clear" w:color="auto" w:fill="EAF1DD" w:themeFill="accent3" w:themeFillTint="33"/>
            <w:vAlign w:val="center"/>
          </w:tcPr>
          <w:p w14:paraId="392B5017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rFonts w:hint="eastAsia"/>
                <w:b/>
                <w:bCs/>
                <w:sz w:val="20"/>
                <w:szCs w:val="20"/>
                <w:lang w:eastAsia="ko-KR"/>
              </w:rPr>
              <w:t>S</w:t>
            </w:r>
            <w:r w:rsidRPr="00213ED3">
              <w:rPr>
                <w:b/>
                <w:bCs/>
                <w:sz w:val="20"/>
                <w:szCs w:val="20"/>
                <w:lang w:eastAsia="ko-KR"/>
              </w:rPr>
              <w:t>CS</w:t>
            </w:r>
          </w:p>
          <w:p w14:paraId="2EC73D71" w14:textId="4EAA62B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667" w:type="dxa"/>
            <w:shd w:val="clear" w:color="auto" w:fill="EAF1DD" w:themeFill="accent3" w:themeFillTint="33"/>
          </w:tcPr>
          <w:p w14:paraId="0D47255A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2C8CE83A" w14:textId="74E5A3A9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09BD0A0" w14:textId="77777777" w:rsid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4B5D130" w14:textId="3493F1A9" w:rsidR="00611486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0C671BA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3E26E94B" w14:textId="4D4430CB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C44B03C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75D0A754" w14:textId="3D019E56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3B2BA24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60B02D7C" w14:textId="35C322C3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23EBAD0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61CDE482" w14:textId="7F57713A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D3640F5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32C42FBC" w14:textId="6CFB47BD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A750EBB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2B681757" w14:textId="4DFEDD28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317636A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5354287D" w14:textId="684D19B9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71C42FE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5EA232FA" w14:textId="318AA493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2E341F1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0F8A8C6C" w14:textId="517D4C2A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7DD28A9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5139B86A" w14:textId="790326FD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1846FF7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2E64A8A7" w14:textId="528C1224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213ED3" w14:paraId="496D1ACF" w14:textId="77777777" w:rsidTr="00213ED3">
        <w:tc>
          <w:tcPr>
            <w:tcW w:w="667" w:type="dxa"/>
            <w:vMerge/>
            <w:shd w:val="clear" w:color="auto" w:fill="EAF1DD" w:themeFill="accent3" w:themeFillTint="33"/>
          </w:tcPr>
          <w:p w14:paraId="2C43D420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667" w:type="dxa"/>
            <w:shd w:val="clear" w:color="auto" w:fill="EAF1DD" w:themeFill="accent3" w:themeFillTint="33"/>
          </w:tcPr>
          <w:p w14:paraId="412D904A" w14:textId="097AC2A2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C05375C" w14:textId="2FBA453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3F297B0C" w14:textId="17FE9B2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35623ECC" w14:textId="1D934C9D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50FDDDF" w14:textId="36EED8E9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CBF6B9C" w14:textId="04042D21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69010F7" w14:textId="2F43ED3B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FE7D702" w14:textId="5BF0CAA5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C302431" w14:textId="3F9B1075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DE95C0A" w14:textId="3AD31D4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C7CEF95" w14:textId="50176FFB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FFFFC06" w14:textId="2E2FD0B1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A74444E" w14:textId="7B65EE57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</w:tr>
      <w:tr w:rsidR="00213ED3" w14:paraId="234FB68A" w14:textId="77777777" w:rsidTr="00213ED3">
        <w:tc>
          <w:tcPr>
            <w:tcW w:w="667" w:type="dxa"/>
          </w:tcPr>
          <w:p w14:paraId="79AA530F" w14:textId="13ADDC02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67" w:type="dxa"/>
          </w:tcPr>
          <w:p w14:paraId="16415AD1" w14:textId="6DE0E36B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25</w:t>
            </w:r>
          </w:p>
        </w:tc>
        <w:tc>
          <w:tcPr>
            <w:tcW w:w="668" w:type="dxa"/>
          </w:tcPr>
          <w:p w14:paraId="6445BAD9" w14:textId="3AA7816A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52</w:t>
            </w:r>
          </w:p>
        </w:tc>
        <w:tc>
          <w:tcPr>
            <w:tcW w:w="668" w:type="dxa"/>
          </w:tcPr>
          <w:p w14:paraId="621DF624" w14:textId="30F9E892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79</w:t>
            </w:r>
          </w:p>
        </w:tc>
        <w:tc>
          <w:tcPr>
            <w:tcW w:w="668" w:type="dxa"/>
          </w:tcPr>
          <w:p w14:paraId="32789EB7" w14:textId="77453BCE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106</w:t>
            </w:r>
          </w:p>
        </w:tc>
        <w:tc>
          <w:tcPr>
            <w:tcW w:w="668" w:type="dxa"/>
          </w:tcPr>
          <w:p w14:paraId="586DB1F0" w14:textId="4A6652B4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133</w:t>
            </w:r>
          </w:p>
        </w:tc>
        <w:tc>
          <w:tcPr>
            <w:tcW w:w="668" w:type="dxa"/>
          </w:tcPr>
          <w:p w14:paraId="03502DC4" w14:textId="0DE1C95C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160</w:t>
            </w:r>
          </w:p>
        </w:tc>
        <w:tc>
          <w:tcPr>
            <w:tcW w:w="668" w:type="dxa"/>
          </w:tcPr>
          <w:p w14:paraId="35F8690F" w14:textId="42055E35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216</w:t>
            </w:r>
          </w:p>
        </w:tc>
        <w:tc>
          <w:tcPr>
            <w:tcW w:w="668" w:type="dxa"/>
          </w:tcPr>
          <w:p w14:paraId="15E3286A" w14:textId="5C223855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270</w:t>
            </w:r>
          </w:p>
        </w:tc>
        <w:tc>
          <w:tcPr>
            <w:tcW w:w="668" w:type="dxa"/>
          </w:tcPr>
          <w:p w14:paraId="46922B52" w14:textId="53F5BE52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7094C732" w14:textId="35460318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16AAC446" w14:textId="59F186DC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303875B1" w14:textId="21CF8947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0107CCFD" w14:textId="31D23D17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</w:tr>
      <w:tr w:rsidR="00213ED3" w14:paraId="13BAF397" w14:textId="77777777" w:rsidTr="00213ED3">
        <w:tc>
          <w:tcPr>
            <w:tcW w:w="667" w:type="dxa"/>
          </w:tcPr>
          <w:p w14:paraId="441AA18D" w14:textId="516A852A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67" w:type="dxa"/>
          </w:tcPr>
          <w:p w14:paraId="4CB48643" w14:textId="69FC3A09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668" w:type="dxa"/>
          </w:tcPr>
          <w:p w14:paraId="448F8704" w14:textId="76406B2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</w:t>
            </w:r>
          </w:p>
        </w:tc>
        <w:tc>
          <w:tcPr>
            <w:tcW w:w="668" w:type="dxa"/>
          </w:tcPr>
          <w:p w14:paraId="513B73A7" w14:textId="2B89D919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38</w:t>
            </w:r>
          </w:p>
        </w:tc>
        <w:tc>
          <w:tcPr>
            <w:tcW w:w="668" w:type="dxa"/>
          </w:tcPr>
          <w:p w14:paraId="70D0A748" w14:textId="5E9C9E5A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51</w:t>
            </w:r>
          </w:p>
        </w:tc>
        <w:tc>
          <w:tcPr>
            <w:tcW w:w="668" w:type="dxa"/>
          </w:tcPr>
          <w:p w14:paraId="0FAE584A" w14:textId="509533EA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65</w:t>
            </w:r>
          </w:p>
        </w:tc>
        <w:tc>
          <w:tcPr>
            <w:tcW w:w="668" w:type="dxa"/>
          </w:tcPr>
          <w:p w14:paraId="2E7DCE59" w14:textId="7F70AFF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78</w:t>
            </w:r>
          </w:p>
        </w:tc>
        <w:tc>
          <w:tcPr>
            <w:tcW w:w="668" w:type="dxa"/>
          </w:tcPr>
          <w:p w14:paraId="2B620067" w14:textId="489D3575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106</w:t>
            </w:r>
          </w:p>
        </w:tc>
        <w:tc>
          <w:tcPr>
            <w:tcW w:w="668" w:type="dxa"/>
          </w:tcPr>
          <w:p w14:paraId="69B6419D" w14:textId="0580A09E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133</w:t>
            </w:r>
          </w:p>
        </w:tc>
        <w:tc>
          <w:tcPr>
            <w:tcW w:w="668" w:type="dxa"/>
          </w:tcPr>
          <w:p w14:paraId="100007D8" w14:textId="693AA9CE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162</w:t>
            </w:r>
          </w:p>
        </w:tc>
        <w:tc>
          <w:tcPr>
            <w:tcW w:w="668" w:type="dxa"/>
          </w:tcPr>
          <w:p w14:paraId="6C399AD8" w14:textId="44105557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189</w:t>
            </w:r>
          </w:p>
        </w:tc>
        <w:tc>
          <w:tcPr>
            <w:tcW w:w="668" w:type="dxa"/>
          </w:tcPr>
          <w:p w14:paraId="78F64534" w14:textId="2771EBB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217</w:t>
            </w:r>
          </w:p>
        </w:tc>
        <w:tc>
          <w:tcPr>
            <w:tcW w:w="668" w:type="dxa"/>
          </w:tcPr>
          <w:p w14:paraId="1AC9DC18" w14:textId="7CD21A2C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245</w:t>
            </w:r>
          </w:p>
        </w:tc>
        <w:tc>
          <w:tcPr>
            <w:tcW w:w="668" w:type="dxa"/>
          </w:tcPr>
          <w:p w14:paraId="4D0D5677" w14:textId="49763B2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273</w:t>
            </w:r>
          </w:p>
        </w:tc>
      </w:tr>
      <w:tr w:rsidR="00213ED3" w14:paraId="43E0F15E" w14:textId="77777777" w:rsidTr="00213ED3">
        <w:tc>
          <w:tcPr>
            <w:tcW w:w="667" w:type="dxa"/>
          </w:tcPr>
          <w:p w14:paraId="061FB1F7" w14:textId="139E7709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60</w:t>
            </w:r>
          </w:p>
        </w:tc>
        <w:tc>
          <w:tcPr>
            <w:tcW w:w="667" w:type="dxa"/>
          </w:tcPr>
          <w:p w14:paraId="08FAF67F" w14:textId="0EE0C2CB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1ECF2E98" w14:textId="19DBD594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668" w:type="dxa"/>
          </w:tcPr>
          <w:p w14:paraId="0D3B4980" w14:textId="412C746F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18</w:t>
            </w:r>
          </w:p>
        </w:tc>
        <w:tc>
          <w:tcPr>
            <w:tcW w:w="668" w:type="dxa"/>
          </w:tcPr>
          <w:p w14:paraId="367F6388" w14:textId="290EBA31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</w:t>
            </w:r>
          </w:p>
        </w:tc>
        <w:tc>
          <w:tcPr>
            <w:tcW w:w="668" w:type="dxa"/>
          </w:tcPr>
          <w:p w14:paraId="501A1C71" w14:textId="14D4D8B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31</w:t>
            </w:r>
          </w:p>
        </w:tc>
        <w:tc>
          <w:tcPr>
            <w:tcW w:w="668" w:type="dxa"/>
          </w:tcPr>
          <w:p w14:paraId="14C1F232" w14:textId="24E83915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38</w:t>
            </w:r>
          </w:p>
        </w:tc>
        <w:tc>
          <w:tcPr>
            <w:tcW w:w="668" w:type="dxa"/>
          </w:tcPr>
          <w:p w14:paraId="6F752527" w14:textId="18AEFC94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51</w:t>
            </w:r>
          </w:p>
        </w:tc>
        <w:tc>
          <w:tcPr>
            <w:tcW w:w="668" w:type="dxa"/>
          </w:tcPr>
          <w:p w14:paraId="7C1F43D2" w14:textId="06415D5C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65</w:t>
            </w:r>
          </w:p>
        </w:tc>
        <w:tc>
          <w:tcPr>
            <w:tcW w:w="668" w:type="dxa"/>
          </w:tcPr>
          <w:p w14:paraId="5679DCD4" w14:textId="01F784CB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79</w:t>
            </w:r>
          </w:p>
        </w:tc>
        <w:tc>
          <w:tcPr>
            <w:tcW w:w="668" w:type="dxa"/>
          </w:tcPr>
          <w:p w14:paraId="1C198F81" w14:textId="3740CA46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93</w:t>
            </w:r>
          </w:p>
        </w:tc>
        <w:tc>
          <w:tcPr>
            <w:tcW w:w="668" w:type="dxa"/>
          </w:tcPr>
          <w:p w14:paraId="1BA2FD37" w14:textId="4C3348C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107</w:t>
            </w:r>
          </w:p>
        </w:tc>
        <w:tc>
          <w:tcPr>
            <w:tcW w:w="668" w:type="dxa"/>
          </w:tcPr>
          <w:p w14:paraId="56D8E70B" w14:textId="7E76BEF1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121</w:t>
            </w:r>
          </w:p>
        </w:tc>
        <w:tc>
          <w:tcPr>
            <w:tcW w:w="668" w:type="dxa"/>
          </w:tcPr>
          <w:p w14:paraId="5A247673" w14:textId="54315710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135</w:t>
            </w:r>
          </w:p>
        </w:tc>
      </w:tr>
    </w:tbl>
    <w:p w14:paraId="1D1843FC" w14:textId="46F4D404" w:rsidR="00C8366F" w:rsidRDefault="00C8366F" w:rsidP="00DE2CEA">
      <w:pPr>
        <w:rPr>
          <w:lang w:eastAsia="ko-KR"/>
        </w:rPr>
      </w:pPr>
    </w:p>
    <w:p w14:paraId="39768382" w14:textId="70378BC1" w:rsidR="00C8366F" w:rsidRPr="009D5FAD" w:rsidRDefault="009D5FAD" w:rsidP="009D5FAD">
      <w:pPr>
        <w:jc w:val="center"/>
        <w:rPr>
          <w:b/>
          <w:bCs/>
          <w:lang w:eastAsia="ko-KR"/>
        </w:rPr>
      </w:pPr>
      <w:r w:rsidRPr="009D5FAD">
        <w:rPr>
          <w:b/>
          <w:bCs/>
          <w:lang w:eastAsia="ko-KR"/>
        </w:rPr>
        <w:t>Table 5.3.2-2: Transmission bandwidth configuration N</w:t>
      </w:r>
      <w:r w:rsidRPr="00745429">
        <w:rPr>
          <w:b/>
          <w:bCs/>
          <w:vertAlign w:val="subscript"/>
          <w:lang w:eastAsia="ko-KR"/>
        </w:rPr>
        <w:t>RB</w:t>
      </w:r>
      <w:r w:rsidRPr="009D5FAD">
        <w:rPr>
          <w:b/>
          <w:bCs/>
          <w:lang w:eastAsia="ko-KR"/>
        </w:rPr>
        <w:t xml:space="preserve"> for FR2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024"/>
        <w:gridCol w:w="956"/>
        <w:gridCol w:w="992"/>
        <w:gridCol w:w="992"/>
        <w:gridCol w:w="993"/>
      </w:tblGrid>
      <w:tr w:rsidR="009D5FAD" w14:paraId="3DD39729" w14:textId="77777777" w:rsidTr="009D5FAD">
        <w:trPr>
          <w:jc w:val="center"/>
        </w:trPr>
        <w:tc>
          <w:tcPr>
            <w:tcW w:w="1024" w:type="dxa"/>
            <w:vMerge w:val="restart"/>
            <w:shd w:val="clear" w:color="auto" w:fill="EAF1DD" w:themeFill="accent3" w:themeFillTint="33"/>
          </w:tcPr>
          <w:p w14:paraId="7DB0B37E" w14:textId="77777777" w:rsid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31CAA9EF" w14:textId="16BBA795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56" w:type="dxa"/>
            <w:shd w:val="clear" w:color="auto" w:fill="EAF1DD" w:themeFill="accent3" w:themeFillTint="33"/>
          </w:tcPr>
          <w:p w14:paraId="46E61548" w14:textId="54E636AC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 MHz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03CB54BC" w14:textId="2012BA6E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 MHz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2A7E6127" w14:textId="2544D1B1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 MHz</w:t>
            </w:r>
          </w:p>
        </w:tc>
        <w:tc>
          <w:tcPr>
            <w:tcW w:w="993" w:type="dxa"/>
            <w:shd w:val="clear" w:color="auto" w:fill="EAF1DD" w:themeFill="accent3" w:themeFillTint="33"/>
          </w:tcPr>
          <w:p w14:paraId="4D61D921" w14:textId="0740A204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 MHz</w:t>
            </w:r>
          </w:p>
        </w:tc>
      </w:tr>
      <w:tr w:rsidR="009D5FAD" w14:paraId="20D92907" w14:textId="77777777" w:rsidTr="009D5FAD">
        <w:trPr>
          <w:jc w:val="center"/>
        </w:trPr>
        <w:tc>
          <w:tcPr>
            <w:tcW w:w="1024" w:type="dxa"/>
            <w:vMerge/>
            <w:shd w:val="clear" w:color="auto" w:fill="EAF1DD" w:themeFill="accent3" w:themeFillTint="33"/>
          </w:tcPr>
          <w:p w14:paraId="795AE75E" w14:textId="77777777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956" w:type="dxa"/>
            <w:shd w:val="clear" w:color="auto" w:fill="EAF1DD" w:themeFill="accent3" w:themeFillTint="33"/>
          </w:tcPr>
          <w:p w14:paraId="2F6AFB6F" w14:textId="2968A2E5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363C9596" w14:textId="6F201EE2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4D43612D" w14:textId="3E4DA5BC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3" w:type="dxa"/>
            <w:shd w:val="clear" w:color="auto" w:fill="EAF1DD" w:themeFill="accent3" w:themeFillTint="33"/>
          </w:tcPr>
          <w:p w14:paraId="2CF3D257" w14:textId="43DBEAD9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</w:tr>
      <w:tr w:rsidR="009D5FAD" w14:paraId="6C66CF43" w14:textId="77777777" w:rsidTr="009D5FAD">
        <w:trPr>
          <w:jc w:val="center"/>
        </w:trPr>
        <w:tc>
          <w:tcPr>
            <w:tcW w:w="1024" w:type="dxa"/>
          </w:tcPr>
          <w:p w14:paraId="4607A7B7" w14:textId="6FFF9848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956" w:type="dxa"/>
          </w:tcPr>
          <w:p w14:paraId="2EB9FDD5" w14:textId="62B478E3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66</w:t>
            </w:r>
          </w:p>
        </w:tc>
        <w:tc>
          <w:tcPr>
            <w:tcW w:w="992" w:type="dxa"/>
          </w:tcPr>
          <w:p w14:paraId="304BB2DD" w14:textId="26063EE5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132</w:t>
            </w:r>
          </w:p>
        </w:tc>
        <w:tc>
          <w:tcPr>
            <w:tcW w:w="992" w:type="dxa"/>
          </w:tcPr>
          <w:p w14:paraId="6319A3FF" w14:textId="709566BA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264</w:t>
            </w:r>
          </w:p>
        </w:tc>
        <w:tc>
          <w:tcPr>
            <w:tcW w:w="993" w:type="dxa"/>
          </w:tcPr>
          <w:p w14:paraId="69B55410" w14:textId="30E7B815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</w:tr>
      <w:tr w:rsidR="009D5FAD" w14:paraId="06C802DE" w14:textId="77777777" w:rsidTr="009D5FAD">
        <w:trPr>
          <w:jc w:val="center"/>
        </w:trPr>
        <w:tc>
          <w:tcPr>
            <w:tcW w:w="1024" w:type="dxa"/>
          </w:tcPr>
          <w:p w14:paraId="3F2A3B4B" w14:textId="34C497C0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956" w:type="dxa"/>
          </w:tcPr>
          <w:p w14:paraId="5231931F" w14:textId="3634CACD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32</w:t>
            </w:r>
          </w:p>
        </w:tc>
        <w:tc>
          <w:tcPr>
            <w:tcW w:w="992" w:type="dxa"/>
          </w:tcPr>
          <w:p w14:paraId="52E5F529" w14:textId="31AD0F32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66</w:t>
            </w:r>
          </w:p>
        </w:tc>
        <w:tc>
          <w:tcPr>
            <w:tcW w:w="992" w:type="dxa"/>
          </w:tcPr>
          <w:p w14:paraId="5AFB0B1F" w14:textId="06505B8C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132</w:t>
            </w:r>
          </w:p>
        </w:tc>
        <w:tc>
          <w:tcPr>
            <w:tcW w:w="993" w:type="dxa"/>
          </w:tcPr>
          <w:p w14:paraId="6BE68D4F" w14:textId="6C781479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264</w:t>
            </w:r>
          </w:p>
        </w:tc>
      </w:tr>
    </w:tbl>
    <w:p w14:paraId="18B501F1" w14:textId="7318391D" w:rsidR="00C8366F" w:rsidRDefault="00C8366F" w:rsidP="00DE2CEA">
      <w:pPr>
        <w:rPr>
          <w:lang w:eastAsia="ko-KR"/>
        </w:rPr>
      </w:pPr>
    </w:p>
    <w:p w14:paraId="03540114" w14:textId="0263BC23" w:rsidR="00C8366F" w:rsidRDefault="001F1DE5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1F1DE5">
        <w:rPr>
          <w:rFonts w:hint="eastAsia"/>
          <w:lang w:eastAsia="ko-KR"/>
        </w:rPr>
        <w:t>모든</w:t>
      </w:r>
      <w:r w:rsidRPr="001F1DE5">
        <w:rPr>
          <w:rFonts w:hint="eastAsia"/>
          <w:lang w:eastAsia="ko-KR"/>
        </w:rPr>
        <w:t xml:space="preserve"> Tx </w:t>
      </w:r>
      <w:r w:rsidRPr="001F1DE5">
        <w:rPr>
          <w:rFonts w:hint="eastAsia"/>
          <w:lang w:eastAsia="ko-KR"/>
        </w:rPr>
        <w:t>및</w:t>
      </w:r>
      <w:r w:rsidRPr="001F1DE5">
        <w:rPr>
          <w:rFonts w:hint="eastAsia"/>
          <w:lang w:eastAsia="ko-KR"/>
        </w:rPr>
        <w:t xml:space="preserve"> Rx </w:t>
      </w:r>
      <w:r w:rsidRPr="001F1DE5">
        <w:rPr>
          <w:rFonts w:hint="eastAsia"/>
          <w:lang w:eastAsia="ko-KR"/>
        </w:rPr>
        <w:t>요구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사항은</w:t>
      </w:r>
      <w:r w:rsidRPr="001F1DE5">
        <w:rPr>
          <w:rFonts w:hint="eastAsia"/>
          <w:lang w:eastAsia="ko-KR"/>
        </w:rPr>
        <w:t xml:space="preserve"> FR1</w:t>
      </w:r>
      <w:r w:rsidRPr="001F1DE5">
        <w:rPr>
          <w:rFonts w:hint="eastAsia"/>
          <w:lang w:eastAsia="ko-KR"/>
        </w:rPr>
        <w:t>의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경우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표</w:t>
      </w:r>
      <w:r w:rsidRPr="001F1DE5">
        <w:rPr>
          <w:rFonts w:hint="eastAsia"/>
          <w:lang w:eastAsia="ko-KR"/>
        </w:rPr>
        <w:t xml:space="preserve"> 5.3.2-1 </w:t>
      </w:r>
      <w:r w:rsidRPr="001F1DE5">
        <w:rPr>
          <w:rFonts w:hint="eastAsia"/>
          <w:lang w:eastAsia="ko-KR"/>
        </w:rPr>
        <w:t>및</w:t>
      </w:r>
      <w:r w:rsidRPr="001F1DE5">
        <w:rPr>
          <w:rFonts w:hint="eastAsia"/>
          <w:lang w:eastAsia="ko-KR"/>
        </w:rPr>
        <w:t xml:space="preserve"> FR2</w:t>
      </w:r>
      <w:r w:rsidRPr="001F1DE5">
        <w:rPr>
          <w:rFonts w:hint="eastAsia"/>
          <w:lang w:eastAsia="ko-KR"/>
        </w:rPr>
        <w:t>의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경우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표</w:t>
      </w:r>
      <w:r w:rsidRPr="001F1DE5">
        <w:rPr>
          <w:rFonts w:hint="eastAsia"/>
          <w:lang w:eastAsia="ko-KR"/>
        </w:rPr>
        <w:t xml:space="preserve"> 5.3.2-2</w:t>
      </w:r>
      <w:r w:rsidRPr="001F1DE5">
        <w:rPr>
          <w:rFonts w:hint="eastAsia"/>
          <w:lang w:eastAsia="ko-KR"/>
        </w:rPr>
        <w:t>에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지정된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전송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대역폭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구성을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기반으로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F1DE5">
        <w:rPr>
          <w:rFonts w:hint="eastAsia"/>
          <w:lang w:eastAsia="ko-KR"/>
        </w:rPr>
        <w:t>다</w:t>
      </w:r>
      <w:r w:rsidRPr="001F1DE5">
        <w:rPr>
          <w:rFonts w:hint="eastAsia"/>
          <w:lang w:eastAsia="ko-KR"/>
        </w:rPr>
        <w:t>.</w:t>
      </w:r>
    </w:p>
    <w:p w14:paraId="47354AB4" w14:textId="590AB917" w:rsidR="00B020FE" w:rsidRDefault="00B020FE" w:rsidP="00B020FE">
      <w:pPr>
        <w:pStyle w:val="3"/>
        <w:rPr>
          <w:lang w:eastAsia="ko-KR"/>
        </w:rPr>
      </w:pPr>
      <w:bookmarkStart w:id="26" w:name="_Toc39849615"/>
      <w:r w:rsidRPr="00B020FE">
        <w:rPr>
          <w:lang w:eastAsia="ko-KR"/>
        </w:rPr>
        <w:t>Minimum guardband and transmission bandwidth configuration</w:t>
      </w:r>
      <w:bookmarkEnd w:id="26"/>
    </w:p>
    <w:p w14:paraId="2584B77E" w14:textId="4CF64783" w:rsidR="00C8366F" w:rsidRDefault="00395AD1" w:rsidP="00DE2CEA">
      <w:pPr>
        <w:rPr>
          <w:lang w:eastAsia="ko-KR"/>
        </w:rPr>
      </w:pPr>
      <w:r w:rsidRPr="00395AD1">
        <w:rPr>
          <w:rFonts w:hint="eastAsia"/>
          <w:lang w:eastAsia="ko-KR"/>
        </w:rPr>
        <w:t>각</w:t>
      </w:r>
      <w:r w:rsidRPr="00395AD1">
        <w:rPr>
          <w:rFonts w:hint="eastAsia"/>
          <w:lang w:eastAsia="ko-KR"/>
        </w:rPr>
        <w:t xml:space="preserve"> BS </w:t>
      </w:r>
      <w:r w:rsidRPr="00395AD1">
        <w:rPr>
          <w:rFonts w:hint="eastAsia"/>
          <w:lang w:eastAsia="ko-KR"/>
        </w:rPr>
        <w:t>채널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대역폭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및</w:t>
      </w:r>
      <w:r w:rsidRPr="00395AD1">
        <w:rPr>
          <w:rFonts w:hint="eastAsia"/>
          <w:lang w:eastAsia="ko-KR"/>
        </w:rPr>
        <w:t xml:space="preserve"> SCS</w:t>
      </w:r>
      <w:r w:rsidRPr="00395AD1">
        <w:rPr>
          <w:rFonts w:hint="eastAsia"/>
          <w:lang w:eastAsia="ko-KR"/>
        </w:rPr>
        <w:t>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대한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최소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보호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대역은</w:t>
      </w:r>
      <w:r w:rsidRPr="00395AD1">
        <w:rPr>
          <w:rFonts w:hint="eastAsia"/>
          <w:lang w:eastAsia="ko-KR"/>
        </w:rPr>
        <w:t xml:space="preserve"> FR1</w:t>
      </w:r>
      <w:r w:rsidRPr="00395AD1">
        <w:rPr>
          <w:rFonts w:hint="eastAsia"/>
          <w:lang w:eastAsia="ko-KR"/>
        </w:rPr>
        <w:t>의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경우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표</w:t>
      </w:r>
      <w:r w:rsidRPr="00395AD1">
        <w:rPr>
          <w:rFonts w:hint="eastAsia"/>
          <w:lang w:eastAsia="ko-KR"/>
        </w:rPr>
        <w:t xml:space="preserve"> 5.3.3-1 </w:t>
      </w:r>
      <w:r w:rsidRPr="00395AD1">
        <w:rPr>
          <w:rFonts w:hint="eastAsia"/>
          <w:lang w:eastAsia="ko-KR"/>
        </w:rPr>
        <w:t>및</w:t>
      </w:r>
      <w:r w:rsidRPr="00395AD1">
        <w:rPr>
          <w:rFonts w:hint="eastAsia"/>
          <w:lang w:eastAsia="ko-KR"/>
        </w:rPr>
        <w:t xml:space="preserve"> FR2</w:t>
      </w:r>
      <w:r w:rsidRPr="00395AD1">
        <w:rPr>
          <w:rFonts w:hint="eastAsia"/>
          <w:lang w:eastAsia="ko-KR"/>
        </w:rPr>
        <w:t>의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경우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표</w:t>
      </w:r>
      <w:r w:rsidRPr="00395AD1">
        <w:rPr>
          <w:rFonts w:hint="eastAsia"/>
          <w:lang w:eastAsia="ko-KR"/>
        </w:rPr>
        <w:t xml:space="preserve"> 5.3.3-2</w:t>
      </w:r>
      <w:r w:rsidRPr="00395AD1">
        <w:rPr>
          <w:rFonts w:hint="eastAsia"/>
          <w:lang w:eastAsia="ko-KR"/>
        </w:rPr>
        <w:t>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지정되어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있다</w:t>
      </w:r>
      <w:r w:rsidRPr="00395AD1">
        <w:rPr>
          <w:rFonts w:hint="eastAsia"/>
          <w:lang w:eastAsia="ko-KR"/>
        </w:rPr>
        <w:t>.</w:t>
      </w:r>
    </w:p>
    <w:p w14:paraId="1F224203" w14:textId="21E005CA" w:rsidR="00E24E6F" w:rsidRPr="00E24E6F" w:rsidRDefault="00E24E6F" w:rsidP="00E24E6F">
      <w:pPr>
        <w:jc w:val="center"/>
        <w:rPr>
          <w:b/>
          <w:bCs/>
          <w:lang w:eastAsia="ko-KR"/>
        </w:rPr>
      </w:pPr>
      <w:r w:rsidRPr="00E24E6F">
        <w:rPr>
          <w:b/>
          <w:bCs/>
          <w:lang w:eastAsia="ko-KR"/>
        </w:rPr>
        <w:t>Table 5.3.3-1: Minimum guardband (kHz) (FR1)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64"/>
        <w:gridCol w:w="672"/>
        <w:gridCol w:w="672"/>
        <w:gridCol w:w="672"/>
        <w:gridCol w:w="672"/>
        <w:gridCol w:w="672"/>
        <w:gridCol w:w="672"/>
        <w:gridCol w:w="672"/>
        <w:gridCol w:w="672"/>
        <w:gridCol w:w="662"/>
        <w:gridCol w:w="662"/>
        <w:gridCol w:w="662"/>
        <w:gridCol w:w="662"/>
        <w:gridCol w:w="662"/>
      </w:tblGrid>
      <w:tr w:rsidR="00E24E6F" w14:paraId="6774900B" w14:textId="77777777" w:rsidTr="00E24E6F">
        <w:tc>
          <w:tcPr>
            <w:tcW w:w="667" w:type="dxa"/>
            <w:shd w:val="clear" w:color="auto" w:fill="EAF1DD" w:themeFill="accent3" w:themeFillTint="33"/>
          </w:tcPr>
          <w:p w14:paraId="7569DDC9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3358559A" w14:textId="1F0B706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667" w:type="dxa"/>
            <w:shd w:val="clear" w:color="auto" w:fill="EAF1DD" w:themeFill="accent3" w:themeFillTint="33"/>
          </w:tcPr>
          <w:p w14:paraId="13F6D540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5ED8C604" w14:textId="0A27345D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CE8EF9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D3175D3" w14:textId="7FE62C7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6A83DC3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2D81E87C" w14:textId="4744BCD5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588B7F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6BC0A5CD" w14:textId="3906678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85F6CA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58A5919F" w14:textId="2FD963B8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5B5417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62D06D2E" w14:textId="759D7F9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52BD6F2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70F9778B" w14:textId="7B1486C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FC4AF41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2D6BF6AC" w14:textId="47842D86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E3E11AB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21E302F9" w14:textId="1A37992B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6D13DDA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1CF5BFCF" w14:textId="5F95C52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1F5B3F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1ACC2844" w14:textId="1A06E8D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B123B45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253177CB" w14:textId="3578ACA5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8F16F6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75CD7E56" w14:textId="1664287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E24E6F" w14:paraId="7963BD0D" w14:textId="77777777" w:rsidTr="00F962A4">
        <w:tc>
          <w:tcPr>
            <w:tcW w:w="667" w:type="dxa"/>
          </w:tcPr>
          <w:p w14:paraId="7DC6D7ED" w14:textId="00469707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667" w:type="dxa"/>
          </w:tcPr>
          <w:p w14:paraId="50568872" w14:textId="22DB2393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242.5</w:t>
            </w:r>
          </w:p>
        </w:tc>
        <w:tc>
          <w:tcPr>
            <w:tcW w:w="668" w:type="dxa"/>
          </w:tcPr>
          <w:p w14:paraId="22BD663E" w14:textId="3011FB53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312.5</w:t>
            </w:r>
          </w:p>
        </w:tc>
        <w:tc>
          <w:tcPr>
            <w:tcW w:w="668" w:type="dxa"/>
          </w:tcPr>
          <w:p w14:paraId="5708106B" w14:textId="77E84E8F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382.5</w:t>
            </w:r>
          </w:p>
        </w:tc>
        <w:tc>
          <w:tcPr>
            <w:tcW w:w="668" w:type="dxa"/>
          </w:tcPr>
          <w:p w14:paraId="6B6AC60A" w14:textId="376EAF16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452.5</w:t>
            </w:r>
          </w:p>
        </w:tc>
        <w:tc>
          <w:tcPr>
            <w:tcW w:w="668" w:type="dxa"/>
          </w:tcPr>
          <w:p w14:paraId="7A3C606B" w14:textId="62E7EB95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522.5</w:t>
            </w:r>
          </w:p>
        </w:tc>
        <w:tc>
          <w:tcPr>
            <w:tcW w:w="668" w:type="dxa"/>
            <w:shd w:val="clear" w:color="auto" w:fill="auto"/>
          </w:tcPr>
          <w:p w14:paraId="794BF38F" w14:textId="3E0018AE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592.5</w:t>
            </w:r>
          </w:p>
        </w:tc>
        <w:tc>
          <w:tcPr>
            <w:tcW w:w="668" w:type="dxa"/>
          </w:tcPr>
          <w:p w14:paraId="71CBBD8A" w14:textId="1737FA99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552.5</w:t>
            </w:r>
          </w:p>
        </w:tc>
        <w:tc>
          <w:tcPr>
            <w:tcW w:w="668" w:type="dxa"/>
          </w:tcPr>
          <w:p w14:paraId="30335C6E" w14:textId="2DD9F892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692.5</w:t>
            </w:r>
          </w:p>
        </w:tc>
        <w:tc>
          <w:tcPr>
            <w:tcW w:w="668" w:type="dxa"/>
          </w:tcPr>
          <w:p w14:paraId="3D6DC732" w14:textId="5FD31907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77F9DD5" w14:textId="4125BAB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5D6D7F6" w14:textId="5F79858D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0E27BB35" w14:textId="5405687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254594A1" w14:textId="6E854278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E24E6F" w14:paraId="478B0E0D" w14:textId="77777777" w:rsidTr="00F962A4">
        <w:tc>
          <w:tcPr>
            <w:tcW w:w="667" w:type="dxa"/>
          </w:tcPr>
          <w:p w14:paraId="02589064" w14:textId="0A12CB0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667" w:type="dxa"/>
          </w:tcPr>
          <w:p w14:paraId="1AA7F8C3" w14:textId="7C642D8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505</w:t>
            </w:r>
          </w:p>
        </w:tc>
        <w:tc>
          <w:tcPr>
            <w:tcW w:w="668" w:type="dxa"/>
          </w:tcPr>
          <w:p w14:paraId="38FF1FAB" w14:textId="3743B003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665</w:t>
            </w:r>
          </w:p>
        </w:tc>
        <w:tc>
          <w:tcPr>
            <w:tcW w:w="668" w:type="dxa"/>
          </w:tcPr>
          <w:p w14:paraId="2E6EB0E6" w14:textId="534127B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645</w:t>
            </w:r>
          </w:p>
        </w:tc>
        <w:tc>
          <w:tcPr>
            <w:tcW w:w="668" w:type="dxa"/>
          </w:tcPr>
          <w:p w14:paraId="67852FDC" w14:textId="0669B15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805</w:t>
            </w:r>
          </w:p>
        </w:tc>
        <w:tc>
          <w:tcPr>
            <w:tcW w:w="668" w:type="dxa"/>
          </w:tcPr>
          <w:p w14:paraId="7B89EF9F" w14:textId="4928FFFB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785</w:t>
            </w:r>
          </w:p>
        </w:tc>
        <w:tc>
          <w:tcPr>
            <w:tcW w:w="668" w:type="dxa"/>
            <w:shd w:val="clear" w:color="auto" w:fill="auto"/>
          </w:tcPr>
          <w:p w14:paraId="75BAABC2" w14:textId="0D41C324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945</w:t>
            </w:r>
          </w:p>
        </w:tc>
        <w:tc>
          <w:tcPr>
            <w:tcW w:w="668" w:type="dxa"/>
          </w:tcPr>
          <w:p w14:paraId="155C1B34" w14:textId="299C0D83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905</w:t>
            </w:r>
          </w:p>
        </w:tc>
        <w:tc>
          <w:tcPr>
            <w:tcW w:w="668" w:type="dxa"/>
          </w:tcPr>
          <w:p w14:paraId="098C58C2" w14:textId="7D1BCA0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1045</w:t>
            </w:r>
          </w:p>
        </w:tc>
        <w:tc>
          <w:tcPr>
            <w:tcW w:w="668" w:type="dxa"/>
          </w:tcPr>
          <w:p w14:paraId="6835CD29" w14:textId="545E489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825</w:t>
            </w:r>
          </w:p>
        </w:tc>
        <w:tc>
          <w:tcPr>
            <w:tcW w:w="668" w:type="dxa"/>
          </w:tcPr>
          <w:p w14:paraId="730C910E" w14:textId="102E8894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965</w:t>
            </w:r>
          </w:p>
        </w:tc>
        <w:tc>
          <w:tcPr>
            <w:tcW w:w="668" w:type="dxa"/>
          </w:tcPr>
          <w:p w14:paraId="4425CD42" w14:textId="1776FC9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925</w:t>
            </w:r>
          </w:p>
        </w:tc>
        <w:tc>
          <w:tcPr>
            <w:tcW w:w="668" w:type="dxa"/>
          </w:tcPr>
          <w:p w14:paraId="79402A86" w14:textId="5DD535CD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885</w:t>
            </w:r>
          </w:p>
        </w:tc>
        <w:tc>
          <w:tcPr>
            <w:tcW w:w="668" w:type="dxa"/>
          </w:tcPr>
          <w:p w14:paraId="2DAC56CF" w14:textId="63C2831E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845</w:t>
            </w:r>
          </w:p>
        </w:tc>
      </w:tr>
      <w:tr w:rsidR="00E24E6F" w14:paraId="65028052" w14:textId="77777777" w:rsidTr="00F962A4">
        <w:tc>
          <w:tcPr>
            <w:tcW w:w="667" w:type="dxa"/>
          </w:tcPr>
          <w:p w14:paraId="3CA6F42C" w14:textId="0F4D7E9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667" w:type="dxa"/>
          </w:tcPr>
          <w:p w14:paraId="6BF20197" w14:textId="0953DA00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E33F43E" w14:textId="15401A7B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1010</w:t>
            </w:r>
          </w:p>
        </w:tc>
        <w:tc>
          <w:tcPr>
            <w:tcW w:w="668" w:type="dxa"/>
          </w:tcPr>
          <w:p w14:paraId="6A2DC80F" w14:textId="7D0C38B0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990</w:t>
            </w:r>
          </w:p>
        </w:tc>
        <w:tc>
          <w:tcPr>
            <w:tcW w:w="668" w:type="dxa"/>
          </w:tcPr>
          <w:p w14:paraId="7960E9F9" w14:textId="76D486A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1330</w:t>
            </w:r>
          </w:p>
        </w:tc>
        <w:tc>
          <w:tcPr>
            <w:tcW w:w="668" w:type="dxa"/>
          </w:tcPr>
          <w:p w14:paraId="15FCDF55" w14:textId="7D9FE35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1310</w:t>
            </w:r>
          </w:p>
        </w:tc>
        <w:tc>
          <w:tcPr>
            <w:tcW w:w="668" w:type="dxa"/>
            <w:shd w:val="clear" w:color="auto" w:fill="auto"/>
          </w:tcPr>
          <w:p w14:paraId="21108CAF" w14:textId="29630CE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1290</w:t>
            </w:r>
          </w:p>
        </w:tc>
        <w:tc>
          <w:tcPr>
            <w:tcW w:w="668" w:type="dxa"/>
          </w:tcPr>
          <w:p w14:paraId="12F1D005" w14:textId="1A979A5A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1610</w:t>
            </w:r>
          </w:p>
        </w:tc>
        <w:tc>
          <w:tcPr>
            <w:tcW w:w="668" w:type="dxa"/>
          </w:tcPr>
          <w:p w14:paraId="61C61D5E" w14:textId="3C5E5106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1570</w:t>
            </w:r>
          </w:p>
        </w:tc>
        <w:tc>
          <w:tcPr>
            <w:tcW w:w="668" w:type="dxa"/>
          </w:tcPr>
          <w:p w14:paraId="086178EB" w14:textId="60410BF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1530</w:t>
            </w:r>
          </w:p>
        </w:tc>
        <w:tc>
          <w:tcPr>
            <w:tcW w:w="668" w:type="dxa"/>
          </w:tcPr>
          <w:p w14:paraId="1E6873B7" w14:textId="652CA44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1490</w:t>
            </w:r>
          </w:p>
        </w:tc>
        <w:tc>
          <w:tcPr>
            <w:tcW w:w="668" w:type="dxa"/>
          </w:tcPr>
          <w:p w14:paraId="282BEAA1" w14:textId="40212B2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1450</w:t>
            </w:r>
          </w:p>
        </w:tc>
        <w:tc>
          <w:tcPr>
            <w:tcW w:w="668" w:type="dxa"/>
          </w:tcPr>
          <w:p w14:paraId="37D4F057" w14:textId="5946475A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1410</w:t>
            </w:r>
          </w:p>
        </w:tc>
        <w:tc>
          <w:tcPr>
            <w:tcW w:w="668" w:type="dxa"/>
          </w:tcPr>
          <w:p w14:paraId="7F1508E0" w14:textId="48DFCB76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1370</w:t>
            </w:r>
          </w:p>
        </w:tc>
      </w:tr>
    </w:tbl>
    <w:p w14:paraId="21777C58" w14:textId="7FE9F908" w:rsidR="00C8366F" w:rsidRDefault="00C8366F" w:rsidP="00DE2CEA">
      <w:pPr>
        <w:rPr>
          <w:lang w:eastAsia="ko-KR"/>
        </w:rPr>
      </w:pPr>
    </w:p>
    <w:p w14:paraId="4E03A988" w14:textId="47D5FC7E" w:rsidR="00C8366F" w:rsidRPr="004E091D" w:rsidRDefault="004E091D" w:rsidP="004E091D">
      <w:pPr>
        <w:jc w:val="center"/>
        <w:rPr>
          <w:b/>
          <w:bCs/>
          <w:lang w:eastAsia="ko-KR"/>
        </w:rPr>
      </w:pPr>
      <w:r w:rsidRPr="004E091D">
        <w:rPr>
          <w:b/>
          <w:bCs/>
          <w:lang w:eastAsia="ko-KR"/>
        </w:rPr>
        <w:t>Table: 5.3.3-2: Minimum guardband (kHz) (FR2)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63"/>
        <w:gridCol w:w="963"/>
        <w:gridCol w:w="963"/>
        <w:gridCol w:w="963"/>
        <w:gridCol w:w="963"/>
      </w:tblGrid>
      <w:tr w:rsidR="004E091D" w14:paraId="4BD30633" w14:textId="77777777" w:rsidTr="004E091D">
        <w:trPr>
          <w:jc w:val="center"/>
        </w:trPr>
        <w:tc>
          <w:tcPr>
            <w:tcW w:w="963" w:type="dxa"/>
            <w:shd w:val="clear" w:color="auto" w:fill="EAF1DD" w:themeFill="accent3" w:themeFillTint="33"/>
          </w:tcPr>
          <w:p w14:paraId="5B7FE741" w14:textId="77777777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782FDC61" w14:textId="54857078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636F20C1" w14:textId="0BC9CE65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5F265CDD" w14:textId="39049449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75EB839" w14:textId="5E53D62F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5DC56C37" w14:textId="789229B8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3CE09D07" w14:textId="7DE5528F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</w:t>
            </w:r>
          </w:p>
          <w:p w14:paraId="79D56354" w14:textId="02E14597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66E53268" w14:textId="77777777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</w:t>
            </w:r>
          </w:p>
          <w:p w14:paraId="0A507632" w14:textId="27D1783C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4E091D" w14:paraId="4F6E8C00" w14:textId="77777777" w:rsidTr="004E091D">
        <w:trPr>
          <w:jc w:val="center"/>
        </w:trPr>
        <w:tc>
          <w:tcPr>
            <w:tcW w:w="963" w:type="dxa"/>
          </w:tcPr>
          <w:p w14:paraId="79A1A88B" w14:textId="39695202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963" w:type="dxa"/>
          </w:tcPr>
          <w:p w14:paraId="49CBCA6A" w14:textId="25F16B0F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1210</w:t>
            </w:r>
          </w:p>
        </w:tc>
        <w:tc>
          <w:tcPr>
            <w:tcW w:w="963" w:type="dxa"/>
          </w:tcPr>
          <w:p w14:paraId="2A213055" w14:textId="209C205F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2450</w:t>
            </w:r>
          </w:p>
        </w:tc>
        <w:tc>
          <w:tcPr>
            <w:tcW w:w="963" w:type="dxa"/>
          </w:tcPr>
          <w:p w14:paraId="5647EEF7" w14:textId="04BB5B16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4930</w:t>
            </w:r>
          </w:p>
        </w:tc>
        <w:tc>
          <w:tcPr>
            <w:tcW w:w="963" w:type="dxa"/>
          </w:tcPr>
          <w:p w14:paraId="20A75B84" w14:textId="479F3451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4E091D" w14:paraId="69F1B03B" w14:textId="77777777" w:rsidTr="004E091D">
        <w:trPr>
          <w:jc w:val="center"/>
        </w:trPr>
        <w:tc>
          <w:tcPr>
            <w:tcW w:w="963" w:type="dxa"/>
          </w:tcPr>
          <w:p w14:paraId="5EFDCCEA" w14:textId="7CD7C1DE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963" w:type="dxa"/>
          </w:tcPr>
          <w:p w14:paraId="49AB22F2" w14:textId="1F8844A8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1900</w:t>
            </w:r>
          </w:p>
        </w:tc>
        <w:tc>
          <w:tcPr>
            <w:tcW w:w="963" w:type="dxa"/>
          </w:tcPr>
          <w:p w14:paraId="45687402" w14:textId="4DE66214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2420</w:t>
            </w:r>
          </w:p>
        </w:tc>
        <w:tc>
          <w:tcPr>
            <w:tcW w:w="963" w:type="dxa"/>
          </w:tcPr>
          <w:p w14:paraId="53373F40" w14:textId="4AA173AB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4900</w:t>
            </w:r>
          </w:p>
        </w:tc>
        <w:tc>
          <w:tcPr>
            <w:tcW w:w="963" w:type="dxa"/>
          </w:tcPr>
          <w:p w14:paraId="098261E1" w14:textId="4C4F9E61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9860</w:t>
            </w:r>
          </w:p>
        </w:tc>
      </w:tr>
    </w:tbl>
    <w:p w14:paraId="71F3D285" w14:textId="31E02BEF" w:rsidR="00C8366F" w:rsidRDefault="00C8366F" w:rsidP="00DE2CEA">
      <w:pPr>
        <w:rPr>
          <w:lang w:eastAsia="ko-KR"/>
        </w:rPr>
      </w:pPr>
    </w:p>
    <w:p w14:paraId="00022DCB" w14:textId="38A944E3" w:rsidR="00C8366F" w:rsidRDefault="001E2C50" w:rsidP="00DE2CEA">
      <w:pPr>
        <w:rPr>
          <w:lang w:eastAsia="ko-KR"/>
        </w:rPr>
      </w:pPr>
      <w:r w:rsidRPr="001E2C50">
        <w:rPr>
          <w:rFonts w:hint="eastAsia"/>
          <w:lang w:eastAsia="ko-KR"/>
        </w:rPr>
        <w:t>각</w:t>
      </w:r>
      <w:r w:rsidRPr="001E2C50">
        <w:rPr>
          <w:rFonts w:hint="eastAsia"/>
          <w:lang w:eastAsia="ko-KR"/>
        </w:rPr>
        <w:t xml:space="preserve"> BS </w:t>
      </w:r>
      <w:r w:rsidRPr="001E2C50">
        <w:rPr>
          <w:rFonts w:hint="eastAsia"/>
          <w:lang w:eastAsia="ko-KR"/>
        </w:rPr>
        <w:t>채널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대역폭에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대한</w:t>
      </w:r>
      <w:r w:rsidRPr="001E2C50">
        <w:rPr>
          <w:rFonts w:hint="eastAsia"/>
          <w:lang w:eastAsia="ko-KR"/>
        </w:rPr>
        <w:t xml:space="preserve"> SCS 240 kHz SS / PBCH </w:t>
      </w:r>
      <w:r w:rsidRPr="001E2C50">
        <w:rPr>
          <w:rFonts w:hint="eastAsia"/>
          <w:lang w:eastAsia="ko-KR"/>
        </w:rPr>
        <w:t>블록의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최소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보호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대역은</w:t>
      </w:r>
      <w:r w:rsidRPr="001E2C50">
        <w:rPr>
          <w:rFonts w:hint="eastAsia"/>
          <w:lang w:eastAsia="ko-KR"/>
        </w:rPr>
        <w:t xml:space="preserve"> FR2</w:t>
      </w:r>
      <w:r w:rsidRPr="001E2C50">
        <w:rPr>
          <w:rFonts w:hint="eastAsia"/>
          <w:lang w:eastAsia="ko-KR"/>
        </w:rPr>
        <w:t>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대한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표</w:t>
      </w:r>
      <w:r w:rsidRPr="001E2C50">
        <w:rPr>
          <w:rFonts w:hint="eastAsia"/>
          <w:lang w:eastAsia="ko-KR"/>
        </w:rPr>
        <w:t xml:space="preserve"> 5.3.3-3</w:t>
      </w:r>
      <w:r w:rsidRPr="001E2C50">
        <w:rPr>
          <w:rFonts w:hint="eastAsia"/>
          <w:lang w:eastAsia="ko-KR"/>
        </w:rPr>
        <w:t>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지정되어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있다</w:t>
      </w:r>
      <w:r w:rsidRPr="001E2C50">
        <w:rPr>
          <w:rFonts w:hint="eastAsia"/>
          <w:lang w:eastAsia="ko-KR"/>
        </w:rPr>
        <w:t>.</w:t>
      </w:r>
    </w:p>
    <w:p w14:paraId="50C4850B" w14:textId="760935C7" w:rsidR="00ED0183" w:rsidRPr="00ED0183" w:rsidRDefault="00ED0183" w:rsidP="00ED0183">
      <w:pPr>
        <w:jc w:val="center"/>
        <w:rPr>
          <w:b/>
          <w:bCs/>
          <w:lang w:eastAsia="ko-KR"/>
        </w:rPr>
      </w:pPr>
      <w:r w:rsidRPr="00ED0183">
        <w:rPr>
          <w:b/>
          <w:bCs/>
          <w:lang w:eastAsia="ko-KR"/>
        </w:rPr>
        <w:t>Table: 5.3.3-3: Minimum guardband (kHz) of SCS 240 kHz SS/PBCH block (FR2)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63"/>
        <w:gridCol w:w="963"/>
        <w:gridCol w:w="963"/>
        <w:gridCol w:w="963"/>
      </w:tblGrid>
      <w:tr w:rsidR="00F82C2D" w14:paraId="4D38F306" w14:textId="77777777" w:rsidTr="00B6469E">
        <w:trPr>
          <w:jc w:val="center"/>
        </w:trPr>
        <w:tc>
          <w:tcPr>
            <w:tcW w:w="963" w:type="dxa"/>
            <w:shd w:val="clear" w:color="auto" w:fill="EAF1DD" w:themeFill="accent3" w:themeFillTint="33"/>
          </w:tcPr>
          <w:p w14:paraId="6409D8DD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68D18F71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ED860FB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5E0D6110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2518186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</w:t>
            </w:r>
          </w:p>
          <w:p w14:paraId="4BE2BBEF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545099E3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</w:t>
            </w:r>
          </w:p>
          <w:p w14:paraId="332C800B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F82C2D" w14:paraId="2FD9F3A0" w14:textId="77777777" w:rsidTr="00B6469E">
        <w:trPr>
          <w:jc w:val="center"/>
        </w:trPr>
        <w:tc>
          <w:tcPr>
            <w:tcW w:w="963" w:type="dxa"/>
          </w:tcPr>
          <w:p w14:paraId="1CCFFC88" w14:textId="417683FD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240</w:t>
            </w:r>
          </w:p>
        </w:tc>
        <w:tc>
          <w:tcPr>
            <w:tcW w:w="963" w:type="dxa"/>
          </w:tcPr>
          <w:p w14:paraId="1191D81C" w14:textId="075A8215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3800</w:t>
            </w:r>
          </w:p>
        </w:tc>
        <w:tc>
          <w:tcPr>
            <w:tcW w:w="963" w:type="dxa"/>
          </w:tcPr>
          <w:p w14:paraId="231C6A63" w14:textId="60B7869C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7720</w:t>
            </w:r>
          </w:p>
        </w:tc>
        <w:tc>
          <w:tcPr>
            <w:tcW w:w="963" w:type="dxa"/>
          </w:tcPr>
          <w:p w14:paraId="142A24FE" w14:textId="11BD10EB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15560</w:t>
            </w:r>
          </w:p>
        </w:tc>
      </w:tr>
    </w:tbl>
    <w:p w14:paraId="11870607" w14:textId="03FEFE5B" w:rsidR="00C8366F" w:rsidRDefault="00C8366F" w:rsidP="00DE2CEA">
      <w:pPr>
        <w:rPr>
          <w:lang w:eastAsia="ko-KR"/>
        </w:rPr>
      </w:pPr>
    </w:p>
    <w:p w14:paraId="6870AB4B" w14:textId="376D7149" w:rsidR="00C8366F" w:rsidRDefault="00632618" w:rsidP="00DE2CEA">
      <w:pPr>
        <w:rPr>
          <w:lang w:eastAsia="ko-KR"/>
        </w:rPr>
      </w:pPr>
      <w:r>
        <w:rPr>
          <w:lang w:eastAsia="ko-KR"/>
        </w:rPr>
        <w:lastRenderedPageBreak/>
        <w:t xml:space="preserve">NOTE: </w:t>
      </w:r>
      <w:r w:rsidR="003F68D0" w:rsidRPr="003F68D0">
        <w:rPr>
          <w:rFonts w:hint="eastAsia"/>
          <w:lang w:eastAsia="ko-KR"/>
        </w:rPr>
        <w:t>표</w:t>
      </w:r>
      <w:r w:rsidR="003F68D0" w:rsidRPr="003F68D0">
        <w:rPr>
          <w:rFonts w:hint="eastAsia"/>
          <w:lang w:eastAsia="ko-KR"/>
        </w:rPr>
        <w:t xml:space="preserve"> 5.3.3-3</w:t>
      </w:r>
      <w:r w:rsidR="003F68D0" w:rsidRPr="003F68D0">
        <w:rPr>
          <w:rFonts w:hint="eastAsia"/>
          <w:lang w:eastAsia="ko-KR"/>
        </w:rPr>
        <w:t>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최소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보호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대역은</w:t>
      </w:r>
      <w:r w:rsidR="003F68D0" w:rsidRPr="003F68D0">
        <w:rPr>
          <w:rFonts w:hint="eastAsia"/>
          <w:lang w:eastAsia="ko-KR"/>
        </w:rPr>
        <w:t xml:space="preserve"> SCS 240 kHz SS / PBCH </w:t>
      </w:r>
      <w:r w:rsidR="003F68D0" w:rsidRPr="003F68D0">
        <w:rPr>
          <w:rFonts w:hint="eastAsia"/>
          <w:lang w:eastAsia="ko-KR"/>
        </w:rPr>
        <w:t>블록이</w:t>
      </w:r>
      <w:r w:rsidR="003F68D0" w:rsidRPr="003F68D0">
        <w:rPr>
          <w:rFonts w:hint="eastAsia"/>
          <w:lang w:eastAsia="ko-KR"/>
        </w:rPr>
        <w:t xml:space="preserve"> SS / PBCH </w:t>
      </w:r>
      <w:r w:rsidR="003F68D0" w:rsidRPr="003F68D0">
        <w:rPr>
          <w:rFonts w:hint="eastAsia"/>
          <w:lang w:eastAsia="ko-KR"/>
        </w:rPr>
        <w:t>블록이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위치한</w:t>
      </w:r>
      <w:r w:rsidR="003F68D0" w:rsidRPr="003F68D0">
        <w:rPr>
          <w:rFonts w:hint="eastAsia"/>
          <w:lang w:eastAsia="ko-KR"/>
        </w:rPr>
        <w:t xml:space="preserve"> BS </w:t>
      </w:r>
      <w:r w:rsidR="003F68D0" w:rsidRPr="003F68D0">
        <w:rPr>
          <w:rFonts w:hint="eastAsia"/>
          <w:lang w:eastAsia="ko-KR"/>
        </w:rPr>
        <w:t>채널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대역폭의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가장자리에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인접해</w:t>
      </w:r>
      <w:r w:rsid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있는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경우에만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적용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할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있다</w:t>
      </w:r>
      <w:r w:rsidR="003F68D0" w:rsidRPr="003F68D0">
        <w:rPr>
          <w:rFonts w:hint="eastAsia"/>
          <w:lang w:eastAsia="ko-KR"/>
        </w:rPr>
        <w:t>.</w:t>
      </w:r>
    </w:p>
    <w:p w14:paraId="7C9FC4D9" w14:textId="5496D648" w:rsidR="00745429" w:rsidRDefault="00745429" w:rsidP="00DE2CEA">
      <w:pPr>
        <w:rPr>
          <w:lang w:eastAsia="ko-KR"/>
        </w:rPr>
      </w:pPr>
      <w:r w:rsidRPr="00745429">
        <w:rPr>
          <w:rFonts w:hint="eastAsia"/>
          <w:lang w:eastAsia="ko-KR"/>
        </w:rPr>
        <w:t xml:space="preserve">BS </w:t>
      </w:r>
      <w:r w:rsidRPr="00745429">
        <w:rPr>
          <w:rFonts w:hint="eastAsia"/>
          <w:lang w:eastAsia="ko-KR"/>
        </w:rPr>
        <w:t>채널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대역폭에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구성된</w:t>
      </w:r>
      <w:r w:rsidRPr="00745429">
        <w:rPr>
          <w:rFonts w:hint="eastAsia"/>
          <w:lang w:eastAsia="ko-KR"/>
        </w:rPr>
        <w:t xml:space="preserve"> RB</w:t>
      </w:r>
      <w:r w:rsidRPr="00745429">
        <w:rPr>
          <w:rFonts w:hint="eastAsia"/>
          <w:lang w:eastAsia="ko-KR"/>
        </w:rPr>
        <w:t>의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이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절에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명시된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최소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가드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대역이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충족되도록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한다</w:t>
      </w:r>
      <w:r w:rsidRPr="00745429">
        <w:rPr>
          <w:rFonts w:hint="eastAsia"/>
          <w:lang w:eastAsia="ko-KR"/>
        </w:rPr>
        <w:t>.</w:t>
      </w:r>
    </w:p>
    <w:p w14:paraId="39A76CB6" w14:textId="670252D0" w:rsidR="00FC08AF" w:rsidRDefault="00FC08AF" w:rsidP="00FC08AF">
      <w:pPr>
        <w:jc w:val="center"/>
        <w:rPr>
          <w:lang w:eastAsia="ko-KR"/>
        </w:rPr>
      </w:pPr>
      <w:r w:rsidRPr="00EC34D6">
        <w:rPr>
          <w:rFonts w:eastAsia="Yu Mincho"/>
          <w:noProof/>
          <w:lang w:eastAsia="ko-KR"/>
        </w:rPr>
        <w:drawing>
          <wp:inline distT="0" distB="0" distL="0" distR="0" wp14:anchorId="5F2FE774" wp14:editId="4BCF2A93">
            <wp:extent cx="3962400" cy="2152650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15E7" w14:textId="3B04CE2C" w:rsidR="00C8366F" w:rsidRPr="00FC08AF" w:rsidRDefault="00FC08AF" w:rsidP="00FC08AF">
      <w:pPr>
        <w:jc w:val="center"/>
        <w:rPr>
          <w:b/>
          <w:bCs/>
          <w:lang w:eastAsia="ko-KR"/>
        </w:rPr>
      </w:pPr>
      <w:r w:rsidRPr="00FC08AF">
        <w:rPr>
          <w:b/>
          <w:bCs/>
          <w:lang w:eastAsia="ko-KR"/>
        </w:rPr>
        <w:t>Figure 5.3.3-1: BS PRB utilization</w:t>
      </w:r>
    </w:p>
    <w:p w14:paraId="7AA4F53C" w14:textId="6AFACA23" w:rsidR="00C8366F" w:rsidRDefault="00E45659" w:rsidP="00DE2CEA">
      <w:pPr>
        <w:rPr>
          <w:lang w:eastAsia="ko-KR"/>
        </w:rPr>
      </w:pPr>
      <w:r w:rsidRPr="00E45659">
        <w:rPr>
          <w:rFonts w:hint="eastAsia"/>
          <w:lang w:eastAsia="ko-KR"/>
        </w:rPr>
        <w:t>다수의</w:t>
      </w:r>
      <w:r w:rsidRPr="00E4565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>
        <w:rPr>
          <w:rFonts w:hint="eastAsia"/>
          <w:lang w:eastAsia="ko-KR"/>
        </w:rPr>
        <w:t>들</w:t>
      </w:r>
      <w:r w:rsidRPr="00E45659">
        <w:rPr>
          <w:rFonts w:hint="eastAsia"/>
          <w:lang w:eastAsia="ko-KR"/>
        </w:rPr>
        <w:t>이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동일한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심볼에서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다중화되는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경우</w:t>
      </w:r>
      <w:r w:rsidRPr="00E45659">
        <w:rPr>
          <w:rFonts w:hint="eastAsia"/>
          <w:lang w:eastAsia="ko-KR"/>
        </w:rPr>
        <w:t xml:space="preserve">, </w:t>
      </w:r>
      <w:r w:rsidRPr="00E45659">
        <w:rPr>
          <w:rFonts w:hint="eastAsia"/>
          <w:lang w:eastAsia="ko-KR"/>
        </w:rPr>
        <w:t>반송파의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각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측면상의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최소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밴드는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대역에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바로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인접하여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전송</w:t>
      </w:r>
      <w:r w:rsidRPr="00E45659">
        <w:rPr>
          <w:rFonts w:hint="eastAsia"/>
          <w:lang w:eastAsia="ko-KR"/>
        </w:rPr>
        <w:t xml:space="preserve"> / </w:t>
      </w:r>
      <w:r w:rsidRPr="00E45659">
        <w:rPr>
          <w:rFonts w:hint="eastAsia"/>
          <w:lang w:eastAsia="ko-KR"/>
        </w:rPr>
        <w:t>수신되는</w:t>
      </w:r>
      <w:r w:rsidRPr="00E4565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E45659">
        <w:rPr>
          <w:rFonts w:hint="eastAsia"/>
          <w:lang w:eastAsia="ko-KR"/>
        </w:rPr>
        <w:t>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대해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구성된</w:t>
      </w:r>
      <w:r w:rsidRPr="00E45659">
        <w:rPr>
          <w:rFonts w:hint="eastAsia"/>
          <w:lang w:eastAsia="ko-KR"/>
        </w:rPr>
        <w:t xml:space="preserve"> BS </w:t>
      </w:r>
      <w:r w:rsidRPr="00E45659">
        <w:rPr>
          <w:rFonts w:hint="eastAsia"/>
          <w:lang w:eastAsia="ko-KR"/>
        </w:rPr>
        <w:t>채널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대역폭에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적용된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밴드이다</w:t>
      </w:r>
      <w:r w:rsidRPr="00E45659">
        <w:rPr>
          <w:rFonts w:hint="eastAsia"/>
          <w:lang w:eastAsia="ko-KR"/>
        </w:rPr>
        <w:t>.</w:t>
      </w:r>
    </w:p>
    <w:p w14:paraId="3229905C" w14:textId="7EA17900" w:rsidR="00CB2F7C" w:rsidRDefault="00CB2F7C" w:rsidP="00DE2CEA">
      <w:pPr>
        <w:rPr>
          <w:lang w:eastAsia="ko-KR"/>
        </w:rPr>
      </w:pPr>
      <w:r w:rsidRPr="00CB2F7C">
        <w:rPr>
          <w:rFonts w:hint="eastAsia"/>
          <w:lang w:eastAsia="ko-KR"/>
        </w:rPr>
        <w:t>FR1</w:t>
      </w:r>
      <w:r w:rsidRPr="00CB2F7C">
        <w:rPr>
          <w:rFonts w:hint="eastAsia"/>
          <w:lang w:eastAsia="ko-KR"/>
        </w:rPr>
        <w:t>의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경우</w:t>
      </w:r>
      <w:r w:rsidRPr="00CB2F7C">
        <w:rPr>
          <w:rFonts w:hint="eastAsia"/>
          <w:lang w:eastAsia="ko-KR"/>
        </w:rPr>
        <w:t xml:space="preserve">, </w:t>
      </w:r>
      <w:r w:rsidRPr="00CB2F7C">
        <w:rPr>
          <w:rFonts w:hint="eastAsia"/>
          <w:lang w:eastAsia="ko-KR"/>
        </w:rPr>
        <w:t>다수의</w:t>
      </w:r>
      <w:r w:rsidRPr="00CB2F7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</w:t>
      </w:r>
      <w:r>
        <w:rPr>
          <w:rFonts w:hint="eastAsia"/>
          <w:lang w:eastAsia="ko-KR"/>
        </w:rPr>
        <w:t>들</w:t>
      </w:r>
      <w:r w:rsidRPr="00CB2F7C">
        <w:rPr>
          <w:rFonts w:hint="eastAsia"/>
          <w:lang w:eastAsia="ko-KR"/>
        </w:rPr>
        <w:t>이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심볼에서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다중화되고</w:t>
      </w:r>
      <w:r w:rsidRPr="00CB2F7C">
        <w:rPr>
          <w:rFonts w:hint="eastAsia"/>
          <w:lang w:eastAsia="ko-KR"/>
        </w:rPr>
        <w:t xml:space="preserve"> BS </w:t>
      </w:r>
      <w:r w:rsidRPr="00CB2F7C">
        <w:rPr>
          <w:rFonts w:hint="eastAsia"/>
          <w:lang w:eastAsia="ko-KR"/>
        </w:rPr>
        <w:t>채널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대역폭이</w:t>
      </w:r>
      <w:r w:rsidRPr="00CB2F7C">
        <w:rPr>
          <w:rFonts w:hint="eastAsia"/>
          <w:lang w:eastAsia="ko-KR"/>
        </w:rPr>
        <w:t xml:space="preserve">&gt; 50 MHz </w:t>
      </w:r>
      <w:r w:rsidRPr="00CB2F7C">
        <w:rPr>
          <w:rFonts w:hint="eastAsia"/>
          <w:lang w:eastAsia="ko-KR"/>
        </w:rPr>
        <w:t>인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경우</w:t>
      </w:r>
      <w:r w:rsidRPr="00CB2F7C">
        <w:rPr>
          <w:rFonts w:hint="eastAsia"/>
          <w:lang w:eastAsia="ko-KR"/>
        </w:rPr>
        <w:t>, 15kHz SCS</w:t>
      </w:r>
      <w:r w:rsidRPr="00CB2F7C">
        <w:rPr>
          <w:rFonts w:hint="eastAsia"/>
          <w:lang w:eastAsia="ko-KR"/>
        </w:rPr>
        <w:t>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인접하여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적용된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가드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밴드는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동일한</w:t>
      </w:r>
      <w:r w:rsidRPr="00CB2F7C">
        <w:rPr>
          <w:rFonts w:hint="eastAsia"/>
          <w:lang w:eastAsia="ko-KR"/>
        </w:rPr>
        <w:t xml:space="preserve"> BS </w:t>
      </w:r>
      <w:r w:rsidRPr="00CB2F7C">
        <w:rPr>
          <w:rFonts w:hint="eastAsia"/>
          <w:lang w:eastAsia="ko-KR"/>
        </w:rPr>
        <w:t>채널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대역폭에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대해</w:t>
      </w:r>
      <w:r w:rsidRPr="00CB2F7C">
        <w:rPr>
          <w:rFonts w:hint="eastAsia"/>
          <w:lang w:eastAsia="ko-KR"/>
        </w:rPr>
        <w:t xml:space="preserve"> 30kHz SCS</w:t>
      </w:r>
      <w:r w:rsidRPr="00CB2F7C">
        <w:rPr>
          <w:rFonts w:hint="eastAsia"/>
          <w:lang w:eastAsia="ko-KR"/>
        </w:rPr>
        <w:t>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대해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정의된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가드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밴드와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CB2F7C">
        <w:rPr>
          <w:rFonts w:hint="eastAsia"/>
          <w:lang w:eastAsia="ko-KR"/>
        </w:rPr>
        <w:t>다</w:t>
      </w:r>
      <w:r w:rsidRPr="00CB2F7C">
        <w:rPr>
          <w:rFonts w:hint="eastAsia"/>
          <w:lang w:eastAsia="ko-KR"/>
        </w:rPr>
        <w:t>.</w:t>
      </w:r>
    </w:p>
    <w:p w14:paraId="13ABFB0D" w14:textId="2E2D3B8E" w:rsidR="00052D46" w:rsidRDefault="00052D46" w:rsidP="00DE2CEA">
      <w:pPr>
        <w:rPr>
          <w:lang w:eastAsia="ko-KR"/>
        </w:rPr>
      </w:pPr>
      <w:r w:rsidRPr="00052D46">
        <w:rPr>
          <w:rFonts w:hint="eastAsia"/>
          <w:lang w:eastAsia="ko-KR"/>
        </w:rPr>
        <w:t>FR2</w:t>
      </w:r>
      <w:r w:rsidRPr="00052D46">
        <w:rPr>
          <w:rFonts w:hint="eastAsia"/>
          <w:lang w:eastAsia="ko-KR"/>
        </w:rPr>
        <w:t>의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경우</w:t>
      </w:r>
      <w:r w:rsidRPr="00052D46">
        <w:rPr>
          <w:rFonts w:hint="eastAsia"/>
          <w:lang w:eastAsia="ko-KR"/>
        </w:rPr>
        <w:t xml:space="preserve">, </w:t>
      </w:r>
      <w:r w:rsidRPr="00052D46">
        <w:rPr>
          <w:rFonts w:hint="eastAsia"/>
          <w:lang w:eastAsia="ko-KR"/>
        </w:rPr>
        <w:t>다수의</w:t>
      </w:r>
      <w:r w:rsidRPr="00052D46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>
        <w:rPr>
          <w:rFonts w:hint="eastAsia"/>
          <w:lang w:eastAsia="ko-KR"/>
        </w:rPr>
        <w:t>들</w:t>
      </w:r>
      <w:r w:rsidRPr="00052D46">
        <w:rPr>
          <w:rFonts w:hint="eastAsia"/>
          <w:lang w:eastAsia="ko-KR"/>
        </w:rPr>
        <w:t>이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심볼로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다중화되고</w:t>
      </w:r>
      <w:r w:rsidRPr="00052D46">
        <w:rPr>
          <w:rFonts w:hint="eastAsia"/>
          <w:lang w:eastAsia="ko-KR"/>
        </w:rPr>
        <w:t xml:space="preserve"> BS </w:t>
      </w:r>
      <w:r w:rsidRPr="00052D46">
        <w:rPr>
          <w:rFonts w:hint="eastAsia"/>
          <w:lang w:eastAsia="ko-KR"/>
        </w:rPr>
        <w:t>채널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대역폭이</w:t>
      </w:r>
      <w:r w:rsidRPr="00052D46">
        <w:rPr>
          <w:rFonts w:hint="eastAsia"/>
          <w:lang w:eastAsia="ko-KR"/>
        </w:rPr>
        <w:t xml:space="preserve">&gt; 200 MHz </w:t>
      </w:r>
      <w:r w:rsidRPr="00052D46">
        <w:rPr>
          <w:rFonts w:hint="eastAsia"/>
          <w:lang w:eastAsia="ko-KR"/>
        </w:rPr>
        <w:t>인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경우</w:t>
      </w:r>
      <w:r w:rsidRPr="00052D46">
        <w:rPr>
          <w:rFonts w:hint="eastAsia"/>
          <w:lang w:eastAsia="ko-KR"/>
        </w:rPr>
        <w:t>, 60kHz SCS</w:t>
      </w:r>
      <w:r w:rsidRPr="00052D46">
        <w:rPr>
          <w:rFonts w:hint="eastAsia"/>
          <w:lang w:eastAsia="ko-KR"/>
        </w:rPr>
        <w:t>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인접하여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적용되는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가드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밴드는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동일한</w:t>
      </w:r>
      <w:r w:rsidRPr="00052D46">
        <w:rPr>
          <w:rFonts w:hint="eastAsia"/>
          <w:lang w:eastAsia="ko-KR"/>
        </w:rPr>
        <w:t xml:space="preserve"> BS </w:t>
      </w:r>
      <w:r w:rsidRPr="00052D46">
        <w:rPr>
          <w:rFonts w:hint="eastAsia"/>
          <w:lang w:eastAsia="ko-KR"/>
        </w:rPr>
        <w:t>채널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대역폭에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대해</w:t>
      </w:r>
      <w:r w:rsidRPr="00052D46">
        <w:rPr>
          <w:rFonts w:hint="eastAsia"/>
          <w:lang w:eastAsia="ko-KR"/>
        </w:rPr>
        <w:t xml:space="preserve"> 120kHz SCS</w:t>
      </w:r>
      <w:r w:rsidRPr="00052D46">
        <w:rPr>
          <w:rFonts w:hint="eastAsia"/>
          <w:lang w:eastAsia="ko-KR"/>
        </w:rPr>
        <w:t>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대해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정의된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가드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밴드와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52D46">
        <w:rPr>
          <w:rFonts w:hint="eastAsia"/>
          <w:lang w:eastAsia="ko-KR"/>
        </w:rPr>
        <w:t>다</w:t>
      </w:r>
      <w:r w:rsidRPr="00052D46">
        <w:rPr>
          <w:rFonts w:hint="eastAsia"/>
          <w:lang w:eastAsia="ko-KR"/>
        </w:rPr>
        <w:t>.</w:t>
      </w:r>
    </w:p>
    <w:p w14:paraId="185272AE" w14:textId="2E064A9D" w:rsidR="008269FF" w:rsidRDefault="008269FF" w:rsidP="008269FF">
      <w:pPr>
        <w:jc w:val="center"/>
        <w:rPr>
          <w:lang w:eastAsia="ko-KR"/>
        </w:rPr>
      </w:pPr>
      <w:r w:rsidRPr="00EC34D6">
        <w:rPr>
          <w:rFonts w:eastAsia="Yu Mincho"/>
          <w:noProof/>
          <w:lang w:eastAsia="ko-KR"/>
        </w:rPr>
        <w:drawing>
          <wp:inline distT="0" distB="0" distL="0" distR="0" wp14:anchorId="426934DD" wp14:editId="2B389E53">
            <wp:extent cx="3134468" cy="1397203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115" cy="141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8021" w14:textId="65EA0C67" w:rsidR="00C8366F" w:rsidRPr="008269FF" w:rsidRDefault="008269FF" w:rsidP="008269FF">
      <w:pPr>
        <w:jc w:val="center"/>
        <w:rPr>
          <w:b/>
          <w:bCs/>
          <w:lang w:eastAsia="ko-KR"/>
        </w:rPr>
      </w:pPr>
      <w:r w:rsidRPr="008269FF">
        <w:rPr>
          <w:b/>
          <w:bCs/>
          <w:lang w:eastAsia="ko-KR"/>
        </w:rPr>
        <w:lastRenderedPageBreak/>
        <w:t>Figure 5.3.3-2: Guard band definition when transmitting multiple numerologies</w:t>
      </w:r>
    </w:p>
    <w:p w14:paraId="51550EA6" w14:textId="7CF40732" w:rsidR="00C8366F" w:rsidRDefault="00EB5591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EB5591">
        <w:rPr>
          <w:rFonts w:hint="eastAsia"/>
          <w:lang w:eastAsia="ko-KR"/>
        </w:rPr>
        <w:t>그림</w:t>
      </w:r>
      <w:r w:rsidRPr="00EB5591">
        <w:rPr>
          <w:rFonts w:hint="eastAsia"/>
          <w:lang w:eastAsia="ko-KR"/>
        </w:rPr>
        <w:t xml:space="preserve"> 5.3.3-2</w:t>
      </w:r>
      <w:r w:rsidRPr="00EB5591">
        <w:rPr>
          <w:rFonts w:hint="eastAsia"/>
          <w:lang w:eastAsia="ko-KR"/>
        </w:rPr>
        <w:t>는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두</w:t>
      </w:r>
      <w:r w:rsidRPr="00EB559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사이의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가드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크기를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의미하지는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EB5591">
        <w:rPr>
          <w:rFonts w:hint="eastAsia"/>
          <w:lang w:eastAsia="ko-KR"/>
        </w:rPr>
        <w:t>다</w:t>
      </w:r>
      <w:r w:rsidRPr="00EB5591">
        <w:rPr>
          <w:rFonts w:hint="eastAsia"/>
          <w:lang w:eastAsia="ko-KR"/>
        </w:rPr>
        <w:t xml:space="preserve">. </w:t>
      </w:r>
      <w:r w:rsidRPr="00EB5591">
        <w:rPr>
          <w:rFonts w:hint="eastAsia"/>
          <w:lang w:eastAsia="ko-KR"/>
        </w:rPr>
        <w:t>캐리어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내의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숫자간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보호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대역은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구현에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따라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다르다</w:t>
      </w:r>
      <w:r w:rsidRPr="00EB5591">
        <w:rPr>
          <w:rFonts w:hint="eastAsia"/>
          <w:lang w:eastAsia="ko-KR"/>
        </w:rPr>
        <w:t>.</w:t>
      </w:r>
    </w:p>
    <w:p w14:paraId="28E5DF9C" w14:textId="0A5F568E" w:rsidR="00C8366F" w:rsidRDefault="00E60690" w:rsidP="00E60690">
      <w:pPr>
        <w:pStyle w:val="3"/>
        <w:rPr>
          <w:lang w:eastAsia="ko-KR"/>
        </w:rPr>
      </w:pPr>
      <w:bookmarkStart w:id="27" w:name="_Toc39849616"/>
      <w:r>
        <w:rPr>
          <w:rFonts w:hint="eastAsia"/>
          <w:lang w:eastAsia="ko-KR"/>
        </w:rPr>
        <w:t>R</w:t>
      </w:r>
      <w:r>
        <w:rPr>
          <w:lang w:eastAsia="ko-KR"/>
        </w:rPr>
        <w:t>B alignment</w:t>
      </w:r>
      <w:bookmarkEnd w:id="27"/>
    </w:p>
    <w:p w14:paraId="4C1851CC" w14:textId="75A6E2BC" w:rsidR="00DE2CEA" w:rsidRDefault="001E355C" w:rsidP="00DE2CEA">
      <w:pPr>
        <w:rPr>
          <w:lang w:eastAsia="ko-KR"/>
        </w:rPr>
      </w:pPr>
      <w:r w:rsidRPr="001E355C">
        <w:rPr>
          <w:rFonts w:hint="eastAsia"/>
          <w:lang w:eastAsia="ko-KR"/>
        </w:rPr>
        <w:t>각</w:t>
      </w:r>
      <w:r w:rsidRPr="001E355C">
        <w:rPr>
          <w:rFonts w:hint="eastAsia"/>
          <w:lang w:eastAsia="ko-KR"/>
        </w:rPr>
        <w:t xml:space="preserve"> BS </w:t>
      </w:r>
      <w:r w:rsidRPr="001E355C">
        <w:rPr>
          <w:rFonts w:hint="eastAsia"/>
          <w:lang w:eastAsia="ko-KR"/>
        </w:rPr>
        <w:t>채널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대역폭과</w:t>
      </w:r>
      <w:r w:rsidRPr="001E355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1E355C">
        <w:rPr>
          <w:rFonts w:hint="eastAsia"/>
          <w:lang w:eastAsia="ko-KR"/>
        </w:rPr>
        <w:t>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대해</w:t>
      </w:r>
      <w:r w:rsidRPr="001E355C">
        <w:rPr>
          <w:rFonts w:hint="eastAsia"/>
          <w:lang w:eastAsia="ko-KR"/>
        </w:rPr>
        <w:t xml:space="preserve"> BS </w:t>
      </w:r>
      <w:r w:rsidRPr="001E355C">
        <w:rPr>
          <w:rFonts w:hint="eastAsia"/>
          <w:lang w:eastAsia="ko-KR"/>
        </w:rPr>
        <w:t>전송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대역폭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구성은</w:t>
      </w:r>
      <w:r w:rsidRPr="001E355C">
        <w:rPr>
          <w:rFonts w:hint="eastAsia"/>
          <w:lang w:eastAsia="ko-KR"/>
        </w:rPr>
        <w:t xml:space="preserve"> 5.3.3</w:t>
      </w:r>
      <w:r w:rsidRPr="001E355C">
        <w:rPr>
          <w:rFonts w:hint="eastAsia"/>
          <w:lang w:eastAsia="ko-KR"/>
        </w:rPr>
        <w:t>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명시된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최소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가드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밴드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요구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사항을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충족해야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1E355C">
        <w:rPr>
          <w:rFonts w:hint="eastAsia"/>
          <w:lang w:eastAsia="ko-KR"/>
        </w:rPr>
        <w:t>다</w:t>
      </w:r>
      <w:r w:rsidRPr="001E355C">
        <w:rPr>
          <w:rFonts w:hint="eastAsia"/>
          <w:lang w:eastAsia="ko-KR"/>
        </w:rPr>
        <w:t>.</w:t>
      </w:r>
    </w:p>
    <w:p w14:paraId="1E552DB3" w14:textId="5CD63741" w:rsidR="009214DF" w:rsidRDefault="009214DF" w:rsidP="00DE2CEA">
      <w:pPr>
        <w:rPr>
          <w:lang w:eastAsia="ko-KR"/>
        </w:rPr>
      </w:pPr>
      <w:r w:rsidRPr="009214DF">
        <w:rPr>
          <w:rFonts w:hint="eastAsia"/>
          <w:lang w:eastAsia="ko-KR"/>
        </w:rPr>
        <w:t>각</w:t>
      </w:r>
      <w:r w:rsidRPr="009214D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대하여</w:t>
      </w:r>
      <w:r w:rsidRPr="009214DF">
        <w:rPr>
          <w:rFonts w:hint="eastAsia"/>
          <w:lang w:eastAsia="ko-KR"/>
        </w:rPr>
        <w:t xml:space="preserve">, </w:t>
      </w:r>
      <w:r w:rsidRPr="009214DF">
        <w:rPr>
          <w:rFonts w:hint="eastAsia"/>
          <w:lang w:eastAsia="ko-KR"/>
        </w:rPr>
        <w:t>그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공통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자원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블록은</w:t>
      </w:r>
      <w:r w:rsidRPr="009214DF">
        <w:rPr>
          <w:rFonts w:hint="eastAsia"/>
          <w:lang w:eastAsia="ko-KR"/>
        </w:rPr>
        <w:t xml:space="preserve"> [9]</w:t>
      </w:r>
      <w:r w:rsidRPr="009214DF">
        <w:rPr>
          <w:rFonts w:hint="eastAsia"/>
          <w:lang w:eastAsia="ko-KR"/>
        </w:rPr>
        <w:t>의</w:t>
      </w:r>
      <w:r w:rsidRPr="009214DF">
        <w:rPr>
          <w:rFonts w:hint="eastAsia"/>
          <w:lang w:eastAsia="ko-KR"/>
        </w:rPr>
        <w:t xml:space="preserve"> 4.4.4.3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규정되어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있으며</w:t>
      </w:r>
      <w:r w:rsidRPr="009214DF">
        <w:rPr>
          <w:rFonts w:hint="eastAsia"/>
          <w:lang w:eastAsia="ko-KR"/>
        </w:rPr>
        <w:t xml:space="preserve">, </w:t>
      </w:r>
      <w:r w:rsidRPr="009214DF">
        <w:rPr>
          <w:rFonts w:hint="eastAsia"/>
          <w:lang w:eastAsia="ko-KR"/>
        </w:rPr>
        <w:t>주어진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채널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대역폭에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공통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자원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블록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그리드에서의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전송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대역폭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구성의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시작점은</w:t>
      </w:r>
      <w:r w:rsidRPr="009214DF"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numerology </w:t>
      </w:r>
      <w:r>
        <w:rPr>
          <w:rFonts w:hint="eastAsia"/>
          <w:lang w:eastAsia="ko-KR"/>
        </w:rPr>
        <w:t>단위인</w:t>
      </w:r>
      <w:r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"</w:t>
      </w:r>
      <w:r w:rsidRPr="009214DF">
        <w:rPr>
          <w:rFonts w:hint="eastAsia"/>
          <w:lang w:eastAsia="ko-KR"/>
        </w:rPr>
        <w:t>기준점</w:t>
      </w:r>
      <w:r w:rsidRPr="009214DF">
        <w:rPr>
          <w:rFonts w:hint="eastAsia"/>
          <w:lang w:eastAsia="ko-KR"/>
        </w:rPr>
        <w:t xml:space="preserve"> A"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오프셋으로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표시된다</w:t>
      </w:r>
      <w:r>
        <w:rPr>
          <w:rFonts w:hint="eastAsia"/>
          <w:lang w:eastAsia="ko-KR"/>
        </w:rPr>
        <w:t>.</w:t>
      </w:r>
    </w:p>
    <w:p w14:paraId="2112A4A9" w14:textId="19949709" w:rsidR="00791D2F" w:rsidRDefault="00791D2F" w:rsidP="00DE2CEA">
      <w:pPr>
        <w:rPr>
          <w:lang w:eastAsia="ko-KR"/>
        </w:rPr>
      </w:pPr>
      <w:r w:rsidRPr="00791D2F">
        <w:rPr>
          <w:rFonts w:hint="eastAsia"/>
          <w:lang w:eastAsia="ko-KR"/>
        </w:rPr>
        <w:t>각각의</w:t>
      </w:r>
      <w:r w:rsidRPr="00791D2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대해</w:t>
      </w:r>
      <w:r w:rsidRPr="00791D2F">
        <w:rPr>
          <w:rFonts w:hint="eastAsia"/>
          <w:lang w:eastAsia="ko-KR"/>
        </w:rPr>
        <w:t xml:space="preserve">, </w:t>
      </w:r>
      <w:r w:rsidRPr="005762DB">
        <w:rPr>
          <w:rFonts w:hint="eastAsia"/>
          <w:b/>
          <w:bCs/>
          <w:lang w:eastAsia="ko-KR"/>
        </w:rPr>
        <w:t>TS 38.331</w:t>
      </w:r>
      <w:r w:rsidRPr="00791D2F">
        <w:rPr>
          <w:rFonts w:hint="eastAsia"/>
          <w:lang w:eastAsia="ko-KR"/>
        </w:rPr>
        <w:t xml:space="preserve"> [11]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정의된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상위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계층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파라미터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반송파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의해</w:t>
      </w:r>
      <w:r w:rsidRPr="00791D2F">
        <w:rPr>
          <w:rFonts w:hint="eastAsia"/>
          <w:lang w:eastAsia="ko-KR"/>
        </w:rPr>
        <w:t xml:space="preserve"> BS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의해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서빙되는</w:t>
      </w:r>
      <w:r w:rsidRPr="00791D2F">
        <w:rPr>
          <w:rFonts w:hint="eastAsia"/>
          <w:lang w:eastAsia="ko-KR"/>
        </w:rPr>
        <w:t xml:space="preserve"> UE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지시된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모든</w:t>
      </w:r>
      <w:r w:rsidRPr="00791D2F">
        <w:rPr>
          <w:rFonts w:hint="eastAsia"/>
          <w:lang w:eastAsia="ko-KR"/>
        </w:rPr>
        <w:t xml:space="preserve"> UE </w:t>
      </w:r>
      <w:r w:rsidRPr="00791D2F">
        <w:rPr>
          <w:rFonts w:hint="eastAsia"/>
          <w:lang w:eastAsia="ko-KR"/>
        </w:rPr>
        <w:t>전송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구성은</w:t>
      </w:r>
      <w:r w:rsidRPr="00791D2F">
        <w:rPr>
          <w:rFonts w:hint="eastAsia"/>
          <w:lang w:eastAsia="ko-KR"/>
        </w:rPr>
        <w:t xml:space="preserve"> BS </w:t>
      </w:r>
      <w:r w:rsidRPr="00791D2F">
        <w:rPr>
          <w:rFonts w:hint="eastAsia"/>
          <w:lang w:eastAsia="ko-KR"/>
        </w:rPr>
        <w:t>전송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구성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내에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속해야</w:t>
      </w:r>
      <w:r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한다</w:t>
      </w:r>
      <w:r w:rsidRPr="00791D2F">
        <w:rPr>
          <w:rFonts w:hint="eastAsia"/>
          <w:lang w:eastAsia="ko-KR"/>
        </w:rPr>
        <w:t>.</w:t>
      </w:r>
    </w:p>
    <w:p w14:paraId="7472F168" w14:textId="7F2787D3" w:rsidR="00E61EC7" w:rsidRDefault="00E61EC7" w:rsidP="00E61EC7">
      <w:pPr>
        <w:pStyle w:val="3"/>
        <w:rPr>
          <w:lang w:eastAsia="ko-KR"/>
        </w:rPr>
      </w:pPr>
      <w:bookmarkStart w:id="28" w:name="_Toc39849617"/>
      <w:r w:rsidRPr="00E61EC7">
        <w:rPr>
          <w:lang w:eastAsia="ko-KR"/>
        </w:rPr>
        <w:t>BS channel bandwidth per operating band</w:t>
      </w:r>
      <w:bookmarkEnd w:id="28"/>
    </w:p>
    <w:p w14:paraId="0ECBE7CC" w14:textId="069E805F" w:rsidR="00DE2CEA" w:rsidRDefault="00B116E5" w:rsidP="00DE2CEA">
      <w:pPr>
        <w:rPr>
          <w:lang w:eastAsia="ko-KR"/>
        </w:rPr>
      </w:pPr>
      <w:r w:rsidRPr="00B116E5">
        <w:rPr>
          <w:rFonts w:hint="eastAsia"/>
          <w:lang w:eastAsia="ko-KR"/>
        </w:rPr>
        <w:t>이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사양의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요구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사항은</w:t>
      </w:r>
      <w:r w:rsidRPr="00B116E5">
        <w:rPr>
          <w:rFonts w:hint="eastAsia"/>
          <w:lang w:eastAsia="ko-KR"/>
        </w:rPr>
        <w:t xml:space="preserve"> FR1</w:t>
      </w:r>
      <w:r w:rsidRPr="00B116E5">
        <w:rPr>
          <w:rFonts w:hint="eastAsia"/>
          <w:lang w:eastAsia="ko-KR"/>
        </w:rPr>
        <w:t>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경우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표</w:t>
      </w:r>
      <w:r w:rsidRPr="00B116E5">
        <w:rPr>
          <w:rFonts w:hint="eastAsia"/>
          <w:lang w:eastAsia="ko-KR"/>
        </w:rPr>
        <w:t xml:space="preserve"> 5.3.5-1 </w:t>
      </w:r>
      <w:r>
        <w:rPr>
          <w:rFonts w:hint="eastAsia"/>
          <w:lang w:eastAsia="ko-KR"/>
        </w:rPr>
        <w:t>그리고</w:t>
      </w:r>
      <w:r w:rsidRPr="00B116E5">
        <w:rPr>
          <w:rFonts w:hint="eastAsia"/>
          <w:lang w:eastAsia="ko-KR"/>
        </w:rPr>
        <w:t xml:space="preserve"> FR2</w:t>
      </w:r>
      <w:r w:rsidRPr="00B116E5">
        <w:rPr>
          <w:rFonts w:hint="eastAsia"/>
          <w:lang w:eastAsia="ko-KR"/>
        </w:rPr>
        <w:t>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경우</w:t>
      </w:r>
      <w:r w:rsidRPr="00B116E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</w:t>
      </w:r>
      <w:r w:rsidRPr="00B116E5">
        <w:rPr>
          <w:rFonts w:hint="eastAsia"/>
          <w:lang w:eastAsia="ko-KR"/>
        </w:rPr>
        <w:t>5.3.5-2</w:t>
      </w:r>
      <w:r w:rsidRPr="00B116E5">
        <w:rPr>
          <w:rFonts w:hint="eastAsia"/>
          <w:lang w:eastAsia="ko-KR"/>
        </w:rPr>
        <w:t>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표시된</w:t>
      </w:r>
      <w:r w:rsidRPr="00B116E5">
        <w:rPr>
          <w:rFonts w:hint="eastAsia"/>
          <w:lang w:eastAsia="ko-KR"/>
        </w:rPr>
        <w:t xml:space="preserve"> BS </w:t>
      </w:r>
      <w:r w:rsidRPr="00B116E5">
        <w:rPr>
          <w:rFonts w:hint="eastAsia"/>
          <w:lang w:eastAsia="ko-KR"/>
        </w:rPr>
        <w:t>채널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대역폭</w:t>
      </w:r>
      <w:r w:rsidRPr="00B116E5">
        <w:rPr>
          <w:rFonts w:hint="eastAsia"/>
          <w:lang w:eastAsia="ko-KR"/>
        </w:rPr>
        <w:t xml:space="preserve">, SCS </w:t>
      </w:r>
      <w:r w:rsidRPr="00B116E5">
        <w:rPr>
          <w:rFonts w:hint="eastAsia"/>
          <w:lang w:eastAsia="ko-KR"/>
        </w:rPr>
        <w:t>및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작동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대역의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조합에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B116E5">
        <w:rPr>
          <w:rFonts w:hint="eastAsia"/>
          <w:lang w:eastAsia="ko-KR"/>
        </w:rPr>
        <w:t>다</w:t>
      </w:r>
      <w:r w:rsidRPr="00B116E5">
        <w:rPr>
          <w:rFonts w:hint="eastAsia"/>
          <w:lang w:eastAsia="ko-KR"/>
        </w:rPr>
        <w:t>.</w:t>
      </w:r>
    </w:p>
    <w:p w14:paraId="57B8ED35" w14:textId="395FBF9F" w:rsidR="00B57DD0" w:rsidRPr="00B57DD0" w:rsidRDefault="00B57DD0" w:rsidP="00B57DD0">
      <w:pPr>
        <w:jc w:val="center"/>
        <w:rPr>
          <w:b/>
          <w:bCs/>
          <w:lang w:eastAsia="ko-KR"/>
        </w:rPr>
      </w:pPr>
      <w:r w:rsidRPr="00B57DD0">
        <w:rPr>
          <w:b/>
          <w:bCs/>
          <w:lang w:eastAsia="ko-KR"/>
        </w:rPr>
        <w:t>Table 5.3.5-1: BS channel bandwidths and SCS per operating band in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44"/>
        <w:gridCol w:w="519"/>
        <w:gridCol w:w="629"/>
        <w:gridCol w:w="630"/>
        <w:gridCol w:w="630"/>
        <w:gridCol w:w="630"/>
        <w:gridCol w:w="629"/>
        <w:gridCol w:w="630"/>
        <w:gridCol w:w="630"/>
        <w:gridCol w:w="630"/>
        <w:gridCol w:w="629"/>
        <w:gridCol w:w="630"/>
        <w:gridCol w:w="630"/>
        <w:gridCol w:w="630"/>
        <w:gridCol w:w="630"/>
      </w:tblGrid>
      <w:tr w:rsidR="005B1B2B" w14:paraId="7DD5ECC8" w14:textId="77777777" w:rsidTr="00B6469E">
        <w:tc>
          <w:tcPr>
            <w:tcW w:w="9350" w:type="dxa"/>
            <w:gridSpan w:val="15"/>
            <w:shd w:val="clear" w:color="auto" w:fill="EAF1DD" w:themeFill="accent3" w:themeFillTint="33"/>
            <w:vAlign w:val="center"/>
          </w:tcPr>
          <w:p w14:paraId="75F973A1" w14:textId="714FC2BF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 band / SCS / BS channel bandwidth</w:t>
            </w:r>
          </w:p>
        </w:tc>
      </w:tr>
      <w:tr w:rsidR="005B1B2B" w14:paraId="5AA06186" w14:textId="77777777" w:rsidTr="005B1B2B">
        <w:tc>
          <w:tcPr>
            <w:tcW w:w="644" w:type="dxa"/>
            <w:shd w:val="clear" w:color="auto" w:fill="EAF1DD" w:themeFill="accent3" w:themeFillTint="33"/>
            <w:vAlign w:val="center"/>
          </w:tcPr>
          <w:p w14:paraId="66447BB9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</w:t>
            </w:r>
          </w:p>
          <w:p w14:paraId="3ECCBCA8" w14:textId="577C66F0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Band</w:t>
            </w:r>
          </w:p>
        </w:tc>
        <w:tc>
          <w:tcPr>
            <w:tcW w:w="519" w:type="dxa"/>
            <w:shd w:val="clear" w:color="auto" w:fill="EAF1DD" w:themeFill="accent3" w:themeFillTint="33"/>
          </w:tcPr>
          <w:p w14:paraId="722B8A32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4BC5CB20" w14:textId="363D0414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4F6E4981" w14:textId="475966B3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5506B6D9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7DA18CA1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99CE89C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539486B5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0400A60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27EDE69C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6CB4AB83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6A24AD4F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1C199F1F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1DFA1F90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1F998CBD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60B8F5B1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32B668A2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1AD8E6D2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0E1BC33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5A1C9594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15A339FE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1F475FA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0A5ED43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72FFCDAB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5A81FFD9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484102DF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0117F317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0ED5772D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2E49A735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612081" w14:paraId="27460F3E" w14:textId="77777777" w:rsidTr="00612081">
        <w:tc>
          <w:tcPr>
            <w:tcW w:w="644" w:type="dxa"/>
            <w:vMerge w:val="restart"/>
            <w:vAlign w:val="center"/>
          </w:tcPr>
          <w:p w14:paraId="7D6448CC" w14:textId="18DE2D45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</w:t>
            </w:r>
          </w:p>
        </w:tc>
        <w:tc>
          <w:tcPr>
            <w:tcW w:w="519" w:type="dxa"/>
          </w:tcPr>
          <w:p w14:paraId="440D7EC1" w14:textId="0010CCE1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0B49B00D" w14:textId="5A06DE8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F3929B" w14:textId="404A7ABC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F4BFA68" w14:textId="04534D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0D2472B" w14:textId="0ACDFAE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E00F8DC" w14:textId="14252BF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5811A0" w14:textId="53EBB25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BA8EAC8" w14:textId="5B61D9C1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43FBAF" w14:textId="10E925F5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D1B3A53" w14:textId="161DD10A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993C27" w14:textId="720DCA7B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9A547E8" w14:textId="52D9368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C481C5" w14:textId="16BFB040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B35163" w14:textId="7001F92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612081" w14:paraId="70A42433" w14:textId="77777777" w:rsidTr="005B1B2B">
        <w:tc>
          <w:tcPr>
            <w:tcW w:w="644" w:type="dxa"/>
            <w:vMerge/>
          </w:tcPr>
          <w:p w14:paraId="45C393EA" w14:textId="234E357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27C29DA" w14:textId="037B3EDE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B0E6267" w14:textId="69C0C4E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E206EC" w14:textId="1B1E70FE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7306F2B" w14:textId="79E17F4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257998" w14:textId="5ADD0A81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0B6A62C" w14:textId="22030BE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119350" w14:textId="369C375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F4D6026" w14:textId="4FE8F21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6E4907" w14:textId="3023290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FF4665C" w14:textId="755099A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E07C8F1" w14:textId="1FD2CEB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B48038" w14:textId="7387123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A7C6CD" w14:textId="1C0128C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8273DF" w14:textId="7A2FEF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612081" w14:paraId="116C0505" w14:textId="77777777" w:rsidTr="005B1B2B">
        <w:tc>
          <w:tcPr>
            <w:tcW w:w="644" w:type="dxa"/>
            <w:vMerge/>
          </w:tcPr>
          <w:p w14:paraId="640DB1D6" w14:textId="4273B89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BC9E9FB" w14:textId="4A8B475D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C6C3B93" w14:textId="21BBF35B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F3678A0" w14:textId="6CE8E1C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7BE86A3" w14:textId="3D2ABD9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340065C" w14:textId="2BB79D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7A40EDE1" w14:textId="110AC3AA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F2D7B0" w14:textId="76B1760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A4933A9" w14:textId="1997FC2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4FA120" w14:textId="077E769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AE53472" w14:textId="3753089E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619E1DC" w14:textId="365D60B0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9FABD37" w14:textId="0C8A72A8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339D069" w14:textId="6A48F92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FCEF0F" w14:textId="0A65465C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F361109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06A3047" w14:textId="06085926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4CAE71D" w14:textId="4695F4F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7111CC7" w14:textId="36E32AA2" w:rsidR="001E5F96" w:rsidRPr="00213ED3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689BE96" w14:textId="43E7677C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D612E1F" w14:textId="1F79E9B3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4334CDA" w14:textId="23072FDA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F182F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D48FA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96E5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DF08EA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09CE3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DC4E92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315D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EC2D8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59A65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0BAC66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5C1EEF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BF9F0EB" w14:textId="01E2EE9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E9C4A2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D4970C" w14:textId="65C37E08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B39715" w14:textId="17C6EFD2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EB7AD83" w14:textId="45EB08E1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7884C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2F995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BF0BE9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DCC29B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C68B47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E0C7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5513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E0429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56863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05AE2DA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BACAF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ADB900E" w14:textId="79E6CD72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3242A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732D049" w14:textId="64C0856A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36D6A64" w14:textId="48CB2001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797717E" w14:textId="3397A0CE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7E9CF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D034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7CDA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E541C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F1A368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BA9D55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69783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34BB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11C26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ABF18C6" w14:textId="77777777" w:rsidTr="001E5F96">
        <w:tc>
          <w:tcPr>
            <w:tcW w:w="644" w:type="dxa"/>
            <w:vMerge w:val="restart"/>
            <w:vAlign w:val="center"/>
          </w:tcPr>
          <w:p w14:paraId="01903DE4" w14:textId="2C569889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</w:t>
            </w:r>
          </w:p>
        </w:tc>
        <w:tc>
          <w:tcPr>
            <w:tcW w:w="519" w:type="dxa"/>
          </w:tcPr>
          <w:p w14:paraId="15A30B94" w14:textId="04A6CEB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2AFFE5A4" w14:textId="0C70393E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197E63" w14:textId="4850C475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B1267D5" w14:textId="5D8D9A8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2619AA" w14:textId="1C6E7867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CB36CF1" w14:textId="550DB9D8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A673FC1" w14:textId="0A9F76AD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059F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CAFA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5F30E2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730EF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111EBE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94C6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9F63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C130603" w14:textId="77777777" w:rsidTr="001E5F96">
        <w:tc>
          <w:tcPr>
            <w:tcW w:w="644" w:type="dxa"/>
            <w:vMerge/>
            <w:vAlign w:val="center"/>
          </w:tcPr>
          <w:p w14:paraId="142C86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B250E40" w14:textId="0E54D78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A057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5580A2" w14:textId="22989135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43497EC" w14:textId="5207673C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0B5271A" w14:textId="01103F7E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0A9FFA3" w14:textId="67607E51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C0FF56" w14:textId="7BDAD672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10480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A820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FFB7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2DF2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4CD257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234F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A7F29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FA66402" w14:textId="77777777" w:rsidTr="001E5F96">
        <w:tc>
          <w:tcPr>
            <w:tcW w:w="644" w:type="dxa"/>
            <w:vMerge/>
            <w:vAlign w:val="center"/>
          </w:tcPr>
          <w:p w14:paraId="279F8A4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E89CFC4" w14:textId="67DD7E2E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7F46E9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7436F45" w14:textId="1561C3BC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1090CA" w14:textId="629EC18F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38F96C9" w14:textId="7F7488F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6986B2B" w14:textId="34B7CC97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0543BC5" w14:textId="0A309ABF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A85C4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D68E4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A1C9E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02C94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F04BA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D92717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171C5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7B662FF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3A21BB1D" w14:textId="0BDFA99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3B141BD5" w14:textId="4FC2A41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D7C7B1F" w14:textId="05AD355B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8C0556" w14:textId="60E49EB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5B5B378" w14:textId="3DAA2807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6B2ECEA" w14:textId="43CE61F2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37C38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B5592F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F42E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A6E37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37054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7779B2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8846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FB83E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00046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6740C9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F8C991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FD90BF3" w14:textId="791E750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AC3CE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A9124E" w14:textId="5F904CBD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7301080" w14:textId="3DDCE7F8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9F5FA5C" w14:textId="5EBBF1D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9258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55F4E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5013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F30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EF2A07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D01E1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3F30C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3F70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C324C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089AB3F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4D8D0B4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6F72406" w14:textId="207B6EF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22DC39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B611C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D61FB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88CAB7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799EB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6F480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D020B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278DD6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1D243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7A67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DA35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3F023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43C28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9D94E8E" w14:textId="77777777" w:rsidTr="001E5F96">
        <w:tc>
          <w:tcPr>
            <w:tcW w:w="644" w:type="dxa"/>
            <w:vMerge w:val="restart"/>
            <w:vAlign w:val="center"/>
          </w:tcPr>
          <w:p w14:paraId="150C6143" w14:textId="17437ECF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</w:t>
            </w:r>
          </w:p>
        </w:tc>
        <w:tc>
          <w:tcPr>
            <w:tcW w:w="519" w:type="dxa"/>
          </w:tcPr>
          <w:p w14:paraId="16FC1604" w14:textId="1744473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5FE566A7" w14:textId="4CDF57CF" w:rsidR="001E5F96" w:rsidRPr="00213ED3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E9FEE47" w14:textId="2F387099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8852349" w14:textId="2344739A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6A78D5A" w14:textId="1413A281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4E6636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80389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08C2D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2789D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1E0183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0D82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6541A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945EF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C0AEA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B7B41A1" w14:textId="77777777" w:rsidTr="001E5F96">
        <w:tc>
          <w:tcPr>
            <w:tcW w:w="644" w:type="dxa"/>
            <w:vMerge/>
            <w:vAlign w:val="center"/>
          </w:tcPr>
          <w:p w14:paraId="61D8DD1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7A672A7" w14:textId="316D60B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894C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946EB89" w14:textId="504DF43F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0C6C81B" w14:textId="599FF65E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4F7656A" w14:textId="68BB5A0C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1FA506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EC32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6A72F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C8F8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0E1A6E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CDAA8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C134A5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16E0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7AB237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8E1687" w14:textId="77777777" w:rsidTr="001E5F96">
        <w:tc>
          <w:tcPr>
            <w:tcW w:w="644" w:type="dxa"/>
            <w:vMerge/>
            <w:vAlign w:val="center"/>
          </w:tcPr>
          <w:p w14:paraId="3FD0BF8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6507D47" w14:textId="4C238AB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8E2E17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F04F72" w14:textId="13EC4855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24B19C" w14:textId="452768CD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2BEAEC6" w14:textId="767A7FC2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843BA7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56686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F1636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7F7B0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29E904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11051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FE6B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72B7A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FC712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9B6E38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0B342FB" w14:textId="56F57243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81D7453" w14:textId="57DC264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D043F29" w14:textId="7DC4CA6B" w:rsidR="001E5F96" w:rsidRPr="00213ED3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6F7EBC6" w14:textId="0196672E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01CE9B8" w14:textId="02011061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03EE2B3" w14:textId="7DDE0359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78BE9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8357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B8A3E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75801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6C070D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FB4C6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537CA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69D5A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375B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29FA741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F22BCA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2AC2D1B" w14:textId="33B5BF19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24B47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10C812" w14:textId="493355D1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D82BC4" w14:textId="51701468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B13C4CA" w14:textId="53CBBFAF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07130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16DFE9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CD87B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DBE6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533EB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E8D5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5B653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4778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EA829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D40ADA7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0A4A52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760BB6F" w14:textId="5E70F03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5036B3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35DBCD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3E1CB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E173A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91D89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2B45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215F8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599A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7937FA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9464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7E6762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4F3FA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4AF90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06F5AC4" w14:textId="77777777" w:rsidTr="001E5F96">
        <w:tc>
          <w:tcPr>
            <w:tcW w:w="644" w:type="dxa"/>
            <w:vMerge w:val="restart"/>
            <w:vAlign w:val="center"/>
          </w:tcPr>
          <w:p w14:paraId="22D4F4BE" w14:textId="06621334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n12</w:t>
            </w:r>
          </w:p>
        </w:tc>
        <w:tc>
          <w:tcPr>
            <w:tcW w:w="519" w:type="dxa"/>
          </w:tcPr>
          <w:p w14:paraId="5EBDF2F7" w14:textId="7BB918F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381ED4AF" w14:textId="1B82D2F7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D20715" w14:textId="04E40F2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1666B5F" w14:textId="3C25C7DF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3204F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6F4347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18DAB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04808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C3CF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90C8D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1AB3E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18253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FCB8BC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BD54E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4C6BA43" w14:textId="77777777" w:rsidTr="001E5F96">
        <w:tc>
          <w:tcPr>
            <w:tcW w:w="644" w:type="dxa"/>
            <w:vMerge/>
            <w:vAlign w:val="center"/>
          </w:tcPr>
          <w:p w14:paraId="131CBF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0E7138D" w14:textId="06FED1A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4BE5F93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968986" w14:textId="10719027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A26ABA7" w14:textId="6FB3EF59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893F49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F1A42C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80BFE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4F0B8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7A61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00CD00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9505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FCA2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EB16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D2A9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CB45F01" w14:textId="77777777" w:rsidTr="001E5F96">
        <w:tc>
          <w:tcPr>
            <w:tcW w:w="644" w:type="dxa"/>
            <w:vMerge/>
            <w:vAlign w:val="center"/>
          </w:tcPr>
          <w:p w14:paraId="1E50F7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329EC67" w14:textId="78BD05E5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A5EED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DB8EDE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04C3B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D476D5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EDF83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D3E3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BB3C8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0EAF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E6B2B5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6AF2F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F89ED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F26A2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3DF68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EBC20BE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3418520" w14:textId="31395320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39CDAE4" w14:textId="262C60DD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386347F" w14:textId="64F21899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E98B38C" w14:textId="36A69BBF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32CB94F" w14:textId="30B1B30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5CDCF10" w14:textId="2C2DAF58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38D57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6691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D68A7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8AD7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78065D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CF64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4AF2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45144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CBBA6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7D2E6A6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653FF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F8B03C5" w14:textId="0F8CB98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31C718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3C6DDD" w14:textId="6FAC85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A4F69A3" w14:textId="4884CB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3946E73" w14:textId="297A06B3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5E229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62F65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924E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D513E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96AA2F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FAFA8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96AFA1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80942C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52F6C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2338B8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647A3A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55F2DDD" w14:textId="24B74A1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F6F67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E0A3C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7F7226B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02DA6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F141D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C771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63A26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5A003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FC6292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2660D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5EDD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153CCD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6E60A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EDA6F20" w14:textId="77777777" w:rsidTr="001E5F96">
        <w:tc>
          <w:tcPr>
            <w:tcW w:w="644" w:type="dxa"/>
            <w:vMerge w:val="restart"/>
            <w:vAlign w:val="center"/>
          </w:tcPr>
          <w:p w14:paraId="6DB7077C" w14:textId="4BA5420A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</w:t>
            </w:r>
          </w:p>
        </w:tc>
        <w:tc>
          <w:tcPr>
            <w:tcW w:w="519" w:type="dxa"/>
          </w:tcPr>
          <w:p w14:paraId="21A70786" w14:textId="3FBBE45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FD873AD" w14:textId="495FD40C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DDA7F13" w14:textId="7C56B41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249E3D4" w14:textId="2547A721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7B61361" w14:textId="48E36FA2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F12688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3FBE8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87C4A0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31EA3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CF2B50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182CE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87F85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3D6BF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26459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6B231DE" w14:textId="77777777" w:rsidTr="001E5F96">
        <w:tc>
          <w:tcPr>
            <w:tcW w:w="644" w:type="dxa"/>
            <w:vMerge/>
            <w:vAlign w:val="center"/>
          </w:tcPr>
          <w:p w14:paraId="0C7FA3B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7B7A66E" w14:textId="26343AD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B78775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7882DD5" w14:textId="583E811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E5338BF" w14:textId="70EBA7D2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9B4AE3B" w14:textId="1B921A47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38D0C2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177A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C532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83EFDC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339A42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FEFB9E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BCAD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54853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C871EB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B4AEDE5" w14:textId="77777777" w:rsidTr="001E5F96">
        <w:tc>
          <w:tcPr>
            <w:tcW w:w="644" w:type="dxa"/>
            <w:vMerge/>
            <w:vAlign w:val="center"/>
          </w:tcPr>
          <w:p w14:paraId="4189051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095A557" w14:textId="3CC33F4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47F4CDD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89F678" w14:textId="4F06DA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C11E00" w14:textId="54F39040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A8DFFB" w14:textId="1EF1D420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0A5954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5D5AC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7059C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C31578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BF791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A5769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DC2EA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BB53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8AA0E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5B654C2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0D6B87D" w14:textId="5794AAAA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8706F1F" w14:textId="5E53214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C63DEB0" w14:textId="61E07591" w:rsidR="001E5F96" w:rsidRPr="00213ED3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E62EB64" w14:textId="7B0B342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ED3312" w14:textId="77DCE5BA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DCD07E9" w14:textId="706612DE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DB575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57117D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AC555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52DA5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98E755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37BC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459D1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A915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A645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AB225F1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5FD8E10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E3E22FD" w14:textId="363132E2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D0FC0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619A9D" w14:textId="16EECA0F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77585D3" w14:textId="61CA5B3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9BD52F" w14:textId="2B1A4EE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F4E24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3D24D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FD91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CB366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DF3C87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5F5B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1553D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13116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8F90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C13807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17A8FD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5EC43EE" w14:textId="1879CC84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3F6D6B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989288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3A5A1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9E6F9C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12C6B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035E6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CD10B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06FC5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30AA6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9C15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E8E4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19B027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BB769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70956CA" w14:textId="77777777" w:rsidTr="001E5F96">
        <w:tc>
          <w:tcPr>
            <w:tcW w:w="644" w:type="dxa"/>
            <w:vMerge w:val="restart"/>
            <w:vAlign w:val="center"/>
          </w:tcPr>
          <w:p w14:paraId="5A0D027C" w14:textId="3EBC6BA4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n34</w:t>
            </w:r>
          </w:p>
        </w:tc>
        <w:tc>
          <w:tcPr>
            <w:tcW w:w="519" w:type="dxa"/>
          </w:tcPr>
          <w:p w14:paraId="40254057" w14:textId="68AE5DE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02215A8" w14:textId="2B51F2C6" w:rsidR="001E5F96" w:rsidRPr="00213ED3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6A5B5E1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3F6FA5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AB174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8A824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98C6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13847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4CE202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2B3435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2C3B8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F45D5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AEC9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6B578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DEA0A3C" w14:textId="77777777" w:rsidTr="001E5F96">
        <w:tc>
          <w:tcPr>
            <w:tcW w:w="644" w:type="dxa"/>
            <w:vMerge/>
            <w:vAlign w:val="center"/>
          </w:tcPr>
          <w:p w14:paraId="61C8FDB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6BABD9B" w14:textId="04543C9C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508D8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74BCB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78093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05D234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5DE54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3321D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4B1EE7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1683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FCA51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FAEC7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3405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BA32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73BD8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93906F4" w14:textId="77777777" w:rsidTr="001E5F96">
        <w:tc>
          <w:tcPr>
            <w:tcW w:w="644" w:type="dxa"/>
            <w:vMerge/>
            <w:vAlign w:val="center"/>
          </w:tcPr>
          <w:p w14:paraId="27225B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6C227034" w14:textId="2EA5E52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0375BA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C2CFC8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AA108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48462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4B955A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1907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C50B6A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F7B218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1C2B04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4F18B6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7CDE2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6471A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69504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41B23C4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7E1C17B" w14:textId="775440A3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AC86EF8" w14:textId="023F304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55C70E" w14:textId="66538EE3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3C24F4E" w14:textId="2E9D902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06960C4" w14:textId="6DB0F5E5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5B21B97" w14:textId="38D6537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CD948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6B665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6BF7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F0AC83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BB01B0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08EF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DB97C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5A31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23A91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C96A2AA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6E7304F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D91B199" w14:textId="4D2BAFD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9571F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5AF206" w14:textId="114BFCA1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203B5B6" w14:textId="2B277984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35EBF51" w14:textId="246D8C4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4DE42B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B3555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DD5D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52CD1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993AA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0874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72423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63C2A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2F45D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323F981A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6085B0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3E28BDD" w14:textId="2004BC39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1C3D2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61FC65" w14:textId="19AC4D87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51C8DA1" w14:textId="0226E89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72124A" w14:textId="29B4E92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A34483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2C3740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47B2D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A400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AB5E8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93476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0274C1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9E79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A0573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1A9E4A4" w14:textId="77777777" w:rsidTr="00B6469E">
        <w:tc>
          <w:tcPr>
            <w:tcW w:w="644" w:type="dxa"/>
            <w:vMerge w:val="restart"/>
            <w:vAlign w:val="center"/>
          </w:tcPr>
          <w:p w14:paraId="4DCF9D38" w14:textId="7C4DF578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n39</w:t>
            </w:r>
          </w:p>
        </w:tc>
        <w:tc>
          <w:tcPr>
            <w:tcW w:w="519" w:type="dxa"/>
          </w:tcPr>
          <w:p w14:paraId="30CF4AEE" w14:textId="2CF34E7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B7A6148" w14:textId="1C624FC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0F2D24F" w14:textId="029B230B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E7B01A8" w14:textId="149C14BF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FFB6586" w14:textId="42D49C43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A7270D7" w14:textId="717B7BA5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5FB38F" w14:textId="294369D2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9784B6B" w14:textId="1A3F60F4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F212E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FCAEE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287C6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73A0C1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EE5B1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B297C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E0AAB7B" w14:textId="77777777" w:rsidTr="005B1B2B">
        <w:tc>
          <w:tcPr>
            <w:tcW w:w="644" w:type="dxa"/>
            <w:vMerge/>
          </w:tcPr>
          <w:p w14:paraId="0D2A26F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5256836" w14:textId="0D166C6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1BA5F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BB30CC" w14:textId="0C7724F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A4BFF2B" w14:textId="51D10326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088CE2B" w14:textId="5A729B39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B5A0E47" w14:textId="79B9D26A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8E29EA6" w14:textId="68CA1E3F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8ED0C84" w14:textId="2CF74CE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905DEF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148BB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50AF3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5E053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FB69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18734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D913B96" w14:textId="77777777" w:rsidTr="005B1B2B">
        <w:tc>
          <w:tcPr>
            <w:tcW w:w="644" w:type="dxa"/>
            <w:vMerge/>
          </w:tcPr>
          <w:p w14:paraId="08922E8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6B107F02" w14:textId="304942D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2E55AD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DC139F" w14:textId="264DF09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CE9A949" w14:textId="1714A7C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B1005EC" w14:textId="0E764B7A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0C0159D" w14:textId="6B3A3F4A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409EAA5" w14:textId="349AEE0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7BA824" w14:textId="36AA24A3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EE2B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90D26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7C2A5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70EC1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1F5B0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F3AF1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0002B105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266D051" w14:textId="01D34E28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4D528AF1" w14:textId="17D4385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A91F62" w14:textId="60326AC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D25D8A7" w14:textId="09368C4A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FF567CC" w14:textId="0CB0B75F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49BAA84" w14:textId="72776BBC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E966A3" w14:textId="6A6CFC4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136F80" w14:textId="7217796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A97E1C" w14:textId="099A1C9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C57AE59" w14:textId="7846DC1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AC84C5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124C44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A8A8D2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055848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BC92E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1923F04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D66674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C9530F1" w14:textId="43831B8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28343B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C9F690" w14:textId="51762A08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04AA6E" w14:textId="3D37606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10B4009" w14:textId="107B288A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7A47FB2" w14:textId="5FCF020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CC3B531" w14:textId="238DED2F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B0AF75C" w14:textId="16D0FCB8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EC0671A" w14:textId="6A7BCDBF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4032C0" w14:textId="2A910D5A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E7D59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3F962D7" w14:textId="19B9FDEE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1517DF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5943FD" w14:textId="0F4F4AD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56F443D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59388EC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9CA0C08" w14:textId="17C4F346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73C81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73CEE83" w14:textId="6FF6B022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796E3DE" w14:textId="65CFF1A0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2B0920B" w14:textId="757568E7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ADF7408" w14:textId="344667B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9732E0D" w14:textId="0C04E23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2BA65B7" w14:textId="32674DE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DCF1C7" w14:textId="40250677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E342008" w14:textId="6775D1C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0BDAA59" w14:textId="75E0FFAC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3CF132" w14:textId="53BD5FC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FDF55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4B9CCD8" w14:textId="2310E7C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1FFFB4F3" w14:textId="77777777" w:rsidTr="001E5F96">
        <w:tc>
          <w:tcPr>
            <w:tcW w:w="644" w:type="dxa"/>
            <w:vMerge w:val="restart"/>
            <w:vAlign w:val="center"/>
          </w:tcPr>
          <w:p w14:paraId="42386B08" w14:textId="05AE5A6D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n41</w:t>
            </w:r>
          </w:p>
        </w:tc>
        <w:tc>
          <w:tcPr>
            <w:tcW w:w="519" w:type="dxa"/>
          </w:tcPr>
          <w:p w14:paraId="096EF3B1" w14:textId="519CB8F0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008782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A0813F" w14:textId="276E880D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D8B43D3" w14:textId="56662ED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2B5D735" w14:textId="2920D3D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50DF92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41B179E" w14:textId="44F7FD09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65DDD1" w14:textId="2CCBA23A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4FB7777" w14:textId="6EF8FF5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E22D03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9AD2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96EAB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B7C80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380671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0B3AC4EA" w14:textId="77777777" w:rsidTr="001E5F96">
        <w:tc>
          <w:tcPr>
            <w:tcW w:w="644" w:type="dxa"/>
            <w:vMerge/>
            <w:vAlign w:val="center"/>
          </w:tcPr>
          <w:p w14:paraId="125E362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3505733" w14:textId="046F9E04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C2E21F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DA8DF3" w14:textId="6B6AB23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846F2E" w14:textId="7744F300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AA11A1" w14:textId="2B2B3838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172FFC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CAD778" w14:textId="78B314FD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B90B8F" w14:textId="044E9814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FD352F" w14:textId="2338F5C8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CEE0373" w14:textId="5B39CE5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2070F2C" w14:textId="53AD29B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3DDD967" w14:textId="3526D42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0E9E80B" w14:textId="2DA4F717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877E937" w14:textId="2CA805E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5B7319B2" w14:textId="77777777" w:rsidTr="001E5F96">
        <w:tc>
          <w:tcPr>
            <w:tcW w:w="644" w:type="dxa"/>
            <w:vMerge/>
            <w:vAlign w:val="center"/>
          </w:tcPr>
          <w:p w14:paraId="686C760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3F90AE4" w14:textId="490DB63A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4239B9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1452F0" w14:textId="3418818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7BE7050" w14:textId="2B2CFE7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FE7B6EE" w14:textId="782A00F3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761AAB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DE2729" w14:textId="09391C2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912815" w14:textId="16B46FFD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BBA5D1" w14:textId="6167C4C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DD503E3" w14:textId="64F4038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0307D1" w14:textId="0038C6C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F4F8311" w14:textId="1D2DE37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863E81C" w14:textId="047BD75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CC6608" w14:textId="1E004885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71776C9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070DEF9E" w14:textId="5A622E1A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3CAE38E5" w14:textId="5B03EAC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2C98163" w14:textId="67B415D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755E6D" w14:textId="2136B7B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CB43C90" w14:textId="46663A7A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843D49" w14:textId="5A48A5BC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1301A6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D717EB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170D26" w14:textId="490D4C15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601630" w14:textId="2840ECD3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A400FC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AACF3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1DC3D1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92123A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60A3C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19B198C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46AD818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94FF9A2" w14:textId="40536E8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C28758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325075" w14:textId="123AA060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0454EC2" w14:textId="5D3D83B3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DEB0911" w14:textId="5F6B8C85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C7D1E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CC75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C05B70" w14:textId="0DFFB64A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C80B6ED" w14:textId="6B1E8729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0F65067" w14:textId="6266886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47762F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1DB9D6" w14:textId="4507BBA7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66F217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64444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23F312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CDB674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8159F6D" w14:textId="5BC4D3EA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91FEE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EBAEE5" w14:textId="1B393795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BA140A9" w14:textId="4E5E54A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43A7973" w14:textId="65CA8E4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51F38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F8C8E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4022C0" w14:textId="2F9BAB56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A8221F9" w14:textId="22926DF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D5E41F8" w14:textId="3F1B88AF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415B2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63C49F" w14:textId="4C6E09E2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17AE84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2D771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76BDF5B" w14:textId="77777777" w:rsidTr="001E5F96">
        <w:tc>
          <w:tcPr>
            <w:tcW w:w="644" w:type="dxa"/>
            <w:vMerge w:val="restart"/>
            <w:vAlign w:val="center"/>
          </w:tcPr>
          <w:p w14:paraId="42C2058F" w14:textId="358C66F3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n51</w:t>
            </w:r>
          </w:p>
        </w:tc>
        <w:tc>
          <w:tcPr>
            <w:tcW w:w="519" w:type="dxa"/>
          </w:tcPr>
          <w:p w14:paraId="285C1066" w14:textId="54F34E4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6EEDDD89" w14:textId="2D1CCAA5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58D1B9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7270EA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962782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1A8646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41FD2D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3E9BBF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DC85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EA8A1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C059D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4269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AC659B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6DA55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3F93F2E" w14:textId="77777777" w:rsidTr="001E5F96">
        <w:tc>
          <w:tcPr>
            <w:tcW w:w="644" w:type="dxa"/>
            <w:vMerge/>
            <w:vAlign w:val="center"/>
          </w:tcPr>
          <w:p w14:paraId="03A1EF6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66A9929" w14:textId="150ED55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282AA0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C2FE82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AA7AD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37A475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4ACFD3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7BD3D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879DD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3E07D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4C08AB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95873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71E7F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4DC6FB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7B634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73A50D2" w14:textId="77777777" w:rsidTr="001E5F96">
        <w:tc>
          <w:tcPr>
            <w:tcW w:w="644" w:type="dxa"/>
            <w:vMerge/>
            <w:vAlign w:val="center"/>
          </w:tcPr>
          <w:p w14:paraId="3EBE7AF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C7F6544" w14:textId="751BDC8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E5CA2E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E1DFB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5055FC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AFF6A9C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3A98F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AFDAC7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CE560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C6391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D89AB5C" w14:textId="1BBC97EB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7FA72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D3BC4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FACE0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BFF58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22675F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283283E" w14:textId="15978BE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n66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1CAB9849" w14:textId="1D2BBBDD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DFDE01D" w14:textId="4496DF3A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F8BB033" w14:textId="6AFE924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CF34B26" w14:textId="433DADD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C96DA9B" w14:textId="3041FB7A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24D321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86942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EDD403" w14:textId="6E5934E9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5EB540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00266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72FC34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6298B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78960D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56346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406635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7FA90A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2FAD68D" w14:textId="31D2C40F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05939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C2D26" w14:textId="6F4FB452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15CD91B" w14:textId="5FC59A5C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201B387" w14:textId="0BE29B8C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651304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B55B9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87CD95" w14:textId="79834E88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E68E2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2E8D49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92FD3C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DC8B5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D9F00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DA269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056781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004917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A4E6623" w14:textId="7DB844D1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CB144F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AFF2C1" w14:textId="0F75FF10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40097F9" w14:textId="3CC6BAF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5D31EB3" w14:textId="2EFE76E2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F4D7A7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A5F0A7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21EAD3" w14:textId="3D68A507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F3A67D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EAE45A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B2C10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A40D9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2A986B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CA0CFF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5527348" w14:textId="77777777" w:rsidTr="001E5F96">
        <w:tc>
          <w:tcPr>
            <w:tcW w:w="644" w:type="dxa"/>
            <w:vMerge w:val="restart"/>
            <w:vAlign w:val="center"/>
          </w:tcPr>
          <w:p w14:paraId="682BCF46" w14:textId="5546159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n70</w:t>
            </w:r>
          </w:p>
        </w:tc>
        <w:tc>
          <w:tcPr>
            <w:tcW w:w="519" w:type="dxa"/>
          </w:tcPr>
          <w:p w14:paraId="73BB962E" w14:textId="587B0634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E7D562C" w14:textId="2A7DCC79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95FD2BE" w14:textId="3719FF72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248722" w14:textId="7B6988CF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610177" w14:textId="1AB26995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481EB1A" w14:textId="498940AF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725191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415F8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F995E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F8A80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5381C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A618E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F15B0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2D924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D8A6065" w14:textId="77777777" w:rsidTr="001E5F96">
        <w:tc>
          <w:tcPr>
            <w:tcW w:w="644" w:type="dxa"/>
            <w:vMerge/>
            <w:vAlign w:val="center"/>
          </w:tcPr>
          <w:p w14:paraId="30FFB82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D49AC47" w14:textId="02A9DAAD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6E630B6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B8CEDF" w14:textId="25DE5CE2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4E52F3C" w14:textId="5E9E091D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751CBB1" w14:textId="6FD09485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800164C" w14:textId="2FDE9D3E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664490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51C50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C00FF6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D51F18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AC627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F49A0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9B8C5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631E3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3698B85" w14:textId="77777777" w:rsidTr="001E5F96">
        <w:tc>
          <w:tcPr>
            <w:tcW w:w="644" w:type="dxa"/>
            <w:vMerge/>
            <w:vAlign w:val="center"/>
          </w:tcPr>
          <w:p w14:paraId="4250EE6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35D6A0C3" w14:textId="4936D3E6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5E22D4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F01832" w14:textId="0A430ECC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5DD055D" w14:textId="499B4F39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239A67" w14:textId="663B1080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FE71E30" w14:textId="02F4F3B1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07DD6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A7501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B9653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26CD26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D0E16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6435C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26F51A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9C6F6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A27A0B3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4ABD9BA" w14:textId="3D12D62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FCC9B38" w14:textId="7006A833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76BADB4" w14:textId="5242C45D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8F39D9F" w14:textId="6674033E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4F29E54" w14:textId="0BAD4B1A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B0AD84" w14:textId="1226D54D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6FD993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9EB9AE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A2C4D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676BE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BA2CB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6192B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D45888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F94C4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3966C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A96C41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1D0121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653D074" w14:textId="4A6F92BB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870DDE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D2EF2" w14:textId="76D1AEEE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7FEDFD1" w14:textId="6530D6FF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7DD2FF6" w14:textId="1DB4DC44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85E4C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A7970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5948A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45CE9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7145EF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8BDC0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840DF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19BE3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A3F2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60CB876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4866F7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46F4043" w14:textId="355CE07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B0112E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33DC842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4385E40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8481A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36F040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F9DC3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818D1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50D4DF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A73FA0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4CCD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6D7B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22579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286BCF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77320748" w14:textId="77777777" w:rsidTr="001E5F96">
        <w:tc>
          <w:tcPr>
            <w:tcW w:w="644" w:type="dxa"/>
            <w:vMerge w:val="restart"/>
            <w:vAlign w:val="center"/>
          </w:tcPr>
          <w:p w14:paraId="0D68348F" w14:textId="64A928E0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n74</w:t>
            </w:r>
          </w:p>
        </w:tc>
        <w:tc>
          <w:tcPr>
            <w:tcW w:w="519" w:type="dxa"/>
          </w:tcPr>
          <w:p w14:paraId="71B50D37" w14:textId="6C5BFB2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49C8EAD2" w14:textId="12E421B1" w:rsidR="00BA69B1" w:rsidRPr="00213ED3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E54D3C" w14:textId="54ED2E29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6D0D38E" w14:textId="2A10B0D7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450E9D7" w14:textId="5D5CE8B1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F27D59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39DEB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21082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43014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8941E2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56EF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39850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B222C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EE25E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75CFB96" w14:textId="77777777" w:rsidTr="005B1B2B">
        <w:tc>
          <w:tcPr>
            <w:tcW w:w="644" w:type="dxa"/>
            <w:vMerge/>
          </w:tcPr>
          <w:p w14:paraId="0209C6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C09B64A" w14:textId="1FBFA9B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BA31CD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951F92" w14:textId="3C893A48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E8ECDF" w14:textId="778DB3D2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CD3EFC5" w14:textId="12386D10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9A21A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AD9DAF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B221A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6C0E68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159402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7FF1A7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A7429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B167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D8B32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1678E16" w14:textId="77777777" w:rsidTr="005B1B2B">
        <w:tc>
          <w:tcPr>
            <w:tcW w:w="644" w:type="dxa"/>
            <w:vMerge/>
          </w:tcPr>
          <w:p w14:paraId="7CA19AD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EBD15AC" w14:textId="16DFA116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6F547E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D4D371" w14:textId="669C9FC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1C0846C" w14:textId="21AAAAA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1A4EC11" w14:textId="2B60965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F0110E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F362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1AE71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20573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BDB3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4A06C7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6D262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5DB7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455F5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ECCF34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6983C95" w14:textId="66D065D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n75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49591E16" w14:textId="23CF4BC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AE3FE0B" w14:textId="02C97D3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795D3D9" w14:textId="06D51E2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ECFC61" w14:textId="38F2144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9AF931" w14:textId="36CFC93B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56B27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09DE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B5D25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541CD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CE343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58FB5D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540DA6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0718E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522E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489B36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FFB57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8E1B980" w14:textId="629AFA3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69635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9111B9" w14:textId="03823E9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61ECB5" w14:textId="36A9140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2C29107" w14:textId="0F73431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D42990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47E9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4A8A49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4C02BB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B5A28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CBF8B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11587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C7C0B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D3E1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ED167A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34550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5330337" w14:textId="6E7D0F0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10EF67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126138" w14:textId="1A2DF10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A284BFB" w14:textId="6F83623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6F79D39" w14:textId="1E5ADFC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45760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23FBC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7EC69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95DC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C375E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323B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2C403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1A899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02B47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C06370C" w14:textId="77777777" w:rsidTr="001E5F96">
        <w:tc>
          <w:tcPr>
            <w:tcW w:w="644" w:type="dxa"/>
            <w:vMerge w:val="restart"/>
            <w:vAlign w:val="center"/>
          </w:tcPr>
          <w:p w14:paraId="4C40857E" w14:textId="247E649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n76</w:t>
            </w:r>
          </w:p>
        </w:tc>
        <w:tc>
          <w:tcPr>
            <w:tcW w:w="519" w:type="dxa"/>
          </w:tcPr>
          <w:p w14:paraId="624E0F02" w14:textId="64688CF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67A2B091" w14:textId="5C679C5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75C99A4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7F2927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75AB1AF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D5F4B5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DAD88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B146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CF6E4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6B044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429E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C4A74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51DC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B8803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B3D545E" w14:textId="77777777" w:rsidTr="001E5F96">
        <w:tc>
          <w:tcPr>
            <w:tcW w:w="644" w:type="dxa"/>
            <w:vMerge/>
            <w:vAlign w:val="center"/>
          </w:tcPr>
          <w:p w14:paraId="08799F9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3CEC75AB" w14:textId="19F418ED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566AE6B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2263F5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61878B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099BBA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4C105E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0C62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218CC1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C59887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1D649F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4DF5D8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14FF3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8FEC6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46C56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D52869A" w14:textId="77777777" w:rsidTr="001E5F96">
        <w:tc>
          <w:tcPr>
            <w:tcW w:w="644" w:type="dxa"/>
            <w:vMerge/>
            <w:vAlign w:val="center"/>
          </w:tcPr>
          <w:p w14:paraId="5C539EB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EFC2BE5" w14:textId="446CFCF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B2CB51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2D6AA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61ADBC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52E522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F2D090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C0AD9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D0FF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3E9BCA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8F78E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2E9F3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9F297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07B42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97B6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F430EB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B912064" w14:textId="00336FE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n77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9949DA8" w14:textId="2CC1968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70FD4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AB1CFC1" w14:textId="083797AE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27C1115" w14:textId="57C2939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CA810BF" w14:textId="5EA546E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697391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77038C" w14:textId="32FAEAF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CFEEEB" w14:textId="5F15045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60D9E23" w14:textId="4455163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3788C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2BE06B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13579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142AE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BE9AB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5539FB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5CCA3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6BA8E98" w14:textId="19B8D97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DFD5D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09E901" w14:textId="41AF188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3C87E8" w14:textId="754BE6C6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436A022" w14:textId="7BE138EE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EA9EB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BA9656" w14:textId="7A2FC91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C2628DF" w14:textId="16420F6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EFAE5BB" w14:textId="7F55EE7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A4BEE01" w14:textId="27261D5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DF6899B" w14:textId="7C3F7A3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609F911" w14:textId="2A3FE53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7A4E162" w14:textId="704893F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B674F21" w14:textId="2B606A2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11B435C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01B1D1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B37524B" w14:textId="637B7FF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45CF2C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DA3C25" w14:textId="1C34B7A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422357" w14:textId="2D754D5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352C0E2" w14:textId="0823EE4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8BE76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DE2C4C" w14:textId="6880912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F5607D9" w14:textId="274DC5F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277D810" w14:textId="6DB02FB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AA8BB8D" w14:textId="2CD53FB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62FCC9E" w14:textId="0BF96E3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2C98C4E" w14:textId="7B06636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9189468" w14:textId="3F1FAF4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022E39" w14:textId="3D93CFE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6CB04A44" w14:textId="77777777" w:rsidTr="001E5F96">
        <w:tc>
          <w:tcPr>
            <w:tcW w:w="644" w:type="dxa"/>
            <w:vMerge w:val="restart"/>
            <w:vAlign w:val="center"/>
          </w:tcPr>
          <w:p w14:paraId="3A856A68" w14:textId="6767F60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n78</w:t>
            </w:r>
          </w:p>
        </w:tc>
        <w:tc>
          <w:tcPr>
            <w:tcW w:w="519" w:type="dxa"/>
          </w:tcPr>
          <w:p w14:paraId="2B4FF272" w14:textId="73F611D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3514D1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A33282" w14:textId="4AA5293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1D59DEF" w14:textId="3D2BCE3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18CBA4" w14:textId="54940C7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149290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EB87C5D" w14:textId="4EB0342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687CECF" w14:textId="58CDE26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3159890" w14:textId="6D74987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E8AC37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78E5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06477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F145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F01373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D11B9D2" w14:textId="77777777" w:rsidTr="001E5F96">
        <w:tc>
          <w:tcPr>
            <w:tcW w:w="644" w:type="dxa"/>
            <w:vMerge/>
            <w:vAlign w:val="center"/>
          </w:tcPr>
          <w:p w14:paraId="0D51C0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4526643" w14:textId="4216458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3829CC9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99A14E" w14:textId="2D0AB6E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ECE03E1" w14:textId="0F18488A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77A0B7" w14:textId="31A3909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85D350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C7BE8E" w14:textId="6AEE4B5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E64CB3" w14:textId="52CC3C3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D19620B" w14:textId="002DEEA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1D312DE" w14:textId="7D29681D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987A471" w14:textId="388C0C8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3BC5C11" w14:textId="6FC8B5B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C24C9ED" w14:textId="01EFE2D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A634318" w14:textId="6ADDC57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5C270307" w14:textId="77777777" w:rsidTr="001E5F96">
        <w:tc>
          <w:tcPr>
            <w:tcW w:w="644" w:type="dxa"/>
            <w:vMerge/>
            <w:vAlign w:val="center"/>
          </w:tcPr>
          <w:p w14:paraId="19A8F8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2403216" w14:textId="6B756A4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3CE2E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C90A61" w14:textId="58EC658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6A0066E" w14:textId="7FFEF48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4235F9C" w14:textId="72F7EA1B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C17BF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1E98A4" w14:textId="2BDD12C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ED2A4AA" w14:textId="5B27528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2040CD7" w14:textId="0E971D1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06D49FB" w14:textId="5644508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BBBECA9" w14:textId="15D21BF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372FE5E" w14:textId="3887B32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D950FFF" w14:textId="48F1235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A939E27" w14:textId="65E53BE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34BA3FE5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DC44403" w14:textId="4CF70C9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n79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D71F611" w14:textId="1D8AF1A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7F9AEE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B7039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11C2D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6CD693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67093C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7E212F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FF1148" w14:textId="2CBEA5E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246D8C9" w14:textId="28EE73D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2F78AD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96EC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09DD6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7FDA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6DC83D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5AC0DEA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F6282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1244FB1" w14:textId="76655B1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1215C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D9B93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A3A263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999245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A8D46E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E5934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4F438A" w14:textId="5EDDF2E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DEC293" w14:textId="03BCDA9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DB5925" w14:textId="07F60B9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F7AED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FA619E" w14:textId="6749517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27FAE3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74B0FDA" w14:textId="3C954C0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14610294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3C84F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69FDD9D" w14:textId="2963C5B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E0595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3C4B9D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2D8DD0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1A6653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785C42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1C3B9F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C29E88" w14:textId="7F1BB08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148CB22" w14:textId="6450B9D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0A5976A" w14:textId="0527EA0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BAEA2F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5AE9A6D" w14:textId="02C78DBD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66700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78910B" w14:textId="46925D2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4C481ED1" w14:textId="77777777" w:rsidTr="001E5F96">
        <w:tc>
          <w:tcPr>
            <w:tcW w:w="644" w:type="dxa"/>
            <w:vMerge w:val="restart"/>
            <w:vAlign w:val="center"/>
          </w:tcPr>
          <w:p w14:paraId="491569F2" w14:textId="2C9FC25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n80</w:t>
            </w:r>
          </w:p>
        </w:tc>
        <w:tc>
          <w:tcPr>
            <w:tcW w:w="519" w:type="dxa"/>
          </w:tcPr>
          <w:p w14:paraId="558E4680" w14:textId="37DA87BA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4E337151" w14:textId="0996FB5A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68F21F2" w14:textId="00356252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15FB82" w14:textId="1B09A73A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25E85B7" w14:textId="5C6121D4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F3C8F01" w14:textId="155BAE5D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146E4D1" w14:textId="793CF249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7C4FC6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B1379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53074A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EF9414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B4B1E1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BCEEA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0D7B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78717E4" w14:textId="77777777" w:rsidTr="001E5F96">
        <w:tc>
          <w:tcPr>
            <w:tcW w:w="644" w:type="dxa"/>
            <w:vMerge/>
            <w:vAlign w:val="center"/>
          </w:tcPr>
          <w:p w14:paraId="74C596A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B325F5C" w14:textId="5595BC6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368137A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408C03" w14:textId="3227C5D1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548051D" w14:textId="3ADCC0F6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F901F3" w14:textId="41E375A2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9CCAE01" w14:textId="4E24A0A4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C3C3767" w14:textId="6E3396C8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D2638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521D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F53EDD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1D8F10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AA481A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0E95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E957A7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6A32F67" w14:textId="77777777" w:rsidTr="001E5F96">
        <w:tc>
          <w:tcPr>
            <w:tcW w:w="644" w:type="dxa"/>
            <w:vMerge/>
            <w:vAlign w:val="center"/>
          </w:tcPr>
          <w:p w14:paraId="1868428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2CC7833" w14:textId="6C692FA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92C29D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4E4446" w14:textId="4C2C6360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9DEE1F" w14:textId="5DED494B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4C4FA0C" w14:textId="73219FE7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3B96F96" w14:textId="6C006311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BFA7D11" w14:textId="65E570A5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9D02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7565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37C0F5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09C75C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5E83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F5C72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E6BB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345E5F70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D64D692" w14:textId="1410F60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088968D" w14:textId="0287962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3046E46" w14:textId="16CBFD16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C073F1B" w14:textId="2AB8ED7D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D0CDA2E" w14:textId="137BAC9B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11AFBB8" w14:textId="0A9961C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3376F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C2264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43D01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B91EBF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8157AF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B1C3C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554D50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27DE1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46E22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7B7B87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E8B8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6FA9483" w14:textId="2696ECC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203E3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0032B3" w14:textId="39488388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8A5F1FD" w14:textId="2DEABE6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1416582" w14:textId="2196CED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DFE39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2B475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35C978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22D84B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749FBB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4A3FA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7979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260A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6F45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CCCD97B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778CE4D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7333F886" w14:textId="0705FC5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D2269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1F36B6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82C560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3DAC4DF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ABF866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945D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D2404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F79CB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843B43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86510A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3D71E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474F1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B2B4B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4DCF8C2" w14:textId="77777777" w:rsidTr="001E5F96">
        <w:tc>
          <w:tcPr>
            <w:tcW w:w="644" w:type="dxa"/>
            <w:vMerge w:val="restart"/>
            <w:vAlign w:val="center"/>
          </w:tcPr>
          <w:p w14:paraId="11687DB5" w14:textId="79A8725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n82</w:t>
            </w:r>
          </w:p>
        </w:tc>
        <w:tc>
          <w:tcPr>
            <w:tcW w:w="519" w:type="dxa"/>
          </w:tcPr>
          <w:p w14:paraId="70AB406C" w14:textId="77EF846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4D36DDC" w14:textId="31898650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E2A9039" w14:textId="03F2891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EBCBEC" w14:textId="0A825C5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DFB0841" w14:textId="461D9B1F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27898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842B7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4831E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52606E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E304A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36AB3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529B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1B747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4EECB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3E3EE6D" w14:textId="77777777" w:rsidTr="005B1B2B">
        <w:tc>
          <w:tcPr>
            <w:tcW w:w="644" w:type="dxa"/>
            <w:vMerge/>
          </w:tcPr>
          <w:p w14:paraId="1E7B37A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812FC53" w14:textId="3AB6F19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0B66E34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290C0F" w14:textId="78D4D77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C04DF4" w14:textId="185ADCF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7B4D73" w14:textId="70DB45B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73571D6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0EDB9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0B297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8428C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17D52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58BBF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2EDB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CAE4E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061F1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32C603CA" w14:textId="77777777" w:rsidTr="005B1B2B">
        <w:tc>
          <w:tcPr>
            <w:tcW w:w="644" w:type="dxa"/>
            <w:vMerge/>
          </w:tcPr>
          <w:p w14:paraId="68DCE9A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DFD9618" w14:textId="175EA15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474076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24D282D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0B28CE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293462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FCB93B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FEF37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73645B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1DBE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81F04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8FCCFC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BD173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30326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09A32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6F356E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58326B5" w14:textId="1624936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n83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6370ADAA" w14:textId="654FCA9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4C350A2" w14:textId="270D9B54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F95D0D" w14:textId="500C9B1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0737B7D" w14:textId="0EA6965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95533FE" w14:textId="27E1C73E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4B858F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3AA0D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73994D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1037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43F4D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B8A3A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10142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62BDE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F1C97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EF7AC5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6247EC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1203C8F" w14:textId="411C15A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CC010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4583BF" w14:textId="1BA56E3E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8DC0570" w14:textId="3482F666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BC9655E" w14:textId="1F337189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8428C2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07BF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4BBEE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4E7F03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0F887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9749B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7EDD6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FFFA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3525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344A7F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EDC01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938934E" w14:textId="6D77080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A77C1D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536EC1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CCB74E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A11956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5559E3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A41A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A4C4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00F1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D45198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0033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B7316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6EF755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756F8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2FB7A21" w14:textId="77777777" w:rsidTr="001E5F96">
        <w:tc>
          <w:tcPr>
            <w:tcW w:w="644" w:type="dxa"/>
            <w:vMerge w:val="restart"/>
            <w:vAlign w:val="center"/>
          </w:tcPr>
          <w:p w14:paraId="21DDC959" w14:textId="1E8415E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n84</w:t>
            </w:r>
          </w:p>
        </w:tc>
        <w:tc>
          <w:tcPr>
            <w:tcW w:w="519" w:type="dxa"/>
          </w:tcPr>
          <w:p w14:paraId="548218D9" w14:textId="143CFB3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E001B8B" w14:textId="13975D61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52D6DC1" w14:textId="30E6061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AD838D0" w14:textId="03846E82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4086A24" w14:textId="0A90360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1DCB41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AF63F2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E1C9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EC058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49C7F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2D2719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5B74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59C03D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D4BE0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49CB0FE" w14:textId="77777777" w:rsidTr="001E5F96">
        <w:tc>
          <w:tcPr>
            <w:tcW w:w="644" w:type="dxa"/>
            <w:vMerge/>
            <w:vAlign w:val="center"/>
          </w:tcPr>
          <w:p w14:paraId="01B1C1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B4FFA70" w14:textId="027E6AF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66475F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154CD5" w14:textId="5974E13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31778C" w14:textId="73EFCEF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3C40C7B" w14:textId="51E2F1F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31F7D4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153E1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FCE9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91F7F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AE2B4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3CBA1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BBA86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3812B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31EE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C231B85" w14:textId="77777777" w:rsidTr="001E5F96">
        <w:tc>
          <w:tcPr>
            <w:tcW w:w="644" w:type="dxa"/>
            <w:vMerge/>
            <w:vAlign w:val="center"/>
          </w:tcPr>
          <w:p w14:paraId="635322C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769E11F" w14:textId="46D939A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3EE17E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182194" w14:textId="0A6907F8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8CD261A" w14:textId="7A635EE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3B662D" w14:textId="513CAB6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ECB7EB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C8754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477C2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73DFA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D58F0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0C53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BF5B19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BAB84B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E10233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03BA2F0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9B26349" w14:textId="7FA8484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n86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B97CF39" w14:textId="58628B73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F58BA1" w14:textId="1F8815B0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BFA9C18" w14:textId="42B4CC2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8432142" w14:textId="2D094F2F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5FA0F8" w14:textId="592F957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9AF023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F4D3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6A2ABC" w14:textId="247DF1BD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F6245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4DC363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185B1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6C498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4D6B8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A21F4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F13ACC5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35FD9CE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D7842F8" w14:textId="578CA60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9AE1F2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7ECF234" w14:textId="1184E1F3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8149E17" w14:textId="31DCEF36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A01B319" w14:textId="03D1AC7C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E40784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A5356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368916" w14:textId="1CB38F24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935DF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2D8321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05612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6E2B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99255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3AD53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E7E2F70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72C907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53CF42E" w14:textId="49C9251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E703EE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3294A75" w14:textId="1DD2B79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1A22A1" w14:textId="37D8D0B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FAF2FD6" w14:textId="13CC390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ECB0B2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786D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D66CA" w14:textId="2F871F43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05D3B0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3AD9D9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6833F8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284B1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8D5D50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592F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</w:tbl>
    <w:p w14:paraId="4169E436" w14:textId="1664BEB7" w:rsidR="00B57DD0" w:rsidRDefault="00B57DD0" w:rsidP="00DE2CEA">
      <w:pPr>
        <w:rPr>
          <w:lang w:eastAsia="ko-KR"/>
        </w:rPr>
      </w:pPr>
    </w:p>
    <w:p w14:paraId="31F536D1" w14:textId="4169FEA1" w:rsidR="00B57DD0" w:rsidRPr="007F4B99" w:rsidRDefault="007F4B99" w:rsidP="007F4B99">
      <w:pPr>
        <w:jc w:val="center"/>
        <w:rPr>
          <w:b/>
          <w:bCs/>
          <w:lang w:eastAsia="ko-KR"/>
        </w:rPr>
      </w:pPr>
      <w:r w:rsidRPr="007F4B99">
        <w:rPr>
          <w:b/>
          <w:bCs/>
          <w:lang w:eastAsia="ko-KR"/>
        </w:rPr>
        <w:t>Table 5.3.5-2: BS channel bandwidths and SCS per operating band in FR2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44"/>
        <w:gridCol w:w="519"/>
        <w:gridCol w:w="630"/>
        <w:gridCol w:w="630"/>
        <w:gridCol w:w="630"/>
        <w:gridCol w:w="630"/>
      </w:tblGrid>
      <w:tr w:rsidR="00AB399D" w14:paraId="5ECF682C" w14:textId="77777777" w:rsidTr="00AB399D">
        <w:trPr>
          <w:jc w:val="center"/>
        </w:trPr>
        <w:tc>
          <w:tcPr>
            <w:tcW w:w="644" w:type="dxa"/>
            <w:shd w:val="clear" w:color="auto" w:fill="EAF1DD" w:themeFill="accent3" w:themeFillTint="33"/>
            <w:vAlign w:val="center"/>
          </w:tcPr>
          <w:p w14:paraId="1DB8857E" w14:textId="77777777" w:rsidR="00AB399D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</w:t>
            </w:r>
          </w:p>
          <w:p w14:paraId="4AE6008C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Band</w:t>
            </w:r>
          </w:p>
        </w:tc>
        <w:tc>
          <w:tcPr>
            <w:tcW w:w="519" w:type="dxa"/>
            <w:shd w:val="clear" w:color="auto" w:fill="EAF1DD" w:themeFill="accent3" w:themeFillTint="33"/>
          </w:tcPr>
          <w:p w14:paraId="74AFE987" w14:textId="77777777" w:rsidR="00AB399D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1B9EC4C0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4A6BD08C" w14:textId="253C5618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252C7915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62DD586" w14:textId="67434733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176546AE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23554240" w14:textId="313B33F7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18DB5E34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2B9B946" w14:textId="4841F3FA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00</w:t>
            </w:r>
          </w:p>
          <w:p w14:paraId="1A0577BE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8E0BC4" w14:paraId="16D1CC64" w14:textId="77777777" w:rsidTr="008E0BC4">
        <w:trPr>
          <w:jc w:val="center"/>
        </w:trPr>
        <w:tc>
          <w:tcPr>
            <w:tcW w:w="644" w:type="dxa"/>
            <w:vMerge w:val="restart"/>
            <w:vAlign w:val="center"/>
          </w:tcPr>
          <w:p w14:paraId="0D139B19" w14:textId="7D97E1B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n257</w:t>
            </w:r>
          </w:p>
        </w:tc>
        <w:tc>
          <w:tcPr>
            <w:tcW w:w="519" w:type="dxa"/>
          </w:tcPr>
          <w:p w14:paraId="4431D63D" w14:textId="3DCB5FE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</w:tcPr>
          <w:p w14:paraId="6A9D1B46" w14:textId="0D172592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82C4D3C" w14:textId="1325139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69BB37D" w14:textId="106DF60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E41A131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1A99C124" w14:textId="77777777" w:rsidTr="00AB399D">
        <w:trPr>
          <w:jc w:val="center"/>
        </w:trPr>
        <w:tc>
          <w:tcPr>
            <w:tcW w:w="644" w:type="dxa"/>
            <w:vMerge/>
          </w:tcPr>
          <w:p w14:paraId="099AC7E9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1F3F63C" w14:textId="3787EFE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</w:tcPr>
          <w:p w14:paraId="0C2287C0" w14:textId="65853B4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3BE8461" w14:textId="433FAB2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EE9367B" w14:textId="7C95858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3DC0432" w14:textId="0F316DA2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2263DCEF" w14:textId="77777777" w:rsidTr="00AB399D">
        <w:trPr>
          <w:jc w:val="center"/>
        </w:trPr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559BF4E" w14:textId="423AA31B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7F0CCFCD" w14:textId="5504ECA7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E4A0D64" w14:textId="7647999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F07697" w14:textId="33DD4453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90260B6" w14:textId="4A92FCCB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45087F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7B7E32AA" w14:textId="77777777" w:rsidTr="00AB399D">
        <w:trPr>
          <w:jc w:val="center"/>
        </w:trPr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1F8CC5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1685A81" w14:textId="6A336434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3F5413" w14:textId="03F8CD0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B895E74" w14:textId="7ADDE10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FF9643B" w14:textId="2D0F9E5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86E7FA" w14:textId="4B39672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17A4DC94" w14:textId="77777777" w:rsidTr="00AB399D">
        <w:trPr>
          <w:jc w:val="center"/>
        </w:trPr>
        <w:tc>
          <w:tcPr>
            <w:tcW w:w="644" w:type="dxa"/>
            <w:vMerge w:val="restart"/>
            <w:vAlign w:val="center"/>
          </w:tcPr>
          <w:p w14:paraId="2786F0B8" w14:textId="30551C0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n260</w:t>
            </w:r>
          </w:p>
        </w:tc>
        <w:tc>
          <w:tcPr>
            <w:tcW w:w="519" w:type="dxa"/>
          </w:tcPr>
          <w:p w14:paraId="7ECD9CAE" w14:textId="76CE0ECF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</w:tcPr>
          <w:p w14:paraId="5C547735" w14:textId="743772A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F6E1EAC" w14:textId="0E36339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E9B6DF9" w14:textId="5065968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D6B9DC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3F43CCDF" w14:textId="77777777" w:rsidTr="00AB399D">
        <w:trPr>
          <w:jc w:val="center"/>
        </w:trPr>
        <w:tc>
          <w:tcPr>
            <w:tcW w:w="644" w:type="dxa"/>
            <w:vMerge/>
            <w:vAlign w:val="center"/>
          </w:tcPr>
          <w:p w14:paraId="2AAEE153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206F28A" w14:textId="0724D7FA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</w:tcPr>
          <w:p w14:paraId="467CC23B" w14:textId="644D544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3428A7" w14:textId="05A6CBF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0852A0" w14:textId="6AEC521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956BAA9" w14:textId="0717455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43292551" w14:textId="77777777" w:rsidTr="00AB399D">
        <w:trPr>
          <w:jc w:val="center"/>
        </w:trPr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3D261137" w14:textId="4274B7C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786F36BB" w14:textId="281DF04C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4F085C4" w14:textId="22CC82A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486C4B" w14:textId="1ABD55A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76F6D02" w14:textId="6C8AB8D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8B5D7EC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60170C73" w14:textId="77777777" w:rsidTr="00AB399D">
        <w:trPr>
          <w:jc w:val="center"/>
        </w:trPr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C897131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FC81354" w14:textId="469B7A7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4ABB28E" w14:textId="20E2B2A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EDB3AC" w14:textId="33ED804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F12AF44" w14:textId="395EC6B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DA9F1D" w14:textId="03FA0053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</w:tbl>
    <w:p w14:paraId="13034CA4" w14:textId="009FDF03" w:rsidR="00B57DD0" w:rsidRDefault="00B57DD0" w:rsidP="00DE2CEA">
      <w:pPr>
        <w:rPr>
          <w:lang w:eastAsia="ko-KR"/>
        </w:rPr>
      </w:pPr>
    </w:p>
    <w:p w14:paraId="103B28BF" w14:textId="39D7B220" w:rsidR="00B57DD0" w:rsidRPr="0059486B" w:rsidRDefault="00B6469E" w:rsidP="0059486B">
      <w:pPr>
        <w:pStyle w:val="2"/>
      </w:pPr>
      <w:bookmarkStart w:id="29" w:name="_Toc39849618"/>
      <w:r w:rsidRPr="0059486B">
        <w:lastRenderedPageBreak/>
        <w:t>BS channel bandwidth for CA</w:t>
      </w:r>
      <w:bookmarkEnd w:id="29"/>
    </w:p>
    <w:p w14:paraId="273A08F2" w14:textId="08998327" w:rsidR="0059486B" w:rsidRDefault="0059486B" w:rsidP="0059486B">
      <w:pPr>
        <w:pStyle w:val="3"/>
        <w:rPr>
          <w:lang w:eastAsia="ko-KR"/>
        </w:rPr>
      </w:pPr>
      <w:bookmarkStart w:id="30" w:name="_Toc39849619"/>
      <w:r>
        <w:rPr>
          <w:lang w:eastAsia="ko-KR"/>
        </w:rPr>
        <w:t>Transmission bandwidth configuration for CA</w:t>
      </w:r>
      <w:bookmarkEnd w:id="30"/>
    </w:p>
    <w:p w14:paraId="044917EF" w14:textId="2BA21ADD" w:rsidR="00EC441C" w:rsidRDefault="00EC441C" w:rsidP="00EC441C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arrier aggregation</w:t>
      </w:r>
      <w:r w:rsidRPr="00EC441C">
        <w:rPr>
          <w:rFonts w:hint="eastAsia"/>
          <w:lang w:eastAsia="ko-KR"/>
        </w:rPr>
        <w:t>의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경우</w:t>
      </w:r>
      <w:r w:rsidRPr="00EC441C">
        <w:rPr>
          <w:rFonts w:hint="eastAsia"/>
          <w:lang w:eastAsia="ko-KR"/>
        </w:rPr>
        <w:t xml:space="preserve">, </w:t>
      </w:r>
      <w:r w:rsidRPr="00EC441C">
        <w:rPr>
          <w:rFonts w:hint="eastAsia"/>
          <w:lang w:eastAsia="ko-KR"/>
        </w:rPr>
        <w:t>전송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대역폭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구성은</w:t>
      </w:r>
      <w:r w:rsidRPr="00EC441C">
        <w:rPr>
          <w:rFonts w:hint="eastAsia"/>
          <w:lang w:eastAsia="ko-KR"/>
        </w:rPr>
        <w:t xml:space="preserve"> </w:t>
      </w:r>
      <w:r w:rsidR="00DD1A98">
        <w:rPr>
          <w:rFonts w:hint="eastAsia"/>
          <w:lang w:eastAsia="ko-KR"/>
        </w:rPr>
        <w:t>c</w:t>
      </w:r>
      <w:r w:rsidR="00DD1A98">
        <w:rPr>
          <w:lang w:eastAsia="ko-KR"/>
        </w:rPr>
        <w:t>omponent carrier</w:t>
      </w:r>
      <w:r w:rsidRPr="00EC441C">
        <w:rPr>
          <w:rFonts w:hint="eastAsia"/>
          <w:lang w:eastAsia="ko-KR"/>
        </w:rPr>
        <w:t>마다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정의</w:t>
      </w:r>
      <w:r w:rsidR="00F734C6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되며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요구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사항은</w:t>
      </w:r>
      <w:r w:rsidRPr="00EC441C">
        <w:rPr>
          <w:rFonts w:hint="eastAsia"/>
          <w:lang w:eastAsia="ko-KR"/>
        </w:rPr>
        <w:t xml:space="preserve"> 5.3.2</w:t>
      </w:r>
      <w:r w:rsidRPr="00EC441C">
        <w:rPr>
          <w:rFonts w:hint="eastAsia"/>
          <w:lang w:eastAsia="ko-KR"/>
        </w:rPr>
        <w:t>에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규정</w:t>
      </w:r>
      <w:r w:rsidR="00F734C6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있다</w:t>
      </w:r>
      <w:r w:rsidRPr="00EC441C">
        <w:rPr>
          <w:rFonts w:hint="eastAsia"/>
          <w:lang w:eastAsia="ko-KR"/>
        </w:rPr>
        <w:t>.</w:t>
      </w:r>
    </w:p>
    <w:p w14:paraId="6B9E2A98" w14:textId="4FF9B62F" w:rsidR="00DD1A98" w:rsidRPr="00EC441C" w:rsidRDefault="00DD1A98" w:rsidP="00DD1A98">
      <w:pPr>
        <w:pStyle w:val="3"/>
        <w:rPr>
          <w:lang w:eastAsia="ko-KR"/>
        </w:rPr>
      </w:pPr>
      <w:bookmarkStart w:id="31" w:name="_Toc39849620"/>
      <w:r w:rsidRPr="00DD1A98">
        <w:rPr>
          <w:lang w:eastAsia="ko-KR"/>
        </w:rPr>
        <w:t>Minimum guardband and transmission bandwidth configuration for CA</w:t>
      </w:r>
      <w:bookmarkEnd w:id="31"/>
    </w:p>
    <w:p w14:paraId="297A00B9" w14:textId="655B10D8" w:rsidR="00B6469E" w:rsidRDefault="00685044" w:rsidP="00B6469E">
      <w:pPr>
        <w:rPr>
          <w:lang w:eastAsia="ko-KR"/>
        </w:rPr>
      </w:pPr>
      <w:r w:rsidRPr="00685044">
        <w:rPr>
          <w:rFonts w:hint="eastAsia"/>
          <w:lang w:eastAsia="ko-KR"/>
        </w:rPr>
        <w:t>대역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내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연속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반송파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집성에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대하여</w:t>
      </w:r>
      <w:r w:rsidRPr="00685044">
        <w:rPr>
          <w:rFonts w:hint="eastAsia"/>
          <w:lang w:eastAsia="ko-KR"/>
        </w:rPr>
        <w:t xml:space="preserve">, </w:t>
      </w:r>
      <w:r w:rsidRPr="00685044">
        <w:rPr>
          <w:rFonts w:hint="eastAsia"/>
          <w:lang w:eastAsia="ko-KR"/>
        </w:rPr>
        <w:t>집계</w:t>
      </w:r>
      <w:r w:rsidRPr="00685044">
        <w:rPr>
          <w:rFonts w:hint="eastAsia"/>
          <w:lang w:eastAsia="ko-KR"/>
        </w:rPr>
        <w:t xml:space="preserve"> BS </w:t>
      </w:r>
      <w:r w:rsidRPr="00685044">
        <w:rPr>
          <w:rFonts w:hint="eastAsia"/>
          <w:lang w:eastAsia="ko-KR"/>
        </w:rPr>
        <w:t>채널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대역폭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및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가드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대역은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다음과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같이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정의된다</w:t>
      </w:r>
      <w:r w:rsidRPr="00685044">
        <w:rPr>
          <w:rFonts w:hint="eastAsia"/>
          <w:lang w:eastAsia="ko-KR"/>
        </w:rPr>
        <w:t xml:space="preserve"> (</w:t>
      </w:r>
      <w:r w:rsidRPr="00685044">
        <w:rPr>
          <w:rFonts w:hint="eastAsia"/>
          <w:lang w:eastAsia="ko-KR"/>
        </w:rPr>
        <w:t>그림</w:t>
      </w:r>
      <w:r w:rsidRPr="00685044">
        <w:rPr>
          <w:rFonts w:hint="eastAsia"/>
          <w:lang w:eastAsia="ko-KR"/>
        </w:rPr>
        <w:t xml:space="preserve"> 5.3A.2-1 </w:t>
      </w:r>
      <w:r w:rsidRPr="00685044">
        <w:rPr>
          <w:rFonts w:hint="eastAsia"/>
          <w:lang w:eastAsia="ko-KR"/>
        </w:rPr>
        <w:t>참조</w:t>
      </w:r>
      <w:r w:rsidRPr="00685044">
        <w:rPr>
          <w:rFonts w:hint="eastAsia"/>
          <w:lang w:eastAsia="ko-KR"/>
        </w:rPr>
        <w:t>).</w:t>
      </w:r>
    </w:p>
    <w:p w14:paraId="71A224B4" w14:textId="4B6F5672" w:rsidR="00685044" w:rsidRDefault="00685044" w:rsidP="00B6469E">
      <w:pPr>
        <w:rPr>
          <w:lang w:eastAsia="ko-KR"/>
        </w:rPr>
      </w:pPr>
      <w:r>
        <w:rPr>
          <w:rFonts w:eastAsia="SimSun"/>
          <w:noProof/>
        </w:rPr>
        <mc:AlternateContent>
          <mc:Choice Requires="wpc">
            <w:drawing>
              <wp:inline distT="0" distB="0" distL="0" distR="0" wp14:anchorId="381C49B6" wp14:editId="0ABEEB9C">
                <wp:extent cx="5943600" cy="2688567"/>
                <wp:effectExtent l="0" t="0" r="209550" b="0"/>
                <wp:docPr id="195" name="Canvas 195"/>
                <wp:cNvGraphicFramePr>
                  <a:graphicFrameLocks xmlns:a="http://schemas.openxmlformats.org/drawingml/2006/main" noMove="1" noResize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4" name="组合 1530"/>
                        <wpg:cNvGrpSpPr>
                          <a:grpSpLocks/>
                        </wpg:cNvGrpSpPr>
                        <wpg:grpSpPr bwMode="auto">
                          <a:xfrm>
                            <a:off x="623509" y="1261127"/>
                            <a:ext cx="934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5" name="任意多边形 153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任意多边形 153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" name="组合 1533"/>
                        <wpg:cNvGrpSpPr>
                          <a:grpSpLocks/>
                        </wpg:cNvGrpSpPr>
                        <wpg:grpSpPr bwMode="auto">
                          <a:xfrm>
                            <a:off x="716911" y="12623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1" name="任意多边形 1534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任意多边形 153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3" name="组合 1536"/>
                        <wpg:cNvGrpSpPr>
                          <a:grpSpLocks/>
                        </wpg:cNvGrpSpPr>
                        <wpg:grpSpPr bwMode="auto">
                          <a:xfrm>
                            <a:off x="2129731" y="1263027"/>
                            <a:ext cx="92101" cy="716215"/>
                            <a:chOff x="6345" y="1687"/>
                            <a:chExt cx="242" cy="1685"/>
                          </a:xfrm>
                        </wpg:grpSpPr>
                        <wps:wsp>
                          <wps:cNvPr id="14" name="任意多边形 1537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任意多边形 1538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6" name="任意多边形 1539"/>
                        <wps:cNvSpPr>
                          <a:spLocks/>
                        </wps:cNvSpPr>
                        <wps:spPr bwMode="auto">
                          <a:xfrm>
                            <a:off x="0" y="1229927"/>
                            <a:ext cx="857213" cy="896719"/>
                          </a:xfrm>
                          <a:custGeom>
                            <a:avLst/>
                            <a:gdLst>
                              <a:gd name="T0" fmla="*/ 833146 w 12483"/>
                              <a:gd name="T1" fmla="*/ 152 h 11808"/>
                              <a:gd name="T2" fmla="*/ 795444 w 12483"/>
                              <a:gd name="T3" fmla="*/ 11542 h 11808"/>
                              <a:gd name="T4" fmla="*/ 774842 w 12483"/>
                              <a:gd name="T5" fmla="*/ 152 h 11808"/>
                              <a:gd name="T6" fmla="*/ 724848 w 12483"/>
                              <a:gd name="T7" fmla="*/ 11542 h 11808"/>
                              <a:gd name="T8" fmla="*/ 707885 w 12483"/>
                              <a:gd name="T9" fmla="*/ 152 h 11808"/>
                              <a:gd name="T10" fmla="*/ 671832 w 12483"/>
                              <a:gd name="T11" fmla="*/ 11542 h 11808"/>
                              <a:gd name="T12" fmla="*/ 671832 w 12483"/>
                              <a:gd name="T13" fmla="*/ 11542 h 11808"/>
                              <a:gd name="T14" fmla="*/ 645873 w 12483"/>
                              <a:gd name="T15" fmla="*/ 152 h 11808"/>
                              <a:gd name="T16" fmla="*/ 626576 w 12483"/>
                              <a:gd name="T17" fmla="*/ 12073 h 11808"/>
                              <a:gd name="T18" fmla="*/ 617236 w 12483"/>
                              <a:gd name="T19" fmla="*/ 6834 h 11808"/>
                              <a:gd name="T20" fmla="*/ 625340 w 12483"/>
                              <a:gd name="T21" fmla="*/ 759 h 11808"/>
                              <a:gd name="T22" fmla="*/ 623348 w 12483"/>
                              <a:gd name="T23" fmla="*/ 30146 h 11808"/>
                              <a:gd name="T24" fmla="*/ 621769 w 12483"/>
                              <a:gd name="T25" fmla="*/ 51179 h 11808"/>
                              <a:gd name="T26" fmla="*/ 610094 w 12483"/>
                              <a:gd name="T27" fmla="*/ 77072 h 11808"/>
                              <a:gd name="T28" fmla="*/ 609476 w 12483"/>
                              <a:gd name="T29" fmla="*/ 91196 h 11808"/>
                              <a:gd name="T30" fmla="*/ 608858 w 12483"/>
                              <a:gd name="T31" fmla="*/ 116482 h 11808"/>
                              <a:gd name="T32" fmla="*/ 609614 w 12483"/>
                              <a:gd name="T33" fmla="*/ 142603 h 11808"/>
                              <a:gd name="T34" fmla="*/ 608721 w 12483"/>
                              <a:gd name="T35" fmla="*/ 166901 h 11808"/>
                              <a:gd name="T36" fmla="*/ 607897 w 12483"/>
                              <a:gd name="T37" fmla="*/ 180342 h 11808"/>
                              <a:gd name="T38" fmla="*/ 614696 w 12483"/>
                              <a:gd name="T39" fmla="*/ 225750 h 11808"/>
                              <a:gd name="T40" fmla="*/ 602403 w 12483"/>
                              <a:gd name="T41" fmla="*/ 247239 h 11808"/>
                              <a:gd name="T42" fmla="*/ 610163 w 12483"/>
                              <a:gd name="T43" fmla="*/ 271234 h 11808"/>
                              <a:gd name="T44" fmla="*/ 601442 w 12483"/>
                              <a:gd name="T45" fmla="*/ 316566 h 11808"/>
                              <a:gd name="T46" fmla="*/ 595673 w 12483"/>
                              <a:gd name="T47" fmla="*/ 338283 h 11808"/>
                              <a:gd name="T48" fmla="*/ 591621 w 12483"/>
                              <a:gd name="T49" fmla="*/ 360076 h 11808"/>
                              <a:gd name="T50" fmla="*/ 576513 w 12483"/>
                              <a:gd name="T51" fmla="*/ 391968 h 11808"/>
                              <a:gd name="T52" fmla="*/ 585166 w 12483"/>
                              <a:gd name="T53" fmla="*/ 404952 h 11808"/>
                              <a:gd name="T54" fmla="*/ 568684 w 12483"/>
                              <a:gd name="T55" fmla="*/ 453853 h 11808"/>
                              <a:gd name="T56" fmla="*/ 574316 w 12483"/>
                              <a:gd name="T57" fmla="*/ 495161 h 11808"/>
                              <a:gd name="T58" fmla="*/ 560444 w 12483"/>
                              <a:gd name="T59" fmla="*/ 527736 h 11808"/>
                              <a:gd name="T60" fmla="*/ 566212 w 12483"/>
                              <a:gd name="T61" fmla="*/ 573144 h 11808"/>
                              <a:gd name="T62" fmla="*/ 553988 w 12483"/>
                              <a:gd name="T63" fmla="*/ 591824 h 11808"/>
                              <a:gd name="T64" fmla="*/ 560787 w 12483"/>
                              <a:gd name="T65" fmla="*/ 630778 h 11808"/>
                              <a:gd name="T66" fmla="*/ 558933 w 12483"/>
                              <a:gd name="T67" fmla="*/ 654621 h 11808"/>
                              <a:gd name="T68" fmla="*/ 557285 w 12483"/>
                              <a:gd name="T69" fmla="*/ 682260 h 11808"/>
                              <a:gd name="T70" fmla="*/ 556323 w 12483"/>
                              <a:gd name="T71" fmla="*/ 703825 h 11808"/>
                              <a:gd name="T72" fmla="*/ 556529 w 12483"/>
                              <a:gd name="T73" fmla="*/ 726302 h 11808"/>
                              <a:gd name="T74" fmla="*/ 545679 w 12483"/>
                              <a:gd name="T75" fmla="*/ 722505 h 11808"/>
                              <a:gd name="T76" fmla="*/ 544855 w 12483"/>
                              <a:gd name="T77" fmla="*/ 751056 h 11808"/>
                              <a:gd name="T78" fmla="*/ 534210 w 12483"/>
                              <a:gd name="T79" fmla="*/ 767913 h 11808"/>
                              <a:gd name="T80" fmla="*/ 521231 w 12483"/>
                              <a:gd name="T81" fmla="*/ 788795 h 11808"/>
                              <a:gd name="T82" fmla="*/ 502964 w 12483"/>
                              <a:gd name="T83" fmla="*/ 785074 h 11808"/>
                              <a:gd name="T84" fmla="*/ 472679 w 12483"/>
                              <a:gd name="T85" fmla="*/ 809600 h 11808"/>
                              <a:gd name="T86" fmla="*/ 440128 w 12483"/>
                              <a:gd name="T87" fmla="*/ 809449 h 11808"/>
                              <a:gd name="T88" fmla="*/ 433260 w 12483"/>
                              <a:gd name="T89" fmla="*/ 823648 h 11808"/>
                              <a:gd name="T90" fmla="*/ 380863 w 12483"/>
                              <a:gd name="T91" fmla="*/ 828052 h 11808"/>
                              <a:gd name="T92" fmla="*/ 353393 w 12483"/>
                              <a:gd name="T93" fmla="*/ 847339 h 11808"/>
                              <a:gd name="T94" fmla="*/ 331006 w 12483"/>
                              <a:gd name="T95" fmla="*/ 841189 h 11808"/>
                              <a:gd name="T96" fmla="*/ 291107 w 12483"/>
                              <a:gd name="T97" fmla="*/ 861387 h 11808"/>
                              <a:gd name="T98" fmla="*/ 272221 w 12483"/>
                              <a:gd name="T99" fmla="*/ 865032 h 11808"/>
                              <a:gd name="T100" fmla="*/ 222090 w 12483"/>
                              <a:gd name="T101" fmla="*/ 873764 h 11808"/>
                              <a:gd name="T102" fmla="*/ 199359 w 12483"/>
                              <a:gd name="T103" fmla="*/ 865715 h 11808"/>
                              <a:gd name="T104" fmla="*/ 190500 w 12483"/>
                              <a:gd name="T105" fmla="*/ 878396 h 11808"/>
                              <a:gd name="T106" fmla="*/ 139132 w 12483"/>
                              <a:gd name="T107" fmla="*/ 884471 h 11808"/>
                              <a:gd name="T108" fmla="*/ 127870 w 12483"/>
                              <a:gd name="T109" fmla="*/ 874220 h 11808"/>
                              <a:gd name="T110" fmla="*/ 85086 w 12483"/>
                              <a:gd name="T111" fmla="*/ 890242 h 11808"/>
                              <a:gd name="T112" fmla="*/ 61806 w 12483"/>
                              <a:gd name="T113" fmla="*/ 881206 h 11808"/>
                              <a:gd name="T114" fmla="*/ 45874 w 12483"/>
                              <a:gd name="T115" fmla="*/ 882800 h 11808"/>
                              <a:gd name="T116" fmla="*/ 18198 w 12483"/>
                              <a:gd name="T117" fmla="*/ 885154 h 11808"/>
                              <a:gd name="T118" fmla="*/ 3640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任意多边形 1540"/>
                        <wps:cNvSpPr>
                          <a:spLocks/>
                        </wps:cNvSpPr>
                        <wps:spPr bwMode="auto">
                          <a:xfrm>
                            <a:off x="617209" y="1016022"/>
                            <a:ext cx="1611624" cy="45001"/>
                          </a:xfrm>
                          <a:custGeom>
                            <a:avLst/>
                            <a:gdLst>
                              <a:gd name="T0" fmla="*/ 28562 w 6094"/>
                              <a:gd name="T1" fmla="*/ 19161 h 120"/>
                              <a:gd name="T2" fmla="*/ 1583333 w 6094"/>
                              <a:gd name="T3" fmla="*/ 19161 h 120"/>
                              <a:gd name="T4" fmla="*/ 1583333 w 6094"/>
                              <a:gd name="T5" fmla="*/ 25924 h 120"/>
                              <a:gd name="T6" fmla="*/ 28562 w 6094"/>
                              <a:gd name="T7" fmla="*/ 25924 h 120"/>
                              <a:gd name="T8" fmla="*/ 28562 w 6094"/>
                              <a:gd name="T9" fmla="*/ 19161 h 120"/>
                              <a:gd name="T10" fmla="*/ 31735 w 6094"/>
                              <a:gd name="T11" fmla="*/ 45085 h 120"/>
                              <a:gd name="T12" fmla="*/ 0 w 6094"/>
                              <a:gd name="T13" fmla="*/ 22543 h 120"/>
                              <a:gd name="T14" fmla="*/ 31735 w 6094"/>
                              <a:gd name="T15" fmla="*/ 0 h 120"/>
                              <a:gd name="T16" fmla="*/ 31735 w 6094"/>
                              <a:gd name="T17" fmla="*/ 45085 h 120"/>
                              <a:gd name="T18" fmla="*/ 1579895 w 6094"/>
                              <a:gd name="T19" fmla="*/ 0 h 120"/>
                              <a:gd name="T20" fmla="*/ 1611630 w 6094"/>
                              <a:gd name="T21" fmla="*/ 22543 h 120"/>
                              <a:gd name="T22" fmla="*/ 1579895 w 6094"/>
                              <a:gd name="T23" fmla="*/ 45085 h 120"/>
                              <a:gd name="T24" fmla="*/ 1579895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矩形 1541"/>
                        <wps:cNvSpPr>
                          <a:spLocks noChangeArrowheads="1"/>
                        </wps:cNvSpPr>
                        <wps:spPr bwMode="auto">
                          <a:xfrm>
                            <a:off x="1081416" y="2503854"/>
                            <a:ext cx="658510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791CAD" w14:textId="77777777" w:rsidR="000A78EE" w:rsidRDefault="000A78EE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C_low</w:t>
                              </w:r>
                            </w:p>
                            <w:p w14:paraId="454DF23D" w14:textId="77777777" w:rsidR="000A78EE" w:rsidRDefault="000A78EE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任意多边形 1542"/>
                        <wps:cNvSpPr>
                          <a:spLocks/>
                        </wps:cNvSpPr>
                        <wps:spPr bwMode="auto">
                          <a:xfrm>
                            <a:off x="3841756" y="1016022"/>
                            <a:ext cx="1571623" cy="45001"/>
                          </a:xfrm>
                          <a:custGeom>
                            <a:avLst/>
                            <a:gdLst>
                              <a:gd name="T0" fmla="*/ 27853 w 6094"/>
                              <a:gd name="T1" fmla="*/ 19161 h 120"/>
                              <a:gd name="T2" fmla="*/ 1544030 w 6094"/>
                              <a:gd name="T3" fmla="*/ 19161 h 120"/>
                              <a:gd name="T4" fmla="*/ 1544030 w 6094"/>
                              <a:gd name="T5" fmla="*/ 25924 h 120"/>
                              <a:gd name="T6" fmla="*/ 27853 w 6094"/>
                              <a:gd name="T7" fmla="*/ 25924 h 120"/>
                              <a:gd name="T8" fmla="*/ 27853 w 6094"/>
                              <a:gd name="T9" fmla="*/ 19161 h 120"/>
                              <a:gd name="T10" fmla="*/ 30948 w 6094"/>
                              <a:gd name="T11" fmla="*/ 45085 h 120"/>
                              <a:gd name="T12" fmla="*/ 0 w 6094"/>
                              <a:gd name="T13" fmla="*/ 22543 h 120"/>
                              <a:gd name="T14" fmla="*/ 30948 w 6094"/>
                              <a:gd name="T15" fmla="*/ 0 h 120"/>
                              <a:gd name="T16" fmla="*/ 30948 w 6094"/>
                              <a:gd name="T17" fmla="*/ 45085 h 120"/>
                              <a:gd name="T18" fmla="*/ 1540677 w 6094"/>
                              <a:gd name="T19" fmla="*/ 0 h 120"/>
                              <a:gd name="T20" fmla="*/ 1571625 w 6094"/>
                              <a:gd name="T21" fmla="*/ 22543 h 120"/>
                              <a:gd name="T22" fmla="*/ 1540677 w 6094"/>
                              <a:gd name="T23" fmla="*/ 45085 h 120"/>
                              <a:gd name="T24" fmla="*/ 1540677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直线 1543"/>
                        <wps:cNvCnPr>
                          <a:cxnSpLocks noChangeShapeType="1"/>
                        </wps:cNvCnPr>
                        <wps:spPr bwMode="auto">
                          <a:xfrm>
                            <a:off x="852812" y="1231927"/>
                            <a:ext cx="1136617" cy="12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直线 1544"/>
                        <wps:cNvCnPr>
                          <a:cxnSpLocks noChangeShapeType="1"/>
                        </wps:cNvCnPr>
                        <wps:spPr bwMode="auto">
                          <a:xfrm flipV="1">
                            <a:off x="1412821" y="1992643"/>
                            <a:ext cx="700" cy="47501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直线 1545"/>
                        <wps:cNvCnPr>
                          <a:cxnSpLocks noChangeShapeType="1"/>
                        </wps:cNvCnPr>
                        <wps:spPr bwMode="auto">
                          <a:xfrm flipV="1">
                            <a:off x="4618368" y="1983743"/>
                            <a:ext cx="600" cy="47431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文本框 1546"/>
                        <wps:cNvSpPr txBox="1">
                          <a:spLocks noChangeArrowheads="1"/>
                        </wps:cNvSpPr>
                        <wps:spPr bwMode="auto">
                          <a:xfrm>
                            <a:off x="327005" y="408309"/>
                            <a:ext cx="97101" cy="735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D8DB8" w14:textId="77777777" w:rsidR="000A78EE" w:rsidRDefault="000A78EE" w:rsidP="00685044">
                              <w:pPr>
                                <w:widowControl w:val="0"/>
                                <w:ind w:firstLine="284"/>
                                <w:jc w:val="both"/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Lower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 xml:space="preserve"> Edge</w:t>
                              </w:r>
                            </w:p>
                            <w:p w14:paraId="499297D2" w14:textId="77777777" w:rsidR="000A78EE" w:rsidRDefault="000A78EE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文本框 1547"/>
                        <wps:cNvSpPr txBox="1">
                          <a:spLocks noChangeArrowheads="1"/>
                        </wps:cNvSpPr>
                        <wps:spPr bwMode="auto">
                          <a:xfrm>
                            <a:off x="5564582" y="448310"/>
                            <a:ext cx="97701" cy="735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F95081" w14:textId="77777777" w:rsidR="000A78EE" w:rsidRDefault="000A78EE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lang w:eastAsia="zh-CN"/>
                                </w:rPr>
                                <w:t xml:space="preserve">Upper 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 xml:space="preserve"> Edge</w:t>
                              </w:r>
                            </w:p>
                            <w:p w14:paraId="38923A82" w14:textId="77777777" w:rsidR="000A78EE" w:rsidRDefault="000A78EE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矩形 1548"/>
                        <wps:cNvSpPr>
                          <a:spLocks noChangeArrowheads="1"/>
                        </wps:cNvSpPr>
                        <wps:spPr bwMode="auto">
                          <a:xfrm>
                            <a:off x="919413" y="732116"/>
                            <a:ext cx="1042115" cy="26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78253" w14:textId="77777777" w:rsidR="000A78EE" w:rsidRDefault="000A78EE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Lowest C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arrier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Transmission Bandwidth Configuration [RB]</w:t>
                              </w:r>
                            </w:p>
                            <w:p w14:paraId="17AF89C3" w14:textId="77777777" w:rsidR="000A78EE" w:rsidRDefault="000A78EE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直线 1549"/>
                        <wps:cNvCnPr>
                          <a:cxnSpLocks noChangeShapeType="1"/>
                        </wps:cNvCnPr>
                        <wps:spPr bwMode="auto">
                          <a:xfrm flipH="1">
                            <a:off x="462907" y="212705"/>
                            <a:ext cx="7000" cy="2244748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直线 1550"/>
                        <wps:cNvCnPr>
                          <a:cxnSpLocks noChangeShapeType="1"/>
                        </wps:cNvCnPr>
                        <wps:spPr bwMode="auto">
                          <a:xfrm>
                            <a:off x="5516881" y="203204"/>
                            <a:ext cx="700" cy="2288549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直线 1551"/>
                        <wps:cNvCnPr>
                          <a:cxnSpLocks noChangeShapeType="1"/>
                        </wps:cNvCnPr>
                        <wps:spPr bwMode="auto">
                          <a:xfrm>
                            <a:off x="616509" y="755616"/>
                            <a:ext cx="7000" cy="1235727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直线 1552"/>
                        <wps:cNvCnPr>
                          <a:cxnSpLocks noChangeShapeType="1"/>
                        </wps:cNvCnPr>
                        <wps:spPr bwMode="auto">
                          <a:xfrm>
                            <a:off x="5433080" y="764517"/>
                            <a:ext cx="600" cy="1214726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直线 1553"/>
                        <wps:cNvCnPr>
                          <a:cxnSpLocks noChangeShapeType="1"/>
                        </wps:cNvCnPr>
                        <wps:spPr bwMode="auto">
                          <a:xfrm>
                            <a:off x="455907" y="232405"/>
                            <a:ext cx="5046374" cy="690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1" name="组合 1554"/>
                        <wpg:cNvGrpSpPr>
                          <a:grpSpLocks/>
                        </wpg:cNvGrpSpPr>
                        <wpg:grpSpPr bwMode="auto">
                          <a:xfrm>
                            <a:off x="1181717" y="12661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32" name="任意多边形 155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任意多边形 155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4" name="组合 1557"/>
                        <wpg:cNvGrpSpPr>
                          <a:grpSpLocks/>
                        </wpg:cNvGrpSpPr>
                        <wpg:grpSpPr bwMode="auto">
                          <a:xfrm>
                            <a:off x="907413" y="12623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35" name="任意多边形 155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任意多边形 155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7" name="组合 1560"/>
                        <wpg:cNvGrpSpPr>
                          <a:grpSpLocks/>
                        </wpg:cNvGrpSpPr>
                        <wpg:grpSpPr bwMode="auto">
                          <a:xfrm>
                            <a:off x="814012" y="12604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38" name="任意多边形 156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任意多边形 156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0" name="组合 1563"/>
                        <wpg:cNvGrpSpPr>
                          <a:grpSpLocks/>
                        </wpg:cNvGrpSpPr>
                        <wpg:grpSpPr bwMode="auto">
                          <a:xfrm>
                            <a:off x="1001315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1" name="任意多边形 156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任意多边形 156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3" name="组合 1566"/>
                        <wpg:cNvGrpSpPr>
                          <a:grpSpLocks/>
                        </wpg:cNvGrpSpPr>
                        <wpg:grpSpPr bwMode="auto">
                          <a:xfrm>
                            <a:off x="1088316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4" name="任意多边形 156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任意多边形 156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6" name="组合 1569"/>
                        <wpg:cNvGrpSpPr>
                          <a:grpSpLocks/>
                        </wpg:cNvGrpSpPr>
                        <wpg:grpSpPr bwMode="auto">
                          <a:xfrm>
                            <a:off x="1275719" y="12655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7" name="任意多边形 157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任意多边形 157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9" name="组合 1572"/>
                        <wpg:cNvGrpSpPr>
                          <a:grpSpLocks/>
                        </wpg:cNvGrpSpPr>
                        <wpg:grpSpPr bwMode="auto">
                          <a:xfrm>
                            <a:off x="1369020" y="12668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0" name="任意多边形 157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任意多边形 157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2" name="组合 1575"/>
                        <wpg:cNvGrpSpPr>
                          <a:grpSpLocks/>
                        </wpg:cNvGrpSpPr>
                        <wpg:grpSpPr bwMode="auto">
                          <a:xfrm>
                            <a:off x="1462421" y="12680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53" name="任意多边形 157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任意多边形 1577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5" name="组合 1578"/>
                        <wpg:cNvGrpSpPr>
                          <a:grpSpLocks/>
                        </wpg:cNvGrpSpPr>
                        <wpg:grpSpPr bwMode="auto">
                          <a:xfrm>
                            <a:off x="1946229" y="12655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6" name="任意多边形 157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任意多边形 158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8" name="组合 1581"/>
                        <wpg:cNvGrpSpPr>
                          <a:grpSpLocks/>
                        </wpg:cNvGrpSpPr>
                        <wpg:grpSpPr bwMode="auto">
                          <a:xfrm>
                            <a:off x="1652924" y="12680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9" name="任意多边形 158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任意多边形 158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1" name="组合 1584"/>
                        <wpg:cNvGrpSpPr>
                          <a:grpSpLocks/>
                        </wpg:cNvGrpSpPr>
                        <wpg:grpSpPr bwMode="auto">
                          <a:xfrm>
                            <a:off x="1559523" y="12661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62" name="任意多边形 158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任意多边形 158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4" name="组合 1587"/>
                        <wpg:cNvGrpSpPr>
                          <a:grpSpLocks/>
                        </wpg:cNvGrpSpPr>
                        <wpg:grpSpPr bwMode="auto">
                          <a:xfrm>
                            <a:off x="1746826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65" name="任意多边形 158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任意多边形 158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7" name="组合 1590"/>
                        <wpg:cNvGrpSpPr>
                          <a:grpSpLocks/>
                        </wpg:cNvGrpSpPr>
                        <wpg:grpSpPr bwMode="auto">
                          <a:xfrm>
                            <a:off x="1846527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68" name="任意多边形 159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任意多边形 159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0" name="组合 1593"/>
                        <wpg:cNvGrpSpPr>
                          <a:grpSpLocks/>
                        </wpg:cNvGrpSpPr>
                        <wpg:grpSpPr bwMode="auto">
                          <a:xfrm>
                            <a:off x="2040230" y="12642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71" name="任意多边形 159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任意多边形 159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3" name="组合 1596"/>
                        <wpg:cNvGrpSpPr>
                          <a:grpSpLocks/>
                        </wpg:cNvGrpSpPr>
                        <wpg:grpSpPr bwMode="auto">
                          <a:xfrm>
                            <a:off x="2134831" y="12617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74" name="任意多边形 159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任意多边形 159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6" name="组合 1599"/>
                        <wpg:cNvGrpSpPr>
                          <a:grpSpLocks/>
                        </wpg:cNvGrpSpPr>
                        <wpg:grpSpPr bwMode="auto">
                          <a:xfrm>
                            <a:off x="3827156" y="1261127"/>
                            <a:ext cx="933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77" name="任意多边形 160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任意多边形 160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9" name="组合 1602"/>
                        <wpg:cNvGrpSpPr>
                          <a:grpSpLocks/>
                        </wpg:cNvGrpSpPr>
                        <wpg:grpSpPr bwMode="auto">
                          <a:xfrm>
                            <a:off x="3920457" y="12623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80" name="任意多边形 1603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任意多边形 1604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2" name="组合 1605"/>
                        <wpg:cNvGrpSpPr>
                          <a:grpSpLocks/>
                        </wpg:cNvGrpSpPr>
                        <wpg:grpSpPr bwMode="auto">
                          <a:xfrm>
                            <a:off x="5333378" y="1263027"/>
                            <a:ext cx="92101" cy="716215"/>
                            <a:chOff x="6345" y="1687"/>
                            <a:chExt cx="242" cy="1685"/>
                          </a:xfrm>
                        </wpg:grpSpPr>
                        <wps:wsp>
                          <wps:cNvPr id="83" name="任意多边形 1606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任意多边形 1607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5" name="组合 1608"/>
                        <wpg:cNvGrpSpPr>
                          <a:grpSpLocks/>
                        </wpg:cNvGrpSpPr>
                        <wpg:grpSpPr bwMode="auto">
                          <a:xfrm>
                            <a:off x="4385364" y="1266127"/>
                            <a:ext cx="901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86" name="任意多边形 160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任意多边形 161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8" name="组合 1611"/>
                        <wpg:cNvGrpSpPr>
                          <a:grpSpLocks/>
                        </wpg:cNvGrpSpPr>
                        <wpg:grpSpPr bwMode="auto">
                          <a:xfrm>
                            <a:off x="4110960" y="12623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89" name="任意多边形 161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任意多边形 161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1" name="组合 1614"/>
                        <wpg:cNvGrpSpPr>
                          <a:grpSpLocks/>
                        </wpg:cNvGrpSpPr>
                        <wpg:grpSpPr bwMode="auto">
                          <a:xfrm>
                            <a:off x="4017659" y="12604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92" name="任意多边形 161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任意多边形 161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4" name="组合 1617"/>
                        <wpg:cNvGrpSpPr>
                          <a:grpSpLocks/>
                        </wpg:cNvGrpSpPr>
                        <wpg:grpSpPr bwMode="auto">
                          <a:xfrm>
                            <a:off x="4204962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95" name="任意多边形 161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任意多边形 161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7" name="组合 1620"/>
                        <wpg:cNvGrpSpPr>
                          <a:grpSpLocks/>
                        </wpg:cNvGrpSpPr>
                        <wpg:grpSpPr bwMode="auto">
                          <a:xfrm>
                            <a:off x="4291963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98" name="任意多边形 162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任意多边形 162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0" name="组合 1623"/>
                        <wpg:cNvGrpSpPr>
                          <a:grpSpLocks/>
                        </wpg:cNvGrpSpPr>
                        <wpg:grpSpPr bwMode="auto">
                          <a:xfrm>
                            <a:off x="4479266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01" name="任意多边形 162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" name="任意多边形 162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3" name="组合 1626"/>
                        <wpg:cNvGrpSpPr>
                          <a:grpSpLocks/>
                        </wpg:cNvGrpSpPr>
                        <wpg:grpSpPr bwMode="auto">
                          <a:xfrm>
                            <a:off x="4572667" y="1266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04" name="任意多边形 162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任意多边形 162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6" name="组合 1629"/>
                        <wpg:cNvGrpSpPr>
                          <a:grpSpLocks/>
                        </wpg:cNvGrpSpPr>
                        <wpg:grpSpPr bwMode="auto">
                          <a:xfrm>
                            <a:off x="4665968" y="12680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07" name="任意多边形 1630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任意多边形 163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9" name="组合 1632"/>
                        <wpg:cNvGrpSpPr>
                          <a:grpSpLocks/>
                        </wpg:cNvGrpSpPr>
                        <wpg:grpSpPr bwMode="auto">
                          <a:xfrm>
                            <a:off x="5149875" y="12655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0" name="任意多边形 163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" name="任意多边形 163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2" name="组合 1635"/>
                        <wpg:cNvGrpSpPr>
                          <a:grpSpLocks/>
                        </wpg:cNvGrpSpPr>
                        <wpg:grpSpPr bwMode="auto">
                          <a:xfrm>
                            <a:off x="4856471" y="12680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3" name="任意多边形 163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任意多边形 163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5" name="组合 1638"/>
                        <wpg:cNvGrpSpPr>
                          <a:grpSpLocks/>
                        </wpg:cNvGrpSpPr>
                        <wpg:grpSpPr bwMode="auto">
                          <a:xfrm>
                            <a:off x="4763170" y="12661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16" name="任意多边形 1639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任意多边形 1640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8" name="组合 1641"/>
                        <wpg:cNvGrpSpPr>
                          <a:grpSpLocks/>
                        </wpg:cNvGrpSpPr>
                        <wpg:grpSpPr bwMode="auto">
                          <a:xfrm>
                            <a:off x="4950473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9" name="任意多边形 164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" name="任意多边形 164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1" name="组合 1644"/>
                        <wpg:cNvGrpSpPr>
                          <a:grpSpLocks/>
                        </wpg:cNvGrpSpPr>
                        <wpg:grpSpPr bwMode="auto">
                          <a:xfrm>
                            <a:off x="5050174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2" name="任意多边形 164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任意多边形 164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4" name="组合 1647"/>
                        <wpg:cNvGrpSpPr>
                          <a:grpSpLocks/>
                        </wpg:cNvGrpSpPr>
                        <wpg:grpSpPr bwMode="auto">
                          <a:xfrm>
                            <a:off x="5243877" y="12642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5" name="任意多边形 164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" name="任意多边形 164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7" name="组合 1650"/>
                        <wpg:cNvGrpSpPr>
                          <a:grpSpLocks/>
                        </wpg:cNvGrpSpPr>
                        <wpg:grpSpPr bwMode="auto">
                          <a:xfrm>
                            <a:off x="5338478" y="12617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8" name="任意多边形 165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任意多边形 165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30" name="直线 1653"/>
                        <wps:cNvCnPr>
                          <a:cxnSpLocks noChangeShapeType="1"/>
                        </wps:cNvCnPr>
                        <wps:spPr bwMode="auto">
                          <a:xfrm flipV="1">
                            <a:off x="304804" y="1976743"/>
                            <a:ext cx="5483880" cy="2500"/>
                          </a:xfrm>
                          <a:prstGeom prst="line">
                            <a:avLst/>
                          </a:prstGeom>
                          <a:noFill/>
                          <a:ln w="1714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直线 1654"/>
                        <wps:cNvCnPr>
                          <a:cxnSpLocks noChangeShapeType="1"/>
                        </wps:cNvCnPr>
                        <wps:spPr bwMode="auto">
                          <a:xfrm>
                            <a:off x="2225033" y="777217"/>
                            <a:ext cx="7600" cy="122742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直线 1655"/>
                        <wps:cNvCnPr>
                          <a:cxnSpLocks noChangeShapeType="1"/>
                        </wps:cNvCnPr>
                        <wps:spPr bwMode="auto">
                          <a:xfrm>
                            <a:off x="3820756" y="751816"/>
                            <a:ext cx="700" cy="122052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任意多边形 1656"/>
                        <wps:cNvSpPr>
                          <a:spLocks/>
                        </wps:cNvSpPr>
                        <wps:spPr bwMode="auto">
                          <a:xfrm>
                            <a:off x="479407" y="2363451"/>
                            <a:ext cx="930314" cy="54001"/>
                          </a:xfrm>
                          <a:custGeom>
                            <a:avLst/>
                            <a:gdLst>
                              <a:gd name="T0" fmla="*/ 16487 w 6094"/>
                              <a:gd name="T1" fmla="*/ 22939 h 120"/>
                              <a:gd name="T2" fmla="*/ 913941 w 6094"/>
                              <a:gd name="T3" fmla="*/ 22939 h 120"/>
                              <a:gd name="T4" fmla="*/ 913941 w 6094"/>
                              <a:gd name="T5" fmla="*/ 31036 h 120"/>
                              <a:gd name="T6" fmla="*/ 16487 w 6094"/>
                              <a:gd name="T7" fmla="*/ 31036 h 120"/>
                              <a:gd name="T8" fmla="*/ 16487 w 6094"/>
                              <a:gd name="T9" fmla="*/ 22939 h 120"/>
                              <a:gd name="T10" fmla="*/ 18319 w 6094"/>
                              <a:gd name="T11" fmla="*/ 53975 h 120"/>
                              <a:gd name="T12" fmla="*/ 0 w 6094"/>
                              <a:gd name="T13" fmla="*/ 26988 h 120"/>
                              <a:gd name="T14" fmla="*/ 18319 w 6094"/>
                              <a:gd name="T15" fmla="*/ 0 h 120"/>
                              <a:gd name="T16" fmla="*/ 18319 w 6094"/>
                              <a:gd name="T17" fmla="*/ 53975 h 120"/>
                              <a:gd name="T18" fmla="*/ 911956 w 6094"/>
                              <a:gd name="T19" fmla="*/ 0 h 120"/>
                              <a:gd name="T20" fmla="*/ 930275 w 6094"/>
                              <a:gd name="T21" fmla="*/ 26988 h 120"/>
                              <a:gd name="T22" fmla="*/ 911956 w 6094"/>
                              <a:gd name="T23" fmla="*/ 53975 h 120"/>
                              <a:gd name="T24" fmla="*/ 911956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矩形 1657"/>
                        <wps:cNvSpPr>
                          <a:spLocks noChangeArrowheads="1"/>
                        </wps:cNvSpPr>
                        <wps:spPr bwMode="auto">
                          <a:xfrm>
                            <a:off x="4333863" y="2484754"/>
                            <a:ext cx="658510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C58EE3" w14:textId="77777777" w:rsidR="000A78EE" w:rsidRDefault="000A78EE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C_high</w:t>
                              </w:r>
                            </w:p>
                            <w:p w14:paraId="1C075F2D" w14:textId="77777777" w:rsidR="000A78EE" w:rsidRDefault="000A78EE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" name="矩形 1658"/>
                        <wps:cNvSpPr>
                          <a:spLocks noChangeArrowheads="1"/>
                        </wps:cNvSpPr>
                        <wps:spPr bwMode="auto">
                          <a:xfrm>
                            <a:off x="550508" y="2218648"/>
                            <a:ext cx="814112" cy="137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2DCEF3" w14:textId="77777777" w:rsidR="000A78EE" w:rsidRDefault="000A78EE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offse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  <w:lang w:eastAsia="zh-CN"/>
                                </w:rPr>
                                <w:t>t_low</w:t>
                              </w:r>
                            </w:p>
                            <w:p w14:paraId="176917F2" w14:textId="77777777" w:rsidR="000A78EE" w:rsidRDefault="000A78EE" w:rsidP="00685044">
                              <w:pPr>
                                <w:rPr>
                                  <w:rFonts w:ascii="Times New Roman" w:eastAsia="SimSun" w:hAnsi="Times New Roman" w:cs="Times New Roman"/>
                                  <w:sz w:val="20"/>
                                  <w:szCs w:val="12"/>
                                </w:rPr>
                              </w:pPr>
                            </w:p>
                            <w:p w14:paraId="35C86652" w14:textId="77777777" w:rsidR="000A78EE" w:rsidRDefault="000A78EE" w:rsidP="00685044">
                              <w:pPr>
                                <w:rPr>
                                  <w:rFonts w:eastAsia="SimSun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任意多边形 1659"/>
                        <wps:cNvSpPr>
                          <a:spLocks/>
                        </wps:cNvSpPr>
                        <wps:spPr bwMode="auto">
                          <a:xfrm>
                            <a:off x="4644368" y="2372951"/>
                            <a:ext cx="833212" cy="45101"/>
                          </a:xfrm>
                          <a:custGeom>
                            <a:avLst/>
                            <a:gdLst>
                              <a:gd name="T0" fmla="*/ 14765 w 6094"/>
                              <a:gd name="T1" fmla="*/ 19161 h 120"/>
                              <a:gd name="T2" fmla="*/ 818492 w 6094"/>
                              <a:gd name="T3" fmla="*/ 19161 h 120"/>
                              <a:gd name="T4" fmla="*/ 818492 w 6094"/>
                              <a:gd name="T5" fmla="*/ 25924 h 120"/>
                              <a:gd name="T6" fmla="*/ 14765 w 6094"/>
                              <a:gd name="T7" fmla="*/ 25924 h 120"/>
                              <a:gd name="T8" fmla="*/ 14765 w 6094"/>
                              <a:gd name="T9" fmla="*/ 19161 h 120"/>
                              <a:gd name="T10" fmla="*/ 16405 w 6094"/>
                              <a:gd name="T11" fmla="*/ 45085 h 120"/>
                              <a:gd name="T12" fmla="*/ 0 w 6094"/>
                              <a:gd name="T13" fmla="*/ 22543 h 120"/>
                              <a:gd name="T14" fmla="*/ 16405 w 6094"/>
                              <a:gd name="T15" fmla="*/ 0 h 120"/>
                              <a:gd name="T16" fmla="*/ 16405 w 6094"/>
                              <a:gd name="T17" fmla="*/ 45085 h 120"/>
                              <a:gd name="T18" fmla="*/ 816715 w 6094"/>
                              <a:gd name="T19" fmla="*/ 0 h 120"/>
                              <a:gd name="T20" fmla="*/ 833120 w 6094"/>
                              <a:gd name="T21" fmla="*/ 22543 h 120"/>
                              <a:gd name="T22" fmla="*/ 816715 w 6094"/>
                              <a:gd name="T23" fmla="*/ 45085 h 120"/>
                              <a:gd name="T24" fmla="*/ 816715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任意多边形 1660"/>
                        <wps:cNvSpPr>
                          <a:spLocks/>
                        </wps:cNvSpPr>
                        <wps:spPr bwMode="auto">
                          <a:xfrm flipH="1">
                            <a:off x="5167676" y="1239527"/>
                            <a:ext cx="975314" cy="896619"/>
                          </a:xfrm>
                          <a:custGeom>
                            <a:avLst/>
                            <a:gdLst>
                              <a:gd name="T0" fmla="*/ 947935 w 12483"/>
                              <a:gd name="T1" fmla="*/ 152 h 11808"/>
                              <a:gd name="T2" fmla="*/ 905038 w 12483"/>
                              <a:gd name="T3" fmla="*/ 11542 h 11808"/>
                              <a:gd name="T4" fmla="*/ 881598 w 12483"/>
                              <a:gd name="T5" fmla="*/ 152 h 11808"/>
                              <a:gd name="T6" fmla="*/ 824716 w 12483"/>
                              <a:gd name="T7" fmla="*/ 11542 h 11808"/>
                              <a:gd name="T8" fmla="*/ 805416 w 12483"/>
                              <a:gd name="T9" fmla="*/ 152 h 11808"/>
                              <a:gd name="T10" fmla="*/ 764395 w 12483"/>
                              <a:gd name="T11" fmla="*/ 11542 h 11808"/>
                              <a:gd name="T12" fmla="*/ 764395 w 12483"/>
                              <a:gd name="T13" fmla="*/ 11542 h 11808"/>
                              <a:gd name="T14" fmla="*/ 734860 w 12483"/>
                              <a:gd name="T15" fmla="*/ 152 h 11808"/>
                              <a:gd name="T16" fmla="*/ 712904 w 12483"/>
                              <a:gd name="T17" fmla="*/ 12073 h 11808"/>
                              <a:gd name="T18" fmla="*/ 702278 w 12483"/>
                              <a:gd name="T19" fmla="*/ 6834 h 11808"/>
                              <a:gd name="T20" fmla="*/ 711498 w 12483"/>
                              <a:gd name="T21" fmla="*/ 759 h 11808"/>
                              <a:gd name="T22" fmla="*/ 709232 w 12483"/>
                              <a:gd name="T23" fmla="*/ 30146 h 11808"/>
                              <a:gd name="T24" fmla="*/ 707435 w 12483"/>
                              <a:gd name="T25" fmla="*/ 51179 h 11808"/>
                              <a:gd name="T26" fmla="*/ 694152 w 12483"/>
                              <a:gd name="T27" fmla="*/ 77072 h 11808"/>
                              <a:gd name="T28" fmla="*/ 693449 w 12483"/>
                              <a:gd name="T29" fmla="*/ 91196 h 11808"/>
                              <a:gd name="T30" fmla="*/ 692745 w 12483"/>
                              <a:gd name="T31" fmla="*/ 116482 h 11808"/>
                              <a:gd name="T32" fmla="*/ 693605 w 12483"/>
                              <a:gd name="T33" fmla="*/ 142603 h 11808"/>
                              <a:gd name="T34" fmla="*/ 692589 w 12483"/>
                              <a:gd name="T35" fmla="*/ 166901 h 11808"/>
                              <a:gd name="T36" fmla="*/ 691652 w 12483"/>
                              <a:gd name="T37" fmla="*/ 180342 h 11808"/>
                              <a:gd name="T38" fmla="*/ 699387 w 12483"/>
                              <a:gd name="T39" fmla="*/ 225750 h 11808"/>
                              <a:gd name="T40" fmla="*/ 685401 w 12483"/>
                              <a:gd name="T41" fmla="*/ 247239 h 11808"/>
                              <a:gd name="T42" fmla="*/ 694230 w 12483"/>
                              <a:gd name="T43" fmla="*/ 271234 h 11808"/>
                              <a:gd name="T44" fmla="*/ 684307 w 12483"/>
                              <a:gd name="T45" fmla="*/ 316566 h 11808"/>
                              <a:gd name="T46" fmla="*/ 677744 w 12483"/>
                              <a:gd name="T47" fmla="*/ 338283 h 11808"/>
                              <a:gd name="T48" fmla="*/ 673134 w 12483"/>
                              <a:gd name="T49" fmla="*/ 360076 h 11808"/>
                              <a:gd name="T50" fmla="*/ 655944 w 12483"/>
                              <a:gd name="T51" fmla="*/ 391968 h 11808"/>
                              <a:gd name="T52" fmla="*/ 665789 w 12483"/>
                              <a:gd name="T53" fmla="*/ 404952 h 11808"/>
                              <a:gd name="T54" fmla="*/ 647036 w 12483"/>
                              <a:gd name="T55" fmla="*/ 453853 h 11808"/>
                              <a:gd name="T56" fmla="*/ 653444 w 12483"/>
                              <a:gd name="T57" fmla="*/ 495161 h 11808"/>
                              <a:gd name="T58" fmla="*/ 637660 w 12483"/>
                              <a:gd name="T59" fmla="*/ 527736 h 11808"/>
                              <a:gd name="T60" fmla="*/ 644224 w 12483"/>
                              <a:gd name="T61" fmla="*/ 573144 h 11808"/>
                              <a:gd name="T62" fmla="*/ 630316 w 12483"/>
                              <a:gd name="T63" fmla="*/ 591824 h 11808"/>
                              <a:gd name="T64" fmla="*/ 638051 w 12483"/>
                              <a:gd name="T65" fmla="*/ 630778 h 11808"/>
                              <a:gd name="T66" fmla="*/ 635941 w 12483"/>
                              <a:gd name="T67" fmla="*/ 654621 h 11808"/>
                              <a:gd name="T68" fmla="*/ 634066 w 12483"/>
                              <a:gd name="T69" fmla="*/ 682260 h 11808"/>
                              <a:gd name="T70" fmla="*/ 632972 w 12483"/>
                              <a:gd name="T71" fmla="*/ 703825 h 11808"/>
                              <a:gd name="T72" fmla="*/ 633207 w 12483"/>
                              <a:gd name="T73" fmla="*/ 726302 h 11808"/>
                              <a:gd name="T74" fmla="*/ 620861 w 12483"/>
                              <a:gd name="T75" fmla="*/ 722505 h 11808"/>
                              <a:gd name="T76" fmla="*/ 619924 w 12483"/>
                              <a:gd name="T77" fmla="*/ 751056 h 11808"/>
                              <a:gd name="T78" fmla="*/ 607813 w 12483"/>
                              <a:gd name="T79" fmla="*/ 767913 h 11808"/>
                              <a:gd name="T80" fmla="*/ 593045 w 12483"/>
                              <a:gd name="T81" fmla="*/ 788795 h 11808"/>
                              <a:gd name="T82" fmla="*/ 572261 w 12483"/>
                              <a:gd name="T83" fmla="*/ 785074 h 11808"/>
                              <a:gd name="T84" fmla="*/ 537804 w 12483"/>
                              <a:gd name="T85" fmla="*/ 809600 h 11808"/>
                              <a:gd name="T86" fmla="*/ 500768 w 12483"/>
                              <a:gd name="T87" fmla="*/ 809449 h 11808"/>
                              <a:gd name="T88" fmla="*/ 492954 w 12483"/>
                              <a:gd name="T89" fmla="*/ 823648 h 11808"/>
                              <a:gd name="T90" fmla="*/ 433337 w 12483"/>
                              <a:gd name="T91" fmla="*/ 828052 h 11808"/>
                              <a:gd name="T92" fmla="*/ 402083 w 12483"/>
                              <a:gd name="T93" fmla="*/ 847339 h 11808"/>
                              <a:gd name="T94" fmla="*/ 376611 w 12483"/>
                              <a:gd name="T95" fmla="*/ 841189 h 11808"/>
                              <a:gd name="T96" fmla="*/ 331215 w 12483"/>
                              <a:gd name="T97" fmla="*/ 861387 h 11808"/>
                              <a:gd name="T98" fmla="*/ 309727 w 12483"/>
                              <a:gd name="T99" fmla="*/ 865032 h 11808"/>
                              <a:gd name="T100" fmla="*/ 252689 w 12483"/>
                              <a:gd name="T101" fmla="*/ 873764 h 11808"/>
                              <a:gd name="T102" fmla="*/ 226826 w 12483"/>
                              <a:gd name="T103" fmla="*/ 865715 h 11808"/>
                              <a:gd name="T104" fmla="*/ 216747 w 12483"/>
                              <a:gd name="T105" fmla="*/ 878396 h 11808"/>
                              <a:gd name="T106" fmla="*/ 158302 w 12483"/>
                              <a:gd name="T107" fmla="*/ 884471 h 11808"/>
                              <a:gd name="T108" fmla="*/ 145487 w 12483"/>
                              <a:gd name="T109" fmla="*/ 874220 h 11808"/>
                              <a:gd name="T110" fmla="*/ 96809 w 12483"/>
                              <a:gd name="T111" fmla="*/ 890242 h 11808"/>
                              <a:gd name="T112" fmla="*/ 70322 w 12483"/>
                              <a:gd name="T113" fmla="*/ 881206 h 11808"/>
                              <a:gd name="T114" fmla="*/ 52194 w 12483"/>
                              <a:gd name="T115" fmla="*/ 882800 h 11808"/>
                              <a:gd name="T116" fmla="*/ 20706 w 12483"/>
                              <a:gd name="T117" fmla="*/ 885154 h 11808"/>
                              <a:gd name="T118" fmla="*/ 4141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任意多边形 1661"/>
                        <wps:cNvSpPr>
                          <a:spLocks/>
                        </wps:cNvSpPr>
                        <wps:spPr bwMode="auto">
                          <a:xfrm flipH="1">
                            <a:off x="1988829" y="1231227"/>
                            <a:ext cx="885213" cy="896619"/>
                          </a:xfrm>
                          <a:custGeom>
                            <a:avLst/>
                            <a:gdLst>
                              <a:gd name="T0" fmla="*/ 860300 w 12483"/>
                              <a:gd name="T1" fmla="*/ 152 h 11808"/>
                              <a:gd name="T2" fmla="*/ 821370 w 12483"/>
                              <a:gd name="T3" fmla="*/ 11542 h 11808"/>
                              <a:gd name="T4" fmla="*/ 800096 w 12483"/>
                              <a:gd name="T5" fmla="*/ 152 h 11808"/>
                              <a:gd name="T6" fmla="*/ 748472 w 12483"/>
                              <a:gd name="T7" fmla="*/ 11542 h 11808"/>
                              <a:gd name="T8" fmla="*/ 730957 w 12483"/>
                              <a:gd name="T9" fmla="*/ 152 h 11808"/>
                              <a:gd name="T10" fmla="*/ 693729 w 12483"/>
                              <a:gd name="T11" fmla="*/ 11542 h 11808"/>
                              <a:gd name="T12" fmla="*/ 693729 w 12483"/>
                              <a:gd name="T13" fmla="*/ 11542 h 11808"/>
                              <a:gd name="T14" fmla="*/ 666924 w 12483"/>
                              <a:gd name="T15" fmla="*/ 152 h 11808"/>
                              <a:gd name="T16" fmla="*/ 646998 w 12483"/>
                              <a:gd name="T17" fmla="*/ 12073 h 11808"/>
                              <a:gd name="T18" fmla="*/ 637354 w 12483"/>
                              <a:gd name="T19" fmla="*/ 6834 h 11808"/>
                              <a:gd name="T20" fmla="*/ 645721 w 12483"/>
                              <a:gd name="T21" fmla="*/ 759 h 11808"/>
                              <a:gd name="T22" fmla="*/ 643665 w 12483"/>
                              <a:gd name="T23" fmla="*/ 30146 h 11808"/>
                              <a:gd name="T24" fmla="*/ 642034 w 12483"/>
                              <a:gd name="T25" fmla="*/ 51179 h 11808"/>
                              <a:gd name="T26" fmla="*/ 629979 w 12483"/>
                              <a:gd name="T27" fmla="*/ 77072 h 11808"/>
                              <a:gd name="T28" fmla="*/ 629341 w 12483"/>
                              <a:gd name="T29" fmla="*/ 91196 h 11808"/>
                              <a:gd name="T30" fmla="*/ 628703 w 12483"/>
                              <a:gd name="T31" fmla="*/ 116482 h 11808"/>
                              <a:gd name="T32" fmla="*/ 629483 w 12483"/>
                              <a:gd name="T33" fmla="*/ 142603 h 11808"/>
                              <a:gd name="T34" fmla="*/ 628561 w 12483"/>
                              <a:gd name="T35" fmla="*/ 166901 h 11808"/>
                              <a:gd name="T36" fmla="*/ 627710 w 12483"/>
                              <a:gd name="T37" fmla="*/ 180342 h 11808"/>
                              <a:gd name="T38" fmla="*/ 634730 w 12483"/>
                              <a:gd name="T39" fmla="*/ 225750 h 11808"/>
                              <a:gd name="T40" fmla="*/ 622037 w 12483"/>
                              <a:gd name="T41" fmla="*/ 247239 h 11808"/>
                              <a:gd name="T42" fmla="*/ 630050 w 12483"/>
                              <a:gd name="T43" fmla="*/ 271234 h 11808"/>
                              <a:gd name="T44" fmla="*/ 621044 w 12483"/>
                              <a:gd name="T45" fmla="*/ 316566 h 11808"/>
                              <a:gd name="T46" fmla="*/ 615088 w 12483"/>
                              <a:gd name="T47" fmla="*/ 338283 h 11808"/>
                              <a:gd name="T48" fmla="*/ 610904 w 12483"/>
                              <a:gd name="T49" fmla="*/ 360076 h 11808"/>
                              <a:gd name="T50" fmla="*/ 595303 w 12483"/>
                              <a:gd name="T51" fmla="*/ 391968 h 11808"/>
                              <a:gd name="T52" fmla="*/ 604238 w 12483"/>
                              <a:gd name="T53" fmla="*/ 404952 h 11808"/>
                              <a:gd name="T54" fmla="*/ 587219 w 12483"/>
                              <a:gd name="T55" fmla="*/ 453853 h 11808"/>
                              <a:gd name="T56" fmla="*/ 593034 w 12483"/>
                              <a:gd name="T57" fmla="*/ 495161 h 11808"/>
                              <a:gd name="T58" fmla="*/ 578710 w 12483"/>
                              <a:gd name="T59" fmla="*/ 527736 h 11808"/>
                              <a:gd name="T60" fmla="*/ 584666 w 12483"/>
                              <a:gd name="T61" fmla="*/ 573144 h 11808"/>
                              <a:gd name="T62" fmla="*/ 572044 w 12483"/>
                              <a:gd name="T63" fmla="*/ 591824 h 11808"/>
                              <a:gd name="T64" fmla="*/ 579064 w 12483"/>
                              <a:gd name="T65" fmla="*/ 630778 h 11808"/>
                              <a:gd name="T66" fmla="*/ 577150 w 12483"/>
                              <a:gd name="T67" fmla="*/ 654621 h 11808"/>
                              <a:gd name="T68" fmla="*/ 575448 w 12483"/>
                              <a:gd name="T69" fmla="*/ 682260 h 11808"/>
                              <a:gd name="T70" fmla="*/ 574455 w 12483"/>
                              <a:gd name="T71" fmla="*/ 703825 h 11808"/>
                              <a:gd name="T72" fmla="*/ 574668 w 12483"/>
                              <a:gd name="T73" fmla="*/ 726302 h 11808"/>
                              <a:gd name="T74" fmla="*/ 563464 w 12483"/>
                              <a:gd name="T75" fmla="*/ 722505 h 11808"/>
                              <a:gd name="T76" fmla="*/ 562613 w 12483"/>
                              <a:gd name="T77" fmla="*/ 751056 h 11808"/>
                              <a:gd name="T78" fmla="*/ 551622 w 12483"/>
                              <a:gd name="T79" fmla="*/ 767913 h 11808"/>
                              <a:gd name="T80" fmla="*/ 538219 w 12483"/>
                              <a:gd name="T81" fmla="*/ 788795 h 11808"/>
                              <a:gd name="T82" fmla="*/ 519357 w 12483"/>
                              <a:gd name="T83" fmla="*/ 785074 h 11808"/>
                              <a:gd name="T84" fmla="*/ 488085 w 12483"/>
                              <a:gd name="T85" fmla="*/ 809600 h 11808"/>
                              <a:gd name="T86" fmla="*/ 454473 w 12483"/>
                              <a:gd name="T87" fmla="*/ 809449 h 11808"/>
                              <a:gd name="T88" fmla="*/ 447382 w 12483"/>
                              <a:gd name="T89" fmla="*/ 823648 h 11808"/>
                              <a:gd name="T90" fmla="*/ 393276 w 12483"/>
                              <a:gd name="T91" fmla="*/ 828052 h 11808"/>
                              <a:gd name="T92" fmla="*/ 364911 w 12483"/>
                              <a:gd name="T93" fmla="*/ 847339 h 11808"/>
                              <a:gd name="T94" fmla="*/ 341794 w 12483"/>
                              <a:gd name="T95" fmla="*/ 841189 h 11808"/>
                              <a:gd name="T96" fmla="*/ 300594 w 12483"/>
                              <a:gd name="T97" fmla="*/ 861387 h 11808"/>
                              <a:gd name="T98" fmla="*/ 281094 w 12483"/>
                              <a:gd name="T99" fmla="*/ 865032 h 11808"/>
                              <a:gd name="T100" fmla="*/ 229328 w 12483"/>
                              <a:gd name="T101" fmla="*/ 873764 h 11808"/>
                              <a:gd name="T102" fmla="*/ 205856 w 12483"/>
                              <a:gd name="T103" fmla="*/ 865715 h 11808"/>
                              <a:gd name="T104" fmla="*/ 196709 w 12483"/>
                              <a:gd name="T105" fmla="*/ 878396 h 11808"/>
                              <a:gd name="T106" fmla="*/ 143667 w 12483"/>
                              <a:gd name="T107" fmla="*/ 884471 h 11808"/>
                              <a:gd name="T108" fmla="*/ 132037 w 12483"/>
                              <a:gd name="T109" fmla="*/ 874220 h 11808"/>
                              <a:gd name="T110" fmla="*/ 87860 w 12483"/>
                              <a:gd name="T111" fmla="*/ 890242 h 11808"/>
                              <a:gd name="T112" fmla="*/ 63820 w 12483"/>
                              <a:gd name="T113" fmla="*/ 881206 h 11808"/>
                              <a:gd name="T114" fmla="*/ 47369 w 12483"/>
                              <a:gd name="T115" fmla="*/ 882800 h 11808"/>
                              <a:gd name="T116" fmla="*/ 18792 w 12483"/>
                              <a:gd name="T117" fmla="*/ 885154 h 11808"/>
                              <a:gd name="T118" fmla="*/ 3758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直线 1662"/>
                        <wps:cNvCnPr>
                          <a:cxnSpLocks noChangeShapeType="1"/>
                        </wps:cNvCnPr>
                        <wps:spPr bwMode="auto">
                          <a:xfrm>
                            <a:off x="4053259" y="1238827"/>
                            <a:ext cx="1136617" cy="13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矩形 1663"/>
                        <wps:cNvSpPr>
                          <a:spLocks noChangeArrowheads="1"/>
                        </wps:cNvSpPr>
                        <wps:spPr bwMode="auto">
                          <a:xfrm>
                            <a:off x="4091960" y="739116"/>
                            <a:ext cx="1042015" cy="26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B7184E" w14:textId="77777777" w:rsidR="000A78EE" w:rsidRDefault="000A78EE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Highe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st C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arrier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Transmission Bandwidth Configuration [RB]</w:t>
                              </w:r>
                            </w:p>
                            <w:p w14:paraId="692C4D7D" w14:textId="77777777" w:rsidR="000A78EE" w:rsidRDefault="000A78EE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文本框 1664"/>
                        <wps:cNvSpPr txBox="1">
                          <a:spLocks noChangeArrowheads="1"/>
                        </wps:cNvSpPr>
                        <wps:spPr bwMode="auto">
                          <a:xfrm>
                            <a:off x="1002615" y="1296028"/>
                            <a:ext cx="87601" cy="69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0F070" w14:textId="77777777" w:rsidR="000A78EE" w:rsidRDefault="000A78EE" w:rsidP="00685044">
                              <w:pPr>
                                <w:widowControl w:val="0"/>
                                <w:jc w:val="both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Resource block</w:t>
                              </w:r>
                            </w:p>
                            <w:p w14:paraId="6D64D0E0" w14:textId="77777777" w:rsidR="000A78EE" w:rsidRDefault="000A78EE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矩形 1665"/>
                        <wps:cNvSpPr>
                          <a:spLocks noChangeArrowheads="1"/>
                        </wps:cNvSpPr>
                        <wps:spPr bwMode="auto">
                          <a:xfrm>
                            <a:off x="1635724" y="44401"/>
                            <a:ext cx="3022044" cy="145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176A46" w14:textId="77777777" w:rsidR="000A78EE" w:rsidRDefault="000A78EE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 xml:space="preserve">Aggregated 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  <w:lang w:eastAsia="zh-CN"/>
                                </w:rPr>
                                <w:t xml:space="preserve">BS 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>Channel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 xml:space="preserve"> Bandwidth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,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BW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channel_CA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[MHz]</w:t>
                              </w:r>
                            </w:p>
                            <w:p w14:paraId="4E54EBC7" w14:textId="77777777" w:rsidR="000A78EE" w:rsidRDefault="000A78EE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任意多边形 1666"/>
                        <wps:cNvSpPr>
                          <a:spLocks/>
                        </wps:cNvSpPr>
                        <wps:spPr bwMode="auto">
                          <a:xfrm>
                            <a:off x="3165446" y="1238227"/>
                            <a:ext cx="871913" cy="896619"/>
                          </a:xfrm>
                          <a:custGeom>
                            <a:avLst/>
                            <a:gdLst>
                              <a:gd name="T0" fmla="*/ 847340 w 12483"/>
                              <a:gd name="T1" fmla="*/ 152 h 11808"/>
                              <a:gd name="T2" fmla="*/ 808996 w 12483"/>
                              <a:gd name="T3" fmla="*/ 11542 h 11808"/>
                              <a:gd name="T4" fmla="*/ 788043 w 12483"/>
                              <a:gd name="T5" fmla="*/ 152 h 11808"/>
                              <a:gd name="T6" fmla="*/ 737197 w 12483"/>
                              <a:gd name="T7" fmla="*/ 11542 h 11808"/>
                              <a:gd name="T8" fmla="*/ 719946 w 12483"/>
                              <a:gd name="T9" fmla="*/ 152 h 11808"/>
                              <a:gd name="T10" fmla="*/ 683278 w 12483"/>
                              <a:gd name="T11" fmla="*/ 11542 h 11808"/>
                              <a:gd name="T12" fmla="*/ 683278 w 12483"/>
                              <a:gd name="T13" fmla="*/ 11542 h 11808"/>
                              <a:gd name="T14" fmla="*/ 656877 w 12483"/>
                              <a:gd name="T15" fmla="*/ 152 h 11808"/>
                              <a:gd name="T16" fmla="*/ 637251 w 12483"/>
                              <a:gd name="T17" fmla="*/ 12073 h 11808"/>
                              <a:gd name="T18" fmla="*/ 627752 w 12483"/>
                              <a:gd name="T19" fmla="*/ 6834 h 11808"/>
                              <a:gd name="T20" fmla="*/ 635994 w 12483"/>
                              <a:gd name="T21" fmla="*/ 759 h 11808"/>
                              <a:gd name="T22" fmla="*/ 633968 w 12483"/>
                              <a:gd name="T23" fmla="*/ 30146 h 11808"/>
                              <a:gd name="T24" fmla="*/ 632362 w 12483"/>
                              <a:gd name="T25" fmla="*/ 51179 h 11808"/>
                              <a:gd name="T26" fmla="*/ 620489 w 12483"/>
                              <a:gd name="T27" fmla="*/ 77072 h 11808"/>
                              <a:gd name="T28" fmla="*/ 619860 w 12483"/>
                              <a:gd name="T29" fmla="*/ 91196 h 11808"/>
                              <a:gd name="T30" fmla="*/ 619231 w 12483"/>
                              <a:gd name="T31" fmla="*/ 116482 h 11808"/>
                              <a:gd name="T32" fmla="*/ 620000 w 12483"/>
                              <a:gd name="T33" fmla="*/ 142603 h 11808"/>
                              <a:gd name="T34" fmla="*/ 619092 w 12483"/>
                              <a:gd name="T35" fmla="*/ 166901 h 11808"/>
                              <a:gd name="T36" fmla="*/ 618254 w 12483"/>
                              <a:gd name="T37" fmla="*/ 180342 h 11808"/>
                              <a:gd name="T38" fmla="*/ 625168 w 12483"/>
                              <a:gd name="T39" fmla="*/ 225750 h 11808"/>
                              <a:gd name="T40" fmla="*/ 612666 w 12483"/>
                              <a:gd name="T41" fmla="*/ 247239 h 11808"/>
                              <a:gd name="T42" fmla="*/ 620558 w 12483"/>
                              <a:gd name="T43" fmla="*/ 271234 h 11808"/>
                              <a:gd name="T44" fmla="*/ 611688 w 12483"/>
                              <a:gd name="T45" fmla="*/ 316566 h 11808"/>
                              <a:gd name="T46" fmla="*/ 605822 w 12483"/>
                              <a:gd name="T47" fmla="*/ 338283 h 11808"/>
                              <a:gd name="T48" fmla="*/ 601701 w 12483"/>
                              <a:gd name="T49" fmla="*/ 360076 h 11808"/>
                              <a:gd name="T50" fmla="*/ 586335 w 12483"/>
                              <a:gd name="T51" fmla="*/ 391968 h 11808"/>
                              <a:gd name="T52" fmla="*/ 595136 w 12483"/>
                              <a:gd name="T53" fmla="*/ 404952 h 11808"/>
                              <a:gd name="T54" fmla="*/ 578373 w 12483"/>
                              <a:gd name="T55" fmla="*/ 453853 h 11808"/>
                              <a:gd name="T56" fmla="*/ 584100 w 12483"/>
                              <a:gd name="T57" fmla="*/ 495161 h 11808"/>
                              <a:gd name="T58" fmla="*/ 569992 w 12483"/>
                              <a:gd name="T59" fmla="*/ 527736 h 11808"/>
                              <a:gd name="T60" fmla="*/ 575859 w 12483"/>
                              <a:gd name="T61" fmla="*/ 573144 h 11808"/>
                              <a:gd name="T62" fmla="*/ 563427 w 12483"/>
                              <a:gd name="T63" fmla="*/ 591824 h 11808"/>
                              <a:gd name="T64" fmla="*/ 570341 w 12483"/>
                              <a:gd name="T65" fmla="*/ 630778 h 11808"/>
                              <a:gd name="T66" fmla="*/ 568455 w 12483"/>
                              <a:gd name="T67" fmla="*/ 654621 h 11808"/>
                              <a:gd name="T68" fmla="*/ 566779 w 12483"/>
                              <a:gd name="T69" fmla="*/ 682260 h 11808"/>
                              <a:gd name="T70" fmla="*/ 565801 w 12483"/>
                              <a:gd name="T71" fmla="*/ 703825 h 11808"/>
                              <a:gd name="T72" fmla="*/ 566011 w 12483"/>
                              <a:gd name="T73" fmla="*/ 726302 h 11808"/>
                              <a:gd name="T74" fmla="*/ 554976 w 12483"/>
                              <a:gd name="T75" fmla="*/ 722505 h 11808"/>
                              <a:gd name="T76" fmla="*/ 554137 w 12483"/>
                              <a:gd name="T77" fmla="*/ 751056 h 11808"/>
                              <a:gd name="T78" fmla="*/ 543312 w 12483"/>
                              <a:gd name="T79" fmla="*/ 767913 h 11808"/>
                              <a:gd name="T80" fmla="*/ 530111 w 12483"/>
                              <a:gd name="T81" fmla="*/ 788795 h 11808"/>
                              <a:gd name="T82" fmla="*/ 511533 w 12483"/>
                              <a:gd name="T83" fmla="*/ 785074 h 11808"/>
                              <a:gd name="T84" fmla="*/ 480732 w 12483"/>
                              <a:gd name="T85" fmla="*/ 809600 h 11808"/>
                              <a:gd name="T86" fmla="*/ 447626 w 12483"/>
                              <a:gd name="T87" fmla="*/ 809449 h 11808"/>
                              <a:gd name="T88" fmla="*/ 440642 w 12483"/>
                              <a:gd name="T89" fmla="*/ 823648 h 11808"/>
                              <a:gd name="T90" fmla="*/ 387351 w 12483"/>
                              <a:gd name="T91" fmla="*/ 828052 h 11808"/>
                              <a:gd name="T92" fmla="*/ 359414 w 12483"/>
                              <a:gd name="T93" fmla="*/ 847339 h 11808"/>
                              <a:gd name="T94" fmla="*/ 336645 w 12483"/>
                              <a:gd name="T95" fmla="*/ 841189 h 11808"/>
                              <a:gd name="T96" fmla="*/ 296066 w 12483"/>
                              <a:gd name="T97" fmla="*/ 861387 h 11808"/>
                              <a:gd name="T98" fmla="*/ 276859 w 12483"/>
                              <a:gd name="T99" fmla="*/ 865032 h 11808"/>
                              <a:gd name="T100" fmla="*/ 225874 w 12483"/>
                              <a:gd name="T101" fmla="*/ 873764 h 11808"/>
                              <a:gd name="T102" fmla="*/ 202755 w 12483"/>
                              <a:gd name="T103" fmla="*/ 865715 h 11808"/>
                              <a:gd name="T104" fmla="*/ 193746 w 12483"/>
                              <a:gd name="T105" fmla="*/ 878396 h 11808"/>
                              <a:gd name="T106" fmla="*/ 141503 w 12483"/>
                              <a:gd name="T107" fmla="*/ 884471 h 11808"/>
                              <a:gd name="T108" fmla="*/ 130048 w 12483"/>
                              <a:gd name="T109" fmla="*/ 874220 h 11808"/>
                              <a:gd name="T110" fmla="*/ 86536 w 12483"/>
                              <a:gd name="T111" fmla="*/ 890242 h 11808"/>
                              <a:gd name="T112" fmla="*/ 62859 w 12483"/>
                              <a:gd name="T113" fmla="*/ 881206 h 11808"/>
                              <a:gd name="T114" fmla="*/ 46655 w 12483"/>
                              <a:gd name="T115" fmla="*/ 882800 h 11808"/>
                              <a:gd name="T116" fmla="*/ 18508 w 12483"/>
                              <a:gd name="T117" fmla="*/ 885154 h 11808"/>
                              <a:gd name="T118" fmla="*/ 3702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矩形 1667"/>
                        <wps:cNvSpPr>
                          <a:spLocks noChangeArrowheads="1"/>
                        </wps:cNvSpPr>
                        <wps:spPr bwMode="auto">
                          <a:xfrm>
                            <a:off x="173303" y="2493654"/>
                            <a:ext cx="743611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46400B" w14:textId="77777777" w:rsidR="000A78EE" w:rsidRDefault="000A78EE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edge_low</w:t>
                              </w:r>
                            </w:p>
                            <w:p w14:paraId="2613C408" w14:textId="77777777" w:rsidR="000A78EE" w:rsidRDefault="000A78EE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" name="矩形 1668"/>
                        <wps:cNvSpPr>
                          <a:spLocks noChangeArrowheads="1"/>
                        </wps:cNvSpPr>
                        <wps:spPr bwMode="auto">
                          <a:xfrm>
                            <a:off x="5199376" y="2514654"/>
                            <a:ext cx="743611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0853C6" w14:textId="77777777" w:rsidR="000A78EE" w:rsidRDefault="000A78EE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edge_high</w:t>
                              </w:r>
                            </w:p>
                            <w:p w14:paraId="6082B622" w14:textId="77777777" w:rsidR="000A78EE" w:rsidRDefault="000A78EE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" name="矩形 1669"/>
                        <wps:cNvSpPr>
                          <a:spLocks noChangeArrowheads="1"/>
                        </wps:cNvSpPr>
                        <wps:spPr bwMode="auto">
                          <a:xfrm>
                            <a:off x="4655868" y="2213648"/>
                            <a:ext cx="814012" cy="137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5858E2" w14:textId="77777777" w:rsidR="000A78EE" w:rsidRDefault="000A78EE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offse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  <w:lang w:eastAsia="zh-CN"/>
                                </w:rPr>
                                <w:t>t_high</w:t>
                              </w:r>
                            </w:p>
                            <w:p w14:paraId="0E56ACCC" w14:textId="77777777" w:rsidR="000A78EE" w:rsidRDefault="000A78EE" w:rsidP="00685044">
                              <w:pPr>
                                <w:rPr>
                                  <w:rFonts w:ascii="Times New Roman" w:eastAsia="SimSun" w:hAnsi="Times New Roman" w:cs="Times New Roman"/>
                                  <w:sz w:val="20"/>
                                  <w:szCs w:val="12"/>
                                </w:rPr>
                              </w:pPr>
                            </w:p>
                            <w:p w14:paraId="2E2FC7A8" w14:textId="77777777" w:rsidR="000A78EE" w:rsidRDefault="000A78EE" w:rsidP="00685044">
                              <w:pPr>
                                <w:rPr>
                                  <w:rFonts w:eastAsia="SimSun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wgp>
                        <wpg:cNvPr id="147" name="组合 1670"/>
                        <wpg:cNvGrpSpPr>
                          <a:grpSpLocks/>
                        </wpg:cNvGrpSpPr>
                        <wpg:grpSpPr bwMode="auto">
                          <a:xfrm>
                            <a:off x="2776841" y="12604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48" name="任意多边形 167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任意多边形 167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0" name="组合 1673"/>
                        <wpg:cNvGrpSpPr>
                          <a:grpSpLocks/>
                        </wpg:cNvGrpSpPr>
                        <wpg:grpSpPr bwMode="auto">
                          <a:xfrm>
                            <a:off x="2502537" y="12566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51" name="任意多边形 167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任意多边形 167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3" name="组合 1676"/>
                        <wpg:cNvGrpSpPr>
                          <a:grpSpLocks/>
                        </wpg:cNvGrpSpPr>
                        <wpg:grpSpPr bwMode="auto">
                          <a:xfrm>
                            <a:off x="2409135" y="12547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54" name="任意多边形 1677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任意多边形 1678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6" name="组合 1679"/>
                        <wpg:cNvGrpSpPr>
                          <a:grpSpLocks/>
                        </wpg:cNvGrpSpPr>
                        <wpg:grpSpPr bwMode="auto">
                          <a:xfrm>
                            <a:off x="2596538" y="12547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57" name="任意多边形 168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任意多边形 168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9" name="组合 1682"/>
                        <wpg:cNvGrpSpPr>
                          <a:grpSpLocks/>
                        </wpg:cNvGrpSpPr>
                        <wpg:grpSpPr bwMode="auto">
                          <a:xfrm>
                            <a:off x="2683539" y="12604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60" name="任意多边形 168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任意多边形 168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2" name="组合 1685"/>
                        <wpg:cNvGrpSpPr>
                          <a:grpSpLocks/>
                        </wpg:cNvGrpSpPr>
                        <wpg:grpSpPr bwMode="auto">
                          <a:xfrm>
                            <a:off x="2870842" y="1259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63" name="任意多边形 168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任意多边形 168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5" name="组合 1688"/>
                        <wpg:cNvGrpSpPr>
                          <a:grpSpLocks/>
                        </wpg:cNvGrpSpPr>
                        <wpg:grpSpPr bwMode="auto">
                          <a:xfrm>
                            <a:off x="2964143" y="1261127"/>
                            <a:ext cx="934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166" name="任意多边形 168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任意多边形 169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8" name="组合 1691"/>
                        <wpg:cNvGrpSpPr>
                          <a:grpSpLocks/>
                        </wpg:cNvGrpSpPr>
                        <wpg:grpSpPr bwMode="auto">
                          <a:xfrm>
                            <a:off x="3057545" y="12623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69" name="任意多边形 169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任意多边形 1693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1" name="组合 1694"/>
                        <wpg:cNvGrpSpPr>
                          <a:grpSpLocks/>
                        </wpg:cNvGrpSpPr>
                        <wpg:grpSpPr bwMode="auto">
                          <a:xfrm>
                            <a:off x="3541352" y="12598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72" name="任意多边形 169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任意多边形 169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4" name="组合 1697"/>
                        <wpg:cNvGrpSpPr>
                          <a:grpSpLocks/>
                        </wpg:cNvGrpSpPr>
                        <wpg:grpSpPr bwMode="auto">
                          <a:xfrm>
                            <a:off x="3248048" y="12623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75" name="任意多边形 169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任意多边形 169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7" name="组合 1700"/>
                        <wpg:cNvGrpSpPr>
                          <a:grpSpLocks/>
                        </wpg:cNvGrpSpPr>
                        <wpg:grpSpPr bwMode="auto">
                          <a:xfrm>
                            <a:off x="3154646" y="12604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78" name="任意多边形 170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任意多边形 170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80" name="组合 1703"/>
                        <wpg:cNvGrpSpPr>
                          <a:grpSpLocks/>
                        </wpg:cNvGrpSpPr>
                        <wpg:grpSpPr bwMode="auto">
                          <a:xfrm>
                            <a:off x="3342049" y="12604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1" name="任意多边形 170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任意多边形 170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83" name="组合 1706"/>
                        <wpg:cNvGrpSpPr>
                          <a:grpSpLocks/>
                        </wpg:cNvGrpSpPr>
                        <wpg:grpSpPr bwMode="auto">
                          <a:xfrm>
                            <a:off x="3441750" y="1259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4" name="任意多边形 170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任意多边形 170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86" name="任意多边形 1709"/>
                        <wps:cNvSpPr>
                          <a:spLocks/>
                        </wps:cNvSpPr>
                        <wps:spPr bwMode="auto">
                          <a:xfrm flipH="1">
                            <a:off x="3470951" y="1228027"/>
                            <a:ext cx="975314" cy="896719"/>
                          </a:xfrm>
                          <a:custGeom>
                            <a:avLst/>
                            <a:gdLst>
                              <a:gd name="T0" fmla="*/ 947935 w 12483"/>
                              <a:gd name="T1" fmla="*/ 152 h 11808"/>
                              <a:gd name="T2" fmla="*/ 905038 w 12483"/>
                              <a:gd name="T3" fmla="*/ 11542 h 11808"/>
                              <a:gd name="T4" fmla="*/ 881598 w 12483"/>
                              <a:gd name="T5" fmla="*/ 152 h 11808"/>
                              <a:gd name="T6" fmla="*/ 824716 w 12483"/>
                              <a:gd name="T7" fmla="*/ 11542 h 11808"/>
                              <a:gd name="T8" fmla="*/ 805416 w 12483"/>
                              <a:gd name="T9" fmla="*/ 152 h 11808"/>
                              <a:gd name="T10" fmla="*/ 764395 w 12483"/>
                              <a:gd name="T11" fmla="*/ 11542 h 11808"/>
                              <a:gd name="T12" fmla="*/ 764395 w 12483"/>
                              <a:gd name="T13" fmla="*/ 11542 h 11808"/>
                              <a:gd name="T14" fmla="*/ 734860 w 12483"/>
                              <a:gd name="T15" fmla="*/ 152 h 11808"/>
                              <a:gd name="T16" fmla="*/ 712904 w 12483"/>
                              <a:gd name="T17" fmla="*/ 12073 h 11808"/>
                              <a:gd name="T18" fmla="*/ 702278 w 12483"/>
                              <a:gd name="T19" fmla="*/ 6834 h 11808"/>
                              <a:gd name="T20" fmla="*/ 711498 w 12483"/>
                              <a:gd name="T21" fmla="*/ 759 h 11808"/>
                              <a:gd name="T22" fmla="*/ 709232 w 12483"/>
                              <a:gd name="T23" fmla="*/ 30146 h 11808"/>
                              <a:gd name="T24" fmla="*/ 707435 w 12483"/>
                              <a:gd name="T25" fmla="*/ 51179 h 11808"/>
                              <a:gd name="T26" fmla="*/ 694152 w 12483"/>
                              <a:gd name="T27" fmla="*/ 77072 h 11808"/>
                              <a:gd name="T28" fmla="*/ 693449 w 12483"/>
                              <a:gd name="T29" fmla="*/ 91196 h 11808"/>
                              <a:gd name="T30" fmla="*/ 692745 w 12483"/>
                              <a:gd name="T31" fmla="*/ 116482 h 11808"/>
                              <a:gd name="T32" fmla="*/ 693605 w 12483"/>
                              <a:gd name="T33" fmla="*/ 142603 h 11808"/>
                              <a:gd name="T34" fmla="*/ 692589 w 12483"/>
                              <a:gd name="T35" fmla="*/ 166901 h 11808"/>
                              <a:gd name="T36" fmla="*/ 691652 w 12483"/>
                              <a:gd name="T37" fmla="*/ 180342 h 11808"/>
                              <a:gd name="T38" fmla="*/ 699387 w 12483"/>
                              <a:gd name="T39" fmla="*/ 225750 h 11808"/>
                              <a:gd name="T40" fmla="*/ 685401 w 12483"/>
                              <a:gd name="T41" fmla="*/ 247239 h 11808"/>
                              <a:gd name="T42" fmla="*/ 694230 w 12483"/>
                              <a:gd name="T43" fmla="*/ 271234 h 11808"/>
                              <a:gd name="T44" fmla="*/ 684307 w 12483"/>
                              <a:gd name="T45" fmla="*/ 316566 h 11808"/>
                              <a:gd name="T46" fmla="*/ 677744 w 12483"/>
                              <a:gd name="T47" fmla="*/ 338283 h 11808"/>
                              <a:gd name="T48" fmla="*/ 673134 w 12483"/>
                              <a:gd name="T49" fmla="*/ 360076 h 11808"/>
                              <a:gd name="T50" fmla="*/ 655944 w 12483"/>
                              <a:gd name="T51" fmla="*/ 391968 h 11808"/>
                              <a:gd name="T52" fmla="*/ 665789 w 12483"/>
                              <a:gd name="T53" fmla="*/ 404952 h 11808"/>
                              <a:gd name="T54" fmla="*/ 647036 w 12483"/>
                              <a:gd name="T55" fmla="*/ 453853 h 11808"/>
                              <a:gd name="T56" fmla="*/ 653444 w 12483"/>
                              <a:gd name="T57" fmla="*/ 495161 h 11808"/>
                              <a:gd name="T58" fmla="*/ 637660 w 12483"/>
                              <a:gd name="T59" fmla="*/ 527736 h 11808"/>
                              <a:gd name="T60" fmla="*/ 644224 w 12483"/>
                              <a:gd name="T61" fmla="*/ 573144 h 11808"/>
                              <a:gd name="T62" fmla="*/ 630316 w 12483"/>
                              <a:gd name="T63" fmla="*/ 591824 h 11808"/>
                              <a:gd name="T64" fmla="*/ 638051 w 12483"/>
                              <a:gd name="T65" fmla="*/ 630778 h 11808"/>
                              <a:gd name="T66" fmla="*/ 635941 w 12483"/>
                              <a:gd name="T67" fmla="*/ 654621 h 11808"/>
                              <a:gd name="T68" fmla="*/ 634066 w 12483"/>
                              <a:gd name="T69" fmla="*/ 682260 h 11808"/>
                              <a:gd name="T70" fmla="*/ 632972 w 12483"/>
                              <a:gd name="T71" fmla="*/ 703825 h 11808"/>
                              <a:gd name="T72" fmla="*/ 633207 w 12483"/>
                              <a:gd name="T73" fmla="*/ 726302 h 11808"/>
                              <a:gd name="T74" fmla="*/ 620861 w 12483"/>
                              <a:gd name="T75" fmla="*/ 722505 h 11808"/>
                              <a:gd name="T76" fmla="*/ 619924 w 12483"/>
                              <a:gd name="T77" fmla="*/ 751056 h 11808"/>
                              <a:gd name="T78" fmla="*/ 607813 w 12483"/>
                              <a:gd name="T79" fmla="*/ 767913 h 11808"/>
                              <a:gd name="T80" fmla="*/ 593045 w 12483"/>
                              <a:gd name="T81" fmla="*/ 788795 h 11808"/>
                              <a:gd name="T82" fmla="*/ 572261 w 12483"/>
                              <a:gd name="T83" fmla="*/ 785074 h 11808"/>
                              <a:gd name="T84" fmla="*/ 537804 w 12483"/>
                              <a:gd name="T85" fmla="*/ 809600 h 11808"/>
                              <a:gd name="T86" fmla="*/ 500768 w 12483"/>
                              <a:gd name="T87" fmla="*/ 809449 h 11808"/>
                              <a:gd name="T88" fmla="*/ 492954 w 12483"/>
                              <a:gd name="T89" fmla="*/ 823648 h 11808"/>
                              <a:gd name="T90" fmla="*/ 433337 w 12483"/>
                              <a:gd name="T91" fmla="*/ 828052 h 11808"/>
                              <a:gd name="T92" fmla="*/ 402083 w 12483"/>
                              <a:gd name="T93" fmla="*/ 847339 h 11808"/>
                              <a:gd name="T94" fmla="*/ 376611 w 12483"/>
                              <a:gd name="T95" fmla="*/ 841189 h 11808"/>
                              <a:gd name="T96" fmla="*/ 331215 w 12483"/>
                              <a:gd name="T97" fmla="*/ 861387 h 11808"/>
                              <a:gd name="T98" fmla="*/ 309727 w 12483"/>
                              <a:gd name="T99" fmla="*/ 865032 h 11808"/>
                              <a:gd name="T100" fmla="*/ 252689 w 12483"/>
                              <a:gd name="T101" fmla="*/ 873764 h 11808"/>
                              <a:gd name="T102" fmla="*/ 226826 w 12483"/>
                              <a:gd name="T103" fmla="*/ 865715 h 11808"/>
                              <a:gd name="T104" fmla="*/ 216747 w 12483"/>
                              <a:gd name="T105" fmla="*/ 878396 h 11808"/>
                              <a:gd name="T106" fmla="*/ 158302 w 12483"/>
                              <a:gd name="T107" fmla="*/ 884471 h 11808"/>
                              <a:gd name="T108" fmla="*/ 145487 w 12483"/>
                              <a:gd name="T109" fmla="*/ 874220 h 11808"/>
                              <a:gd name="T110" fmla="*/ 96809 w 12483"/>
                              <a:gd name="T111" fmla="*/ 890242 h 11808"/>
                              <a:gd name="T112" fmla="*/ 70322 w 12483"/>
                              <a:gd name="T113" fmla="*/ 881206 h 11808"/>
                              <a:gd name="T114" fmla="*/ 52194 w 12483"/>
                              <a:gd name="T115" fmla="*/ 882800 h 11808"/>
                              <a:gd name="T116" fmla="*/ 20706 w 12483"/>
                              <a:gd name="T117" fmla="*/ 885154 h 11808"/>
                              <a:gd name="T118" fmla="*/ 4141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任意多边形 1710"/>
                        <wps:cNvSpPr>
                          <a:spLocks/>
                        </wps:cNvSpPr>
                        <wps:spPr bwMode="auto">
                          <a:xfrm>
                            <a:off x="1677025" y="1225526"/>
                            <a:ext cx="857213" cy="896619"/>
                          </a:xfrm>
                          <a:custGeom>
                            <a:avLst/>
                            <a:gdLst>
                              <a:gd name="T0" fmla="*/ 833146 w 12483"/>
                              <a:gd name="T1" fmla="*/ 152 h 11808"/>
                              <a:gd name="T2" fmla="*/ 795444 w 12483"/>
                              <a:gd name="T3" fmla="*/ 11542 h 11808"/>
                              <a:gd name="T4" fmla="*/ 774842 w 12483"/>
                              <a:gd name="T5" fmla="*/ 152 h 11808"/>
                              <a:gd name="T6" fmla="*/ 724848 w 12483"/>
                              <a:gd name="T7" fmla="*/ 11542 h 11808"/>
                              <a:gd name="T8" fmla="*/ 707885 w 12483"/>
                              <a:gd name="T9" fmla="*/ 152 h 11808"/>
                              <a:gd name="T10" fmla="*/ 671832 w 12483"/>
                              <a:gd name="T11" fmla="*/ 11542 h 11808"/>
                              <a:gd name="T12" fmla="*/ 671832 w 12483"/>
                              <a:gd name="T13" fmla="*/ 11542 h 11808"/>
                              <a:gd name="T14" fmla="*/ 645873 w 12483"/>
                              <a:gd name="T15" fmla="*/ 152 h 11808"/>
                              <a:gd name="T16" fmla="*/ 626576 w 12483"/>
                              <a:gd name="T17" fmla="*/ 12073 h 11808"/>
                              <a:gd name="T18" fmla="*/ 617236 w 12483"/>
                              <a:gd name="T19" fmla="*/ 6834 h 11808"/>
                              <a:gd name="T20" fmla="*/ 625340 w 12483"/>
                              <a:gd name="T21" fmla="*/ 759 h 11808"/>
                              <a:gd name="T22" fmla="*/ 623348 w 12483"/>
                              <a:gd name="T23" fmla="*/ 30146 h 11808"/>
                              <a:gd name="T24" fmla="*/ 621769 w 12483"/>
                              <a:gd name="T25" fmla="*/ 51179 h 11808"/>
                              <a:gd name="T26" fmla="*/ 610094 w 12483"/>
                              <a:gd name="T27" fmla="*/ 77072 h 11808"/>
                              <a:gd name="T28" fmla="*/ 609476 w 12483"/>
                              <a:gd name="T29" fmla="*/ 91196 h 11808"/>
                              <a:gd name="T30" fmla="*/ 608858 w 12483"/>
                              <a:gd name="T31" fmla="*/ 116482 h 11808"/>
                              <a:gd name="T32" fmla="*/ 609614 w 12483"/>
                              <a:gd name="T33" fmla="*/ 142603 h 11808"/>
                              <a:gd name="T34" fmla="*/ 608721 w 12483"/>
                              <a:gd name="T35" fmla="*/ 166901 h 11808"/>
                              <a:gd name="T36" fmla="*/ 607897 w 12483"/>
                              <a:gd name="T37" fmla="*/ 180342 h 11808"/>
                              <a:gd name="T38" fmla="*/ 614696 w 12483"/>
                              <a:gd name="T39" fmla="*/ 225750 h 11808"/>
                              <a:gd name="T40" fmla="*/ 602403 w 12483"/>
                              <a:gd name="T41" fmla="*/ 247239 h 11808"/>
                              <a:gd name="T42" fmla="*/ 610163 w 12483"/>
                              <a:gd name="T43" fmla="*/ 271234 h 11808"/>
                              <a:gd name="T44" fmla="*/ 601442 w 12483"/>
                              <a:gd name="T45" fmla="*/ 316566 h 11808"/>
                              <a:gd name="T46" fmla="*/ 595673 w 12483"/>
                              <a:gd name="T47" fmla="*/ 338283 h 11808"/>
                              <a:gd name="T48" fmla="*/ 591621 w 12483"/>
                              <a:gd name="T49" fmla="*/ 360076 h 11808"/>
                              <a:gd name="T50" fmla="*/ 576513 w 12483"/>
                              <a:gd name="T51" fmla="*/ 391968 h 11808"/>
                              <a:gd name="T52" fmla="*/ 585166 w 12483"/>
                              <a:gd name="T53" fmla="*/ 404952 h 11808"/>
                              <a:gd name="T54" fmla="*/ 568684 w 12483"/>
                              <a:gd name="T55" fmla="*/ 453853 h 11808"/>
                              <a:gd name="T56" fmla="*/ 574316 w 12483"/>
                              <a:gd name="T57" fmla="*/ 495161 h 11808"/>
                              <a:gd name="T58" fmla="*/ 560444 w 12483"/>
                              <a:gd name="T59" fmla="*/ 527736 h 11808"/>
                              <a:gd name="T60" fmla="*/ 566212 w 12483"/>
                              <a:gd name="T61" fmla="*/ 573144 h 11808"/>
                              <a:gd name="T62" fmla="*/ 553988 w 12483"/>
                              <a:gd name="T63" fmla="*/ 591824 h 11808"/>
                              <a:gd name="T64" fmla="*/ 560787 w 12483"/>
                              <a:gd name="T65" fmla="*/ 630778 h 11808"/>
                              <a:gd name="T66" fmla="*/ 558933 w 12483"/>
                              <a:gd name="T67" fmla="*/ 654621 h 11808"/>
                              <a:gd name="T68" fmla="*/ 557285 w 12483"/>
                              <a:gd name="T69" fmla="*/ 682260 h 11808"/>
                              <a:gd name="T70" fmla="*/ 556323 w 12483"/>
                              <a:gd name="T71" fmla="*/ 703825 h 11808"/>
                              <a:gd name="T72" fmla="*/ 556529 w 12483"/>
                              <a:gd name="T73" fmla="*/ 726302 h 11808"/>
                              <a:gd name="T74" fmla="*/ 545679 w 12483"/>
                              <a:gd name="T75" fmla="*/ 722505 h 11808"/>
                              <a:gd name="T76" fmla="*/ 544855 w 12483"/>
                              <a:gd name="T77" fmla="*/ 751056 h 11808"/>
                              <a:gd name="T78" fmla="*/ 534210 w 12483"/>
                              <a:gd name="T79" fmla="*/ 767913 h 11808"/>
                              <a:gd name="T80" fmla="*/ 521231 w 12483"/>
                              <a:gd name="T81" fmla="*/ 788795 h 11808"/>
                              <a:gd name="T82" fmla="*/ 502964 w 12483"/>
                              <a:gd name="T83" fmla="*/ 785074 h 11808"/>
                              <a:gd name="T84" fmla="*/ 472679 w 12483"/>
                              <a:gd name="T85" fmla="*/ 809600 h 11808"/>
                              <a:gd name="T86" fmla="*/ 440128 w 12483"/>
                              <a:gd name="T87" fmla="*/ 809449 h 11808"/>
                              <a:gd name="T88" fmla="*/ 433260 w 12483"/>
                              <a:gd name="T89" fmla="*/ 823648 h 11808"/>
                              <a:gd name="T90" fmla="*/ 380863 w 12483"/>
                              <a:gd name="T91" fmla="*/ 828052 h 11808"/>
                              <a:gd name="T92" fmla="*/ 353393 w 12483"/>
                              <a:gd name="T93" fmla="*/ 847339 h 11808"/>
                              <a:gd name="T94" fmla="*/ 331006 w 12483"/>
                              <a:gd name="T95" fmla="*/ 841189 h 11808"/>
                              <a:gd name="T96" fmla="*/ 291107 w 12483"/>
                              <a:gd name="T97" fmla="*/ 861387 h 11808"/>
                              <a:gd name="T98" fmla="*/ 272221 w 12483"/>
                              <a:gd name="T99" fmla="*/ 865032 h 11808"/>
                              <a:gd name="T100" fmla="*/ 222090 w 12483"/>
                              <a:gd name="T101" fmla="*/ 873764 h 11808"/>
                              <a:gd name="T102" fmla="*/ 199359 w 12483"/>
                              <a:gd name="T103" fmla="*/ 865715 h 11808"/>
                              <a:gd name="T104" fmla="*/ 190500 w 12483"/>
                              <a:gd name="T105" fmla="*/ 878396 h 11808"/>
                              <a:gd name="T106" fmla="*/ 139132 w 12483"/>
                              <a:gd name="T107" fmla="*/ 884471 h 11808"/>
                              <a:gd name="T108" fmla="*/ 127870 w 12483"/>
                              <a:gd name="T109" fmla="*/ 874220 h 11808"/>
                              <a:gd name="T110" fmla="*/ 85086 w 12483"/>
                              <a:gd name="T111" fmla="*/ 890242 h 11808"/>
                              <a:gd name="T112" fmla="*/ 61806 w 12483"/>
                              <a:gd name="T113" fmla="*/ 881206 h 11808"/>
                              <a:gd name="T114" fmla="*/ 45874 w 12483"/>
                              <a:gd name="T115" fmla="*/ 882800 h 11808"/>
                              <a:gd name="T116" fmla="*/ 18198 w 12483"/>
                              <a:gd name="T117" fmla="*/ 885154 h 11808"/>
                              <a:gd name="T118" fmla="*/ 3640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88" name="组合 1711"/>
                        <wpg:cNvGrpSpPr>
                          <a:grpSpLocks/>
                        </wpg:cNvGrpSpPr>
                        <wpg:grpSpPr bwMode="auto">
                          <a:xfrm>
                            <a:off x="2316434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9" name="任意多边形 171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任意多边形 171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91" name="组合 1714"/>
                        <wpg:cNvGrpSpPr>
                          <a:grpSpLocks/>
                        </wpg:cNvGrpSpPr>
                        <wpg:grpSpPr bwMode="auto">
                          <a:xfrm>
                            <a:off x="3639853" y="12604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92" name="任意多边形 171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任意多边形 171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94" name="直线 1717"/>
                        <wps:cNvCnPr>
                          <a:cxnSpLocks noChangeShapeType="1"/>
                        </wps:cNvCnPr>
                        <wps:spPr bwMode="auto">
                          <a:xfrm>
                            <a:off x="2536137" y="1226826"/>
                            <a:ext cx="929014" cy="82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81C49B6" id="Canvas 195" o:spid="_x0000_s1026" editas="canvas" style="width:468pt;height:211.7pt;mso-position-horizontal-relative:char;mso-position-vertical-relative:line" coordsize="59436,26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">
                <v:shape id="_x0000_s1027" type="#_x0000_t75" style="position:absolute;width:59436;height:26879;visibility:visible;mso-wrap-style:square">
                  <v:fill o:detectmouseclick="t"/>
                  <v:path o:connecttype="none"/>
                </v:shape>
                <v:group id="组合 1530" o:spid="_x0000_s1028" style="position:absolute;left:6235;top:12611;width:934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任意多边形 1531" o:spid="_x0000_s102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32" o:spid="_x0000_s103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33" o:spid="_x0000_s1031" style="position:absolute;left:7169;top:12623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任意多边形 1534" o:spid="_x0000_s1032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35" o:spid="_x0000_s103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36" o:spid="_x0000_s1034" style="position:absolute;left:21297;top:12630;width:921;height:7162" coordorigin="6345,1687" coordsize="242,1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任意多边形 1537" o:spid="_x0000_s1035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" path="m113,c51,,,51,,113l,4604v,63,51,113,113,113l563,4717v62,,112,-50,112,-113l675,113c675,51,625,,563,l113,xe" fillcolor="#eaeaea" strokeweight="0">
                    <v:path arrowok="t" o:connecttype="custom" o:connectlocs="15,0;0,14;0,588;15,602;72,602;87,588;87,14;72,0;15,0" o:connectangles="0,0,0,0,0,0,0,0,0"/>
                  </v:shape>
                  <v:shape id="任意多边形 1538" o:spid="_x0000_s1036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" path="m113,c51,,,51,,113l,4604v,63,51,113,113,113l563,4717v62,,112,-50,112,-113l675,113c675,51,625,,563,l113,xe" filled="f" strokeweight=".45pt">
                    <v:stroke endcap="round"/>
                    <v:path arrowok="t" o:connecttype="custom" o:connectlocs="15,0;0,14;0,588;15,602;72,602;87,588;87,14;72,0;15,0" o:connectangles="0,0,0,0,0,0,0,0,0"/>
                  </v:shape>
                </v:group>
                <v:shape id="任意多边形 1539" o:spid="_x0000_s1037" style="position:absolute;top:12299;width:8572;height:8967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57212496,11543;54623483,876519;53208735,11543;49775625,876519;48610769,11543;46134994,876519;46134994,876519;44352378,11543;43027244,916844;42385863,518985;42942368,57640;42805576,2289337;42697146,3886618;41895418,5852975;41852980,6925575;41810542,8845835;41862457,10829507;41801134,12674737;41744549,13695469;42211440,17143827;41367274,18775738;41900157,20597957;41301282,24040544;40905122,25689769;40626870,27344765;39589397,29766697;40183602,30752723;39051776,34466346;39438528,37603343;38485931,40077142;38882023,43525501;38042595,44944091;38509485,47902322;38382170,49712999;38269002,51811950;38202941,53449632;38217087,55156572;37472013,54868222;37415428,57036432;36684431,58316580;35793158,59902394;34538755,59619815;32459071,61482360;30223780,61470892;29752151,62549188;26154027,62883635;24267650,64348322;22730325,63881280;19990443,65415150;18693534,65691957;15251016,66355080;13690069,65743825;13081717,66706841;9554255,67168187;8780888,66389709;5842892,67606446;4244245,66920237;3150187,67041288;1249665,67220055;249960,67173958" o:connectangles="0,0,0,0,0,0,0,0,0,0,0,0,0,0,0,0,0,0,0,0,0,0,0,0,0,0,0,0,0,0,0,0,0,0,0,0,0,0,0,0,0,0,0,0,0,0,0,0,0,0,0,0,0,0,0,0,0,0,0,0"/>
                </v:shape>
                <v:shape id="任意多边形 1540" o:spid="_x0000_s1038" style="position:absolute;left:6172;top:10160;width:16116;height:45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" path="m108,51r5879,l5987,69,108,69r,-18xm120,120l,60,120,r,120xm5974,r120,60l5974,120,5974,xe" fillcolor="black" strokeweight=".1pt">
                  <v:stroke joinstyle="bevel"/>
                  <v:path arrowok="t" o:connecttype="custom" o:connectlocs="7553529,7185535;418729482,7185535;418729482,9721716;7553529,9721716;7553529,7185535;8392663,16907251;0,8453813;8392663,0;8392663,16907251;417820266,0;426212929,8453813;417820266,16907251;417820266,0" o:connectangles="0,0,0,0,0,0,0,0,0,0,0,0,0"/>
                </v:shape>
                <v:rect id="矩形 1541" o:spid="_x0000_s1039" style="position:absolute;left:10814;top:25038;width:6585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4791CAD" w14:textId="77777777" w:rsidR="000A78EE" w:rsidRDefault="000A78EE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C_low</w:t>
                        </w:r>
                      </w:p>
                      <w:p w14:paraId="454DF23D" w14:textId="77777777" w:rsidR="000A78EE" w:rsidRDefault="000A78EE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shape id="任意多边形 1542" o:spid="_x0000_s1040" style="position:absolute;left:38417;top:10160;width:15716;height:45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" path="m108,51r5879,l5987,69,108,69r,-18xm120,120l,60,120,r,120xm5974,r120,60l5974,120,5974,xe" fillcolor="black" strokeweight=".1pt">
                  <v:stroke joinstyle="bevel"/>
                  <v:path arrowok="t" o:connecttype="custom" o:connectlocs="7183199,7185535;398200371,7185535;398200371,9721716;7183199,9721716;7183199,7185535;7981390,16907251;0,8453813;7981390,0;7981390,16907251;397335643,0;405317033,8453813;397335643,16907251;397335643,0" o:connectangles="0,0,0,0,0,0,0,0,0,0,0,0,0"/>
                </v:shape>
                <v:line id="直线 1543" o:spid="_x0000_s1041" style="position:absolute;visibility:visible;mso-wrap-style:square" from="8528,12319" to="19894,12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" strokeweight="1.5pt">
                  <v:stroke dashstyle="1 1" endcap="round"/>
                </v:line>
                <v:line id="直线 1544" o:spid="_x0000_s1042" style="position:absolute;flip:y;visibility:visible;mso-wrap-style:square" from="14128,19926" to="14135,2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" strokeweight="1.25pt">
                  <v:stroke dashstyle="1 1" endarrow="block"/>
                </v:line>
                <v:line id="直线 1545" o:spid="_x0000_s1043" style="position:absolute;flip:y;visibility:visible;mso-wrap-style:square" from="46183,19837" to="46189,24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" strokeweight="1.25pt">
                  <v:stroke dashstyle="1 1"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546" o:spid="_x0000_s1044" type="#_x0000_t202" style="position:absolute;left:3270;top:4083;width:971;height:7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" filled="f" stroked="f">
                  <v:textbox style="layout-flow:vertical-ideographic" inset="0,0,0,0">
                    <w:txbxContent>
                      <w:p w14:paraId="37DD8DB8" w14:textId="77777777" w:rsidR="000A78EE" w:rsidRDefault="000A78EE" w:rsidP="00685044">
                        <w:pPr>
                          <w:widowControl w:val="0"/>
                          <w:ind w:firstLine="284"/>
                          <w:jc w:val="both"/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Lower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 xml:space="preserve"> Edge</w:t>
                        </w:r>
                      </w:p>
                      <w:p w14:paraId="499297D2" w14:textId="77777777" w:rsidR="000A78EE" w:rsidRDefault="000A78EE" w:rsidP="00685044">
                        <w:pPr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shape>
                <v:shape id="文本框 1547" o:spid="_x0000_s1045" type="#_x0000_t202" style="position:absolute;left:55645;top:4483;width:977;height:7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" filled="f" stroked="f">
                  <v:textbox style="layout-flow:vertical-ideographic" inset="0,0,0,0">
                    <w:txbxContent>
                      <w:p w14:paraId="35F95081" w14:textId="77777777" w:rsidR="000A78EE" w:rsidRDefault="000A78EE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lang w:eastAsia="zh-CN"/>
                          </w:rPr>
                          <w:t xml:space="preserve">Upper 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 xml:space="preserve"> Edge</w:t>
                        </w:r>
                      </w:p>
                      <w:p w14:paraId="38923A82" w14:textId="77777777" w:rsidR="000A78EE" w:rsidRDefault="000A78EE" w:rsidP="00685044">
                        <w:pPr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shape>
                <v:rect id="矩形 1548" o:spid="_x0000_s1046" style="position:absolute;left:9194;top:7321;width:10421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65D78253" w14:textId="77777777" w:rsidR="000A78EE" w:rsidRDefault="000A78EE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Lowest C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arrier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Transmission Bandwidth Configuration [RB]</w:t>
                        </w:r>
                      </w:p>
                      <w:p w14:paraId="17AF89C3" w14:textId="77777777" w:rsidR="000A78EE" w:rsidRDefault="000A78EE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line id="直线 1549" o:spid="_x0000_s1047" style="position:absolute;flip:x;visibility:visible;mso-wrap-style:square" from="4629,2127" to="4699,24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" strokeweight="1.5pt">
                  <v:stroke dashstyle="1 1" endcap="round"/>
                </v:line>
                <v:line id="直线 1550" o:spid="_x0000_s1048" style="position:absolute;visibility:visible;mso-wrap-style:square" from="55168,2032" to="55175,24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" strokeweight="1.25pt">
                  <v:stroke dashstyle="1 1"/>
                </v:line>
                <v:line id="直线 1551" o:spid="_x0000_s1049" style="position:absolute;visibility:visible;mso-wrap-style:square" from="6165,7556" to="6235,19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" strokeweight="1.5pt">
                  <v:stroke dashstyle="1 1" endcap="round"/>
                </v:line>
                <v:line id="直线 1552" o:spid="_x0000_s1050" style="position:absolute;visibility:visible;mso-wrap-style:square" from="54330,7645" to="54336,19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" strokeweight="1.5pt">
                  <v:stroke dashstyle="1 1" endcap="round"/>
                </v:line>
                <v:line id="直线 1553" o:spid="_x0000_s1051" style="position:absolute;visibility:visible;mso-wrap-style:square" from="4559,2324" to="55022,2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" strokeweight="1.25pt">
                  <v:stroke startarrow="block" endarrow="block"/>
                </v:line>
                <v:group id="组合 1554" o:spid="_x0000_s1052" style="position:absolute;left:11817;top:12661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任意多边形 1555" o:spid="_x0000_s105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pGcwAAAANs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Q/h+CT9ALj4AAAD//wMAUEsBAi0AFAAGAAgAAAAhANvh9svuAAAAhQEAABMAAAAAAAAAAAAAAAAA&#10;AAAAAFtDb250ZW50X1R5cGVzXS54bWxQSwECLQAUAAYACAAAACEAWvQsW78AAAAVAQAACwAAAAAA&#10;AAAAAAAAAAAfAQAAX3JlbHMvLnJlbHNQSwECLQAUAAYACAAAACEA64aRnM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56" o:spid="_x0000_s105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57" o:spid="_x0000_s1055" style="position:absolute;left:9074;top:12623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任意多边形 1558" o:spid="_x0000_s105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59" o:spid="_x0000_s105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0" o:spid="_x0000_s1058" style="position:absolute;left:8140;top:12604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任意多边形 1561" o:spid="_x0000_s105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2" o:spid="_x0000_s106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3" o:spid="_x0000_s1061" style="position:absolute;left:10013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任意多边形 1564" o:spid="_x0000_s106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5" o:spid="_x0000_s106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6" o:spid="_x0000_s1064" style="position:absolute;left:10883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 id="任意多边形 1567" o:spid="_x0000_s106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d8OvwAAANs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hu+X8APk4gMAAP//AwBQSwECLQAUAAYACAAAACEA2+H2y+4AAACFAQAAEwAAAAAAAAAAAAAAAAAA&#10;AAAAW0NvbnRlbnRfVHlwZXNdLnhtbFBLAQItABQABgAIAAAAIQBa9CxbvwAAABUBAAALAAAAAAAA&#10;AAAAAAAAAB8BAABfcmVscy8ucmVsc1BLAQItABQABgAIAAAAIQBTJd8O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8" o:spid="_x0000_s106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9" o:spid="_x0000_s1067" style="position:absolute;left:12757;top:12655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任意多边形 1570" o:spid="_x0000_s106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0F5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BL5fwg+Qiw8AAAD//wMAUEsBAi0AFAAGAAgAAAAhANvh9svuAAAAhQEAABMAAAAAAAAAAAAAAAAA&#10;AAAAAFtDb250ZW50X1R5cGVzXS54bWxQSwECLQAUAAYACAAAACEAWvQsW78AAAAVAQAACwAAAAAA&#10;AAAAAAAAAAAfAQAAX3JlbHMvLnJlbHNQSwECLQAUAAYACAAAACEAo/dBec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1" o:spid="_x0000_s106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2" o:spid="_x0000_s1070" style="position:absolute;left:13690;top:12668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 id="任意多边形 1573" o:spid="_x0000_s107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4" o:spid="_x0000_s107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5" o:spid="_x0000_s1073" style="position:absolute;left:14624;top:12680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任意多边形 1576" o:spid="_x0000_s107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7" o:spid="_x0000_s1075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8" o:spid="_x0000_s1076" style="position:absolute;left:19462;top:12655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任意多边形 1579" o:spid="_x0000_s107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0" o:spid="_x0000_s107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1" o:spid="_x0000_s1079" style="position:absolute;left:16529;top:12680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shape id="任意多边形 1582" o:spid="_x0000_s108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3" o:spid="_x0000_s108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4" o:spid="_x0000_s1082" style="position:absolute;left:15595;top:12661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shape id="任意多边形 1585" o:spid="_x0000_s108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6" o:spid="_x0000_s108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7" o:spid="_x0000_s1085" style="position:absolute;left:17468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shape id="任意多边形 1588" o:spid="_x0000_s108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9" o:spid="_x0000_s108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0" o:spid="_x0000_s1088" style="position:absolute;left:18465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任意多边形 1591" o:spid="_x0000_s108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2" o:spid="_x0000_s109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3" o:spid="_x0000_s1091" style="position:absolute;left:20402;top:12642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shape id="任意多边形 1594" o:spid="_x0000_s109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rYr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AL5fwg+Qiw8AAAD//wMAUEsBAi0AFAAGAAgAAAAhANvh9svuAAAAhQEAABMAAAAAAAAAAAAAAAAA&#10;AAAAAFtDb250ZW50X1R5cGVzXS54bWxQSwECLQAUAAYACAAAACEAWvQsW78AAAAVAQAACwAAAAAA&#10;AAAAAAAAAAAfAQAAX3JlbHMvLnJlbHNQSwECLQAUAAYACAAAACEAjT62K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5" o:spid="_x0000_s109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6" o:spid="_x0000_s1094" style="position:absolute;left:21348;top:12617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shape id="任意多边形 1597" o:spid="_x0000_s109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RWz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CL5fwg+Qiw8AAAD//wMAUEsBAi0AFAAGAAgAAAAhANvh9svuAAAAhQEAABMAAAAAAAAAAAAAAAAA&#10;AAAAAFtDb250ZW50X1R5cGVzXS54bWxQSwECLQAUAAYACAAAACEAWvQsW78AAAAVAQAACwAAAAAA&#10;AAAAAAAAAAAfAQAAX3JlbHMvLnJlbHNQSwECLQAUAAYACAAAACEAnUkVs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8" o:spid="_x0000_s109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9" o:spid="_x0000_s1097" style="position:absolute;left:38271;top:12611;width:933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shape id="任意多边形 1600" o:spid="_x0000_s109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4vE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BL5fwg+Qiw8AAAD//wMAUEsBAi0AFAAGAAgAAAAhANvh9svuAAAAhQEAABMAAAAAAAAAAAAAAAAA&#10;AAAAAFtDb250ZW50X1R5cGVzXS54bWxQSwECLQAUAAYACAAAACEAWvQsW78AAAAVAQAACwAAAAAA&#10;AAAAAAAAAAAfAQAAX3JlbHMvLnJlbHNQSwECLQAUAAYACAAAACEAbZuLxM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01" o:spid="_x0000_s109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02" o:spid="_x0000_s1100" style="position:absolute;left:39204;top:12623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<v:shape id="任意多边形 1603" o:spid="_x0000_s1101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04" o:spid="_x0000_s1102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05" o:spid="_x0000_s1103" style="position:absolute;left:53333;top:12630;width:921;height:7162" coordorigin="6345,1687" coordsize="242,1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shape id="任意多边形 1606" o:spid="_x0000_s1104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" path="m113,c51,,,51,,113l,4604v,63,51,113,113,113l563,4717v62,,112,-50,112,-113l675,113c675,51,625,,563,l113,xe" fillcolor="#eaeaea" strokeweight="0">
                    <v:path arrowok="t" o:connecttype="custom" o:connectlocs="15,0;0,14;0,588;15,602;72,602;87,588;87,14;72,0;15,0" o:connectangles="0,0,0,0,0,0,0,0,0"/>
                  </v:shape>
                  <v:shape id="任意多边形 1607" o:spid="_x0000_s1105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" path="m113,c51,,,51,,113l,4604v,63,51,113,113,113l563,4717v62,,112,-50,112,-113l675,113c675,51,625,,563,l113,xe" filled="f" strokeweight=".45pt">
                    <v:stroke endcap="round"/>
                    <v:path arrowok="t" o:connecttype="custom" o:connectlocs="15,0;0,14;0,588;15,602;72,602;87,588;87,14;72,0;15,0" o:connectangles="0,0,0,0,0,0,0,0,0"/>
                  </v:shape>
                </v:group>
                <v:group id="组合 1608" o:spid="_x0000_s1106" style="position:absolute;left:43853;top:12661;width:901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<v:shape id="任意多边形 1609" o:spid="_x0000_s110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0" o:spid="_x0000_s110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1" o:spid="_x0000_s1109" style="position:absolute;left:41109;top:12623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<v:shape id="任意多边形 1612" o:spid="_x0000_s111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3" o:spid="_x0000_s111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4" o:spid="_x0000_s1112" style="position:absolute;left:40176;top:12604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任意多边形 1615" o:spid="_x0000_s111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6" o:spid="_x0000_s111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7" o:spid="_x0000_s1115" style="position:absolute;left:42049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<v:shape id="任意多边形 1618" o:spid="_x0000_s111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9" o:spid="_x0000_s111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0" o:spid="_x0000_s1118" style="position:absolute;left:42919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shape id="任意多边形 1621" o:spid="_x0000_s111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2" o:spid="_x0000_s112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3" o:spid="_x0000_s1121" style="position:absolute;left:44792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<v:shape id="任意多边形 1624" o:spid="_x0000_s112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5" o:spid="_x0000_s112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6" o:spid="_x0000_s1124" style="position:absolute;left:45726;top:1266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shape id="任意多边形 1627" o:spid="_x0000_s112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8" o:spid="_x0000_s112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9" o:spid="_x0000_s1127" style="position:absolute;left:46659;top:12680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<v:shape id="任意多边形 1630" o:spid="_x0000_s11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1" o:spid="_x0000_s112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2" o:spid="_x0000_s1130" style="position:absolute;left:51498;top:12655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<v:shape id="任意多边形 1633" o:spid="_x0000_s113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4" o:spid="_x0000_s113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5" o:spid="_x0000_s1133" style="position:absolute;left:48564;top:12680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shape id="任意多边形 1636" o:spid="_x0000_s113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7" o:spid="_x0000_s113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8" o:spid="_x0000_s1136" style="position:absolute;left:47631;top:12661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shape id="任意多边形 1639" o:spid="_x0000_s113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0" o:spid="_x0000_s113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1" o:spid="_x0000_s1139" style="position:absolute;left:49504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shape id="任意多边形 1642" o:spid="_x0000_s114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3" o:spid="_x0000_s114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4" o:spid="_x0000_s1142" style="position:absolute;left:50501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任意多边形 1645" o:spid="_x0000_s114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6" o:spid="_x0000_s114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7" o:spid="_x0000_s1145" style="position:absolute;left:52438;top:12642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shape id="任意多边形 1648" o:spid="_x0000_s114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9" o:spid="_x0000_s114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50" o:spid="_x0000_s1148" style="position:absolute;left:53384;top:12617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<v:shape id="任意多边形 1651" o:spid="_x0000_s114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52" o:spid="_x0000_s115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line id="直线 1653" o:spid="_x0000_s1151" style="position:absolute;flip:y;visibility:visible;mso-wrap-style:square" from="3048,19767" to="57886,19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" strokeweight="1.35pt">
                  <v:stroke endarrow="block" endarrowwidth="wide" endarrowlength="long"/>
                </v:line>
                <v:line id="直线 1654" o:spid="_x0000_s1152" style="position:absolute;visibility:visible;mso-wrap-style:square" from="22250,7772" to="22326,20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" strokeweight="1.5pt">
                  <v:stroke dashstyle="1 1"/>
                </v:line>
                <v:line id="直线 1655" o:spid="_x0000_s1153" style="position:absolute;visibility:visible;mso-wrap-style:square" from="38207,7518" to="38214,19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" strokeweight="1.5pt">
                  <v:stroke dashstyle="1 1"/>
                </v:line>
                <v:shape id="任意多边形 1656" o:spid="_x0000_s1154" style="position:absolute;left:4794;top:23634;width:9303;height:54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" path="m108,51r5879,l5987,69,108,69r,-18xm120,120l,60,120,r,120xm5974,r120,60l5974,120,5974,xe" fillcolor="black" strokeweight=".1pt">
                  <v:stroke joinstyle="bevel"/>
                  <v:path arrowok="t" o:connecttype="custom" o:connectlocs="2516916,10322741;139522827,10322741;139522827,13966459;2516916,13966459;2516916,10322741;2796590,24289200;0,12144825;2796590,0;2796590,24289200;139219796,0;142016386,12144825;139219796,24289200;139219796,0" o:connectangles="0,0,0,0,0,0,0,0,0,0,0,0,0"/>
                </v:shape>
                <v:rect id="矩形 1657" o:spid="_x0000_s1155" style="position:absolute;left:43338;top:24847;width:6585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1EC58EE3" w14:textId="77777777" w:rsidR="000A78EE" w:rsidRDefault="000A78EE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C_high</w:t>
                        </w:r>
                      </w:p>
                      <w:p w14:paraId="1C075F2D" w14:textId="77777777" w:rsidR="000A78EE" w:rsidRDefault="000A78EE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58" o:spid="_x0000_s1156" style="position:absolute;left:5505;top:22186;width:8141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2B2DCEF3" w14:textId="77777777" w:rsidR="000A78EE" w:rsidRDefault="000A78EE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offse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  <w:lang w:eastAsia="zh-CN"/>
                          </w:rPr>
                          <w:t>t_low</w:t>
                        </w:r>
                      </w:p>
                      <w:p w14:paraId="176917F2" w14:textId="77777777" w:rsidR="000A78EE" w:rsidRDefault="000A78EE" w:rsidP="00685044">
                        <w:pPr>
                          <w:rPr>
                            <w:rFonts w:ascii="Times New Roman" w:eastAsia="SimSun" w:hAnsi="Times New Roman" w:cs="Times New Roman"/>
                            <w:sz w:val="20"/>
                            <w:szCs w:val="12"/>
                          </w:rPr>
                        </w:pPr>
                      </w:p>
                      <w:p w14:paraId="35C86652" w14:textId="77777777" w:rsidR="000A78EE" w:rsidRDefault="000A78EE" w:rsidP="00685044">
                        <w:pPr>
                          <w:rPr>
                            <w:rFonts w:eastAsia="SimSun"/>
                            <w:szCs w:val="12"/>
                          </w:rPr>
                        </w:pPr>
                      </w:p>
                    </w:txbxContent>
                  </v:textbox>
                </v:rect>
                <v:shape id="任意多边形 1659" o:spid="_x0000_s1157" style="position:absolute;left:46443;top:23729;width:8332;height:451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" path="m108,51r5879,l5987,69,108,69r,-18xm120,120l,60,120,r,120xm5974,r120,60l5974,120,5974,xe" fillcolor="black" strokeweight=".1pt">
                  <v:stroke joinstyle="bevel"/>
                  <v:path arrowok="t" o:connecttype="custom" o:connectlocs="2018768,7201502;111909642,7201502;111909642,9743319;2018768,9743319;2018768,7201502;2243000,16944822;0,8472599;2243000,0;2243000,16944822;111666678,0;113909679,8472599;111666678,16944822;111666678,0" o:connectangles="0,0,0,0,0,0,0,0,0,0,0,0,0"/>
                </v:shape>
                <v:shape id="任意多边形 1660" o:spid="_x0000_s1158" style="position:absolute;left:51676;top:12395;width:9753;height:8966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74063468,11542;70711867,876421;68880467,11542;64436198,876421;62928262,11542;59723235,876421;59723235,876421;57415625,11542;55700172,916741;54869948,518927;55590320,57633;55413274,2289082;55272872,3886184;54235053,5852322;54180126,6924802;54125122,8844849;54192315,10828299;54112933,12673324;54039724,13693942;54644071,17141916;53551325,18773644;54241147,20595660;53465849,24037863;52953073,25686904;52592887,27341716;51249809,29763377;52019012,30749293;50553815,34462502;51054481,37599150;49821255,40072673;50334109,43520647;49247458,44939079;49851804,47896980;49686947,49707455;49540451,51806172;49454975,53443671;49473336,55150421;48508726,54862103;48435517,57030071;47489268,58310077;46335423,59895713;44711541,59613166;42019368,61475503;39125694,61464037;38515176,62542213;33857217,62876622;31415299,64341146;29425137,63874157;25878285,65407855;24199398,65684631;19742940,66347680;17722228,65736494;16934742,66699402;12368354,67160696;11367100,66382305;7563821,67598907;5494355,66912775;4077989,67033812;1617788,67212559;323542,67166467" o:connectangles="0,0,0,0,0,0,0,0,0,0,0,0,0,0,0,0,0,0,0,0,0,0,0,0,0,0,0,0,0,0,0,0,0,0,0,0,0,0,0,0,0,0,0,0,0,0,0,0,0,0,0,0,0,0,0,0,0,0,0,0"/>
                </v:shape>
                <v:shape id="任意多边形 1661" o:spid="_x0000_s1159" style="position:absolute;left:19888;top:12312;width:8852;height:8966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61006869,11542;58246207,876421;56737594,11542;53076756,876421;51834706,11542;49194739,876421;49194739,876421;47293903,11542;45880881,916741;45196992,518927;45790325,57633;45644527,2289082;45528867,3886184;44674005,5852322;44628762,6924802;44583519,8844849;44638832,10828299;44573449,12673324;44513102,13693942;45010915,17141916;44110810,18773644;44679040,20595660;44040393,24037863;43618032,25686904;43321330,27341716;42215009,29763377;42848621,30749293;41641744,34462502;42054106,37599150;41038341,40072673;41460702,43520647;40565632,44939079;41063445,47896980;40927716,49707455;40807022,51806172;40736604,53443671;40751709,55150421;39957194,54862103;39896847,57030071;39117437,58310077;38166984,59895713;36829413,59613166;34611807,61475503;32228263,61464037;31725416,62542213;27888571,62876622;25877110,64341146;24237803,63874157;21316167,65407855;19933354,65684631;16262447,66347680;14597966,65736494;13949320,66699402;10187927,67160696;9363203,66382305;6230459,67598907;4525698,66912775;3359101,67033812;1332606,67212559;266493,67166467" o:connectangles="0,0,0,0,0,0,0,0,0,0,0,0,0,0,0,0,0,0,0,0,0,0,0,0,0,0,0,0,0,0,0,0,0,0,0,0,0,0,0,0,0,0,0,0,0,0,0,0,0,0,0,0,0,0,0,0,0,0,0,0"/>
                </v:shape>
                <v:line id="直线 1662" o:spid="_x0000_s1160" style="position:absolute;visibility:visible;mso-wrap-style:square" from="40532,12388" to="51898,12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" strokeweight="1.5pt">
                  <v:stroke dashstyle="1 1" endcap="round"/>
                </v:line>
                <v:rect id="矩形 1663" o:spid="_x0000_s1161" style="position:absolute;left:40919;top:7391;width:10420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76B7184E" w14:textId="77777777" w:rsidR="000A78EE" w:rsidRDefault="000A78EE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Highe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st C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arrier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Transmission Bandwidth Configuration [RB]</w:t>
                        </w:r>
                      </w:p>
                      <w:p w14:paraId="692C4D7D" w14:textId="77777777" w:rsidR="000A78EE" w:rsidRDefault="000A78EE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shape id="文本框 1664" o:spid="_x0000_s1162" type="#_x0000_t202" style="position:absolute;left:10026;top:12960;width:876;height:6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" filled="f" stroked="f">
                  <v:textbox style="layout-flow:vertical-ideographic" inset="0,0,0,0">
                    <w:txbxContent>
                      <w:p w14:paraId="6290F070" w14:textId="77777777" w:rsidR="000A78EE" w:rsidRDefault="000A78EE" w:rsidP="00685044">
                        <w:pPr>
                          <w:widowControl w:val="0"/>
                          <w:jc w:val="both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Resource block</w:t>
                        </w:r>
                      </w:p>
                      <w:p w14:paraId="6D64D0E0" w14:textId="77777777" w:rsidR="000A78EE" w:rsidRDefault="000A78EE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shape>
                <v:rect id="矩形 1665" o:spid="_x0000_s1163" style="position:absolute;left:16357;top:444;width:30220;height:1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65176A46" w14:textId="77777777" w:rsidR="000A78EE" w:rsidRDefault="000A78EE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 xml:space="preserve">Aggregated 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  <w:lang w:eastAsia="zh-CN"/>
                          </w:rPr>
                          <w:t xml:space="preserve">BS 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>Channel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 xml:space="preserve"> Bandwidth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,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BW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channel_CA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[MHz]</w:t>
                        </w:r>
                      </w:p>
                      <w:p w14:paraId="4E54EBC7" w14:textId="77777777" w:rsidR="000A78EE" w:rsidRDefault="000A78EE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shape id="任意多边形 1666" o:spid="_x0000_s1164" style="position:absolute;left:31654;top:12382;width:8719;height:8966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59185033,11542;56506780,876421;55043254,11542;51491761,876421;50286812,11542;47725625,876421;47725625,876421;45881567,11542;44510729,916741;43847243,518927;44422930,57633;44281418,2289082;44169242,3886184;43339936,5852322;43296002,6924802;43252068,8844849;43305781,10828299;43242359,12673324;43183826,13693942;43666755,17141916;42793515,18773644;43344756,20595660;42725204,24037863;42315475,25686904;42027631,27341716;40954347,29763377;41569079,30749293;40398217,34462502;40798236,37599150;39812820,40072673;40222619,43520647;39354268,44939079;39837197,47896980;39705464,49707455;39588398,51806172;39520087,53443671;39534755,55150421;38763982,54862103;38705380,57030071;37949275,58310077;37027211,59895713;35729574,59613166;33578185,61475503;31265796,61464037;30777977,62542213;27055706,62876622;25104361,64341146;23513991,63874157;20679628,65407855;19338057,65684631;15776855,66347680;14162038,65736494;13532777,66699402;9883706,67160696;9083597,66382305;6044369,67598907;4390578,66912775;3258760,67033812;1292747,67212559;258577,67166467" o:connectangles="0,0,0,0,0,0,0,0,0,0,0,0,0,0,0,0,0,0,0,0,0,0,0,0,0,0,0,0,0,0,0,0,0,0,0,0,0,0,0,0,0,0,0,0,0,0,0,0,0,0,0,0,0,0,0,0,0,0,0,0"/>
                </v:shape>
                <v:rect id="矩形 1667" o:spid="_x0000_s1165" style="position:absolute;left:1733;top:24936;width:7436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5446400B" w14:textId="77777777" w:rsidR="000A78EE" w:rsidRDefault="000A78EE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edge_low</w:t>
                        </w:r>
                      </w:p>
                      <w:p w14:paraId="2613C408" w14:textId="77777777" w:rsidR="000A78EE" w:rsidRDefault="000A78EE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68" o:spid="_x0000_s1166" style="position:absolute;left:51993;top:25146;width:7436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3E0853C6" w14:textId="77777777" w:rsidR="000A78EE" w:rsidRDefault="000A78EE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edge_high</w:t>
                        </w:r>
                      </w:p>
                      <w:p w14:paraId="6082B622" w14:textId="77777777" w:rsidR="000A78EE" w:rsidRDefault="000A78EE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69" o:spid="_x0000_s1167" style="position:absolute;left:46558;top:22136;width:8140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2E5858E2" w14:textId="77777777" w:rsidR="000A78EE" w:rsidRDefault="000A78EE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offse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  <w:lang w:eastAsia="zh-CN"/>
                          </w:rPr>
                          <w:t>t_high</w:t>
                        </w:r>
                      </w:p>
                      <w:p w14:paraId="0E56ACCC" w14:textId="77777777" w:rsidR="000A78EE" w:rsidRDefault="000A78EE" w:rsidP="00685044">
                        <w:pPr>
                          <w:rPr>
                            <w:rFonts w:ascii="Times New Roman" w:eastAsia="SimSun" w:hAnsi="Times New Roman" w:cs="Times New Roman"/>
                            <w:sz w:val="20"/>
                            <w:szCs w:val="12"/>
                          </w:rPr>
                        </w:pPr>
                      </w:p>
                      <w:p w14:paraId="2E2FC7A8" w14:textId="77777777" w:rsidR="000A78EE" w:rsidRDefault="000A78EE" w:rsidP="00685044">
                        <w:pPr>
                          <w:rPr>
                            <w:rFonts w:eastAsia="SimSun"/>
                            <w:szCs w:val="12"/>
                          </w:rPr>
                        </w:pPr>
                      </w:p>
                    </w:txbxContent>
                  </v:textbox>
                </v:rect>
                <v:group id="组合 1670" o:spid="_x0000_s1168" style="position:absolute;left:27768;top:12604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<v:shape id="任意多边形 1671" o:spid="_x0000_s116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2" o:spid="_x0000_s117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3" o:spid="_x0000_s1171" style="position:absolute;left:25025;top:12566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<v:shape id="任意多边形 1674" o:spid="_x0000_s117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5" o:spid="_x0000_s117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6" o:spid="_x0000_s1174" style="position:absolute;left:24091;top:12547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shape id="任意多边形 1677" o:spid="_x0000_s1175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8" o:spid="_x0000_s1176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9" o:spid="_x0000_s1177" style="position:absolute;left:25965;top:12547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<v:shape id="任意多边形 1680" o:spid="_x0000_s117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1" o:spid="_x0000_s117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2" o:spid="_x0000_s1180" style="position:absolute;left:26835;top:12604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 id="任意多边形 1683" o:spid="_x0000_s118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4" o:spid="_x0000_s118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piv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7Yg/czcQI5ewEAAP//AwBQSwECLQAUAAYACAAAACEA2+H2y+4AAACFAQAAEwAAAAAAAAAAAAAA&#10;AAAAAAAAW0NvbnRlbnRfVHlwZXNdLnhtbFBLAQItABQABgAIAAAAIQBa9CxbvwAAABUBAAALAAAA&#10;AAAAAAAAAAAAAB8BAABfcmVscy8ucmVsc1BLAQItABQABgAIAAAAIQAnNpiv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5" o:spid="_x0000_s1183" style="position:absolute;left:28708;top:1259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  <v:shape id="任意多边形 1686" o:spid="_x0000_s118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7" o:spid="_x0000_s118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8" o:spid="_x0000_s1186" style="position:absolute;left:29641;top:12611;width:934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<v:shape id="任意多边形 1689" o:spid="_x0000_s118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0" o:spid="_x0000_s118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6VA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44gvczcQI5ewEAAP//AwBQSwECLQAUAAYACAAAACEA2+H2y+4AAACFAQAAEwAAAAAAAAAAAAAA&#10;AAAAAAAAW0NvbnRlbnRfVHlwZXNdLnhtbFBLAQItABQABgAIAAAAIQBa9CxbvwAAABUBAAALAAAA&#10;AAAAAAAAAAAAAB8BAABfcmVscy8ucmVsc1BLAQItABQABgAIAAAAIQDHk6VA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1" o:spid="_x0000_s1189" style="position:absolute;left:30575;top:12623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<v:shape id="任意多边形 1692" o:spid="_x0000_s119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3" o:spid="_x0000_s1191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4" o:spid="_x0000_s1192" style="position:absolute;left:35413;top:12598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<v:shape id="任意多边形 1695" o:spid="_x0000_s119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6" o:spid="_x0000_s119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7" o:spid="_x0000_s1195" style="position:absolute;left:32480;top:12623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  <v:shape id="任意多边形 1698" o:spid="_x0000_s119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9" o:spid="_x0000_s119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pYG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40hPczcQI5ewEAAP//AwBQSwECLQAUAAYACAAAACEA2+H2y+4AAACFAQAAEwAAAAAAAAAAAAAA&#10;AAAAAAAAW0NvbnRlbnRfVHlwZXNdLnhtbFBLAQItABQABgAIAAAAIQBa9CxbvwAAABUBAAALAAAA&#10;AAAAAAAAAAAAAB8BAABfcmVscy8ucmVsc1BLAQItABQABgAIAAAAIQAtBpYG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0" o:spid="_x0000_s1198" style="position:absolute;left:31546;top:12604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<v:shape id="任意多边形 1701" o:spid="_x0000_s119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2" o:spid="_x0000_s120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3" o:spid="_x0000_s1201" style="position:absolute;left:33420;top:12604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shape id="任意多边形 1704" o:spid="_x0000_s120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5" o:spid="_x0000_s120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6" o:spid="_x0000_s1204" style="position:absolute;left:34417;top:1259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<v:shape id="任意多边形 1707" o:spid="_x0000_s120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8" o:spid="_x0000_s120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shape id="任意多边形 1709" o:spid="_x0000_s1207" style="position:absolute;left:34709;top:12280;width:9753;height:8967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74063468,11543;70711867,876519;68880467,11543;64436198,876519;62928262,11543;59723235,876519;59723235,876519;57415625,11543;55700172,916844;54869948,518985;55590320,57640;55413274,2289337;55272872,3886618;54235053,5852975;54180126,6925575;54125122,8845835;54192315,10829507;54112933,12674737;54039724,13695469;54644071,17143827;53551325,18775738;54241147,20597957;53465849,24040544;52953073,25689769;52592887,27344765;51249809,29766697;52019012,30752723;50553815,34466346;51054481,37603343;49821255,40077142;50334109,43525501;49247458,44944091;49851804,47902322;49686947,49712999;49540451,51811950;49454975,53449632;49473336,55156572;48508726,54868222;48435517,57036432;47489268,58316580;46335423,59902394;44711541,59619815;42019368,61482360;39125694,61470892;38515176,62549188;33857217,62883635;31415299,64348322;29425137,63881280;25878285,65415150;24199398,65691957;19742940,66355080;17722228,65743825;16934742,66706841;12368354,67168187;11367100,66389709;7563821,67606446;5494355,66920237;4077989,67041288;1617788,67220055;323542,67173958" o:connectangles="0,0,0,0,0,0,0,0,0,0,0,0,0,0,0,0,0,0,0,0,0,0,0,0,0,0,0,0,0,0,0,0,0,0,0,0,0,0,0,0,0,0,0,0,0,0,0,0,0,0,0,0,0,0,0,0,0,0,0,0"/>
                </v:shape>
                <v:shape id="任意多边形 1710" o:spid="_x0000_s1208" style="position:absolute;left:16770;top:12255;width:8572;height:8966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/>
                  <v:path arrowok="t" o:connecttype="custom" o:connectlocs="57212496,11542;54623483,876421;53208735,11542;49775625,876421;48610769,11542;46134994,876421;46134994,876421;44352378,11542;43027244,916741;42385863,518927;42942368,57633;42805576,2289082;42697146,3886184;41895418,5852322;41852980,6924802;41810542,8844849;41862457,10828299;41801134,12673324;41744549,13693942;42211440,17141916;41367274,18773644;41900157,20595660;41301282,24037863;40905122,25686904;40626870,27341716;39589397,29763377;40183602,30749293;39051776,34462502;39438528,37599150;38485931,40072673;38882023,43520647;38042595,44939079;38509485,47896980;38382170,49707455;38269002,51806172;38202941,53443671;38217087,55150421;37472013,54862103;37415428,57030071;36684431,58310077;35793158,59895713;34538755,59613166;32459071,61475503;30223780,61464037;29752151,62542213;26154027,62876622;24267650,64341146;22730325,63874157;19990443,65407855;18693534,65684631;15251016,66347680;13690069,65736494;13081717,66699402;9554255,67160696;8780888,66382305;5842892,67598907;4244245,66912775;3150187,67033812;1249665,67212559;249960,67166467" o:connectangles="0,0,0,0,0,0,0,0,0,0,0,0,0,0,0,0,0,0,0,0,0,0,0,0,0,0,0,0,0,0,0,0,0,0,0,0,0,0,0,0,0,0,0,0,0,0,0,0,0,0,0,0,0,0,0,0,0,0,0,0"/>
                </v:shape>
                <v:group id="组合 1711" o:spid="_x0000_s1209" style="position:absolute;left:23164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UA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">
                  <v:shape id="任意多边形 1712" o:spid="_x0000_s121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13" o:spid="_x0000_s121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14" o:spid="_x0000_s1212" style="position:absolute;left:36398;top:12604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  <v:shape id="任意多边形 1715" o:spid="_x0000_s121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16" o:spid="_x0000_s121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line id="直线 1717" o:spid="_x0000_s1215" style="position:absolute;visibility:visible;mso-wrap-style:square" from="25361,12268" to="34651,12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" strokeweight="1.5pt">
                  <v:stroke dashstyle="1 1" endcap="round"/>
                </v:line>
                <w10:anchorlock/>
              </v:group>
            </w:pict>
          </mc:Fallback>
        </mc:AlternateContent>
      </w:r>
    </w:p>
    <w:p w14:paraId="1C911CC6" w14:textId="5426016C" w:rsidR="00B6469E" w:rsidRPr="00685044" w:rsidRDefault="00685044" w:rsidP="00685044">
      <w:pPr>
        <w:jc w:val="center"/>
        <w:rPr>
          <w:b/>
          <w:bCs/>
          <w:lang w:eastAsia="ko-KR"/>
        </w:rPr>
      </w:pPr>
      <w:r w:rsidRPr="00685044">
        <w:rPr>
          <w:b/>
          <w:bCs/>
          <w:lang w:eastAsia="ko-KR"/>
        </w:rPr>
        <w:t>Figure 5.3A.2-1: Definition of Aggregated BS Channel Bandwidth for intra-band carrier aggregation</w:t>
      </w:r>
    </w:p>
    <w:p w14:paraId="38DC7371" w14:textId="431E5A21" w:rsidR="00B6469E" w:rsidRDefault="00631080" w:rsidP="00B6469E">
      <w:pPr>
        <w:rPr>
          <w:lang w:eastAsia="ko-KR"/>
        </w:rPr>
      </w:pPr>
      <w:r w:rsidRPr="00631080">
        <w:rPr>
          <w:rFonts w:hint="eastAsia"/>
          <w:lang w:eastAsia="ko-KR"/>
        </w:rPr>
        <w:t>집계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된</w:t>
      </w:r>
      <w:r w:rsidRPr="00631080">
        <w:rPr>
          <w:rFonts w:hint="eastAsia"/>
          <w:lang w:eastAsia="ko-KR"/>
        </w:rPr>
        <w:t xml:space="preserve"> BS </w:t>
      </w:r>
      <w:r w:rsidRPr="00631080">
        <w:rPr>
          <w:rFonts w:hint="eastAsia"/>
          <w:lang w:eastAsia="ko-KR"/>
        </w:rPr>
        <w:t>채널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대역폭</w:t>
      </w:r>
      <w:r w:rsidRPr="00631080">
        <w:rPr>
          <w:rFonts w:hint="eastAsia"/>
          <w:lang w:eastAsia="ko-KR"/>
        </w:rPr>
        <w:t xml:space="preserve"> BW</w:t>
      </w:r>
      <w:r w:rsidRPr="00631080">
        <w:rPr>
          <w:rFonts w:hint="eastAsia"/>
          <w:vertAlign w:val="subscript"/>
          <w:lang w:eastAsia="ko-KR"/>
        </w:rPr>
        <w:t>Channel_CA</w:t>
      </w:r>
      <w:r w:rsidRPr="00631080">
        <w:rPr>
          <w:rFonts w:hint="eastAsia"/>
          <w:lang w:eastAsia="ko-KR"/>
        </w:rPr>
        <w:t>은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다음과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같이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631080">
        <w:rPr>
          <w:rFonts w:hint="eastAsia"/>
          <w:lang w:eastAsia="ko-KR"/>
        </w:rPr>
        <w:t>다</w:t>
      </w:r>
      <w:r>
        <w:rPr>
          <w:lang w:eastAsia="ko-KR"/>
        </w:rPr>
        <w:t>.</w:t>
      </w:r>
    </w:p>
    <w:p w14:paraId="7E748684" w14:textId="70489037" w:rsidR="00B2783B" w:rsidRDefault="00B2783B" w:rsidP="00B2783B">
      <w:pPr>
        <w:jc w:val="center"/>
        <w:rPr>
          <w:lang w:eastAsia="ko-KR"/>
        </w:rPr>
      </w:pPr>
      <w:r w:rsidRPr="00B2783B">
        <w:rPr>
          <w:lang w:eastAsia="ko-KR"/>
        </w:rPr>
        <w:t>BW</w:t>
      </w:r>
      <w:r w:rsidRPr="00B2783B">
        <w:rPr>
          <w:vertAlign w:val="subscript"/>
          <w:lang w:eastAsia="ko-KR"/>
        </w:rPr>
        <w:t>Channel_CA</w:t>
      </w:r>
      <w:r w:rsidRPr="00B2783B">
        <w:rPr>
          <w:lang w:eastAsia="ko-KR"/>
        </w:rPr>
        <w:t xml:space="preserve"> = F</w:t>
      </w:r>
      <w:r w:rsidRPr="001E7063">
        <w:rPr>
          <w:vertAlign w:val="subscript"/>
          <w:lang w:eastAsia="ko-KR"/>
        </w:rPr>
        <w:t>edge</w:t>
      </w:r>
      <w:r w:rsidR="001E7063" w:rsidRPr="001E7063">
        <w:rPr>
          <w:vertAlign w:val="subscript"/>
          <w:lang w:eastAsia="ko-KR"/>
        </w:rPr>
        <w:t>_</w:t>
      </w:r>
      <w:r w:rsidRPr="001E7063">
        <w:rPr>
          <w:vertAlign w:val="subscript"/>
          <w:lang w:eastAsia="ko-KR"/>
        </w:rPr>
        <w:t>high</w:t>
      </w:r>
      <w:r w:rsidRPr="00B2783B">
        <w:rPr>
          <w:lang w:eastAsia="ko-KR"/>
        </w:rPr>
        <w:t xml:space="preserve"> - F</w:t>
      </w:r>
      <w:r w:rsidRPr="001E7063">
        <w:rPr>
          <w:vertAlign w:val="subscript"/>
          <w:lang w:eastAsia="ko-KR"/>
        </w:rPr>
        <w:t>edge</w:t>
      </w:r>
      <w:r w:rsidR="001E7063" w:rsidRPr="001E7063">
        <w:rPr>
          <w:vertAlign w:val="subscript"/>
          <w:lang w:eastAsia="ko-KR"/>
        </w:rPr>
        <w:t>_</w:t>
      </w:r>
      <w:r w:rsidRPr="001E7063">
        <w:rPr>
          <w:vertAlign w:val="subscript"/>
          <w:lang w:eastAsia="ko-KR"/>
        </w:rPr>
        <w:t>low</w:t>
      </w:r>
      <w:r w:rsidRPr="00B2783B">
        <w:rPr>
          <w:lang w:eastAsia="ko-KR"/>
        </w:rPr>
        <w:t xml:space="preserve"> (MHz)</w:t>
      </w:r>
    </w:p>
    <w:p w14:paraId="659BA0BF" w14:textId="4F1B6B39" w:rsidR="00B57DD0" w:rsidRDefault="0024001D" w:rsidP="00DE2CEA">
      <w:pPr>
        <w:rPr>
          <w:lang w:eastAsia="ko-KR"/>
        </w:rPr>
      </w:pPr>
      <w:r w:rsidRPr="0024001D">
        <w:rPr>
          <w:rFonts w:hint="eastAsia"/>
          <w:lang w:eastAsia="ko-KR"/>
        </w:rPr>
        <w:t>집계된</w:t>
      </w:r>
      <w:r w:rsidRPr="0024001D">
        <w:rPr>
          <w:rFonts w:hint="eastAsia"/>
          <w:lang w:eastAsia="ko-KR"/>
        </w:rPr>
        <w:t xml:space="preserve"> BS </w:t>
      </w:r>
      <w:r w:rsidRPr="0024001D">
        <w:rPr>
          <w:rFonts w:hint="eastAsia"/>
          <w:lang w:eastAsia="ko-KR"/>
        </w:rPr>
        <w:t>채널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대역폭의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하위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에지</w:t>
      </w:r>
      <w:r w:rsidRPr="0024001D">
        <w:rPr>
          <w:rFonts w:hint="eastAsia"/>
          <w:lang w:eastAsia="ko-KR"/>
        </w:rPr>
        <w:t>F</w:t>
      </w:r>
      <w:r w:rsidRPr="0024001D">
        <w:rPr>
          <w:rFonts w:hint="eastAsia"/>
          <w:vertAlign w:val="subscript"/>
          <w:lang w:eastAsia="ko-KR"/>
        </w:rPr>
        <w:t>edge_low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및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상위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에지</w:t>
      </w:r>
      <w:r w:rsidRPr="0024001D">
        <w:rPr>
          <w:rFonts w:hint="eastAsia"/>
          <w:lang w:eastAsia="ko-KR"/>
        </w:rPr>
        <w:t xml:space="preserve"> F</w:t>
      </w:r>
      <w:r w:rsidRPr="0024001D">
        <w:rPr>
          <w:rFonts w:hint="eastAsia"/>
          <w:vertAlign w:val="subscript"/>
          <w:lang w:eastAsia="ko-KR"/>
        </w:rPr>
        <w:t>edge_high</w:t>
      </w:r>
      <w:r w:rsidRPr="0024001D">
        <w:rPr>
          <w:rFonts w:hint="eastAsia"/>
          <w:lang w:eastAsia="ko-KR"/>
        </w:rPr>
        <w:t>는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송신기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및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수신기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요구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사항에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대한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주파수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기준점으로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사용되며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69ED5334" w14:textId="52059C1D" w:rsidR="001020AD" w:rsidRDefault="001020AD" w:rsidP="001020AD">
      <w:pPr>
        <w:jc w:val="center"/>
        <w:rPr>
          <w:vertAlign w:val="subscript"/>
          <w:lang w:eastAsia="ko-KR"/>
        </w:rPr>
      </w:pPr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edge_low</w:t>
      </w:r>
      <w:r w:rsidRPr="001020AD">
        <w:rPr>
          <w:lang w:eastAsia="ko-KR"/>
        </w:rPr>
        <w:t xml:space="preserve"> = F</w:t>
      </w:r>
      <w:r w:rsidRPr="001020AD">
        <w:rPr>
          <w:vertAlign w:val="subscript"/>
          <w:lang w:eastAsia="ko-KR"/>
        </w:rPr>
        <w:t>C_low</w:t>
      </w:r>
      <w:r w:rsidRPr="001020AD">
        <w:rPr>
          <w:lang w:eastAsia="ko-KR"/>
        </w:rPr>
        <w:t xml:space="preserve"> - F</w:t>
      </w:r>
      <w:r w:rsidRPr="001020AD">
        <w:rPr>
          <w:vertAlign w:val="subscript"/>
          <w:lang w:eastAsia="ko-KR"/>
        </w:rPr>
        <w:t>offset_low</w:t>
      </w:r>
    </w:p>
    <w:p w14:paraId="3C42ED10" w14:textId="10C3FB4C" w:rsidR="001020AD" w:rsidRDefault="001020AD" w:rsidP="001020AD">
      <w:pPr>
        <w:jc w:val="center"/>
        <w:rPr>
          <w:lang w:eastAsia="ko-KR"/>
        </w:rPr>
      </w:pPr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edge_high</w:t>
      </w:r>
      <w:r w:rsidRPr="001020AD">
        <w:rPr>
          <w:lang w:eastAsia="ko-KR"/>
        </w:rPr>
        <w:t xml:space="preserve"> = F</w:t>
      </w:r>
      <w:r w:rsidRPr="001020AD">
        <w:rPr>
          <w:vertAlign w:val="subscript"/>
          <w:lang w:eastAsia="ko-KR"/>
        </w:rPr>
        <w:t>C_high</w:t>
      </w:r>
      <w:r w:rsidRPr="001020AD">
        <w:rPr>
          <w:lang w:eastAsia="ko-KR"/>
        </w:rPr>
        <w:t xml:space="preserve"> + F</w:t>
      </w:r>
      <w:r w:rsidRPr="001020AD">
        <w:rPr>
          <w:vertAlign w:val="subscript"/>
          <w:lang w:eastAsia="ko-KR"/>
        </w:rPr>
        <w:t>offset_high</w:t>
      </w:r>
    </w:p>
    <w:p w14:paraId="2D7B7719" w14:textId="1A9C59FF" w:rsidR="00B57DD0" w:rsidRDefault="00D8247F" w:rsidP="00DE2CEA">
      <w:pPr>
        <w:rPr>
          <w:lang w:eastAsia="ko-KR"/>
        </w:rPr>
      </w:pPr>
      <w:r w:rsidRPr="00D8247F">
        <w:rPr>
          <w:rFonts w:hint="eastAsia"/>
          <w:lang w:eastAsia="ko-KR"/>
        </w:rPr>
        <w:t>최저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및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최고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주파수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오프셋은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및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최고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할당된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에지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컴포넌트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캐리어의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전송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대역폭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구성에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따라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달라지며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7B35579C" w14:textId="0E399D35" w:rsidR="00642CE8" w:rsidRDefault="00642CE8" w:rsidP="00642CE8">
      <w:pPr>
        <w:jc w:val="center"/>
        <w:rPr>
          <w:lang w:eastAsia="ko-KR"/>
        </w:rPr>
      </w:pPr>
      <w:r w:rsidRPr="00642CE8">
        <w:rPr>
          <w:lang w:eastAsia="ko-KR"/>
        </w:rPr>
        <w:lastRenderedPageBreak/>
        <w:t>F</w:t>
      </w:r>
      <w:r w:rsidRPr="00FD0BF3">
        <w:rPr>
          <w:vertAlign w:val="subscript"/>
          <w:lang w:eastAsia="ko-KR"/>
        </w:rPr>
        <w:t>offset_low</w:t>
      </w:r>
      <w:r w:rsidRPr="00642CE8">
        <w:rPr>
          <w:lang w:eastAsia="ko-KR"/>
        </w:rPr>
        <w:t xml:space="preserve"> = (N</w:t>
      </w:r>
      <w:r w:rsidRPr="00FD0BF3">
        <w:rPr>
          <w:vertAlign w:val="subscript"/>
          <w:lang w:eastAsia="ko-KR"/>
        </w:rPr>
        <w:t>RB_low</w:t>
      </w:r>
      <w:r w:rsidRPr="00642CE8">
        <w:rPr>
          <w:lang w:eastAsia="ko-KR"/>
        </w:rPr>
        <w:t>*12 + 1)*SCS</w:t>
      </w:r>
      <w:r w:rsidRPr="00FD0BF3">
        <w:rPr>
          <w:vertAlign w:val="subscript"/>
          <w:lang w:eastAsia="ko-KR"/>
        </w:rPr>
        <w:t>low</w:t>
      </w:r>
      <w:r w:rsidRPr="00642CE8">
        <w:rPr>
          <w:lang w:eastAsia="ko-KR"/>
        </w:rPr>
        <w:t>/2 + BW</w:t>
      </w:r>
      <w:r w:rsidRPr="00FD0BF3">
        <w:rPr>
          <w:vertAlign w:val="subscript"/>
          <w:lang w:eastAsia="ko-KR"/>
        </w:rPr>
        <w:t>GB</w:t>
      </w:r>
      <w:r w:rsidRPr="00642CE8">
        <w:rPr>
          <w:lang w:eastAsia="ko-KR"/>
        </w:rPr>
        <w:t xml:space="preserve"> (MHz)</w:t>
      </w:r>
    </w:p>
    <w:p w14:paraId="5350C362" w14:textId="13728E1A" w:rsidR="0003656F" w:rsidRDefault="0003656F" w:rsidP="00642CE8">
      <w:pPr>
        <w:jc w:val="center"/>
        <w:rPr>
          <w:lang w:eastAsia="ko-KR"/>
        </w:rPr>
      </w:pPr>
      <w:r w:rsidRPr="0003656F">
        <w:rPr>
          <w:lang w:eastAsia="ko-KR"/>
        </w:rPr>
        <w:t>F</w:t>
      </w:r>
      <w:r w:rsidRPr="0003656F">
        <w:rPr>
          <w:vertAlign w:val="subscript"/>
          <w:lang w:eastAsia="ko-KR"/>
        </w:rPr>
        <w:t>offset_high</w:t>
      </w:r>
      <w:r w:rsidRPr="0003656F">
        <w:rPr>
          <w:lang w:eastAsia="ko-KR"/>
        </w:rPr>
        <w:t xml:space="preserve"> = (N</w:t>
      </w:r>
      <w:r w:rsidRPr="0003656F">
        <w:rPr>
          <w:vertAlign w:val="subscript"/>
          <w:lang w:eastAsia="ko-KR"/>
        </w:rPr>
        <w:t>RB_high</w:t>
      </w:r>
      <w:r w:rsidRPr="0003656F">
        <w:rPr>
          <w:lang w:eastAsia="ko-KR"/>
        </w:rPr>
        <w:t>*12 - 1)*SCS</w:t>
      </w:r>
      <w:r w:rsidRPr="0003656F">
        <w:rPr>
          <w:vertAlign w:val="subscript"/>
          <w:lang w:eastAsia="ko-KR"/>
        </w:rPr>
        <w:t>high</w:t>
      </w:r>
      <w:r w:rsidRPr="0003656F">
        <w:rPr>
          <w:lang w:eastAsia="ko-KR"/>
        </w:rPr>
        <w:t>/2 + BW</w:t>
      </w:r>
      <w:r w:rsidRPr="0003656F">
        <w:rPr>
          <w:vertAlign w:val="subscript"/>
          <w:lang w:eastAsia="ko-KR"/>
        </w:rPr>
        <w:t>GB</w:t>
      </w:r>
      <w:r w:rsidRPr="0003656F">
        <w:rPr>
          <w:lang w:eastAsia="ko-KR"/>
        </w:rPr>
        <w:t xml:space="preserve"> (MHz)</w:t>
      </w:r>
    </w:p>
    <w:p w14:paraId="20ACA756" w14:textId="090ED118" w:rsidR="00642CE8" w:rsidRDefault="00F51F19" w:rsidP="00DE2CEA">
      <w:pPr>
        <w:rPr>
          <w:lang w:eastAsia="ko-KR"/>
        </w:rPr>
      </w:pPr>
      <w:r w:rsidRPr="00F51F19">
        <w:rPr>
          <w:rFonts w:hint="eastAsia"/>
          <w:lang w:eastAsia="ko-KR"/>
        </w:rPr>
        <w:t>BW</w:t>
      </w:r>
      <w:r w:rsidRPr="00F51F19">
        <w:rPr>
          <w:rFonts w:hint="eastAsia"/>
          <w:vertAlign w:val="subscript"/>
          <w:lang w:eastAsia="ko-KR"/>
        </w:rPr>
        <w:t>GB_low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BW</w:t>
      </w:r>
      <w:r w:rsidRPr="00F51F19">
        <w:rPr>
          <w:rFonts w:hint="eastAsia"/>
          <w:vertAlign w:val="subscript"/>
          <w:lang w:eastAsia="ko-KR"/>
        </w:rPr>
        <w:t>GB_high</w:t>
      </w:r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최저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할당된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반송파에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대해</w:t>
      </w:r>
      <w:r w:rsidRPr="00F51F19">
        <w:rPr>
          <w:rFonts w:hint="eastAsia"/>
          <w:lang w:eastAsia="ko-KR"/>
        </w:rPr>
        <w:t xml:space="preserve"> 5.3.3</w:t>
      </w:r>
      <w:r w:rsidRPr="00F51F19">
        <w:rPr>
          <w:rFonts w:hint="eastAsia"/>
          <w:lang w:eastAsia="ko-KR"/>
        </w:rPr>
        <w:t>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정의된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최소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보호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대역이며</w:t>
      </w:r>
      <w:r w:rsidRPr="00F51F19">
        <w:rPr>
          <w:rFonts w:hint="eastAsia"/>
          <w:lang w:eastAsia="ko-KR"/>
        </w:rPr>
        <w:t>, N</w:t>
      </w:r>
      <w:r w:rsidRPr="00F51F19">
        <w:rPr>
          <w:rFonts w:hint="eastAsia"/>
          <w:vertAlign w:val="subscript"/>
          <w:lang w:eastAsia="ko-KR"/>
        </w:rPr>
        <w:t>RB_low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N</w:t>
      </w:r>
      <w:r w:rsidRPr="00F51F19">
        <w:rPr>
          <w:rFonts w:hint="eastAsia"/>
          <w:vertAlign w:val="subscript"/>
          <w:lang w:eastAsia="ko-KR"/>
        </w:rPr>
        <w:t>RB_high</w:t>
      </w:r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표</w:t>
      </w:r>
      <w:r w:rsidRPr="00F51F19">
        <w:rPr>
          <w:rFonts w:hint="eastAsia"/>
          <w:lang w:eastAsia="ko-KR"/>
        </w:rPr>
        <w:t xml:space="preserve"> 5.3.2-1 </w:t>
      </w:r>
      <w:r w:rsidRPr="00F51F19">
        <w:rPr>
          <w:rFonts w:hint="eastAsia"/>
          <w:lang w:eastAsia="ko-KR"/>
        </w:rPr>
        <w:t>또는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표</w:t>
      </w:r>
      <w:r w:rsidRPr="00F51F19">
        <w:rPr>
          <w:rFonts w:hint="eastAsia"/>
          <w:lang w:eastAsia="ko-KR"/>
        </w:rPr>
        <w:t xml:space="preserve"> 5.3.2-2</w:t>
      </w:r>
      <w:r w:rsidRPr="00F51F19">
        <w:rPr>
          <w:rFonts w:hint="eastAsia"/>
          <w:lang w:eastAsia="ko-KR"/>
        </w:rPr>
        <w:t>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따른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전송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대역폭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구성</w:t>
      </w:r>
      <w:r>
        <w:rPr>
          <w:rFonts w:hint="eastAsia"/>
          <w:lang w:eastAsia="ko-KR"/>
        </w:rPr>
        <w:t>이</w:t>
      </w:r>
      <w:r w:rsidRPr="00F51F19">
        <w:rPr>
          <w:rFonts w:hint="eastAsia"/>
          <w:lang w:eastAsia="ko-KR"/>
        </w:rPr>
        <w:t>다</w:t>
      </w:r>
      <w:r w:rsidRPr="00F51F19">
        <w:rPr>
          <w:rFonts w:hint="eastAsia"/>
          <w:lang w:eastAsia="ko-KR"/>
        </w:rPr>
        <w:t xml:space="preserve">.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할당된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</w:t>
      </w:r>
      <w:r w:rsidRPr="00F51F19">
        <w:rPr>
          <w:rFonts w:hint="eastAsia"/>
          <w:lang w:eastAsia="ko-KR"/>
        </w:rPr>
        <w:t>, SCS</w:t>
      </w:r>
      <w:r w:rsidRPr="00F51F19">
        <w:rPr>
          <w:rFonts w:hint="eastAsia"/>
          <w:vertAlign w:val="subscript"/>
          <w:lang w:eastAsia="ko-KR"/>
        </w:rPr>
        <w:t>low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SCS</w:t>
      </w:r>
      <w:r w:rsidRPr="00F51F19">
        <w:rPr>
          <w:rFonts w:hint="eastAsia"/>
          <w:vertAlign w:val="subscript"/>
          <w:lang w:eastAsia="ko-KR"/>
        </w:rPr>
        <w:t>high</w:t>
      </w:r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각각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최저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할당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서브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간격이다</w:t>
      </w:r>
      <w:r w:rsidRPr="00F51F19">
        <w:rPr>
          <w:rFonts w:hint="eastAsia"/>
          <w:lang w:eastAsia="ko-KR"/>
        </w:rPr>
        <w:t>.</w:t>
      </w:r>
    </w:p>
    <w:p w14:paraId="187842DD" w14:textId="5C2D5739" w:rsidR="00733A91" w:rsidRDefault="00733A91" w:rsidP="00DE2CEA">
      <w:pPr>
        <w:rPr>
          <w:lang w:eastAsia="ko-KR"/>
        </w:rPr>
      </w:pPr>
      <w:r w:rsidRPr="00733A91">
        <w:rPr>
          <w:rFonts w:hint="eastAsia"/>
          <w:lang w:eastAsia="ko-KR"/>
        </w:rPr>
        <w:t>대역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내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비연속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반송파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집성에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대해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서브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블록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대역폭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및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서브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블록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에지는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다음과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같이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정의된다</w:t>
      </w:r>
      <w:r w:rsidRPr="00733A91">
        <w:rPr>
          <w:rFonts w:hint="eastAsia"/>
          <w:lang w:eastAsia="ko-KR"/>
        </w:rPr>
        <w:t xml:space="preserve"> (</w:t>
      </w:r>
      <w:r w:rsidRPr="00733A91">
        <w:rPr>
          <w:rFonts w:hint="eastAsia"/>
          <w:lang w:eastAsia="ko-KR"/>
        </w:rPr>
        <w:t>그림</w:t>
      </w:r>
      <w:r w:rsidRPr="00733A91">
        <w:rPr>
          <w:rFonts w:hint="eastAsia"/>
          <w:lang w:eastAsia="ko-KR"/>
        </w:rPr>
        <w:t xml:space="preserve"> 5.3A.2-2 </w:t>
      </w:r>
      <w:r w:rsidRPr="00733A91">
        <w:rPr>
          <w:rFonts w:hint="eastAsia"/>
          <w:lang w:eastAsia="ko-KR"/>
        </w:rPr>
        <w:t>참조</w:t>
      </w:r>
      <w:r w:rsidRPr="00733A91">
        <w:rPr>
          <w:rFonts w:hint="eastAsia"/>
          <w:lang w:eastAsia="ko-KR"/>
        </w:rPr>
        <w:t>).</w:t>
      </w:r>
    </w:p>
    <w:p w14:paraId="14E0FC49" w14:textId="2F513A5D" w:rsidR="00733A91" w:rsidRDefault="00733A91" w:rsidP="00733A91">
      <w:pPr>
        <w:pStyle w:val="TH"/>
        <w:spacing w:before="0"/>
        <w:rPr>
          <w:rFonts w:eastAsia="Yu Mincho"/>
        </w:rPr>
      </w:pPr>
      <w:r>
        <w:rPr>
          <w:rFonts w:eastAsia="SimSun"/>
          <w:noProof/>
        </w:rPr>
        <mc:AlternateContent>
          <mc:Choice Requires="wpc">
            <w:drawing>
              <wp:inline distT="0" distB="0" distL="0" distR="0" wp14:anchorId="0DA3249D" wp14:editId="0061499A">
                <wp:extent cx="5876290" cy="3272155"/>
                <wp:effectExtent l="0" t="0" r="635" b="4445"/>
                <wp:docPr id="647" name="Canvas 647"/>
                <wp:cNvGraphicFramePr>
                  <a:graphicFrameLocks xmlns:a="http://schemas.openxmlformats.org/drawingml/2006/main" noMove="1" noResize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45" name="矩形 1720"/>
                        <wps:cNvSpPr>
                          <a:spLocks noChangeArrowheads="1"/>
                        </wps:cNvSpPr>
                        <wps:spPr bwMode="auto">
                          <a:xfrm>
                            <a:off x="696595" y="2120900"/>
                            <a:ext cx="389255" cy="13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AAE655" w14:textId="77777777" w:rsidR="000A78EE" w:rsidRDefault="000A78EE" w:rsidP="00733A91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  <w:vertAlign w:val="subscript"/>
                                </w:rPr>
                                <w:t>C,block 1,low</w:t>
                              </w:r>
                            </w:p>
                            <w:p w14:paraId="3652F896" w14:textId="77777777" w:rsidR="000A78EE" w:rsidRDefault="000A78EE" w:rsidP="00733A91">
                              <w:pPr>
                                <w:rPr>
                                  <w:rFonts w:ascii="Arial" w:hAnsi="Arial" w:cs="Arial"/>
                                  <w:color w:val="000000"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6" name="任意多边形 1721"/>
                        <wps:cNvSpPr>
                          <a:spLocks/>
                        </wps:cNvSpPr>
                        <wps:spPr bwMode="auto">
                          <a:xfrm>
                            <a:off x="3295650" y="1945640"/>
                            <a:ext cx="533400" cy="25400"/>
                          </a:xfrm>
                          <a:custGeom>
                            <a:avLst/>
                            <a:gdLst>
                              <a:gd name="T0" fmla="*/ 9454 w 6094"/>
                              <a:gd name="T1" fmla="*/ 10795 h 120"/>
                              <a:gd name="T2" fmla="*/ 524080 w 6094"/>
                              <a:gd name="T3" fmla="*/ 10795 h 120"/>
                              <a:gd name="T4" fmla="*/ 524080 w 6094"/>
                              <a:gd name="T5" fmla="*/ 14605 h 120"/>
                              <a:gd name="T6" fmla="*/ 9454 w 6094"/>
                              <a:gd name="T7" fmla="*/ 14605 h 120"/>
                              <a:gd name="T8" fmla="*/ 9454 w 6094"/>
                              <a:gd name="T9" fmla="*/ 10795 h 120"/>
                              <a:gd name="T10" fmla="*/ 10504 w 6094"/>
                              <a:gd name="T11" fmla="*/ 25400 h 120"/>
                              <a:gd name="T12" fmla="*/ 0 w 6094"/>
                              <a:gd name="T13" fmla="*/ 12700 h 120"/>
                              <a:gd name="T14" fmla="*/ 10504 w 6094"/>
                              <a:gd name="T15" fmla="*/ 0 h 120"/>
                              <a:gd name="T16" fmla="*/ 10504 w 6094"/>
                              <a:gd name="T17" fmla="*/ 25400 h 120"/>
                              <a:gd name="T18" fmla="*/ 522942 w 6094"/>
                              <a:gd name="T19" fmla="*/ 0 h 120"/>
                              <a:gd name="T20" fmla="*/ 533446 w 6094"/>
                              <a:gd name="T21" fmla="*/ 12700 h 120"/>
                              <a:gd name="T22" fmla="*/ 522942 w 6094"/>
                              <a:gd name="T23" fmla="*/ 25400 h 120"/>
                              <a:gd name="T24" fmla="*/ 522942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DA3249D" id="Canvas 647" o:spid="_x0000_s1216" editas="canvas" style="width:462.7pt;height:257.65pt;mso-position-horizontal-relative:char;mso-position-vertical-relative:line" coordsize="58762,32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">
                <v:shape id="_x0000_s1217" type="#_x0000_t75" style="position:absolute;width:58762;height:32721;visibility:visible;mso-wrap-style:square">
                  <v:fill o:detectmouseclick="t"/>
                  <v:path o:connecttype="none"/>
                </v:shape>
                <v:rect id="矩形 1720" o:spid="_x0000_s1218" style="position:absolute;left:6965;top:21209;width:389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0BAAE655" w14:textId="77777777" w:rsidR="000A78EE" w:rsidRDefault="000A78EE" w:rsidP="00733A91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Arial" w:hAnsi="Arial" w:cs="Arial"/>
                            <w:color w:val="000000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  <w:vertAlign w:val="subscript"/>
                          </w:rPr>
                          <w:t>C,block 1,low</w:t>
                        </w:r>
                      </w:p>
                      <w:p w14:paraId="3652F896" w14:textId="77777777" w:rsidR="000A78EE" w:rsidRDefault="000A78EE" w:rsidP="00733A91">
                        <w:pPr>
                          <w:rPr>
                            <w:rFonts w:ascii="Arial" w:hAnsi="Arial" w:cs="Arial"/>
                            <w:color w:val="000000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  <v:shape id="任意多边形 1721" o:spid="_x0000_s1219" style="position:absolute;left:32956;top:19456;width:5334;height:254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" path="m108,51r5879,l5987,69,108,69r,-18xm120,120l,60,120,r,120xm5974,r120,60l5974,120,5974,xe" fillcolor="black" strokeweight=".1pt">
                  <v:stroke joinstyle="bevel"/>
                  <v:path arrowok="t" o:connecttype="custom" o:connectlocs="827496,2284942;45872050,2284942;45872050,3091392;827496,3091392;827496,2284942;919402,5376333;0,2688167;919402,0;919402,5376333;45772442,0;46691844,2688167;45772442,5376333;45772442,0" o:connectangles="0,0,0,0,0,0,0,0,0,0,0,0,0"/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5568" behindDoc="0" locked="0" layoutInCell="1" allowOverlap="1" wp14:anchorId="46C0472B" wp14:editId="40EE8C39">
                <wp:simplePos x="0" y="0"/>
                <wp:positionH relativeFrom="column">
                  <wp:posOffset>2977515</wp:posOffset>
                </wp:positionH>
                <wp:positionV relativeFrom="paragraph">
                  <wp:posOffset>1367155</wp:posOffset>
                </wp:positionV>
                <wp:extent cx="447040" cy="323215"/>
                <wp:effectExtent l="0" t="0" r="0" b="635"/>
                <wp:wrapNone/>
                <wp:docPr id="644" name="Text Box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040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7E97BE" w14:textId="77777777" w:rsidR="000A78EE" w:rsidRDefault="000A78EE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  <w:t>...</w:t>
                            </w:r>
                          </w:p>
                          <w:p w14:paraId="27902BC4" w14:textId="77777777" w:rsidR="000A78EE" w:rsidRDefault="000A78EE" w:rsidP="00733A91">
                            <w:pPr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C0472B" id="Text Box 644" o:spid="_x0000_s1220" type="#_x0000_t202" style="position:absolute;left:0;text-align:left;margin-left:234.45pt;margin-top:107.65pt;width:35.2pt;height:25.45pt;z-index:2515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" filled="f" fillcolor="#bbe0e3" stroked="f">
                <v:textbox>
                  <w:txbxContent>
                    <w:p w14:paraId="247E97BE" w14:textId="77777777" w:rsidR="000A78EE" w:rsidRDefault="000A78EE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  <w:t>...</w:t>
                      </w:r>
                    </w:p>
                    <w:p w14:paraId="27902BC4" w14:textId="77777777" w:rsidR="000A78EE" w:rsidRDefault="000A78EE" w:rsidP="00733A91">
                      <w:pPr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6592" behindDoc="0" locked="0" layoutInCell="1" allowOverlap="1" wp14:anchorId="59772170" wp14:editId="2FC20BC0">
                <wp:simplePos x="0" y="0"/>
                <wp:positionH relativeFrom="column">
                  <wp:posOffset>41275</wp:posOffset>
                </wp:positionH>
                <wp:positionV relativeFrom="paragraph">
                  <wp:posOffset>1116965</wp:posOffset>
                </wp:positionV>
                <wp:extent cx="57150" cy="577850"/>
                <wp:effectExtent l="0" t="0" r="19050" b="12700"/>
                <wp:wrapNone/>
                <wp:docPr id="641" name="그룹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7850"/>
                          <a:chOff x="738" y="1687"/>
                          <a:chExt cx="242" cy="1684"/>
                        </a:xfrm>
                      </wpg:grpSpPr>
                      <wps:wsp>
                        <wps:cNvPr id="642" name="任意多边形 210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任意多边形 210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74C0E8B3" id="그룹 641" o:spid="_x0000_s1026" style="position:absolute;margin-left:3.25pt;margin-top:87.95pt;width:4.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">
                <v:shape id="任意多边形 210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QJ9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hO&#10;xvA9E46AXH4AAAD//wMAUEsBAi0AFAAGAAgAAAAhANvh9svuAAAAhQEAABMAAAAAAAAAAAAAAAAA&#10;AAAAAFtDb250ZW50X1R5cGVzXS54bWxQSwECLQAUAAYACAAAACEAWvQsW78AAAAVAQAACwAAAAAA&#10;AAAAAAAAAAAfAQAAX3JlbHMvLnJlbHNQSwECLQAUAAYACAAAACEA6h0Cf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10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pOE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jB8HcDjTDgCcnoHAAD//wMAUEsBAi0AFAAGAAgAAAAhANvh9svuAAAAhQEAABMAAAAAAAAA&#10;AAAAAAAAAAAAAFtDb250ZW50X1R5cGVzXS54bWxQSwECLQAUAAYACAAAACEAWvQsW78AAAAVAQAA&#10;CwAAAAAAAAAAAAAAAAAfAQAAX3JlbHMvLnJlbHNQSwECLQAUAAYACAAAACEA8paTh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7616" behindDoc="0" locked="0" layoutInCell="1" allowOverlap="1" wp14:anchorId="4A4A9B8E" wp14:editId="756B5375">
                <wp:simplePos x="0" y="0"/>
                <wp:positionH relativeFrom="column">
                  <wp:posOffset>98425</wp:posOffset>
                </wp:positionH>
                <wp:positionV relativeFrom="paragraph">
                  <wp:posOffset>1118235</wp:posOffset>
                </wp:positionV>
                <wp:extent cx="54610" cy="576580"/>
                <wp:effectExtent l="0" t="0" r="21590" b="13970"/>
                <wp:wrapNone/>
                <wp:docPr id="289" name="그룹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6580"/>
                          <a:chOff x="1222" y="1690"/>
                          <a:chExt cx="243" cy="1684"/>
                        </a:xfrm>
                      </wpg:grpSpPr>
                      <wps:wsp>
                        <wps:cNvPr id="303" name="任意多边形 210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任意多边形 210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D62BC2C" id="그룹 289" o:spid="_x0000_s1026" style="position:absolute;margin-left:7.75pt;margin-top:88.05pt;width:4.3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">
                <v:shape id="任意多边形 210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10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8640" behindDoc="0" locked="0" layoutInCell="1" allowOverlap="1" wp14:anchorId="2B3E7692" wp14:editId="086622C8">
                <wp:simplePos x="0" y="0"/>
                <wp:positionH relativeFrom="column">
                  <wp:posOffset>929640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638" name="그룹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6345" y="1687"/>
                          <a:chExt cx="242" cy="1685"/>
                        </a:xfrm>
                      </wpg:grpSpPr>
                      <wps:wsp>
                        <wps:cNvPr id="639" name="任意多边形 2098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任意多边形 2099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8AF8350" id="그룹 638" o:spid="_x0000_s1026" style="position:absolute;margin-left:73.2pt;margin-top:88.05pt;width:4.35pt;height:45.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">
                <v:shape id="任意多边形 2098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2099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16578CAB" wp14:editId="76B685F1">
                <wp:simplePos x="0" y="0"/>
                <wp:positionH relativeFrom="column">
                  <wp:posOffset>-325120</wp:posOffset>
                </wp:positionH>
                <wp:positionV relativeFrom="paragraph">
                  <wp:posOffset>1090295</wp:posOffset>
                </wp:positionV>
                <wp:extent cx="505460" cy="725805"/>
                <wp:effectExtent l="17780" t="13970" r="10160" b="12700"/>
                <wp:wrapNone/>
                <wp:docPr id="637" name="자유형: 도형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725805"/>
                        </a:xfrm>
                        <a:custGeom>
                          <a:avLst/>
                          <a:gdLst>
                            <a:gd name="T0" fmla="*/ 491247 w 12483"/>
                            <a:gd name="T1" fmla="*/ 123 h 11808"/>
                            <a:gd name="T2" fmla="*/ 469017 w 12483"/>
                            <a:gd name="T3" fmla="*/ 9343 h 11808"/>
                            <a:gd name="T4" fmla="*/ 456870 w 12483"/>
                            <a:gd name="T5" fmla="*/ 123 h 11808"/>
                            <a:gd name="T6" fmla="*/ 427392 w 12483"/>
                            <a:gd name="T7" fmla="*/ 9343 h 11808"/>
                            <a:gd name="T8" fmla="*/ 417390 w 12483"/>
                            <a:gd name="T9" fmla="*/ 123 h 11808"/>
                            <a:gd name="T10" fmla="*/ 396132 w 12483"/>
                            <a:gd name="T11" fmla="*/ 9343 h 11808"/>
                            <a:gd name="T12" fmla="*/ 396132 w 12483"/>
                            <a:gd name="T13" fmla="*/ 9343 h 11808"/>
                            <a:gd name="T14" fmla="*/ 380826 w 12483"/>
                            <a:gd name="T15" fmla="*/ 123 h 11808"/>
                            <a:gd name="T16" fmla="*/ 369448 w 12483"/>
                            <a:gd name="T17" fmla="*/ 9773 h 11808"/>
                            <a:gd name="T18" fmla="*/ 363941 w 12483"/>
                            <a:gd name="T19" fmla="*/ 5532 h 11808"/>
                            <a:gd name="T20" fmla="*/ 368719 w 12483"/>
                            <a:gd name="T21" fmla="*/ 615 h 11808"/>
                            <a:gd name="T22" fmla="*/ 367545 w 12483"/>
                            <a:gd name="T23" fmla="*/ 24402 h 11808"/>
                            <a:gd name="T24" fmla="*/ 366613 w 12483"/>
                            <a:gd name="T25" fmla="*/ 41429 h 11808"/>
                            <a:gd name="T26" fmla="*/ 359730 w 12483"/>
                            <a:gd name="T27" fmla="*/ 62389 h 11808"/>
                            <a:gd name="T28" fmla="*/ 359365 w 12483"/>
                            <a:gd name="T29" fmla="*/ 73822 h 11808"/>
                            <a:gd name="T30" fmla="*/ 359001 w 12483"/>
                            <a:gd name="T31" fmla="*/ 94291 h 11808"/>
                            <a:gd name="T32" fmla="*/ 359446 w 12483"/>
                            <a:gd name="T33" fmla="*/ 115435 h 11808"/>
                            <a:gd name="T34" fmla="*/ 358920 w 12483"/>
                            <a:gd name="T35" fmla="*/ 135105 h 11808"/>
                            <a:gd name="T36" fmla="*/ 358434 w 12483"/>
                            <a:gd name="T37" fmla="*/ 145985 h 11808"/>
                            <a:gd name="T38" fmla="*/ 362443 w 12483"/>
                            <a:gd name="T39" fmla="*/ 182742 h 11808"/>
                            <a:gd name="T40" fmla="*/ 355195 w 12483"/>
                            <a:gd name="T41" fmla="*/ 200137 h 11808"/>
                            <a:gd name="T42" fmla="*/ 359770 w 12483"/>
                            <a:gd name="T43" fmla="*/ 219561 h 11808"/>
                            <a:gd name="T44" fmla="*/ 354628 w 12483"/>
                            <a:gd name="T45" fmla="*/ 256257 h 11808"/>
                            <a:gd name="T46" fmla="*/ 351226 w 12483"/>
                            <a:gd name="T47" fmla="*/ 273836 h 11808"/>
                            <a:gd name="T48" fmla="*/ 348837 w 12483"/>
                            <a:gd name="T49" fmla="*/ 291478 h 11808"/>
                            <a:gd name="T50" fmla="*/ 339929 w 12483"/>
                            <a:gd name="T51" fmla="*/ 317294 h 11808"/>
                            <a:gd name="T52" fmla="*/ 345031 w 12483"/>
                            <a:gd name="T53" fmla="*/ 327805 h 11808"/>
                            <a:gd name="T54" fmla="*/ 335313 w 12483"/>
                            <a:gd name="T55" fmla="*/ 367390 h 11808"/>
                            <a:gd name="T56" fmla="*/ 338633 w 12483"/>
                            <a:gd name="T57" fmla="*/ 400828 h 11808"/>
                            <a:gd name="T58" fmla="*/ 330454 w 12483"/>
                            <a:gd name="T59" fmla="*/ 427197 h 11808"/>
                            <a:gd name="T60" fmla="*/ 333855 w 12483"/>
                            <a:gd name="T61" fmla="*/ 463955 h 11808"/>
                            <a:gd name="T62" fmla="*/ 326648 w 12483"/>
                            <a:gd name="T63" fmla="*/ 479076 h 11808"/>
                            <a:gd name="T64" fmla="*/ 330657 w 12483"/>
                            <a:gd name="T65" fmla="*/ 510608 h 11808"/>
                            <a:gd name="T66" fmla="*/ 329563 w 12483"/>
                            <a:gd name="T67" fmla="*/ 529909 h 11808"/>
                            <a:gd name="T68" fmla="*/ 328592 w 12483"/>
                            <a:gd name="T69" fmla="*/ 552283 h 11808"/>
                            <a:gd name="T70" fmla="*/ 328025 w 12483"/>
                            <a:gd name="T71" fmla="*/ 569740 h 11808"/>
                            <a:gd name="T72" fmla="*/ 328146 w 12483"/>
                            <a:gd name="T73" fmla="*/ 587934 h 11808"/>
                            <a:gd name="T74" fmla="*/ 321748 w 12483"/>
                            <a:gd name="T75" fmla="*/ 584861 h 11808"/>
                            <a:gd name="T76" fmla="*/ 321262 w 12483"/>
                            <a:gd name="T77" fmla="*/ 607972 h 11808"/>
                            <a:gd name="T78" fmla="*/ 314986 w 12483"/>
                            <a:gd name="T79" fmla="*/ 621618 h 11808"/>
                            <a:gd name="T80" fmla="*/ 307333 w 12483"/>
                            <a:gd name="T81" fmla="*/ 638522 h 11808"/>
                            <a:gd name="T82" fmla="*/ 296562 w 12483"/>
                            <a:gd name="T83" fmla="*/ 635510 h 11808"/>
                            <a:gd name="T84" fmla="*/ 278706 w 12483"/>
                            <a:gd name="T85" fmla="*/ 655364 h 11808"/>
                            <a:gd name="T86" fmla="*/ 259512 w 12483"/>
                            <a:gd name="T87" fmla="*/ 655241 h 11808"/>
                            <a:gd name="T88" fmla="*/ 255463 w 12483"/>
                            <a:gd name="T89" fmla="*/ 666735 h 11808"/>
                            <a:gd name="T90" fmla="*/ 224568 w 12483"/>
                            <a:gd name="T91" fmla="*/ 670300 h 11808"/>
                            <a:gd name="T92" fmla="*/ 208371 w 12483"/>
                            <a:gd name="T93" fmla="*/ 685913 h 11808"/>
                            <a:gd name="T94" fmla="*/ 195171 w 12483"/>
                            <a:gd name="T95" fmla="*/ 680934 h 11808"/>
                            <a:gd name="T96" fmla="*/ 171645 w 12483"/>
                            <a:gd name="T97" fmla="*/ 697284 h 11808"/>
                            <a:gd name="T98" fmla="*/ 160510 w 12483"/>
                            <a:gd name="T99" fmla="*/ 700235 h 11808"/>
                            <a:gd name="T100" fmla="*/ 130951 w 12483"/>
                            <a:gd name="T101" fmla="*/ 707303 h 11808"/>
                            <a:gd name="T102" fmla="*/ 117548 w 12483"/>
                            <a:gd name="T103" fmla="*/ 700788 h 11808"/>
                            <a:gd name="T104" fmla="*/ 112324 w 12483"/>
                            <a:gd name="T105" fmla="*/ 711053 h 11808"/>
                            <a:gd name="T106" fmla="*/ 82037 w 12483"/>
                            <a:gd name="T107" fmla="*/ 715970 h 11808"/>
                            <a:gd name="T108" fmla="*/ 75396 w 12483"/>
                            <a:gd name="T109" fmla="*/ 707672 h 11808"/>
                            <a:gd name="T110" fmla="*/ 50169 w 12483"/>
                            <a:gd name="T111" fmla="*/ 720642 h 11808"/>
                            <a:gd name="T112" fmla="*/ 36443 w 12483"/>
                            <a:gd name="T113" fmla="*/ 713327 h 11808"/>
                            <a:gd name="T114" fmla="*/ 27049 w 12483"/>
                            <a:gd name="T115" fmla="*/ 714618 h 11808"/>
                            <a:gd name="T116" fmla="*/ 10730 w 12483"/>
                            <a:gd name="T117" fmla="*/ 716523 h 11808"/>
                            <a:gd name="T118" fmla="*/ 2146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32D2F21E" id="자유형: 도형 637" o:spid="_x0000_s1026" style="position:absolute;margin-left:-25.6pt;margin-top:85.85pt;width:39.8pt;height:5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891509,7560;18991375,574288;18499520,7560;17305901,574288;16900901,7560;16040125,574288;16040125,574288;15420356,7560;14959640,600719;14736651,340037;14930121,37802;14882584,1499923;14844846,2546526;14566140,3834879;14551360,4537634;14536621,5795806;14554640,7095469;14533342,8304530;14513663,8973293;14675994,11232644;14382509,12301866;14567760,13495806;14359550,15751407;14221797,16831939;14125062,17916344;13764361,19503182;13970950,20149264;13577450,22582444;13711883,24637785;13380700,26258614;13518413,28518027;13226588,29447473;13388920,31385657;13344622,32572036;13305304,33947304;13282345,35020337;13287245,36138672;13028178,35949783;13008499,37370352;12754372,38209134;12444488,39248176;12008350,39063037;11285327,40283407;10508126,40275846;10344174,40982351;9093178,41201481;8437331,42161169;7902839,41855124;6950227,42860113;6499350,43041503;5302451,43475953;4759738,43075494;4548209,43706455;3321831,44008690;3052925,43498634;2031437,44295864;1475645,43846232;1095265,43925586;434478,44042681;86896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37BC367E" wp14:editId="3393C356">
                <wp:simplePos x="0" y="0"/>
                <wp:positionH relativeFrom="column">
                  <wp:posOffset>40005</wp:posOffset>
                </wp:positionH>
                <wp:positionV relativeFrom="paragraph">
                  <wp:posOffset>918210</wp:posOffset>
                </wp:positionV>
                <wp:extent cx="949325" cy="37465"/>
                <wp:effectExtent l="20955" t="22860" r="20320" b="25400"/>
                <wp:wrapNone/>
                <wp:docPr id="636" name="자유형: 도형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49325" cy="37465"/>
                        </a:xfrm>
                        <a:custGeom>
                          <a:avLst/>
                          <a:gdLst>
                            <a:gd name="T0" fmla="*/ 16824 w 6094"/>
                            <a:gd name="T1" fmla="*/ 15923 h 120"/>
                            <a:gd name="T2" fmla="*/ 932657 w 6094"/>
                            <a:gd name="T3" fmla="*/ 15923 h 120"/>
                            <a:gd name="T4" fmla="*/ 932657 w 6094"/>
                            <a:gd name="T5" fmla="*/ 21542 h 120"/>
                            <a:gd name="T6" fmla="*/ 16824 w 6094"/>
                            <a:gd name="T7" fmla="*/ 21542 h 120"/>
                            <a:gd name="T8" fmla="*/ 16824 w 6094"/>
                            <a:gd name="T9" fmla="*/ 15923 h 120"/>
                            <a:gd name="T10" fmla="*/ 18694 w 6094"/>
                            <a:gd name="T11" fmla="*/ 37465 h 120"/>
                            <a:gd name="T12" fmla="*/ 0 w 6094"/>
                            <a:gd name="T13" fmla="*/ 18733 h 120"/>
                            <a:gd name="T14" fmla="*/ 18694 w 6094"/>
                            <a:gd name="T15" fmla="*/ 0 h 120"/>
                            <a:gd name="T16" fmla="*/ 18694 w 6094"/>
                            <a:gd name="T17" fmla="*/ 37465 h 120"/>
                            <a:gd name="T18" fmla="*/ 930631 w 6094"/>
                            <a:gd name="T19" fmla="*/ 0 h 120"/>
                            <a:gd name="T20" fmla="*/ 949325 w 6094"/>
                            <a:gd name="T21" fmla="*/ 18733 h 120"/>
                            <a:gd name="T22" fmla="*/ 930631 w 6094"/>
                            <a:gd name="T23" fmla="*/ 37465 h 120"/>
                            <a:gd name="T24" fmla="*/ 930631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3FE7778D" id="자유형: 도형 636" o:spid="_x0000_s1026" style="position:absolute;margin-left:3.15pt;margin-top:72.3pt;width:74.75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" path="m108,51r5879,l5987,69,108,69r,-18xm120,120l,60,120,r,120xm5974,r120,60l5974,120,5974,xe" fillcolor="black" strokeweight=".1pt">
                <v:stroke joinstyle="bevel"/>
                <v:path arrowok="t" o:connecttype="custom" o:connectlocs="2620847,4971293;145289565,4971293;145289565,6725592;2620847,6725592;2620847,4971293;2912156,11696885;0,5848599;2912156,0;2912156,11696885;144973954,0;147886110,5848599;144973954,11696885;144973954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1712" behindDoc="0" locked="0" layoutInCell="1" allowOverlap="1" wp14:anchorId="4A83465B" wp14:editId="0166A688">
                <wp:simplePos x="0" y="0"/>
                <wp:positionH relativeFrom="column">
                  <wp:posOffset>1940560</wp:posOffset>
                </wp:positionH>
                <wp:positionV relativeFrom="paragraph">
                  <wp:posOffset>918210</wp:posOffset>
                </wp:positionV>
                <wp:extent cx="925195" cy="37465"/>
                <wp:effectExtent l="16510" t="22860" r="20320" b="25400"/>
                <wp:wrapNone/>
                <wp:docPr id="635" name="자유형: 도형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5195" cy="37465"/>
                        </a:xfrm>
                        <a:custGeom>
                          <a:avLst/>
                          <a:gdLst>
                            <a:gd name="T0" fmla="*/ 16397 w 6094"/>
                            <a:gd name="T1" fmla="*/ 15923 h 120"/>
                            <a:gd name="T2" fmla="*/ 908950 w 6094"/>
                            <a:gd name="T3" fmla="*/ 15923 h 120"/>
                            <a:gd name="T4" fmla="*/ 908950 w 6094"/>
                            <a:gd name="T5" fmla="*/ 21542 h 120"/>
                            <a:gd name="T6" fmla="*/ 16397 w 6094"/>
                            <a:gd name="T7" fmla="*/ 21542 h 120"/>
                            <a:gd name="T8" fmla="*/ 16397 w 6094"/>
                            <a:gd name="T9" fmla="*/ 15923 h 120"/>
                            <a:gd name="T10" fmla="*/ 18218 w 6094"/>
                            <a:gd name="T11" fmla="*/ 37465 h 120"/>
                            <a:gd name="T12" fmla="*/ 0 w 6094"/>
                            <a:gd name="T13" fmla="*/ 18733 h 120"/>
                            <a:gd name="T14" fmla="*/ 18218 w 6094"/>
                            <a:gd name="T15" fmla="*/ 0 h 120"/>
                            <a:gd name="T16" fmla="*/ 18218 w 6094"/>
                            <a:gd name="T17" fmla="*/ 37465 h 120"/>
                            <a:gd name="T18" fmla="*/ 906977 w 6094"/>
                            <a:gd name="T19" fmla="*/ 0 h 120"/>
                            <a:gd name="T20" fmla="*/ 925195 w 6094"/>
                            <a:gd name="T21" fmla="*/ 18733 h 120"/>
                            <a:gd name="T22" fmla="*/ 906977 w 6094"/>
                            <a:gd name="T23" fmla="*/ 37465 h 120"/>
                            <a:gd name="T24" fmla="*/ 906977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58A76AA1" id="자유형: 도형 635" o:spid="_x0000_s1026" style="position:absolute;margin-left:152.8pt;margin-top:72.3pt;width:72.85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" path="m108,51r5879,l5987,69,108,69r,-18xm120,120l,60,120,r,120xm5974,r120,60l5974,120,5974,xe" fillcolor="black" strokeweight=".1pt">
                <v:stroke joinstyle="bevel"/>
                <v:path arrowok="t" o:connecttype="custom" o:connectlocs="2489403,4971293;137997374,4971293;137997374,6725592;2489403,6725592;2489403,4971293;2765868,11696885;0,5848599;2765868,0;2765868,11696885;137697832,0;140463700,5848599;137697832,11696885;137697832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292EEEF2" wp14:editId="45D0AC1C">
                <wp:simplePos x="0" y="0"/>
                <wp:positionH relativeFrom="column">
                  <wp:posOffset>177165</wp:posOffset>
                </wp:positionH>
                <wp:positionV relativeFrom="paragraph">
                  <wp:posOffset>1091565</wp:posOffset>
                </wp:positionV>
                <wp:extent cx="670560" cy="1270"/>
                <wp:effectExtent l="0" t="0" r="34290" b="36830"/>
                <wp:wrapNone/>
                <wp:docPr id="290" name="직선 연결선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0560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31D01CAF" id="직선 연결선 29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.95pt,85.95pt" to="66.75pt,8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73760" behindDoc="0" locked="0" layoutInCell="1" allowOverlap="1" wp14:anchorId="0891843F" wp14:editId="145A4BF5">
                <wp:simplePos x="0" y="0"/>
                <wp:positionH relativeFrom="column">
                  <wp:posOffset>507999</wp:posOffset>
                </wp:positionH>
                <wp:positionV relativeFrom="paragraph">
                  <wp:posOffset>1708785</wp:posOffset>
                </wp:positionV>
                <wp:extent cx="0" cy="382905"/>
                <wp:effectExtent l="76200" t="38100" r="57150" b="17145"/>
                <wp:wrapNone/>
                <wp:docPr id="291" name="직선 연결선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290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4FBAA4B5" id="직선 연결선 291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0pt,134.55pt" to="40pt,1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74784" behindDoc="0" locked="0" layoutInCell="1" allowOverlap="1" wp14:anchorId="518B1F8E" wp14:editId="7D280069">
                <wp:simplePos x="0" y="0"/>
                <wp:positionH relativeFrom="column">
                  <wp:posOffset>2397759</wp:posOffset>
                </wp:positionH>
                <wp:positionV relativeFrom="paragraph">
                  <wp:posOffset>1699895</wp:posOffset>
                </wp:positionV>
                <wp:extent cx="0" cy="383540"/>
                <wp:effectExtent l="76200" t="38100" r="57150" b="16510"/>
                <wp:wrapNone/>
                <wp:docPr id="292" name="직선 연결선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354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519B6B3E" id="직선 연결선 292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88.8pt,133.85pt" to="188.8pt,16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61466D0A" wp14:editId="0DD46C4B">
                <wp:simplePos x="0" y="0"/>
                <wp:positionH relativeFrom="column">
                  <wp:posOffset>-158750</wp:posOffset>
                </wp:positionH>
                <wp:positionV relativeFrom="paragraph">
                  <wp:posOffset>427355</wp:posOffset>
                </wp:positionV>
                <wp:extent cx="113665" cy="942975"/>
                <wp:effectExtent l="0" t="0" r="635" b="9525"/>
                <wp:wrapNone/>
                <wp:docPr id="634" name="Text Box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" cy="9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142374" w14:textId="77777777" w:rsidR="000A78EE" w:rsidRDefault="000A78EE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Lower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0CA1033E" w14:textId="77777777" w:rsidR="000A78EE" w:rsidRDefault="000A78EE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466D0A" id="Text Box 634" o:spid="_x0000_s1221" type="#_x0000_t202" style="position:absolute;left:0;text-align:left;margin-left:-12.5pt;margin-top:33.65pt;width:8.95pt;height:74.25pt;z-index:2515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" filled="f" stroked="f">
                <v:textbox style="layout-flow:vertical-ideographic" inset="0,0,0,0">
                  <w:txbxContent>
                    <w:p w14:paraId="51142374" w14:textId="77777777" w:rsidR="000A78EE" w:rsidRDefault="000A78EE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Lower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0CA1033E" w14:textId="77777777" w:rsidR="000A78EE" w:rsidRDefault="000A78EE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65D20C65" wp14:editId="3C7964AE">
                <wp:simplePos x="0" y="0"/>
                <wp:positionH relativeFrom="column">
                  <wp:posOffset>2919730</wp:posOffset>
                </wp:positionH>
                <wp:positionV relativeFrom="paragraph">
                  <wp:posOffset>354330</wp:posOffset>
                </wp:positionV>
                <wp:extent cx="148590" cy="1273175"/>
                <wp:effectExtent l="0" t="0" r="3810" b="3175"/>
                <wp:wrapNone/>
                <wp:docPr id="633" name="Text Box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" cy="1273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8B6539" w14:textId="77777777" w:rsidR="000A78EE" w:rsidRDefault="000A78EE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Upper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27B70E81" w14:textId="77777777" w:rsidR="000A78EE" w:rsidRDefault="000A78EE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D20C65" id="Text Box 633" o:spid="_x0000_s1222" type="#_x0000_t202" style="position:absolute;left:0;text-align:left;margin-left:229.9pt;margin-top:27.9pt;width:11.7pt;height:100.25pt;z-index: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" filled="f" stroked="f">
                <v:textbox style="layout-flow:vertical-ideographic" inset="0,0,0,0">
                  <w:txbxContent>
                    <w:p w14:paraId="3D8B6539" w14:textId="77777777" w:rsidR="000A78EE" w:rsidRDefault="000A78EE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Upper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27B70E81" w14:textId="77777777" w:rsidR="000A78EE" w:rsidRDefault="000A78EE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463270E2" wp14:editId="68869AB1">
                <wp:simplePos x="0" y="0"/>
                <wp:positionH relativeFrom="column">
                  <wp:posOffset>86360</wp:posOffset>
                </wp:positionH>
                <wp:positionV relativeFrom="paragraph">
                  <wp:posOffset>448310</wp:posOffset>
                </wp:positionV>
                <wp:extent cx="837565" cy="447675"/>
                <wp:effectExtent l="0" t="0" r="635" b="9525"/>
                <wp:wrapNone/>
                <wp:docPr id="293" name="직사각형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756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15F214" w14:textId="77777777" w:rsidR="000A78EE" w:rsidRDefault="000A78EE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lowest carrier in a sub-block  [RB]</w:t>
                            </w:r>
                          </w:p>
                          <w:p w14:paraId="41F49446" w14:textId="77777777" w:rsidR="000A78EE" w:rsidRDefault="000A78EE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3270E2" id="직사각형 293" o:spid="_x0000_s1223" style="position:absolute;left:0;text-align:left;margin-left:6.8pt;margin-top:35.3pt;width:65.95pt;height:35.25pt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" filled="f" stroked="f">
                <v:textbox inset="0,0,0,0">
                  <w:txbxContent>
                    <w:p w14:paraId="0115F214" w14:textId="77777777" w:rsidR="000A78EE" w:rsidRDefault="000A78EE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lowest carrier in a sub-block  [RB]</w:t>
                      </w:r>
                    </w:p>
                    <w:p w14:paraId="41F49446" w14:textId="77777777" w:rsidR="000A78EE" w:rsidRDefault="000A78EE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1821610D" wp14:editId="4B4ABD94">
                <wp:simplePos x="0" y="0"/>
                <wp:positionH relativeFrom="column">
                  <wp:posOffset>-44450</wp:posOffset>
                </wp:positionH>
                <wp:positionV relativeFrom="paragraph">
                  <wp:posOffset>264795</wp:posOffset>
                </wp:positionV>
                <wp:extent cx="2540" cy="1814195"/>
                <wp:effectExtent l="0" t="0" r="35560" b="33655"/>
                <wp:wrapNone/>
                <wp:docPr id="632" name="직선 연결선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40" cy="181419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6B3115D9" id="직선 연결선 632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5pt,20.85pt" to="-3.3pt,16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5394E61F" wp14:editId="0EB6F7D2">
                <wp:simplePos x="0" y="0"/>
                <wp:positionH relativeFrom="column">
                  <wp:posOffset>2926715</wp:posOffset>
                </wp:positionH>
                <wp:positionV relativeFrom="paragraph">
                  <wp:posOffset>260985</wp:posOffset>
                </wp:positionV>
                <wp:extent cx="1905" cy="1850390"/>
                <wp:effectExtent l="0" t="0" r="36195" b="35560"/>
                <wp:wrapNone/>
                <wp:docPr id="294" name="직선 연결선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185039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75617149" id="직선 연결선 29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0.45pt,20.55pt" to="230.6pt,16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" strokeweight="1.2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124D0829" wp14:editId="2EA1652A">
                <wp:simplePos x="0" y="0"/>
                <wp:positionH relativeFrom="column">
                  <wp:posOffset>40005</wp:posOffset>
                </wp:positionH>
                <wp:positionV relativeFrom="paragraph">
                  <wp:posOffset>706755</wp:posOffset>
                </wp:positionV>
                <wp:extent cx="1270" cy="1000125"/>
                <wp:effectExtent l="0" t="0" r="36830" b="28575"/>
                <wp:wrapNone/>
                <wp:docPr id="295" name="직선 연결선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100012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74B9ABBF" id="직선 연결선 29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.15pt,55.65pt" to="3.25pt,1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81952" behindDoc="0" locked="0" layoutInCell="1" allowOverlap="1" wp14:anchorId="303EB8A7" wp14:editId="3BBCA6C2">
                <wp:simplePos x="0" y="0"/>
                <wp:positionH relativeFrom="column">
                  <wp:posOffset>2879089</wp:posOffset>
                </wp:positionH>
                <wp:positionV relativeFrom="paragraph">
                  <wp:posOffset>715645</wp:posOffset>
                </wp:positionV>
                <wp:extent cx="0" cy="980440"/>
                <wp:effectExtent l="0" t="0" r="38100" b="29210"/>
                <wp:wrapNone/>
                <wp:docPr id="296" name="직선 연결선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8044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5ABAAFC8" id="직선 연결선 296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26.7pt,56.35pt" to="226.7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713EBB80" wp14:editId="249F1A62">
                <wp:simplePos x="0" y="0"/>
                <wp:positionH relativeFrom="column">
                  <wp:posOffset>-22860</wp:posOffset>
                </wp:positionH>
                <wp:positionV relativeFrom="paragraph">
                  <wp:posOffset>306705</wp:posOffset>
                </wp:positionV>
                <wp:extent cx="2927350" cy="5715"/>
                <wp:effectExtent l="38100" t="76200" r="101600" b="89535"/>
                <wp:wrapNone/>
                <wp:docPr id="297" name="직선 연결선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27350" cy="571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184636D0" id="직선 연결선 29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8pt,24.15pt" to="228.7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" strokeweight="1.25pt">
                <v:stroke startarrow="block"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4000" behindDoc="0" locked="0" layoutInCell="1" allowOverlap="1" wp14:anchorId="0EAC1FBB" wp14:editId="2D1AFDE9">
                <wp:simplePos x="0" y="0"/>
                <wp:positionH relativeFrom="column">
                  <wp:posOffset>372110</wp:posOffset>
                </wp:positionH>
                <wp:positionV relativeFrom="paragraph">
                  <wp:posOffset>1119505</wp:posOffset>
                </wp:positionV>
                <wp:extent cx="52705" cy="579120"/>
                <wp:effectExtent l="0" t="0" r="23495" b="11430"/>
                <wp:wrapNone/>
                <wp:docPr id="298" name="그룹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9120"/>
                          <a:chOff x="738" y="1687"/>
                          <a:chExt cx="242" cy="1684"/>
                        </a:xfrm>
                      </wpg:grpSpPr>
                      <wps:wsp>
                        <wps:cNvPr id="301" name="任意多边形 208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任意多边形 208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4F5F2A9B" id="그룹 298" o:spid="_x0000_s1026" style="position:absolute;margin-left:29.3pt;margin-top:88.15pt;width:4.1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">
                <v:shape id="任意多边形 208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hBS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h&#10;dArfM+EIyMUHAAD//wMAUEsBAi0AFAAGAAgAAAAhANvh9svuAAAAhQEAABMAAAAAAAAAAAAAAAAA&#10;AAAAAFtDb250ZW50X1R5cGVzXS54bWxQSwECLQAUAAYACAAAACEAWvQsW78AAAAVAQAACwAAAAAA&#10;AAAAAAAAAAAfAQAAX3JlbHMvLnJlbHNQSwECLQAUAAYACAAAACEAgVYQU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8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5024" behindDoc="0" locked="0" layoutInCell="1" allowOverlap="1" wp14:anchorId="7C49F0B8" wp14:editId="3912B651">
                <wp:simplePos x="0" y="0"/>
                <wp:positionH relativeFrom="column">
                  <wp:posOffset>210185</wp:posOffset>
                </wp:positionH>
                <wp:positionV relativeFrom="paragraph">
                  <wp:posOffset>1118235</wp:posOffset>
                </wp:positionV>
                <wp:extent cx="54610" cy="577850"/>
                <wp:effectExtent l="0" t="0" r="21590" b="12700"/>
                <wp:wrapNone/>
                <wp:docPr id="2" name="그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7850"/>
                          <a:chOff x="738" y="1687"/>
                          <a:chExt cx="242" cy="1684"/>
                        </a:xfrm>
                      </wpg:grpSpPr>
                      <wps:wsp>
                        <wps:cNvPr id="305" name="任意多边形 208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任意多边形 208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93CD782" id="그룹 301" o:spid="_x0000_s1026" style="position:absolute;margin-left:16.55pt;margin-top:88.05pt;width:4.3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">
                <v:shape id="任意多边形 208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8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6048" behindDoc="0" locked="0" layoutInCell="1" allowOverlap="1" wp14:anchorId="3BA4ADFE" wp14:editId="33E886A2">
                <wp:simplePos x="0" y="0"/>
                <wp:positionH relativeFrom="column">
                  <wp:posOffset>154940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299" name="그룹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08" name="任意多边形 207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任意多边形 207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FB433CC" id="그룹 305" o:spid="_x0000_s1026" style="position:absolute;margin-left:12.2pt;margin-top:87.8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">
                <v:shape id="任意多边形 207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7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7072" behindDoc="0" locked="0" layoutInCell="1" allowOverlap="1" wp14:anchorId="37B3B986" wp14:editId="3CF5D066">
                <wp:simplePos x="0" y="0"/>
                <wp:positionH relativeFrom="column">
                  <wp:posOffset>264795</wp:posOffset>
                </wp:positionH>
                <wp:positionV relativeFrom="paragraph">
                  <wp:posOffset>1115695</wp:posOffset>
                </wp:positionV>
                <wp:extent cx="57150" cy="579120"/>
                <wp:effectExtent l="0" t="0" r="19050" b="11430"/>
                <wp:wrapNone/>
                <wp:docPr id="307" name="그룹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9120"/>
                          <a:chOff x="738" y="1687"/>
                          <a:chExt cx="242" cy="1684"/>
                        </a:xfrm>
                      </wpg:grpSpPr>
                      <wps:wsp>
                        <wps:cNvPr id="311" name="任意多边形 20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任意多边形 207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022784C" id="그룹 308" o:spid="_x0000_s1026" style="position:absolute;margin-left:20.85pt;margin-top:87.85pt;width:4.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">
                <v:shape id="任意多边形 207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8096" behindDoc="0" locked="0" layoutInCell="1" allowOverlap="1" wp14:anchorId="04E111C4" wp14:editId="636D4C78">
                <wp:simplePos x="0" y="0"/>
                <wp:positionH relativeFrom="column">
                  <wp:posOffset>317500</wp:posOffset>
                </wp:positionH>
                <wp:positionV relativeFrom="paragraph">
                  <wp:posOffset>1119505</wp:posOffset>
                </wp:positionV>
                <wp:extent cx="54610" cy="579120"/>
                <wp:effectExtent l="0" t="0" r="21590" b="11430"/>
                <wp:wrapNone/>
                <wp:docPr id="300" name="그룹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14" name="任意多边形 20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任意多边形 207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7B08BC87" id="그룹 311" o:spid="_x0000_s1026" style="position:absolute;margin-left:25pt;margin-top:88.15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">
                <v:shape id="任意多边形 207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I7k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gyF8z4QjIBcfAAAA//8DAFBLAQItABQABgAIAAAAIQDb4fbL7gAAAIUBAAATAAAAAAAAAAAAAAAA&#10;AAAAAABbQ29udGVudF9UeXBlc10ueG1sUEsBAi0AFAAGAAgAAAAhAFr0LFu/AAAAFQEAAAsAAAAA&#10;AAAAAAAAAAAAHwEAAF9yZWxzLy5yZWxzUEsBAi0AFAAGAAgAAAAhAJTAjuT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9120" behindDoc="0" locked="0" layoutInCell="1" allowOverlap="1" wp14:anchorId="497335A3" wp14:editId="379E4259">
                <wp:simplePos x="0" y="0"/>
                <wp:positionH relativeFrom="column">
                  <wp:posOffset>426085</wp:posOffset>
                </wp:positionH>
                <wp:positionV relativeFrom="paragraph">
                  <wp:posOffset>1119505</wp:posOffset>
                </wp:positionV>
                <wp:extent cx="56515" cy="579120"/>
                <wp:effectExtent l="0" t="0" r="19685" b="11430"/>
                <wp:wrapNone/>
                <wp:docPr id="313" name="그룹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317" name="任意多边形 206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任意多边形 207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1C51EC0D" id="그룹 314" o:spid="_x0000_s1026" style="position:absolute;margin-left:33.55pt;margin-top:88.1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">
                <v:shape id="任意多边形 206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0144" behindDoc="0" locked="0" layoutInCell="1" allowOverlap="1" wp14:anchorId="63DD9936" wp14:editId="231582BF">
                <wp:simplePos x="0" y="0"/>
                <wp:positionH relativeFrom="column">
                  <wp:posOffset>482600</wp:posOffset>
                </wp:positionH>
                <wp:positionV relativeFrom="paragraph">
                  <wp:posOffset>1119505</wp:posOffset>
                </wp:positionV>
                <wp:extent cx="53975" cy="580390"/>
                <wp:effectExtent l="0" t="0" r="22225" b="10160"/>
                <wp:wrapNone/>
                <wp:docPr id="316" name="그룹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80390"/>
                          <a:chOff x="738" y="1687"/>
                          <a:chExt cx="242" cy="1684"/>
                        </a:xfrm>
                      </wpg:grpSpPr>
                      <wps:wsp>
                        <wps:cNvPr id="608" name="任意多边形 20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" name="任意多边形 206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7A41950" id="그룹 317" o:spid="_x0000_s1026" style="position:absolute;margin-left:38pt;margin-top:88.15pt;width:4.25pt;height:45.7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">
                <v:shape id="任意多边形 206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6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1168" behindDoc="0" locked="0" layoutInCell="1" allowOverlap="1" wp14:anchorId="474B9524" wp14:editId="2B10B2E7">
                <wp:simplePos x="0" y="0"/>
                <wp:positionH relativeFrom="column">
                  <wp:posOffset>536575</wp:posOffset>
                </wp:positionH>
                <wp:positionV relativeFrom="paragraph">
                  <wp:posOffset>1120775</wp:posOffset>
                </wp:positionV>
                <wp:extent cx="56515" cy="579120"/>
                <wp:effectExtent l="0" t="0" r="19685" b="11430"/>
                <wp:wrapNone/>
                <wp:docPr id="629" name="그룹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1222" y="1690"/>
                          <a:chExt cx="243" cy="1684"/>
                        </a:xfrm>
                      </wpg:grpSpPr>
                      <wps:wsp>
                        <wps:cNvPr id="630" name="任意多边形 206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任意多边形 206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DB0C7D7" id="그룹 629" o:spid="_x0000_s1026" style="position:absolute;margin-left:42.25pt;margin-top:88.25pt;width:4.4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">
                <v:shape id="任意多边形 206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6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2192" behindDoc="0" locked="0" layoutInCell="1" allowOverlap="1" wp14:anchorId="39A56ED4" wp14:editId="6EB85894">
                <wp:simplePos x="0" y="0"/>
                <wp:positionH relativeFrom="column">
                  <wp:posOffset>822325</wp:posOffset>
                </wp:positionH>
                <wp:positionV relativeFrom="paragraph">
                  <wp:posOffset>1119505</wp:posOffset>
                </wp:positionV>
                <wp:extent cx="53975" cy="579120"/>
                <wp:effectExtent l="0" t="0" r="22225" b="11430"/>
                <wp:wrapNone/>
                <wp:docPr id="626" name="그룹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627" name="任意多边形 20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任意多边形 206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3E582BC" id="그룹 626" o:spid="_x0000_s1026" style="position:absolute;margin-left:64.75pt;margin-top:88.1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">
                <v:shape id="任意多边形 206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URF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x&#10;cALfM+EIyMUHAAD//wMAUEsBAi0AFAAGAAgAAAAhANvh9svuAAAAhQEAABMAAAAAAAAAAAAAAAAA&#10;AAAAAFtDb250ZW50X1R5cGVzXS54bWxQSwECLQAUAAYACAAAACEAWvQsW78AAAAVAQAACwAAAAAA&#10;AAAAAAAAAAAfAQAAX3JlbHMvLnJlbHNQSwECLQAUAAYACAAAACEAJ7VER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6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3216" behindDoc="0" locked="0" layoutInCell="1" allowOverlap="1" wp14:anchorId="1A99924F" wp14:editId="6EBD4AA5">
                <wp:simplePos x="0" y="0"/>
                <wp:positionH relativeFrom="column">
                  <wp:posOffset>649605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623" name="그룹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624" name="任意多边形 20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任意多边形 205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13FF90D4" id="그룹 623" o:spid="_x0000_s1026" style="position:absolute;margin-left:51.15pt;margin-top:88.2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">
                <v:shape id="任意多边形 205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9oy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O&#10;J/A9E46AXH4AAAD//wMAUEsBAi0AFAAGAAgAAAAhANvh9svuAAAAhQEAABMAAAAAAAAAAAAAAAAA&#10;AAAAAFtDb250ZW50X1R5cGVzXS54bWxQSwECLQAUAAYACAAAACEAWvQsW78AAAAVAQAACwAAAAAA&#10;AAAAAAAAAAAfAQAAX3JlbHMvLnJlbHNQSwECLQAUAAYACAAAACEA12faM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5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4240" behindDoc="0" locked="0" layoutInCell="1" allowOverlap="1" wp14:anchorId="108EABA1" wp14:editId="0FD6EFB8">
                <wp:simplePos x="0" y="0"/>
                <wp:positionH relativeFrom="column">
                  <wp:posOffset>594360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620" name="그룹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621" name="任意多边形 20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任意多边形 205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68A69A7" id="그룹 620" o:spid="_x0000_s1026" style="position:absolute;margin-left:46.8pt;margin-top:88.1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">
                <v:shape id="任意多边形 205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5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5264" behindDoc="0" locked="0" layoutInCell="1" allowOverlap="1" wp14:anchorId="4C5B0B8A" wp14:editId="08A1B578">
                <wp:simplePos x="0" y="0"/>
                <wp:positionH relativeFrom="column">
                  <wp:posOffset>706120</wp:posOffset>
                </wp:positionH>
                <wp:positionV relativeFrom="paragraph">
                  <wp:posOffset>1119505</wp:posOffset>
                </wp:positionV>
                <wp:extent cx="53975" cy="579120"/>
                <wp:effectExtent l="0" t="0" r="22225" b="11430"/>
                <wp:wrapNone/>
                <wp:docPr id="617" name="그룹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618" name="任意多边形 205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任意多边形 205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3F2ACFBD" id="그룹 617" o:spid="_x0000_s1026" style="position:absolute;margin-left:55.6pt;margin-top:88.1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">
                <v:shape id="任意多边形 205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5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6288" behindDoc="0" locked="0" layoutInCell="1" allowOverlap="1" wp14:anchorId="5BD694FB" wp14:editId="1BA018BC">
                <wp:simplePos x="0" y="0"/>
                <wp:positionH relativeFrom="column">
                  <wp:posOffset>762635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614" name="그룹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615" name="任意多边形 20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任意多边形 204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3FB06F70" id="그룹 614" o:spid="_x0000_s1026" style="position:absolute;margin-left:60.0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">
                <v:shape id="任意多边形 204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7UU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J&#10;YAzfM+EIyMUHAAD//wMAUEsBAi0AFAAGAAgAAAAhANvh9svuAAAAhQEAABMAAAAAAAAAAAAAAAAA&#10;AAAAAFtDb250ZW50X1R5cGVzXS54bWxQSwECLQAUAAYACAAAACEAWvQsW78AAAAVAQAACwAAAAAA&#10;AAAAAAAAAAAfAQAAX3JlbHMvLnJlbHNQSwECLQAUAAYACAAAACEAdke1F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7312" behindDoc="0" locked="0" layoutInCell="1" allowOverlap="1" wp14:anchorId="521E57F2" wp14:editId="132B0E3F">
                <wp:simplePos x="0" y="0"/>
                <wp:positionH relativeFrom="column">
                  <wp:posOffset>876300</wp:posOffset>
                </wp:positionH>
                <wp:positionV relativeFrom="paragraph">
                  <wp:posOffset>1118235</wp:posOffset>
                </wp:positionV>
                <wp:extent cx="56515" cy="579120"/>
                <wp:effectExtent l="0" t="0" r="19685" b="11430"/>
                <wp:wrapNone/>
                <wp:docPr id="611" name="그룹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612" name="任意多边形 204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" name="任意多边形 204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D89E387" id="그룹 611" o:spid="_x0000_s1026" style="position:absolute;margin-left:69pt;margin-top:88.0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">
                <v:shape id="任意多边形 204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i1g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O&#10;xvA9E46AXH4AAAD//wMAUEsBAi0AFAAGAAgAAAAhANvh9svuAAAAhQEAABMAAAAAAAAAAAAAAAAA&#10;AAAAAFtDb250ZW50X1R5cGVzXS54bWxQSwECLQAUAAYACAAAACEAWvQsW78AAAAVAQAACwAAAAAA&#10;AAAAAAAAAAAfAQAAX3JlbHMvLnJlbHNQSwECLQAUAAYACAAAACEA+a4tY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7120B4EE" wp14:editId="50AF424A">
                <wp:simplePos x="0" y="0"/>
                <wp:positionH relativeFrom="column">
                  <wp:posOffset>934085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583" name="그룹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595" name="任意多边形 204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任意多边形 204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314B6585" id="그룹 583" o:spid="_x0000_s1026" style="position:absolute;margin-left:73.5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">
                <v:shape id="任意多边形 204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9360" behindDoc="0" locked="0" layoutInCell="1" allowOverlap="1" wp14:anchorId="0EC9FC62" wp14:editId="0113E002">
                <wp:simplePos x="0" y="0"/>
                <wp:positionH relativeFrom="column">
                  <wp:posOffset>1931035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536" name="그룹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540" name="任意多边形 20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任意多边形 204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5D7BC1F" id="그룹 536" o:spid="_x0000_s1026" style="position:absolute;margin-left:152.0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">
                <v:shape id="任意多边形 203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ljt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4zA/&#10;nAlHQC6/AAAA//8DAFBLAQItABQABgAIAAAAIQDb4fbL7gAAAIUBAAATAAAAAAAAAAAAAAAAAAAA&#10;AABbQ29udGVudF9UeXBlc10ueG1sUEsBAi0AFAAGAAgAAAAhAFr0LFu/AAAAFQEAAAsAAAAAAAAA&#10;AAAAAAAAHwEAAF9yZWxzLy5yZWxzUEsBAi0AFAAGAAgAAAAhAK6mWO2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0384" behindDoc="0" locked="0" layoutInCell="1" allowOverlap="1" wp14:anchorId="75E4010F" wp14:editId="609D3EEA">
                <wp:simplePos x="0" y="0"/>
                <wp:positionH relativeFrom="column">
                  <wp:posOffset>1986280</wp:posOffset>
                </wp:positionH>
                <wp:positionV relativeFrom="paragraph">
                  <wp:posOffset>1118235</wp:posOffset>
                </wp:positionV>
                <wp:extent cx="55245" cy="576580"/>
                <wp:effectExtent l="0" t="0" r="20955" b="13970"/>
                <wp:wrapNone/>
                <wp:docPr id="423" name="그룹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1222" y="1690"/>
                          <a:chExt cx="243" cy="1684"/>
                        </a:xfrm>
                      </wpg:grpSpPr>
                      <wps:wsp>
                        <wps:cNvPr id="534" name="任意多边形 203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任意多边形 203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BBDC571" id="그룹 423" o:spid="_x0000_s1026" style="position:absolute;margin-left:156.4pt;margin-top:88.05pt;width:4.35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">
                <v:shape id="任意多边形 2036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37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1408" behindDoc="0" locked="0" layoutInCell="1" allowOverlap="1" wp14:anchorId="470984E6" wp14:editId="4501920C">
                <wp:simplePos x="0" y="0"/>
                <wp:positionH relativeFrom="column">
                  <wp:posOffset>2819400</wp:posOffset>
                </wp:positionH>
                <wp:positionV relativeFrom="paragraph">
                  <wp:posOffset>1118235</wp:posOffset>
                </wp:positionV>
                <wp:extent cx="53975" cy="577850"/>
                <wp:effectExtent l="0" t="0" r="22225" b="12700"/>
                <wp:wrapNone/>
                <wp:docPr id="410" name="그룹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7850"/>
                          <a:chOff x="6345" y="1687"/>
                          <a:chExt cx="242" cy="1685"/>
                        </a:xfrm>
                      </wpg:grpSpPr>
                      <wps:wsp>
                        <wps:cNvPr id="420" name="任意多边形 2033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任意多边形 2034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A86ED0F" id="그룹 410" o:spid="_x0000_s1026" style="position:absolute;margin-left:222pt;margin-top:88.05pt;width:4.25pt;height:45.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">
                <v:shape id="任意多边形 2033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2034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2432" behindDoc="0" locked="0" layoutInCell="1" allowOverlap="1" wp14:anchorId="533C4D7C" wp14:editId="73EAFD5C">
                <wp:simplePos x="0" y="0"/>
                <wp:positionH relativeFrom="column">
                  <wp:posOffset>2260600</wp:posOffset>
                </wp:positionH>
                <wp:positionV relativeFrom="paragraph">
                  <wp:posOffset>1119505</wp:posOffset>
                </wp:positionV>
                <wp:extent cx="52070" cy="579120"/>
                <wp:effectExtent l="0" t="0" r="24130" b="11430"/>
                <wp:wrapNone/>
                <wp:docPr id="356" name="그룹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9120"/>
                          <a:chOff x="738" y="1687"/>
                          <a:chExt cx="242" cy="1684"/>
                        </a:xfrm>
                      </wpg:grpSpPr>
                      <wps:wsp>
                        <wps:cNvPr id="397" name="任意多边形 203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任意多边形 203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7084C2EE" id="그룹 356" o:spid="_x0000_s1026" style="position:absolute;margin-left:178pt;margin-top:88.15pt;width:4.1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">
                <v:shape id="任意多边形 203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3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3456" behindDoc="0" locked="0" layoutInCell="1" allowOverlap="1" wp14:anchorId="4B757765" wp14:editId="6B2E768D">
                <wp:simplePos x="0" y="0"/>
                <wp:positionH relativeFrom="column">
                  <wp:posOffset>2098040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351" name="그룹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52" name="任意多边形 202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任意多边形 202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3A7A126E" id="그룹 351" o:spid="_x0000_s1026" style="position:absolute;margin-left:165.2pt;margin-top:88.0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MrA1g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">
                <v:shape id="任意多边形 202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2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4480" behindDoc="0" locked="0" layoutInCell="1" allowOverlap="1" wp14:anchorId="7472465D" wp14:editId="7E1374B6">
                <wp:simplePos x="0" y="0"/>
                <wp:positionH relativeFrom="column">
                  <wp:posOffset>2044700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221" name="그룹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1222" y="1690"/>
                          <a:chExt cx="243" cy="1684"/>
                        </a:xfrm>
                      </wpg:grpSpPr>
                      <wps:wsp>
                        <wps:cNvPr id="222" name="任意多边形 202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任意多边形 202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38E52A13" id="그룹 221" o:spid="_x0000_s1026" style="position:absolute;margin-left:161pt;margin-top:87.85pt;width:4.2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">
                <v:shape id="任意多边形 202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2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5504" behindDoc="0" locked="0" layoutInCell="1" allowOverlap="1" wp14:anchorId="5F025478" wp14:editId="08158CE0">
                <wp:simplePos x="0" y="0"/>
                <wp:positionH relativeFrom="column">
                  <wp:posOffset>2153285</wp:posOffset>
                </wp:positionH>
                <wp:positionV relativeFrom="paragraph">
                  <wp:posOffset>1115695</wp:posOffset>
                </wp:positionV>
                <wp:extent cx="56515" cy="579120"/>
                <wp:effectExtent l="0" t="0" r="19685" b="11430"/>
                <wp:wrapNone/>
                <wp:docPr id="218" name="그룹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219" name="任意多边形 20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任意多边形 202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EC0FE3F" id="그룹 218" o:spid="_x0000_s1026" style="position:absolute;margin-left:169.55pt;margin-top:87.8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">
                <v:shape id="任意多边形 202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RMI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h&#10;YArfM+EIyMUHAAD//wMAUEsBAi0AFAAGAAgAAAAhANvh9svuAAAAhQEAABMAAAAAAAAAAAAAAAAA&#10;AAAAAFtDb250ZW50X1R5cGVzXS54bWxQSwECLQAUAAYACAAAACEAWvQsW78AAAAVAQAACwAAAAAA&#10;AAAAAAAAAAAfAQAAX3JlbHMvLnJlbHNQSwECLQAUAAYACAAAACEA7IUTC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2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6528" behindDoc="0" locked="0" layoutInCell="1" allowOverlap="1" wp14:anchorId="776F7501" wp14:editId="5616D0BA">
                <wp:simplePos x="0" y="0"/>
                <wp:positionH relativeFrom="column">
                  <wp:posOffset>2205355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215" name="그룹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216" name="任意多边形 201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任意多边形 201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7B3284AF" id="그룹 215" o:spid="_x0000_s1026" style="position:absolute;margin-left:173.6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">
                <v:shape id="任意多边形 201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od6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xiP&#10;pvA9E46AXH4AAAD//wMAUEsBAi0AFAAGAAgAAAAhANvh9svuAAAAhQEAABMAAAAAAAAAAAAAAAAA&#10;AAAAAFtDb250ZW50X1R5cGVzXS54bWxQSwECLQAUAAYACAAAACEAWvQsW78AAAAVAQAACwAAAAAA&#10;AAAAAAAAAAAfAQAAX3JlbHMvLnJlbHNQSwECLQAUAAYACAAAACEAnRqHe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7552" behindDoc="0" locked="0" layoutInCell="1" allowOverlap="1" wp14:anchorId="09E89968" wp14:editId="6DA41AC6">
                <wp:simplePos x="0" y="0"/>
                <wp:positionH relativeFrom="column">
                  <wp:posOffset>2315845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212" name="그룹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213" name="任意多边形 201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任意多边形 201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1C9A75DD" id="그룹 212" o:spid="_x0000_s1026" style="position:absolute;margin-left:182.3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">
                <v:shape id="任意多边形 201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STi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qG&#10;gxF8z4QjIBcfAAAA//8DAFBLAQItABQABgAIAAAAIQDb4fbL7gAAAIUBAAATAAAAAAAAAAAAAAAA&#10;AAAAAABbQ29udGVudF9UeXBlc10ueG1sUEsBAi0AFAAGAAgAAAAhAFr0LFu/AAAAFQEAAAsAAAAA&#10;AAAAAAAAAAAAHwEAAF9yZWxzLy5yZWxzUEsBAi0AFAAGAAgAAAAhAI1tJOL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8576" behindDoc="0" locked="0" layoutInCell="1" allowOverlap="1" wp14:anchorId="3B51EFF1" wp14:editId="76224093">
                <wp:simplePos x="0" y="0"/>
                <wp:positionH relativeFrom="column">
                  <wp:posOffset>2371090</wp:posOffset>
                </wp:positionH>
                <wp:positionV relativeFrom="paragraph">
                  <wp:posOffset>1119505</wp:posOffset>
                </wp:positionV>
                <wp:extent cx="55245" cy="580390"/>
                <wp:effectExtent l="0" t="0" r="20955" b="10160"/>
                <wp:wrapNone/>
                <wp:docPr id="320" name="그룹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80390"/>
                          <a:chOff x="738" y="1687"/>
                          <a:chExt cx="242" cy="1684"/>
                        </a:xfrm>
                      </wpg:grpSpPr>
                      <wps:wsp>
                        <wps:cNvPr id="321" name="任意多边形 201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任意多边形 201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468B1122" id="그룹 320" o:spid="_x0000_s1026" style="position:absolute;margin-left:186.7pt;margin-top:88.15pt;width:4.35pt;height:45.7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">
                <v:shape id="任意多边形 201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tou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wwF8z4QjIBcfAAAA//8DAFBLAQItABQABgAIAAAAIQDb4fbL7gAAAIUBAAATAAAAAAAAAAAAAAAA&#10;AAAAAABbQ29udGVudF9UeXBlc10ueG1sUEsBAi0AFAAGAAgAAAAhAFr0LFu/AAAAFQEAAAsAAAAA&#10;AAAAAAAAAAAAHwEAAF9yZWxzLy5yZWxzUEsBAi0AFAAGAAgAAAAhAKp+2i7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9600" behindDoc="0" locked="0" layoutInCell="1" allowOverlap="1" wp14:anchorId="516EBD20" wp14:editId="4ACC5857">
                <wp:simplePos x="0" y="0"/>
                <wp:positionH relativeFrom="column">
                  <wp:posOffset>2426335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323" name="그룹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24" name="任意多边形 200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任意多边形 201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077C0A8E" id="그룹 323" o:spid="_x0000_s1026" style="position:absolute;margin-left:191.05pt;margin-top:88.2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">
                <v:shape id="任意多边形 2009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10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0624" behindDoc="0" locked="0" layoutInCell="1" allowOverlap="1" wp14:anchorId="205A66E5" wp14:editId="0F166652">
                <wp:simplePos x="0" y="0"/>
                <wp:positionH relativeFrom="column">
                  <wp:posOffset>2710815</wp:posOffset>
                </wp:positionH>
                <wp:positionV relativeFrom="paragraph">
                  <wp:posOffset>1119505</wp:posOffset>
                </wp:positionV>
                <wp:extent cx="52070" cy="579120"/>
                <wp:effectExtent l="0" t="0" r="24130" b="11430"/>
                <wp:wrapNone/>
                <wp:docPr id="326" name="그룹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9120"/>
                          <a:chOff x="738" y="1687"/>
                          <a:chExt cx="242" cy="1684"/>
                        </a:xfrm>
                      </wpg:grpSpPr>
                      <wps:wsp>
                        <wps:cNvPr id="327" name="任意多边形 200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任意多边形 200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149518FB" id="그룹 326" o:spid="_x0000_s1026" style="position:absolute;margin-left:213.45pt;margin-top:88.15pt;width:4.1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">
                <v:shape id="任意多边形 200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0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1648" behindDoc="0" locked="0" layoutInCell="1" allowOverlap="1" wp14:anchorId="472A12BE" wp14:editId="7AABAC13">
                <wp:simplePos x="0" y="0"/>
                <wp:positionH relativeFrom="column">
                  <wp:posOffset>2538095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329" name="그룹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30" name="任意多边形 200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任意多边形 200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19548AF5" id="그룹 329" o:spid="_x0000_s1026" style="position:absolute;margin-left:199.85pt;margin-top:88.2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">
                <v:shape id="任意多边形 200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0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2672" behindDoc="0" locked="0" layoutInCell="1" allowOverlap="1" wp14:anchorId="341DDBAA" wp14:editId="2FA1CE45">
                <wp:simplePos x="0" y="0"/>
                <wp:positionH relativeFrom="column">
                  <wp:posOffset>2482850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332" name="그룹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33" name="任意多边形 200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任意多边形 200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45EEB362" id="그룹 332" o:spid="_x0000_s1026" style="position:absolute;margin-left:195.5pt;margin-top:88.1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">
                <v:shape id="任意多边形 200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0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3696" behindDoc="0" locked="0" layoutInCell="1" allowOverlap="1" wp14:anchorId="7880DE06" wp14:editId="4ABF6CAD">
                <wp:simplePos x="0" y="0"/>
                <wp:positionH relativeFrom="column">
                  <wp:posOffset>2594610</wp:posOffset>
                </wp:positionH>
                <wp:positionV relativeFrom="paragraph">
                  <wp:posOffset>1119505</wp:posOffset>
                </wp:positionV>
                <wp:extent cx="53340" cy="579120"/>
                <wp:effectExtent l="0" t="0" r="22860" b="11430"/>
                <wp:wrapNone/>
                <wp:docPr id="335" name="그룹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36" name="任意多边形 199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任意多边形 199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F04101D" id="그룹 335" o:spid="_x0000_s1026" style="position:absolute;margin-left:204.3pt;margin-top:88.1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">
                <v:shape id="任意多边形 199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tSH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owl8z4QjIBcfAAAA//8DAFBLAQItABQABgAIAAAAIQDb4fbL7gAAAIUBAAATAAAAAAAAAAAAAAAA&#10;AAAAAABbQ29udGVudF9UeXBlc10ueG1sUEsBAi0AFAAGAAgAAAAhAFr0LFu/AAAAFQEAAAsAAAAA&#10;AAAAAAAAAAAAHwEAAF9yZWxzLy5yZWxzUEsBAi0AFAAGAAgAAAAhAKBO1If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4720" behindDoc="0" locked="0" layoutInCell="1" allowOverlap="1" wp14:anchorId="02D28126" wp14:editId="6B9E88E3">
                <wp:simplePos x="0" y="0"/>
                <wp:positionH relativeFrom="column">
                  <wp:posOffset>2651125</wp:posOffset>
                </wp:positionH>
                <wp:positionV relativeFrom="paragraph">
                  <wp:posOffset>1119505</wp:posOffset>
                </wp:positionV>
                <wp:extent cx="56515" cy="579120"/>
                <wp:effectExtent l="0" t="0" r="19685" b="11430"/>
                <wp:wrapNone/>
                <wp:docPr id="338" name="그룹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339" name="任意多边形 199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任意多边形 199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0025285" id="그룹 338" o:spid="_x0000_s1026" style="position:absolute;margin-left:208.75pt;margin-top:88.1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">
                <v:shape id="任意多边形 199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5744" behindDoc="0" locked="0" layoutInCell="1" allowOverlap="1" wp14:anchorId="60B130BF" wp14:editId="15777A98">
                <wp:simplePos x="0" y="0"/>
                <wp:positionH relativeFrom="column">
                  <wp:posOffset>2766060</wp:posOffset>
                </wp:positionH>
                <wp:positionV relativeFrom="paragraph">
                  <wp:posOffset>1118235</wp:posOffset>
                </wp:positionV>
                <wp:extent cx="55245" cy="579120"/>
                <wp:effectExtent l="0" t="0" r="20955" b="11430"/>
                <wp:wrapNone/>
                <wp:docPr id="341" name="그룹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42" name="任意多边形 199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任意多边形 199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042F20D6" id="그룹 341" o:spid="_x0000_s1026" style="position:absolute;margin-left:217.8pt;margin-top:88.0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TM3Q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">
                <v:shape id="任意多边形 199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6H5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4yF8z4QjIBcfAAAA//8DAFBLAQItABQABgAIAAAAIQDb4fbL7gAAAIUBAAATAAAAAAAAAAAAAAAA&#10;AAAAAABbQ29udGVudF9UeXBlc10ueG1sUEsBAi0AFAAGAAgAAAAhAFr0LFu/AAAAFQEAAAsAAAAA&#10;AAAAAAAAAAAAHwEAAF9yZWxzLy5yZWxzUEsBAi0AFAAGAAgAAAAhAIdzofn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6768" behindDoc="0" locked="0" layoutInCell="1" allowOverlap="1" wp14:anchorId="08A7F419" wp14:editId="1E1DD79C">
                <wp:simplePos x="0" y="0"/>
                <wp:positionH relativeFrom="column">
                  <wp:posOffset>2822575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344" name="그룹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45" name="任意多边形 198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任意多边形 19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7A5A9C64" id="그룹 344" o:spid="_x0000_s1026" style="position:absolute;margin-left:222.2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">
                <v:shape id="任意多边形 198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8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5OY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jB4HcLjTDgCcnoHAAD//wMAUEsBAi0AFAAGAAgAAAAhANvh9svuAAAAhQEAABMAAAAAAAAA&#10;AAAAAAAAAAAAAFtDb250ZW50X1R5cGVzXS54bWxQSwECLQAUAAYACAAAACEAWvQsW78AAAAVAQAA&#10;CwAAAAAAAAAAAAAAAAAfAQAAX3JlbHMvLnJlbHNQSwECLQAUAAYACAAAACEAj4+Tm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2E4C0BFF" wp14:editId="79C33E52">
                <wp:simplePos x="0" y="0"/>
                <wp:positionH relativeFrom="column">
                  <wp:posOffset>-144780</wp:posOffset>
                </wp:positionH>
                <wp:positionV relativeFrom="paragraph">
                  <wp:posOffset>1694815</wp:posOffset>
                </wp:positionV>
                <wp:extent cx="3232785" cy="1270"/>
                <wp:effectExtent l="0" t="0" r="24765" b="36830"/>
                <wp:wrapNone/>
                <wp:docPr id="347" name="직선 연결선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232785" cy="1270"/>
                        </a:xfrm>
                        <a:prstGeom prst="line">
                          <a:avLst/>
                        </a:prstGeom>
                        <a:noFill/>
                        <a:ln w="17145">
                          <a:solidFill>
                            <a:srgbClr val="000000"/>
                          </a:solidFill>
                          <a:round/>
                          <a:headEnd/>
                          <a:tailEnd type="non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6A4DF9BB" id="직선 연결선 347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1.4pt,133.45pt" to="243.15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" strokeweight="1.35pt">
                <v:stroke endarrowwidth="wide" endarrowlength="long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674EFDB" wp14:editId="3C659C0F">
                <wp:simplePos x="0" y="0"/>
                <wp:positionH relativeFrom="column">
                  <wp:posOffset>986155</wp:posOffset>
                </wp:positionH>
                <wp:positionV relativeFrom="paragraph">
                  <wp:posOffset>725170</wp:posOffset>
                </wp:positionV>
                <wp:extent cx="4445" cy="991870"/>
                <wp:effectExtent l="0" t="0" r="33655" b="36830"/>
                <wp:wrapNone/>
                <wp:docPr id="348" name="직선 연결선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45" cy="99187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03B4209C" id="직선 연결선 34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7.65pt,57.1pt" to="78pt,1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19840" behindDoc="0" locked="0" layoutInCell="1" allowOverlap="1" wp14:anchorId="3F228391" wp14:editId="7CC8F904">
                <wp:simplePos x="0" y="0"/>
                <wp:positionH relativeFrom="column">
                  <wp:posOffset>1928494</wp:posOffset>
                </wp:positionH>
                <wp:positionV relativeFrom="paragraph">
                  <wp:posOffset>704215</wp:posOffset>
                </wp:positionV>
                <wp:extent cx="0" cy="987425"/>
                <wp:effectExtent l="0" t="0" r="38100" b="22225"/>
                <wp:wrapNone/>
                <wp:docPr id="349" name="직선 연결선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874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72285729" id="직선 연결선 349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51.85pt,55.45pt" to="151.85pt,1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A1E37CE" wp14:editId="7065B1BC">
                <wp:simplePos x="0" y="0"/>
                <wp:positionH relativeFrom="column">
                  <wp:posOffset>-38100</wp:posOffset>
                </wp:positionH>
                <wp:positionV relativeFrom="paragraph">
                  <wp:posOffset>1992630</wp:posOffset>
                </wp:positionV>
                <wp:extent cx="540385" cy="36195"/>
                <wp:effectExtent l="19050" t="30480" r="12065" b="28575"/>
                <wp:wrapNone/>
                <wp:docPr id="211" name="자유형: 도형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385" cy="36195"/>
                        </a:xfrm>
                        <a:custGeom>
                          <a:avLst/>
                          <a:gdLst>
                            <a:gd name="T0" fmla="*/ 9577 w 6094"/>
                            <a:gd name="T1" fmla="*/ 15383 h 120"/>
                            <a:gd name="T2" fmla="*/ 530897 w 6094"/>
                            <a:gd name="T3" fmla="*/ 15383 h 120"/>
                            <a:gd name="T4" fmla="*/ 530897 w 6094"/>
                            <a:gd name="T5" fmla="*/ 20812 h 120"/>
                            <a:gd name="T6" fmla="*/ 9577 w 6094"/>
                            <a:gd name="T7" fmla="*/ 20812 h 120"/>
                            <a:gd name="T8" fmla="*/ 9577 w 6094"/>
                            <a:gd name="T9" fmla="*/ 15383 h 120"/>
                            <a:gd name="T10" fmla="*/ 10641 w 6094"/>
                            <a:gd name="T11" fmla="*/ 36195 h 120"/>
                            <a:gd name="T12" fmla="*/ 0 w 6094"/>
                            <a:gd name="T13" fmla="*/ 18098 h 120"/>
                            <a:gd name="T14" fmla="*/ 10641 w 6094"/>
                            <a:gd name="T15" fmla="*/ 0 h 120"/>
                            <a:gd name="T16" fmla="*/ 10641 w 6094"/>
                            <a:gd name="T17" fmla="*/ 36195 h 120"/>
                            <a:gd name="T18" fmla="*/ 529744 w 6094"/>
                            <a:gd name="T19" fmla="*/ 0 h 120"/>
                            <a:gd name="T20" fmla="*/ 540385 w 6094"/>
                            <a:gd name="T21" fmla="*/ 18098 h 120"/>
                            <a:gd name="T22" fmla="*/ 529744 w 6094"/>
                            <a:gd name="T23" fmla="*/ 36195 h 120"/>
                            <a:gd name="T24" fmla="*/ 52974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256EA321" id="자유형: 도형 211" o:spid="_x0000_s1026" style="position:absolute;margin-left:-3pt;margin-top:156.9pt;width:42.5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" path="m108,51r5879,l5987,69,108,69r,-18xm120,120l,60,120,r,120xm5974,r120,60l5974,120,5974,xe" fillcolor="black" strokeweight=".1pt">
                <v:stroke joinstyle="bevel"/>
                <v:path arrowok="t" o:connecttype="custom" o:connectlocs="849240,4639897;47077252,4639897;47077252,6277420;849240,6277420;849240,4639897;943590,10917317;0,5458809;943590,0;943590,10917317;46975010,0;47918600,5458809;46975010,10917317;46975010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644FA36A" wp14:editId="11D85B98">
                <wp:simplePos x="0" y="0"/>
                <wp:positionH relativeFrom="column">
                  <wp:posOffset>2083435</wp:posOffset>
                </wp:positionH>
                <wp:positionV relativeFrom="paragraph">
                  <wp:posOffset>2124710</wp:posOffset>
                </wp:positionV>
                <wp:extent cx="534670" cy="312420"/>
                <wp:effectExtent l="0" t="0" r="17780" b="11430"/>
                <wp:wrapNone/>
                <wp:docPr id="604" name="직사각형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467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4931E0" w14:textId="77777777" w:rsidR="000A78EE" w:rsidRDefault="000A78EE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 1,high</w:t>
                            </w:r>
                          </w:p>
                          <w:p w14:paraId="600B209C" w14:textId="77777777" w:rsidR="000A78EE" w:rsidRDefault="000A78EE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4FA36A" id="직사각형 604" o:spid="_x0000_s1224" style="position:absolute;left:0;text-align:left;margin-left:164.05pt;margin-top:167.3pt;width:42.1pt;height:24.6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" filled="f" stroked="f">
                <v:textbox inset="0,0,0,0">
                  <w:txbxContent>
                    <w:p w14:paraId="314931E0" w14:textId="77777777" w:rsidR="000A78EE" w:rsidRDefault="000A78EE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 1,high</w:t>
                      </w:r>
                    </w:p>
                    <w:p w14:paraId="600B209C" w14:textId="77777777" w:rsidR="000A78EE" w:rsidRDefault="000A78EE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5E3D0195" wp14:editId="1EC6469C">
                <wp:simplePos x="0" y="0"/>
                <wp:positionH relativeFrom="column">
                  <wp:posOffset>0</wp:posOffset>
                </wp:positionH>
                <wp:positionV relativeFrom="paragraph">
                  <wp:posOffset>1890395</wp:posOffset>
                </wp:positionV>
                <wp:extent cx="479425" cy="111760"/>
                <wp:effectExtent l="0" t="0" r="15875" b="2540"/>
                <wp:wrapNone/>
                <wp:docPr id="350" name="직사각형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9425" cy="111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8FF7F" w14:textId="77777777" w:rsidR="000A78EE" w:rsidRDefault="000A78EE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_low</w:t>
                            </w:r>
                          </w:p>
                          <w:p w14:paraId="54BE9CCD" w14:textId="77777777" w:rsidR="000A78EE" w:rsidRDefault="000A78EE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2F92535E" w14:textId="77777777" w:rsidR="000A78EE" w:rsidRDefault="000A78EE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3D0195" id="직사각형 350" o:spid="_x0000_s1225" style="position:absolute;left:0;text-align:left;margin-left:0;margin-top:148.85pt;width:37.75pt;height:8.8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" filled="f" stroked="f">
                <v:textbox inset="0,0,0,0">
                  <w:txbxContent>
                    <w:p w14:paraId="5A88FF7F" w14:textId="77777777" w:rsidR="000A78EE" w:rsidRDefault="000A78EE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_low</w:t>
                      </w:r>
                    </w:p>
                    <w:p w14:paraId="54BE9CCD" w14:textId="77777777" w:rsidR="000A78EE" w:rsidRDefault="000A78EE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2F92535E" w14:textId="77777777" w:rsidR="000A78EE" w:rsidRDefault="000A78EE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6572966E" wp14:editId="1AFD0790">
                <wp:simplePos x="0" y="0"/>
                <wp:positionH relativeFrom="column">
                  <wp:posOffset>2413000</wp:posOffset>
                </wp:positionH>
                <wp:positionV relativeFrom="paragraph">
                  <wp:posOffset>2014855</wp:posOffset>
                </wp:positionV>
                <wp:extent cx="491490" cy="37465"/>
                <wp:effectExtent l="12700" t="33655" r="10160" b="33655"/>
                <wp:wrapNone/>
                <wp:docPr id="210" name="자유형: 도형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1490" cy="37465"/>
                        </a:xfrm>
                        <a:custGeom>
                          <a:avLst/>
                          <a:gdLst>
                            <a:gd name="T0" fmla="*/ 8710 w 6094"/>
                            <a:gd name="T1" fmla="*/ 15923 h 120"/>
                            <a:gd name="T2" fmla="*/ 482860 w 6094"/>
                            <a:gd name="T3" fmla="*/ 15923 h 120"/>
                            <a:gd name="T4" fmla="*/ 482860 w 6094"/>
                            <a:gd name="T5" fmla="*/ 21542 h 120"/>
                            <a:gd name="T6" fmla="*/ 8710 w 6094"/>
                            <a:gd name="T7" fmla="*/ 21542 h 120"/>
                            <a:gd name="T8" fmla="*/ 8710 w 6094"/>
                            <a:gd name="T9" fmla="*/ 15923 h 120"/>
                            <a:gd name="T10" fmla="*/ 9678 w 6094"/>
                            <a:gd name="T11" fmla="*/ 37465 h 120"/>
                            <a:gd name="T12" fmla="*/ 0 w 6094"/>
                            <a:gd name="T13" fmla="*/ 18733 h 120"/>
                            <a:gd name="T14" fmla="*/ 9678 w 6094"/>
                            <a:gd name="T15" fmla="*/ 0 h 120"/>
                            <a:gd name="T16" fmla="*/ 9678 w 6094"/>
                            <a:gd name="T17" fmla="*/ 37465 h 120"/>
                            <a:gd name="T18" fmla="*/ 481812 w 6094"/>
                            <a:gd name="T19" fmla="*/ 0 h 120"/>
                            <a:gd name="T20" fmla="*/ 491490 w 6094"/>
                            <a:gd name="T21" fmla="*/ 18733 h 120"/>
                            <a:gd name="T22" fmla="*/ 481812 w 6094"/>
                            <a:gd name="T23" fmla="*/ 37465 h 120"/>
                            <a:gd name="T24" fmla="*/ 481812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4EE17550" id="자유형: 도형 210" o:spid="_x0000_s1026" style="position:absolute;margin-left:190pt;margin-top:158.65pt;width:38.7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" path="m108,51r5879,l5987,69,108,69r,-18xm120,120l,60,120,r,120xm5974,r120,60l5974,120,5974,xe" fillcolor="black" strokeweight=".1pt">
                <v:stroke joinstyle="bevel"/>
                <v:path arrowok="t" o:connecttype="custom" o:connectlocs="702474,4971293;38943364,4971293;38943364,6725592;702474,6725592;702474,4971293;780545,11696885;0,5848599;780545,0;780545,11696885;38858841,0;39639386,5848599;38858841,11696885;38858841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7801E9FA" wp14:editId="49F3EDDA">
                <wp:simplePos x="0" y="0"/>
                <wp:positionH relativeFrom="column">
                  <wp:posOffset>2720975</wp:posOffset>
                </wp:positionH>
                <wp:positionV relativeFrom="paragraph">
                  <wp:posOffset>1098550</wp:posOffset>
                </wp:positionV>
                <wp:extent cx="575310" cy="724535"/>
                <wp:effectExtent l="6350" t="12700" r="18415" b="15240"/>
                <wp:wrapNone/>
                <wp:docPr id="209" name="자유형: 도형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75310" cy="724535"/>
                        </a:xfrm>
                        <a:custGeom>
                          <a:avLst/>
                          <a:gdLst>
                            <a:gd name="T0" fmla="*/ 559133 w 12483"/>
                            <a:gd name="T1" fmla="*/ 123 h 11808"/>
                            <a:gd name="T2" fmla="*/ 533831 w 12483"/>
                            <a:gd name="T3" fmla="*/ 9327 h 11808"/>
                            <a:gd name="T4" fmla="*/ 520005 w 12483"/>
                            <a:gd name="T5" fmla="*/ 123 h 11808"/>
                            <a:gd name="T6" fmla="*/ 486453 w 12483"/>
                            <a:gd name="T7" fmla="*/ 9327 h 11808"/>
                            <a:gd name="T8" fmla="*/ 475070 w 12483"/>
                            <a:gd name="T9" fmla="*/ 123 h 11808"/>
                            <a:gd name="T10" fmla="*/ 450874 w 12483"/>
                            <a:gd name="T11" fmla="*/ 9327 h 11808"/>
                            <a:gd name="T12" fmla="*/ 450874 w 12483"/>
                            <a:gd name="T13" fmla="*/ 9327 h 11808"/>
                            <a:gd name="T14" fmla="*/ 433453 w 12483"/>
                            <a:gd name="T15" fmla="*/ 123 h 11808"/>
                            <a:gd name="T16" fmla="*/ 420502 w 12483"/>
                            <a:gd name="T17" fmla="*/ 9756 h 11808"/>
                            <a:gd name="T18" fmla="*/ 414234 w 12483"/>
                            <a:gd name="T19" fmla="*/ 5522 h 11808"/>
                            <a:gd name="T20" fmla="*/ 419673 w 12483"/>
                            <a:gd name="T21" fmla="*/ 614 h 11808"/>
                            <a:gd name="T22" fmla="*/ 418336 w 12483"/>
                            <a:gd name="T23" fmla="*/ 24360 h 11808"/>
                            <a:gd name="T24" fmla="*/ 417276 w 12483"/>
                            <a:gd name="T25" fmla="*/ 41356 h 11808"/>
                            <a:gd name="T26" fmla="*/ 409441 w 12483"/>
                            <a:gd name="T27" fmla="*/ 62280 h 11808"/>
                            <a:gd name="T28" fmla="*/ 409026 w 12483"/>
                            <a:gd name="T29" fmla="*/ 73693 h 11808"/>
                            <a:gd name="T30" fmla="*/ 408612 w 12483"/>
                            <a:gd name="T31" fmla="*/ 94126 h 11808"/>
                            <a:gd name="T32" fmla="*/ 409119 w 12483"/>
                            <a:gd name="T33" fmla="*/ 115233 h 11808"/>
                            <a:gd name="T34" fmla="*/ 408519 w 12483"/>
                            <a:gd name="T35" fmla="*/ 134869 h 11808"/>
                            <a:gd name="T36" fmla="*/ 407966 w 12483"/>
                            <a:gd name="T37" fmla="*/ 145729 h 11808"/>
                            <a:gd name="T38" fmla="*/ 412529 w 12483"/>
                            <a:gd name="T39" fmla="*/ 182422 h 11808"/>
                            <a:gd name="T40" fmla="*/ 404279 w 12483"/>
                            <a:gd name="T41" fmla="*/ 199787 h 11808"/>
                            <a:gd name="T42" fmla="*/ 409487 w 12483"/>
                            <a:gd name="T43" fmla="*/ 219177 h 11808"/>
                            <a:gd name="T44" fmla="*/ 403634 w 12483"/>
                            <a:gd name="T45" fmla="*/ 255808 h 11808"/>
                            <a:gd name="T46" fmla="*/ 399763 w 12483"/>
                            <a:gd name="T47" fmla="*/ 273357 h 11808"/>
                            <a:gd name="T48" fmla="*/ 397044 w 12483"/>
                            <a:gd name="T49" fmla="*/ 290968 h 11808"/>
                            <a:gd name="T50" fmla="*/ 386904 w 12483"/>
                            <a:gd name="T51" fmla="*/ 316739 h 11808"/>
                            <a:gd name="T52" fmla="*/ 392711 w 12483"/>
                            <a:gd name="T53" fmla="*/ 327231 h 11808"/>
                            <a:gd name="T54" fmla="*/ 381650 w 12483"/>
                            <a:gd name="T55" fmla="*/ 366747 h 11808"/>
                            <a:gd name="T56" fmla="*/ 385430 w 12483"/>
                            <a:gd name="T57" fmla="*/ 400126 h 11808"/>
                            <a:gd name="T58" fmla="*/ 376120 w 12483"/>
                            <a:gd name="T59" fmla="*/ 426450 h 11808"/>
                            <a:gd name="T60" fmla="*/ 379991 w 12483"/>
                            <a:gd name="T61" fmla="*/ 463143 h 11808"/>
                            <a:gd name="T62" fmla="*/ 371788 w 12483"/>
                            <a:gd name="T63" fmla="*/ 478237 h 11808"/>
                            <a:gd name="T64" fmla="*/ 376350 w 12483"/>
                            <a:gd name="T65" fmla="*/ 509715 h 11808"/>
                            <a:gd name="T66" fmla="*/ 375106 w 12483"/>
                            <a:gd name="T67" fmla="*/ 528982 h 11808"/>
                            <a:gd name="T68" fmla="*/ 374000 w 12483"/>
                            <a:gd name="T69" fmla="*/ 551317 h 11808"/>
                            <a:gd name="T70" fmla="*/ 373355 w 12483"/>
                            <a:gd name="T71" fmla="*/ 568743 h 11808"/>
                            <a:gd name="T72" fmla="*/ 373493 w 12483"/>
                            <a:gd name="T73" fmla="*/ 586905 h 11808"/>
                            <a:gd name="T74" fmla="*/ 366211 w 12483"/>
                            <a:gd name="T75" fmla="*/ 583837 h 11808"/>
                            <a:gd name="T76" fmla="*/ 365658 w 12483"/>
                            <a:gd name="T77" fmla="*/ 606909 h 11808"/>
                            <a:gd name="T78" fmla="*/ 358514 w 12483"/>
                            <a:gd name="T79" fmla="*/ 620530 h 11808"/>
                            <a:gd name="T80" fmla="*/ 349804 w 12483"/>
                            <a:gd name="T81" fmla="*/ 637404 h 11808"/>
                            <a:gd name="T82" fmla="*/ 337545 w 12483"/>
                            <a:gd name="T83" fmla="*/ 634398 h 11808"/>
                            <a:gd name="T84" fmla="*/ 317220 w 12483"/>
                            <a:gd name="T85" fmla="*/ 654217 h 11808"/>
                            <a:gd name="T86" fmla="*/ 295375 w 12483"/>
                            <a:gd name="T87" fmla="*/ 654094 h 11808"/>
                            <a:gd name="T88" fmla="*/ 290766 w 12483"/>
                            <a:gd name="T89" fmla="*/ 665568 h 11808"/>
                            <a:gd name="T90" fmla="*/ 255601 w 12483"/>
                            <a:gd name="T91" fmla="*/ 669127 h 11808"/>
                            <a:gd name="T92" fmla="*/ 237166 w 12483"/>
                            <a:gd name="T93" fmla="*/ 684713 h 11808"/>
                            <a:gd name="T94" fmla="*/ 222142 w 12483"/>
                            <a:gd name="T95" fmla="*/ 679742 h 11808"/>
                            <a:gd name="T96" fmla="*/ 195365 w 12483"/>
                            <a:gd name="T97" fmla="*/ 696064 h 11808"/>
                            <a:gd name="T98" fmla="*/ 182691 w 12483"/>
                            <a:gd name="T99" fmla="*/ 699009 h 11808"/>
                            <a:gd name="T100" fmla="*/ 149047 w 12483"/>
                            <a:gd name="T101" fmla="*/ 706066 h 11808"/>
                            <a:gd name="T102" fmla="*/ 133792 w 12483"/>
                            <a:gd name="T103" fmla="*/ 699562 h 11808"/>
                            <a:gd name="T104" fmla="*/ 127847 w 12483"/>
                            <a:gd name="T105" fmla="*/ 709809 h 11808"/>
                            <a:gd name="T106" fmla="*/ 93373 w 12483"/>
                            <a:gd name="T107" fmla="*/ 714717 h 11808"/>
                            <a:gd name="T108" fmla="*/ 85815 w 12483"/>
                            <a:gd name="T109" fmla="*/ 706434 h 11808"/>
                            <a:gd name="T110" fmla="*/ 57102 w 12483"/>
                            <a:gd name="T111" fmla="*/ 719381 h 11808"/>
                            <a:gd name="T112" fmla="*/ 41479 w 12483"/>
                            <a:gd name="T113" fmla="*/ 712079 h 11808"/>
                            <a:gd name="T114" fmla="*/ 30786 w 12483"/>
                            <a:gd name="T115" fmla="*/ 713368 h 11808"/>
                            <a:gd name="T116" fmla="*/ 12213 w 12483"/>
                            <a:gd name="T117" fmla="*/ 715270 h 11808"/>
                            <a:gd name="T118" fmla="*/ 2443 w 12483"/>
                            <a:gd name="T119" fmla="*/ 714779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75BB9903" id="자유형: 도형 209" o:spid="_x0000_s1026" style="position:absolute;margin-left:214.25pt;margin-top:86.5pt;width:45.3pt;height:57.0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5769030,7547;24602925,572302;23965720,7547;22419392,572302;21894779,7547;20779646,572302;20779646,572302;19976756,7547;19379877,598625;19091001,338828;19341671,37675;19280052,1494722;19231199,2537591;18870103,3821480;18850977,4521778;18831897,5775540;18855263,7070659;18827611,8275518;18802124,8941884;19012422,11193354;18632200,12258865;18872224,13448629;18602473,15696295;18424069,16773096;18298757,17853701;17831430,19435001;18099060,20078787;17589286,22503475;17763497,24551600;17334423,26166832;17512827,28418302;17134772,29344465;17345023,31275945;17287690,32458162;17236717,33828630;17206991,34897884;17213351,36012298;16877742,35824046;16852255,37239737;16523006,38075517;16121584,39110900;15556598,38926453;14619870,40142540;13613089,40134993;13400672,40839034;11780006,41057413;10930383,42013765;10237965,41708746;9003880,42710258;8419768,42890963;6869200,43323978;6166136,42924894;5892146,43553647;4303326,43854800;3954997,43346558;2631687,44140982;1911663,43692933;1418849,43772026;562866,43888732;112592,43858605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7C7A0ADC" wp14:editId="2DFE2481">
                <wp:simplePos x="0" y="0"/>
                <wp:positionH relativeFrom="column">
                  <wp:posOffset>847725</wp:posOffset>
                </wp:positionH>
                <wp:positionV relativeFrom="paragraph">
                  <wp:posOffset>1091565</wp:posOffset>
                </wp:positionV>
                <wp:extent cx="521970" cy="725805"/>
                <wp:effectExtent l="9525" t="15240" r="11430" b="11430"/>
                <wp:wrapNone/>
                <wp:docPr id="208" name="자유형: 도형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21970" cy="725805"/>
                        </a:xfrm>
                        <a:custGeom>
                          <a:avLst/>
                          <a:gdLst>
                            <a:gd name="T0" fmla="*/ 507293 w 12483"/>
                            <a:gd name="T1" fmla="*/ 123 h 11808"/>
                            <a:gd name="T2" fmla="*/ 484337 w 12483"/>
                            <a:gd name="T3" fmla="*/ 9343 h 11808"/>
                            <a:gd name="T4" fmla="*/ 471793 w 12483"/>
                            <a:gd name="T5" fmla="*/ 123 h 11808"/>
                            <a:gd name="T6" fmla="*/ 441352 w 12483"/>
                            <a:gd name="T7" fmla="*/ 9343 h 11808"/>
                            <a:gd name="T8" fmla="*/ 431024 w 12483"/>
                            <a:gd name="T9" fmla="*/ 123 h 11808"/>
                            <a:gd name="T10" fmla="*/ 409071 w 12483"/>
                            <a:gd name="T11" fmla="*/ 9343 h 11808"/>
                            <a:gd name="T12" fmla="*/ 409071 w 12483"/>
                            <a:gd name="T13" fmla="*/ 9343 h 11808"/>
                            <a:gd name="T14" fmla="*/ 393265 w 12483"/>
                            <a:gd name="T15" fmla="*/ 123 h 11808"/>
                            <a:gd name="T16" fmla="*/ 381515 w 12483"/>
                            <a:gd name="T17" fmla="*/ 9773 h 11808"/>
                            <a:gd name="T18" fmla="*/ 375828 w 12483"/>
                            <a:gd name="T19" fmla="*/ 5532 h 11808"/>
                            <a:gd name="T20" fmla="*/ 380763 w 12483"/>
                            <a:gd name="T21" fmla="*/ 615 h 11808"/>
                            <a:gd name="T22" fmla="*/ 379550 w 12483"/>
                            <a:gd name="T23" fmla="*/ 24402 h 11808"/>
                            <a:gd name="T24" fmla="*/ 378588 w 12483"/>
                            <a:gd name="T25" fmla="*/ 41429 h 11808"/>
                            <a:gd name="T26" fmla="*/ 371480 w 12483"/>
                            <a:gd name="T27" fmla="*/ 62389 h 11808"/>
                            <a:gd name="T28" fmla="*/ 371103 w 12483"/>
                            <a:gd name="T29" fmla="*/ 73822 h 11808"/>
                            <a:gd name="T30" fmla="*/ 370727 w 12483"/>
                            <a:gd name="T31" fmla="*/ 94291 h 11808"/>
                            <a:gd name="T32" fmla="*/ 371187 w 12483"/>
                            <a:gd name="T33" fmla="*/ 115435 h 11808"/>
                            <a:gd name="T34" fmla="*/ 370643 w 12483"/>
                            <a:gd name="T35" fmla="*/ 135105 h 11808"/>
                            <a:gd name="T36" fmla="*/ 370142 w 12483"/>
                            <a:gd name="T37" fmla="*/ 145985 h 11808"/>
                            <a:gd name="T38" fmla="*/ 374281 w 12483"/>
                            <a:gd name="T39" fmla="*/ 182742 h 11808"/>
                            <a:gd name="T40" fmla="*/ 366797 w 12483"/>
                            <a:gd name="T41" fmla="*/ 200137 h 11808"/>
                            <a:gd name="T42" fmla="*/ 371522 w 12483"/>
                            <a:gd name="T43" fmla="*/ 219561 h 11808"/>
                            <a:gd name="T44" fmla="*/ 366211 w 12483"/>
                            <a:gd name="T45" fmla="*/ 256257 h 11808"/>
                            <a:gd name="T46" fmla="*/ 362699 w 12483"/>
                            <a:gd name="T47" fmla="*/ 273836 h 11808"/>
                            <a:gd name="T48" fmla="*/ 360232 w 12483"/>
                            <a:gd name="T49" fmla="*/ 291478 h 11808"/>
                            <a:gd name="T50" fmla="*/ 351032 w 12483"/>
                            <a:gd name="T51" fmla="*/ 317294 h 11808"/>
                            <a:gd name="T52" fmla="*/ 356301 w 12483"/>
                            <a:gd name="T53" fmla="*/ 327805 h 11808"/>
                            <a:gd name="T54" fmla="*/ 346266 w 12483"/>
                            <a:gd name="T55" fmla="*/ 367390 h 11808"/>
                            <a:gd name="T56" fmla="*/ 349694 w 12483"/>
                            <a:gd name="T57" fmla="*/ 400828 h 11808"/>
                            <a:gd name="T58" fmla="*/ 341248 w 12483"/>
                            <a:gd name="T59" fmla="*/ 427197 h 11808"/>
                            <a:gd name="T60" fmla="*/ 344760 w 12483"/>
                            <a:gd name="T61" fmla="*/ 463955 h 11808"/>
                            <a:gd name="T62" fmla="*/ 337317 w 12483"/>
                            <a:gd name="T63" fmla="*/ 479076 h 11808"/>
                            <a:gd name="T64" fmla="*/ 341457 w 12483"/>
                            <a:gd name="T65" fmla="*/ 510608 h 11808"/>
                            <a:gd name="T66" fmla="*/ 340328 w 12483"/>
                            <a:gd name="T67" fmla="*/ 529909 h 11808"/>
                            <a:gd name="T68" fmla="*/ 339324 w 12483"/>
                            <a:gd name="T69" fmla="*/ 552283 h 11808"/>
                            <a:gd name="T70" fmla="*/ 338739 w 12483"/>
                            <a:gd name="T71" fmla="*/ 569740 h 11808"/>
                            <a:gd name="T72" fmla="*/ 338864 w 12483"/>
                            <a:gd name="T73" fmla="*/ 587934 h 11808"/>
                            <a:gd name="T74" fmla="*/ 332258 w 12483"/>
                            <a:gd name="T75" fmla="*/ 584861 h 11808"/>
                            <a:gd name="T76" fmla="*/ 331756 w 12483"/>
                            <a:gd name="T77" fmla="*/ 607972 h 11808"/>
                            <a:gd name="T78" fmla="*/ 325275 w 12483"/>
                            <a:gd name="T79" fmla="*/ 621618 h 11808"/>
                            <a:gd name="T80" fmla="*/ 317372 w 12483"/>
                            <a:gd name="T81" fmla="*/ 638522 h 11808"/>
                            <a:gd name="T82" fmla="*/ 306249 w 12483"/>
                            <a:gd name="T83" fmla="*/ 635510 h 11808"/>
                            <a:gd name="T84" fmla="*/ 287809 w 12483"/>
                            <a:gd name="T85" fmla="*/ 655364 h 11808"/>
                            <a:gd name="T86" fmla="*/ 267989 w 12483"/>
                            <a:gd name="T87" fmla="*/ 655241 h 11808"/>
                            <a:gd name="T88" fmla="*/ 263807 w 12483"/>
                            <a:gd name="T89" fmla="*/ 666735 h 11808"/>
                            <a:gd name="T90" fmla="*/ 231903 w 12483"/>
                            <a:gd name="T91" fmla="*/ 670300 h 11808"/>
                            <a:gd name="T92" fmla="*/ 215177 w 12483"/>
                            <a:gd name="T93" fmla="*/ 685913 h 11808"/>
                            <a:gd name="T94" fmla="*/ 201546 w 12483"/>
                            <a:gd name="T95" fmla="*/ 680934 h 11808"/>
                            <a:gd name="T96" fmla="*/ 177252 w 12483"/>
                            <a:gd name="T97" fmla="*/ 697284 h 11808"/>
                            <a:gd name="T98" fmla="*/ 165753 w 12483"/>
                            <a:gd name="T99" fmla="*/ 700235 h 11808"/>
                            <a:gd name="T100" fmla="*/ 135228 w 12483"/>
                            <a:gd name="T101" fmla="*/ 707303 h 11808"/>
                            <a:gd name="T102" fmla="*/ 121387 w 12483"/>
                            <a:gd name="T103" fmla="*/ 700788 h 11808"/>
                            <a:gd name="T104" fmla="*/ 115993 w 12483"/>
                            <a:gd name="T105" fmla="*/ 711053 h 11808"/>
                            <a:gd name="T106" fmla="*/ 84716 w 12483"/>
                            <a:gd name="T107" fmla="*/ 715970 h 11808"/>
                            <a:gd name="T108" fmla="*/ 77859 w 12483"/>
                            <a:gd name="T109" fmla="*/ 707672 h 11808"/>
                            <a:gd name="T110" fmla="*/ 51808 w 12483"/>
                            <a:gd name="T111" fmla="*/ 720642 h 11808"/>
                            <a:gd name="T112" fmla="*/ 37633 w 12483"/>
                            <a:gd name="T113" fmla="*/ 713327 h 11808"/>
                            <a:gd name="T114" fmla="*/ 27932 w 12483"/>
                            <a:gd name="T115" fmla="*/ 714618 h 11808"/>
                            <a:gd name="T116" fmla="*/ 11081 w 12483"/>
                            <a:gd name="T117" fmla="*/ 716523 h 11808"/>
                            <a:gd name="T118" fmla="*/ 2216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5EF74D90" id="자유형: 도형 208" o:spid="_x0000_s1026" style="position:absolute;margin-left:66.75pt;margin-top:85.95pt;width:41.1pt;height:57.1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1212187,7560;20252294,574288;19727773,7560;18454899,574288;18023039,7560;17105086,574288;17105086,574288;16444167,7560;15952847,600719;15715048,340037;15921402,37802;15870681,1499923;15830456,2546526;15533238,3834879;15517474,4537634;15501752,5795806;15520987,7095469;15498240,8304530;15477291,8973293;15650361,11232644;15337421,12301866;15534995,13495806;15312918,15751407;15166066,16831939;15062909,17916344;14678216,19503182;14898537,20149264;14478928,22582444;14622268,24637785;14269103,26258614;14415956,28518027;14104731,29447473;14277843,31385657;14230634,32572036;14188652,33947304;14164191,35020337;14169418,36138672;13893191,35949783;13872201,37370352;13601201,38209134;13270741,39248176;12805639,39063037;12034580,40283407;11205817,40275846;11030949,40982351;9696900,41201481;8997512,42161169;8427539,41855124;7411698,42860113;6930873,43041503;5654487,43475953;5075733,43075494;4850186,43706455;3542354,44008690;3255633,43498634;2166324,44295864;1573604,43846232;1167962,43925586;463346,44042681;92661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70FFA19D" wp14:editId="37E7ADFD">
                <wp:simplePos x="0" y="0"/>
                <wp:positionH relativeFrom="column">
                  <wp:posOffset>2063750</wp:posOffset>
                </wp:positionH>
                <wp:positionV relativeFrom="paragraph">
                  <wp:posOffset>1098550</wp:posOffset>
                </wp:positionV>
                <wp:extent cx="671195" cy="1270"/>
                <wp:effectExtent l="0" t="0" r="33655" b="36830"/>
                <wp:wrapNone/>
                <wp:docPr id="354" name="직선 연결선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1195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4AD8BFBC" id="직선 연결선 35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2.5pt,86.5pt" to="215.35pt,8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19E80271" wp14:editId="4C029A1F">
                <wp:simplePos x="0" y="0"/>
                <wp:positionH relativeFrom="column">
                  <wp:posOffset>2031365</wp:posOffset>
                </wp:positionH>
                <wp:positionV relativeFrom="paragraph">
                  <wp:posOffset>431165</wp:posOffset>
                </wp:positionV>
                <wp:extent cx="788035" cy="485140"/>
                <wp:effectExtent l="0" t="0" r="12065" b="10160"/>
                <wp:wrapNone/>
                <wp:docPr id="598" name="직사각형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8035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A2C4F7" w14:textId="77777777" w:rsidR="000A78EE" w:rsidRDefault="000A78EE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highest carrier in a sub-block [RB]</w:t>
                            </w:r>
                          </w:p>
                          <w:p w14:paraId="3F6AFC24" w14:textId="77777777" w:rsidR="000A78EE" w:rsidRDefault="000A78EE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E80271" id="직사각형 598" o:spid="_x0000_s1226" style="position:absolute;left:0;text-align:left;margin-left:159.95pt;margin-top:33.95pt;width:62.05pt;height:38.2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" filled="f" stroked="f">
                <v:textbox inset="0,0,0,0">
                  <w:txbxContent>
                    <w:p w14:paraId="40A2C4F7" w14:textId="77777777" w:rsidR="000A78EE" w:rsidRDefault="000A78EE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highest carrier in a sub-block [RB]</w:t>
                      </w:r>
                    </w:p>
                    <w:p w14:paraId="3F6AFC24" w14:textId="77777777" w:rsidR="000A78EE" w:rsidRDefault="000A78EE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74B26D02" wp14:editId="1E28F805">
                <wp:simplePos x="0" y="0"/>
                <wp:positionH relativeFrom="column">
                  <wp:posOffset>266700</wp:posOffset>
                </wp:positionH>
                <wp:positionV relativeFrom="paragraph">
                  <wp:posOffset>1144905</wp:posOffset>
                </wp:positionV>
                <wp:extent cx="50800" cy="560705"/>
                <wp:effectExtent l="0" t="0" r="6350" b="10795"/>
                <wp:wrapNone/>
                <wp:docPr id="355" name="Text Box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" cy="560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21D5C6" w14:textId="77777777" w:rsidR="000A78EE" w:rsidRDefault="000A78EE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8"/>
                                <w:szCs w:val="8"/>
                              </w:rPr>
                              <w:t>Resource block</w:t>
                            </w:r>
                          </w:p>
                          <w:p w14:paraId="5D130976" w14:textId="77777777" w:rsidR="000A78EE" w:rsidRDefault="000A78EE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B26D02" id="Text Box 355" o:spid="_x0000_s1227" type="#_x0000_t202" style="position:absolute;left:0;text-align:left;margin-left:21pt;margin-top:90.15pt;width:4pt;height:44.15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" filled="f" stroked="f">
                <v:textbox style="layout-flow:vertical-ideographic" inset="0,0,0,0">
                  <w:txbxContent>
                    <w:p w14:paraId="7021D5C6" w14:textId="77777777" w:rsidR="000A78EE" w:rsidRDefault="000A78EE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8"/>
                          <w:szCs w:val="8"/>
                        </w:rPr>
                        <w:t>Resource block</w:t>
                      </w:r>
                    </w:p>
                    <w:p w14:paraId="5D130976" w14:textId="77777777" w:rsidR="000A78EE" w:rsidRDefault="000A78EE" w:rsidP="00733A91">
                      <w:pPr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7C0CDC43" wp14:editId="0C4ED24B">
                <wp:simplePos x="0" y="0"/>
                <wp:positionH relativeFrom="column">
                  <wp:posOffset>210185</wp:posOffset>
                </wp:positionH>
                <wp:positionV relativeFrom="paragraph">
                  <wp:posOffset>121285</wp:posOffset>
                </wp:positionV>
                <wp:extent cx="2609850" cy="117475"/>
                <wp:effectExtent l="0" t="0" r="0" b="15875"/>
                <wp:wrapNone/>
                <wp:docPr id="319" name="직사각형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9850" cy="11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6571AB" w14:textId="77777777" w:rsidR="000A78EE" w:rsidRDefault="000A78EE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Sub-block 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Bandwidth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,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BW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Channel,block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[MHz]</w:t>
                            </w:r>
                          </w:p>
                          <w:p w14:paraId="2FC6871C" w14:textId="77777777" w:rsidR="000A78EE" w:rsidRDefault="000A78EE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0CDC43" id="직사각형 319" o:spid="_x0000_s1228" style="position:absolute;left:0;text-align:left;margin-left:16.55pt;margin-top:9.55pt;width:205.5pt;height:9.2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" filled="f" stroked="f">
                <v:textbox inset="0,0,0,0">
                  <w:txbxContent>
                    <w:p w14:paraId="556571AB" w14:textId="77777777" w:rsidR="000A78EE" w:rsidRDefault="000A78EE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Sub-block 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Bandwidth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,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BW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Channel,block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[MHz]</w:t>
                      </w:r>
                    </w:p>
                    <w:p w14:paraId="2FC6871C" w14:textId="77777777" w:rsidR="000A78EE" w:rsidRDefault="000A78EE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146ADDF8" wp14:editId="1D2F5133">
                <wp:simplePos x="0" y="0"/>
                <wp:positionH relativeFrom="column">
                  <wp:posOffset>1541145</wp:posOffset>
                </wp:positionH>
                <wp:positionV relativeFrom="paragraph">
                  <wp:posOffset>1097280</wp:posOffset>
                </wp:positionV>
                <wp:extent cx="513715" cy="725805"/>
                <wp:effectExtent l="17145" t="20955" r="12065" b="15240"/>
                <wp:wrapNone/>
                <wp:docPr id="207" name="자유형: 도형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3715" cy="725805"/>
                        </a:xfrm>
                        <a:custGeom>
                          <a:avLst/>
                          <a:gdLst>
                            <a:gd name="T0" fmla="*/ 499270 w 12483"/>
                            <a:gd name="T1" fmla="*/ 123 h 11808"/>
                            <a:gd name="T2" fmla="*/ 476677 w 12483"/>
                            <a:gd name="T3" fmla="*/ 9343 h 11808"/>
                            <a:gd name="T4" fmla="*/ 464331 w 12483"/>
                            <a:gd name="T5" fmla="*/ 123 h 11808"/>
                            <a:gd name="T6" fmla="*/ 434372 w 12483"/>
                            <a:gd name="T7" fmla="*/ 9343 h 11808"/>
                            <a:gd name="T8" fmla="*/ 424207 w 12483"/>
                            <a:gd name="T9" fmla="*/ 123 h 11808"/>
                            <a:gd name="T10" fmla="*/ 402601 w 12483"/>
                            <a:gd name="T11" fmla="*/ 9343 h 11808"/>
                            <a:gd name="T12" fmla="*/ 402601 w 12483"/>
                            <a:gd name="T13" fmla="*/ 9343 h 11808"/>
                            <a:gd name="T14" fmla="*/ 387046 w 12483"/>
                            <a:gd name="T15" fmla="*/ 123 h 11808"/>
                            <a:gd name="T16" fmla="*/ 375482 w 12483"/>
                            <a:gd name="T17" fmla="*/ 9773 h 11808"/>
                            <a:gd name="T18" fmla="*/ 369885 w 12483"/>
                            <a:gd name="T19" fmla="*/ 5532 h 11808"/>
                            <a:gd name="T20" fmla="*/ 374741 w 12483"/>
                            <a:gd name="T21" fmla="*/ 615 h 11808"/>
                            <a:gd name="T22" fmla="*/ 373547 w 12483"/>
                            <a:gd name="T23" fmla="*/ 24402 h 11808"/>
                            <a:gd name="T24" fmla="*/ 372601 w 12483"/>
                            <a:gd name="T25" fmla="*/ 41429 h 11808"/>
                            <a:gd name="T26" fmla="*/ 365605 w 12483"/>
                            <a:gd name="T27" fmla="*/ 62389 h 11808"/>
                            <a:gd name="T28" fmla="*/ 365234 w 12483"/>
                            <a:gd name="T29" fmla="*/ 73822 h 11808"/>
                            <a:gd name="T30" fmla="*/ 364864 w 12483"/>
                            <a:gd name="T31" fmla="*/ 94291 h 11808"/>
                            <a:gd name="T32" fmla="*/ 365317 w 12483"/>
                            <a:gd name="T33" fmla="*/ 115435 h 11808"/>
                            <a:gd name="T34" fmla="*/ 364782 w 12483"/>
                            <a:gd name="T35" fmla="*/ 135105 h 11808"/>
                            <a:gd name="T36" fmla="*/ 364288 w 12483"/>
                            <a:gd name="T37" fmla="*/ 145985 h 11808"/>
                            <a:gd name="T38" fmla="*/ 368362 w 12483"/>
                            <a:gd name="T39" fmla="*/ 182742 h 11808"/>
                            <a:gd name="T40" fmla="*/ 360996 w 12483"/>
                            <a:gd name="T41" fmla="*/ 200137 h 11808"/>
                            <a:gd name="T42" fmla="*/ 365646 w 12483"/>
                            <a:gd name="T43" fmla="*/ 219561 h 11808"/>
                            <a:gd name="T44" fmla="*/ 360419 w 12483"/>
                            <a:gd name="T45" fmla="*/ 256257 h 11808"/>
                            <a:gd name="T46" fmla="*/ 356963 w 12483"/>
                            <a:gd name="T47" fmla="*/ 273836 h 11808"/>
                            <a:gd name="T48" fmla="*/ 354535 w 12483"/>
                            <a:gd name="T49" fmla="*/ 291478 h 11808"/>
                            <a:gd name="T50" fmla="*/ 345481 w 12483"/>
                            <a:gd name="T51" fmla="*/ 317294 h 11808"/>
                            <a:gd name="T52" fmla="*/ 350666 w 12483"/>
                            <a:gd name="T53" fmla="*/ 327805 h 11808"/>
                            <a:gd name="T54" fmla="*/ 340789 w 12483"/>
                            <a:gd name="T55" fmla="*/ 367390 h 11808"/>
                            <a:gd name="T56" fmla="*/ 344164 w 12483"/>
                            <a:gd name="T57" fmla="*/ 400828 h 11808"/>
                            <a:gd name="T58" fmla="*/ 335851 w 12483"/>
                            <a:gd name="T59" fmla="*/ 427197 h 11808"/>
                            <a:gd name="T60" fmla="*/ 339308 w 12483"/>
                            <a:gd name="T61" fmla="*/ 463955 h 11808"/>
                            <a:gd name="T62" fmla="*/ 331983 w 12483"/>
                            <a:gd name="T63" fmla="*/ 479076 h 11808"/>
                            <a:gd name="T64" fmla="*/ 336057 w 12483"/>
                            <a:gd name="T65" fmla="*/ 510608 h 11808"/>
                            <a:gd name="T66" fmla="*/ 334946 w 12483"/>
                            <a:gd name="T67" fmla="*/ 529909 h 11808"/>
                            <a:gd name="T68" fmla="*/ 333958 w 12483"/>
                            <a:gd name="T69" fmla="*/ 552283 h 11808"/>
                            <a:gd name="T70" fmla="*/ 333382 w 12483"/>
                            <a:gd name="T71" fmla="*/ 569740 h 11808"/>
                            <a:gd name="T72" fmla="*/ 333505 w 12483"/>
                            <a:gd name="T73" fmla="*/ 587934 h 11808"/>
                            <a:gd name="T74" fmla="*/ 327003 w 12483"/>
                            <a:gd name="T75" fmla="*/ 584861 h 11808"/>
                            <a:gd name="T76" fmla="*/ 326509 w 12483"/>
                            <a:gd name="T77" fmla="*/ 607972 h 11808"/>
                            <a:gd name="T78" fmla="*/ 320130 w 12483"/>
                            <a:gd name="T79" fmla="*/ 621618 h 11808"/>
                            <a:gd name="T80" fmla="*/ 312353 w 12483"/>
                            <a:gd name="T81" fmla="*/ 638522 h 11808"/>
                            <a:gd name="T82" fmla="*/ 301406 w 12483"/>
                            <a:gd name="T83" fmla="*/ 635510 h 11808"/>
                            <a:gd name="T84" fmla="*/ 283257 w 12483"/>
                            <a:gd name="T85" fmla="*/ 655364 h 11808"/>
                            <a:gd name="T86" fmla="*/ 263751 w 12483"/>
                            <a:gd name="T87" fmla="*/ 655241 h 11808"/>
                            <a:gd name="T88" fmla="*/ 259635 w 12483"/>
                            <a:gd name="T89" fmla="*/ 666735 h 11808"/>
                            <a:gd name="T90" fmla="*/ 228235 w 12483"/>
                            <a:gd name="T91" fmla="*/ 670300 h 11808"/>
                            <a:gd name="T92" fmla="*/ 211774 w 12483"/>
                            <a:gd name="T93" fmla="*/ 685913 h 11808"/>
                            <a:gd name="T94" fmla="*/ 198358 w 12483"/>
                            <a:gd name="T95" fmla="*/ 680934 h 11808"/>
                            <a:gd name="T96" fmla="*/ 174448 w 12483"/>
                            <a:gd name="T97" fmla="*/ 697284 h 11808"/>
                            <a:gd name="T98" fmla="*/ 163131 w 12483"/>
                            <a:gd name="T99" fmla="*/ 700235 h 11808"/>
                            <a:gd name="T100" fmla="*/ 133089 w 12483"/>
                            <a:gd name="T101" fmla="*/ 707303 h 11808"/>
                            <a:gd name="T102" fmla="*/ 119468 w 12483"/>
                            <a:gd name="T103" fmla="*/ 700788 h 11808"/>
                            <a:gd name="T104" fmla="*/ 114159 w 12483"/>
                            <a:gd name="T105" fmla="*/ 711053 h 11808"/>
                            <a:gd name="T106" fmla="*/ 83376 w 12483"/>
                            <a:gd name="T107" fmla="*/ 715970 h 11808"/>
                            <a:gd name="T108" fmla="*/ 76627 w 12483"/>
                            <a:gd name="T109" fmla="*/ 707672 h 11808"/>
                            <a:gd name="T110" fmla="*/ 50989 w 12483"/>
                            <a:gd name="T111" fmla="*/ 720642 h 11808"/>
                            <a:gd name="T112" fmla="*/ 37038 w 12483"/>
                            <a:gd name="T113" fmla="*/ 713327 h 11808"/>
                            <a:gd name="T114" fmla="*/ 27490 w 12483"/>
                            <a:gd name="T115" fmla="*/ 714618 h 11808"/>
                            <a:gd name="T116" fmla="*/ 10906 w 12483"/>
                            <a:gd name="T117" fmla="*/ 716523 h 11808"/>
                            <a:gd name="T118" fmla="*/ 2181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32B4580D" id="자유형: 도형 207" o:spid="_x0000_s1026" style="position:absolute;margin-left:121.35pt;margin-top:86.4pt;width:40.45pt;height:5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0546542,7560;19616769,574288;19108692,7560;17875784,574288;17457462,7560;16568307,574288;16568307,574288;15928169,7560;15452274,600719;15221940,340037;15421779,37802;15372643,1499923;15333712,2546526;15045804,3834879;15030536,4537634;15015310,5795806;15033952,7095469;15011935,8304530;14991605,8973293;15159263,11232644;14856129,12301866;15047491,13495806;14832384,15751407;14690158,16831939;14590239,17916344;14217638,19503182;14431017,20149264;14024547,22582444;14163439,24637785;13821333,26258614;13963599,28518027;13662152,29447473;13829810,31385657;13784089,32572036;13743430,33947304;13719726,35020337;13724787,36138672;13457209,35949783;13436880,37370352;13174364,38209134;12854316,39248176;12403812,39063037;11656923,40283407;10854189,40275846;10684803,40982351;9392593,41201481;8715171,42161169;8163060,41855124;7179088,42860113;6713357,43041503;5477034,43475953;4916487,43075494;4698005,43706455;3431187,44008690;3153444,43498634;2098359,44295864;1524231,43846232;1131301,43925586;448816,44042681;89755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62D22EA9" wp14:editId="074CBFED">
                <wp:simplePos x="0" y="0"/>
                <wp:positionH relativeFrom="column">
                  <wp:posOffset>-223520</wp:posOffset>
                </wp:positionH>
                <wp:positionV relativeFrom="paragraph">
                  <wp:posOffset>2111375</wp:posOffset>
                </wp:positionV>
                <wp:extent cx="541020" cy="133985"/>
                <wp:effectExtent l="0" t="0" r="11430" b="18415"/>
                <wp:wrapNone/>
                <wp:docPr id="607" name="직사각형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1020" cy="133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EF5CE" w14:textId="77777777" w:rsidR="000A78EE" w:rsidRDefault="000A78EE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1, low</w:t>
                            </w:r>
                          </w:p>
                          <w:p w14:paraId="29D8AEE3" w14:textId="77777777" w:rsidR="000A78EE" w:rsidRDefault="000A78EE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D22EA9" id="직사각형 607" o:spid="_x0000_s1229" style="position:absolute;left:0;text-align:left;margin-left:-17.6pt;margin-top:166.25pt;width:42.6pt;height:10.55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" filled="f" stroked="f">
                <v:textbox inset="0,0,0,0">
                  <w:txbxContent>
                    <w:p w14:paraId="466EF5CE" w14:textId="77777777" w:rsidR="000A78EE" w:rsidRDefault="000A78EE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1, low</w:t>
                      </w:r>
                    </w:p>
                    <w:p w14:paraId="29D8AEE3" w14:textId="77777777" w:rsidR="000A78EE" w:rsidRDefault="000A78EE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3454F2BF" wp14:editId="467D9BEA">
                <wp:simplePos x="0" y="0"/>
                <wp:positionH relativeFrom="column">
                  <wp:posOffset>2618740</wp:posOffset>
                </wp:positionH>
                <wp:positionV relativeFrom="paragraph">
                  <wp:posOffset>2127885</wp:posOffset>
                </wp:positionV>
                <wp:extent cx="594360" cy="140335"/>
                <wp:effectExtent l="0" t="0" r="15240" b="12065"/>
                <wp:wrapNone/>
                <wp:docPr id="597" name="직사각형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" cy="14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8A7E74" w14:textId="77777777" w:rsidR="000A78EE" w:rsidRDefault="000A78EE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1,high</w:t>
                            </w:r>
                          </w:p>
                          <w:p w14:paraId="4321E6DB" w14:textId="77777777" w:rsidR="000A78EE" w:rsidRDefault="000A78EE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54F2BF" id="직사각형 597" o:spid="_x0000_s1230" style="position:absolute;left:0;text-align:left;margin-left:206.2pt;margin-top:167.55pt;width:46.8pt;height:11.0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" filled="f" stroked="f">
                <v:textbox inset="0,0,0,0">
                  <w:txbxContent>
                    <w:p w14:paraId="138A7E74" w14:textId="77777777" w:rsidR="000A78EE" w:rsidRDefault="000A78EE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1,high</w:t>
                      </w:r>
                    </w:p>
                    <w:p w14:paraId="4321E6DB" w14:textId="77777777" w:rsidR="000A78EE" w:rsidRDefault="000A78EE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39F14BB3" wp14:editId="763C6DC1">
                <wp:simplePos x="0" y="0"/>
                <wp:positionH relativeFrom="column">
                  <wp:posOffset>2418715</wp:posOffset>
                </wp:positionH>
                <wp:positionV relativeFrom="paragraph">
                  <wp:posOffset>1885950</wp:posOffset>
                </wp:positionV>
                <wp:extent cx="481330" cy="113665"/>
                <wp:effectExtent l="0" t="0" r="13970" b="635"/>
                <wp:wrapNone/>
                <wp:docPr id="357" name="직사각형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1330" cy="113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B1AD88" w14:textId="77777777" w:rsidR="000A78EE" w:rsidRDefault="000A78EE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_high</w:t>
                            </w:r>
                          </w:p>
                          <w:p w14:paraId="735AF419" w14:textId="77777777" w:rsidR="000A78EE" w:rsidRDefault="000A78EE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03535E0B" w14:textId="77777777" w:rsidR="000A78EE" w:rsidRDefault="000A78EE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F14BB3" id="직사각형 357" o:spid="_x0000_s1231" style="position:absolute;left:0;text-align:left;margin-left:190.45pt;margin-top:148.5pt;width:37.9pt;height:8.9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" filled="f" stroked="f">
                <v:textbox inset="0,0,0,0">
                  <w:txbxContent>
                    <w:p w14:paraId="18B1AD88" w14:textId="77777777" w:rsidR="000A78EE" w:rsidRDefault="000A78EE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_high</w:t>
                      </w:r>
                    </w:p>
                    <w:p w14:paraId="735AF419" w14:textId="77777777" w:rsidR="000A78EE" w:rsidRDefault="000A78EE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03535E0B" w14:textId="77777777" w:rsidR="000A78EE" w:rsidRDefault="000A78EE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5200" behindDoc="0" locked="0" layoutInCell="1" allowOverlap="1" wp14:anchorId="78F1E259" wp14:editId="1D316D71">
                <wp:simplePos x="0" y="0"/>
                <wp:positionH relativeFrom="column">
                  <wp:posOffset>1312545</wp:posOffset>
                </wp:positionH>
                <wp:positionV relativeFrom="paragraph">
                  <wp:posOffset>1115695</wp:posOffset>
                </wp:positionV>
                <wp:extent cx="52705" cy="579120"/>
                <wp:effectExtent l="0" t="0" r="23495" b="11430"/>
                <wp:wrapNone/>
                <wp:docPr id="358" name="그룹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9120"/>
                          <a:chOff x="738" y="1687"/>
                          <a:chExt cx="242" cy="1684"/>
                        </a:xfrm>
                      </wpg:grpSpPr>
                      <wps:wsp>
                        <wps:cNvPr id="359" name="任意多边形 19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任意多边形 19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B56200D" id="그룹 358" o:spid="_x0000_s1026" style="position:absolute;margin-left:103.35pt;margin-top:87.85pt;width:4.1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">
                <v:shape id="任意多边形 19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6224" behindDoc="0" locked="0" layoutInCell="1" allowOverlap="1" wp14:anchorId="728565BE" wp14:editId="3AC6F4A3">
                <wp:simplePos x="0" y="0"/>
                <wp:positionH relativeFrom="column">
                  <wp:posOffset>1150620</wp:posOffset>
                </wp:positionH>
                <wp:positionV relativeFrom="paragraph">
                  <wp:posOffset>1112520</wp:posOffset>
                </wp:positionV>
                <wp:extent cx="54610" cy="579120"/>
                <wp:effectExtent l="0" t="0" r="21590" b="11430"/>
                <wp:wrapNone/>
                <wp:docPr id="361" name="그룹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62" name="任意多边形 197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任意多边形 19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7D8F3EAC" id="그룹 361" o:spid="_x0000_s1026" style="position:absolute;margin-left:90.6pt;margin-top:87.6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">
                <v:shape id="任意多边形 197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7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7248" behindDoc="0" locked="0" layoutInCell="1" allowOverlap="1" wp14:anchorId="029D1C25" wp14:editId="215F67BC">
                <wp:simplePos x="0" y="0"/>
                <wp:positionH relativeFrom="column">
                  <wp:posOffset>1095375</wp:posOffset>
                </wp:positionH>
                <wp:positionV relativeFrom="paragraph">
                  <wp:posOffset>1111250</wp:posOffset>
                </wp:positionV>
                <wp:extent cx="55245" cy="579120"/>
                <wp:effectExtent l="0" t="0" r="20955" b="11430"/>
                <wp:wrapNone/>
                <wp:docPr id="364" name="그룹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65" name="任意多边形 196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任意多边形 196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16CD71F3" id="그룹 364" o:spid="_x0000_s1026" style="position:absolute;margin-left:86.25pt;margin-top:87.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">
                <v:shape id="任意多边形 196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6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8272" behindDoc="0" locked="0" layoutInCell="1" allowOverlap="1" wp14:anchorId="604D5D21" wp14:editId="472118F6">
                <wp:simplePos x="0" y="0"/>
                <wp:positionH relativeFrom="column">
                  <wp:posOffset>1205230</wp:posOffset>
                </wp:positionH>
                <wp:positionV relativeFrom="paragraph">
                  <wp:posOffset>1111250</wp:posOffset>
                </wp:positionV>
                <wp:extent cx="55245" cy="579120"/>
                <wp:effectExtent l="0" t="0" r="20955" b="11430"/>
                <wp:wrapNone/>
                <wp:docPr id="367" name="그룹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68" name="任意多边形 19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任意多边形 19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E28ECA5" id="그룹 367" o:spid="_x0000_s1026" style="position:absolute;margin-left:94.9pt;margin-top:87.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">
                <v:shape id="任意多边形 19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9296" behindDoc="0" locked="0" layoutInCell="1" allowOverlap="1" wp14:anchorId="12FAA2D8" wp14:editId="773740EA">
                <wp:simplePos x="0" y="0"/>
                <wp:positionH relativeFrom="column">
                  <wp:posOffset>1257935</wp:posOffset>
                </wp:positionH>
                <wp:positionV relativeFrom="paragraph">
                  <wp:posOffset>1115695</wp:posOffset>
                </wp:positionV>
                <wp:extent cx="54610" cy="579120"/>
                <wp:effectExtent l="0" t="0" r="21590" b="11430"/>
                <wp:wrapNone/>
                <wp:docPr id="370" name="그룹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71" name="任意多边形 19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任意多边形 19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AAE897A" id="그룹 370" o:spid="_x0000_s1026" style="position:absolute;margin-left:99.05pt;margin-top:87.85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">
                <v:shape id="任意多边形 19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0320" behindDoc="0" locked="0" layoutInCell="1" allowOverlap="1" wp14:anchorId="3445F982" wp14:editId="44F0C7B7">
                <wp:simplePos x="0" y="0"/>
                <wp:positionH relativeFrom="column">
                  <wp:posOffset>1367790</wp:posOffset>
                </wp:positionH>
                <wp:positionV relativeFrom="paragraph">
                  <wp:posOffset>1115695</wp:posOffset>
                </wp:positionV>
                <wp:extent cx="53975" cy="579120"/>
                <wp:effectExtent l="0" t="0" r="22225" b="11430"/>
                <wp:wrapNone/>
                <wp:docPr id="373" name="그룹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374" name="任意多边形 195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任意多边形 19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48BF06D" id="그룹 373" o:spid="_x0000_s1026" style="position:absolute;margin-left:107.7pt;margin-top:87.8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">
                <v:shape id="任意多边形 195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1344" behindDoc="0" locked="0" layoutInCell="1" allowOverlap="1" wp14:anchorId="7B81BD2D" wp14:editId="75B20A08">
                <wp:simplePos x="0" y="0"/>
                <wp:positionH relativeFrom="column">
                  <wp:posOffset>1421765</wp:posOffset>
                </wp:positionH>
                <wp:positionV relativeFrom="paragraph">
                  <wp:posOffset>1116965</wp:posOffset>
                </wp:positionV>
                <wp:extent cx="56515" cy="577850"/>
                <wp:effectExtent l="0" t="0" r="19685" b="12700"/>
                <wp:wrapNone/>
                <wp:docPr id="376" name="그룹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7850"/>
                          <a:chOff x="738" y="1687"/>
                          <a:chExt cx="242" cy="1684"/>
                        </a:xfrm>
                      </wpg:grpSpPr>
                      <wps:wsp>
                        <wps:cNvPr id="377" name="任意多边形 19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任意多边形 19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DC42AA9" id="그룹 376" o:spid="_x0000_s1026" style="position:absolute;margin-left:111.95pt;margin-top:87.95pt;width:4.4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">
                <v:shape id="任意多边形 19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2368" behindDoc="0" locked="0" layoutInCell="1" allowOverlap="1" wp14:anchorId="3B435618" wp14:editId="105F5794">
                <wp:simplePos x="0" y="0"/>
                <wp:positionH relativeFrom="column">
                  <wp:posOffset>1478280</wp:posOffset>
                </wp:positionH>
                <wp:positionV relativeFrom="paragraph">
                  <wp:posOffset>1118235</wp:posOffset>
                </wp:positionV>
                <wp:extent cx="53340" cy="576580"/>
                <wp:effectExtent l="0" t="0" r="22860" b="13970"/>
                <wp:wrapNone/>
                <wp:docPr id="379" name="그룹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6580"/>
                          <a:chOff x="1222" y="1690"/>
                          <a:chExt cx="243" cy="1684"/>
                        </a:xfrm>
                      </wpg:grpSpPr>
                      <wps:wsp>
                        <wps:cNvPr id="380" name="任意多边形 195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任意多边形 19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4ECEDEFB" id="그룹 379" o:spid="_x0000_s1026" style="position:absolute;margin-left:116.4pt;margin-top:88.05pt;width:4.2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">
                <v:shape id="任意多边形 195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5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3392" behindDoc="0" locked="0" layoutInCell="1" allowOverlap="1" wp14:anchorId="214A9C2E" wp14:editId="2831AF07">
                <wp:simplePos x="0" y="0"/>
                <wp:positionH relativeFrom="column">
                  <wp:posOffset>1761490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382" name="그룹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83" name="任意多边形 195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任意多边形 195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06A8DCE3" id="그룹 382" o:spid="_x0000_s1026" style="position:absolute;margin-left:138.7pt;margin-top:87.8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">
                <v:shape id="任意多边形 195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5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4416" behindDoc="0" locked="0" layoutInCell="1" allowOverlap="1" wp14:anchorId="465652CC" wp14:editId="3C50FDA2">
                <wp:simplePos x="0" y="0"/>
                <wp:positionH relativeFrom="column">
                  <wp:posOffset>1590040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385" name="그룹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86" name="任意多边形 194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任意多边形 19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4F90448E" id="그룹 385" o:spid="_x0000_s1026" style="position:absolute;margin-left:125.2pt;margin-top:88.0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">
                <v:shape id="任意多边形 194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4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78B33DE3" wp14:editId="3BD7A453">
                <wp:simplePos x="0" y="0"/>
                <wp:positionH relativeFrom="column">
                  <wp:posOffset>1533525</wp:posOffset>
                </wp:positionH>
                <wp:positionV relativeFrom="paragraph">
                  <wp:posOffset>1115695</wp:posOffset>
                </wp:positionV>
                <wp:extent cx="56515" cy="579120"/>
                <wp:effectExtent l="0" t="0" r="19685" b="11430"/>
                <wp:wrapNone/>
                <wp:docPr id="388" name="그룹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1222" y="1690"/>
                          <a:chExt cx="243" cy="1684"/>
                        </a:xfrm>
                      </wpg:grpSpPr>
                      <wps:wsp>
                        <wps:cNvPr id="389" name="任意多边形 194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任意多边形 194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7F75B73A" id="그룹 388" o:spid="_x0000_s1026" style="position:absolute;margin-left:120.75pt;margin-top:87.85pt;width:4.4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">
                <v:shape id="任意多边形 194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4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0F5A2F3E" wp14:editId="1A11217D">
                <wp:simplePos x="0" y="0"/>
                <wp:positionH relativeFrom="column">
                  <wp:posOffset>1645285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391" name="그룹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92" name="任意多边形 194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任意多边形 194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7D5A274" id="그룹 391" o:spid="_x0000_s1026" style="position:absolute;margin-left:129.55pt;margin-top:87.8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">
                <v:shape id="任意多边形 194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4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 wp14:anchorId="11D32815" wp14:editId="1032A1F3">
                <wp:simplePos x="0" y="0"/>
                <wp:positionH relativeFrom="column">
                  <wp:posOffset>1703070</wp:posOffset>
                </wp:positionH>
                <wp:positionV relativeFrom="paragraph">
                  <wp:posOffset>1115695</wp:posOffset>
                </wp:positionV>
                <wp:extent cx="57150" cy="579120"/>
                <wp:effectExtent l="0" t="0" r="19050" b="11430"/>
                <wp:wrapNone/>
                <wp:docPr id="394" name="그룹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9120"/>
                          <a:chOff x="738" y="1687"/>
                          <a:chExt cx="242" cy="1684"/>
                        </a:xfrm>
                      </wpg:grpSpPr>
                      <wps:wsp>
                        <wps:cNvPr id="395" name="任意多边形 193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任意多边形 19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76DF5C01" id="그룹 394" o:spid="_x0000_s1026" style="position:absolute;margin-left:134.1pt;margin-top:87.85pt;width:4.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">
                <v:shape id="任意多边形 193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3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CB556D6" wp14:editId="1E46810A">
                <wp:simplePos x="0" y="0"/>
                <wp:positionH relativeFrom="column">
                  <wp:posOffset>1722755</wp:posOffset>
                </wp:positionH>
                <wp:positionV relativeFrom="paragraph">
                  <wp:posOffset>1089025</wp:posOffset>
                </wp:positionV>
                <wp:extent cx="573405" cy="725805"/>
                <wp:effectExtent l="8255" t="12700" r="18415" b="13970"/>
                <wp:wrapNone/>
                <wp:docPr id="206" name="자유형: 도형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73405" cy="725805"/>
                        </a:xfrm>
                        <a:custGeom>
                          <a:avLst/>
                          <a:gdLst>
                            <a:gd name="T0" fmla="*/ 557282 w 12483"/>
                            <a:gd name="T1" fmla="*/ 123 h 11808"/>
                            <a:gd name="T2" fmla="*/ 532064 w 12483"/>
                            <a:gd name="T3" fmla="*/ 9343 h 11808"/>
                            <a:gd name="T4" fmla="*/ 518283 w 12483"/>
                            <a:gd name="T5" fmla="*/ 123 h 11808"/>
                            <a:gd name="T6" fmla="*/ 484843 w 12483"/>
                            <a:gd name="T7" fmla="*/ 9343 h 11808"/>
                            <a:gd name="T8" fmla="*/ 473497 w 12483"/>
                            <a:gd name="T9" fmla="*/ 123 h 11808"/>
                            <a:gd name="T10" fmla="*/ 449381 w 12483"/>
                            <a:gd name="T11" fmla="*/ 9343 h 11808"/>
                            <a:gd name="T12" fmla="*/ 449381 w 12483"/>
                            <a:gd name="T13" fmla="*/ 9343 h 11808"/>
                            <a:gd name="T14" fmla="*/ 432017 w 12483"/>
                            <a:gd name="T15" fmla="*/ 123 h 11808"/>
                            <a:gd name="T16" fmla="*/ 419110 w 12483"/>
                            <a:gd name="T17" fmla="*/ 9773 h 11808"/>
                            <a:gd name="T18" fmla="*/ 412863 w 12483"/>
                            <a:gd name="T19" fmla="*/ 5532 h 11808"/>
                            <a:gd name="T20" fmla="*/ 418283 w 12483"/>
                            <a:gd name="T21" fmla="*/ 615 h 11808"/>
                            <a:gd name="T22" fmla="*/ 416951 w 12483"/>
                            <a:gd name="T23" fmla="*/ 24402 h 11808"/>
                            <a:gd name="T24" fmla="*/ 415894 w 12483"/>
                            <a:gd name="T25" fmla="*/ 41429 h 11808"/>
                            <a:gd name="T26" fmla="*/ 408085 w 12483"/>
                            <a:gd name="T27" fmla="*/ 62389 h 11808"/>
                            <a:gd name="T28" fmla="*/ 407672 w 12483"/>
                            <a:gd name="T29" fmla="*/ 73822 h 11808"/>
                            <a:gd name="T30" fmla="*/ 407259 w 12483"/>
                            <a:gd name="T31" fmla="*/ 94291 h 11808"/>
                            <a:gd name="T32" fmla="*/ 407764 w 12483"/>
                            <a:gd name="T33" fmla="*/ 115435 h 11808"/>
                            <a:gd name="T34" fmla="*/ 407167 w 12483"/>
                            <a:gd name="T35" fmla="*/ 135105 h 11808"/>
                            <a:gd name="T36" fmla="*/ 406615 w 12483"/>
                            <a:gd name="T37" fmla="*/ 145985 h 11808"/>
                            <a:gd name="T38" fmla="*/ 411163 w 12483"/>
                            <a:gd name="T39" fmla="*/ 182742 h 11808"/>
                            <a:gd name="T40" fmla="*/ 402941 w 12483"/>
                            <a:gd name="T41" fmla="*/ 200137 h 11808"/>
                            <a:gd name="T42" fmla="*/ 408131 w 12483"/>
                            <a:gd name="T43" fmla="*/ 219561 h 11808"/>
                            <a:gd name="T44" fmla="*/ 402298 w 12483"/>
                            <a:gd name="T45" fmla="*/ 256257 h 11808"/>
                            <a:gd name="T46" fmla="*/ 398439 w 12483"/>
                            <a:gd name="T47" fmla="*/ 273836 h 11808"/>
                            <a:gd name="T48" fmla="*/ 395729 w 12483"/>
                            <a:gd name="T49" fmla="*/ 291478 h 11808"/>
                            <a:gd name="T50" fmla="*/ 385623 w 12483"/>
                            <a:gd name="T51" fmla="*/ 317294 h 11808"/>
                            <a:gd name="T52" fmla="*/ 391411 w 12483"/>
                            <a:gd name="T53" fmla="*/ 327805 h 11808"/>
                            <a:gd name="T54" fmla="*/ 380387 w 12483"/>
                            <a:gd name="T55" fmla="*/ 367390 h 11808"/>
                            <a:gd name="T56" fmla="*/ 384153 w 12483"/>
                            <a:gd name="T57" fmla="*/ 400828 h 11808"/>
                            <a:gd name="T58" fmla="*/ 374874 w 12483"/>
                            <a:gd name="T59" fmla="*/ 427197 h 11808"/>
                            <a:gd name="T60" fmla="*/ 378733 w 12483"/>
                            <a:gd name="T61" fmla="*/ 463955 h 11808"/>
                            <a:gd name="T62" fmla="*/ 370557 w 12483"/>
                            <a:gd name="T63" fmla="*/ 479076 h 11808"/>
                            <a:gd name="T64" fmla="*/ 375104 w 12483"/>
                            <a:gd name="T65" fmla="*/ 510608 h 11808"/>
                            <a:gd name="T66" fmla="*/ 373864 w 12483"/>
                            <a:gd name="T67" fmla="*/ 529909 h 11808"/>
                            <a:gd name="T68" fmla="*/ 372761 w 12483"/>
                            <a:gd name="T69" fmla="*/ 552283 h 11808"/>
                            <a:gd name="T70" fmla="*/ 372118 w 12483"/>
                            <a:gd name="T71" fmla="*/ 569740 h 11808"/>
                            <a:gd name="T72" fmla="*/ 372256 w 12483"/>
                            <a:gd name="T73" fmla="*/ 587934 h 11808"/>
                            <a:gd name="T74" fmla="*/ 364998 w 12483"/>
                            <a:gd name="T75" fmla="*/ 584861 h 11808"/>
                            <a:gd name="T76" fmla="*/ 364447 w 12483"/>
                            <a:gd name="T77" fmla="*/ 607972 h 11808"/>
                            <a:gd name="T78" fmla="*/ 357327 w 12483"/>
                            <a:gd name="T79" fmla="*/ 621618 h 11808"/>
                            <a:gd name="T80" fmla="*/ 348646 w 12483"/>
                            <a:gd name="T81" fmla="*/ 638522 h 11808"/>
                            <a:gd name="T82" fmla="*/ 336427 w 12483"/>
                            <a:gd name="T83" fmla="*/ 635510 h 11808"/>
                            <a:gd name="T84" fmla="*/ 316170 w 12483"/>
                            <a:gd name="T85" fmla="*/ 655364 h 11808"/>
                            <a:gd name="T86" fmla="*/ 294397 w 12483"/>
                            <a:gd name="T87" fmla="*/ 655241 h 11808"/>
                            <a:gd name="T88" fmla="*/ 289803 w 12483"/>
                            <a:gd name="T89" fmla="*/ 666735 h 11808"/>
                            <a:gd name="T90" fmla="*/ 254755 w 12483"/>
                            <a:gd name="T91" fmla="*/ 670300 h 11808"/>
                            <a:gd name="T92" fmla="*/ 236381 w 12483"/>
                            <a:gd name="T93" fmla="*/ 685913 h 11808"/>
                            <a:gd name="T94" fmla="*/ 221406 w 12483"/>
                            <a:gd name="T95" fmla="*/ 680934 h 11808"/>
                            <a:gd name="T96" fmla="*/ 194718 w 12483"/>
                            <a:gd name="T97" fmla="*/ 697284 h 11808"/>
                            <a:gd name="T98" fmla="*/ 182086 w 12483"/>
                            <a:gd name="T99" fmla="*/ 700235 h 11808"/>
                            <a:gd name="T100" fmla="*/ 148553 w 12483"/>
                            <a:gd name="T101" fmla="*/ 707303 h 11808"/>
                            <a:gd name="T102" fmla="*/ 133349 w 12483"/>
                            <a:gd name="T103" fmla="*/ 700788 h 11808"/>
                            <a:gd name="T104" fmla="*/ 127423 w 12483"/>
                            <a:gd name="T105" fmla="*/ 711053 h 11808"/>
                            <a:gd name="T106" fmla="*/ 93064 w 12483"/>
                            <a:gd name="T107" fmla="*/ 715970 h 11808"/>
                            <a:gd name="T108" fmla="*/ 85531 w 12483"/>
                            <a:gd name="T109" fmla="*/ 707672 h 11808"/>
                            <a:gd name="T110" fmla="*/ 56913 w 12483"/>
                            <a:gd name="T111" fmla="*/ 720642 h 11808"/>
                            <a:gd name="T112" fmla="*/ 41341 w 12483"/>
                            <a:gd name="T113" fmla="*/ 713327 h 11808"/>
                            <a:gd name="T114" fmla="*/ 30684 w 12483"/>
                            <a:gd name="T115" fmla="*/ 714618 h 11808"/>
                            <a:gd name="T116" fmla="*/ 12173 w 12483"/>
                            <a:gd name="T117" fmla="*/ 716523 h 11808"/>
                            <a:gd name="T118" fmla="*/ 2435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2BD4541F" id="자유형: 도형 206" o:spid="_x0000_s1026" style="position:absolute;margin-left:135.65pt;margin-top:85.75pt;width:45.15pt;height:57.1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5598677,7560;24440291,574288;23807263,7560;22271201,574288;21750024,7560;20642258,574288;20642258,574288;19844645,7560;19251764,600719;18964809,340037;19213776,37802;19152591,1499923;19104037,2546526;18745332,3834879;18726361,4537634;18707390,5795806;18730587,7095469;18703164,8304530;18677808,8973293;18886720,11232644;18509043,12301866;18747445,13495806;18479507,15751407;18302244,16831939;18177761,17916344;17713543,19503182;17979414,20149264;17473028,22582444;17646019,24637785;17219789,26258614;17397052,28518027;17021488,29447473;17230354,31385657;17173395,32572036;17122729,33947304;17093192,35020337;17099531,36138672;16766136,35949783;16740826,37370352;16413770,38209134;16015009,39248176;15453731,39063037;14523228,40283407;13523088,40275846;13312064,40982351;11702138,41201481;10858131,42161169;10170256,41855124;8944346,42860113;8364097,43041503;6823763,43475953;6125369,43075494;5853159,43706455;4274883,44008690;3928855,43498634;2614291,44295864;1898994,43846232;1409466,43925586;559165,44042681;111851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3D14C34" wp14:editId="726EA746">
                <wp:simplePos x="0" y="0"/>
                <wp:positionH relativeFrom="column">
                  <wp:posOffset>664210</wp:posOffset>
                </wp:positionH>
                <wp:positionV relativeFrom="paragraph">
                  <wp:posOffset>1085850</wp:posOffset>
                </wp:positionV>
                <wp:extent cx="505460" cy="726440"/>
                <wp:effectExtent l="16510" t="19050" r="11430" b="16510"/>
                <wp:wrapNone/>
                <wp:docPr id="205" name="자유형: 도형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726440"/>
                        </a:xfrm>
                        <a:custGeom>
                          <a:avLst/>
                          <a:gdLst>
                            <a:gd name="T0" fmla="*/ 491247 w 12483"/>
                            <a:gd name="T1" fmla="*/ 123 h 11808"/>
                            <a:gd name="T2" fmla="*/ 469017 w 12483"/>
                            <a:gd name="T3" fmla="*/ 9351 h 11808"/>
                            <a:gd name="T4" fmla="*/ 456870 w 12483"/>
                            <a:gd name="T5" fmla="*/ 123 h 11808"/>
                            <a:gd name="T6" fmla="*/ 427392 w 12483"/>
                            <a:gd name="T7" fmla="*/ 9351 h 11808"/>
                            <a:gd name="T8" fmla="*/ 417390 w 12483"/>
                            <a:gd name="T9" fmla="*/ 123 h 11808"/>
                            <a:gd name="T10" fmla="*/ 396132 w 12483"/>
                            <a:gd name="T11" fmla="*/ 9351 h 11808"/>
                            <a:gd name="T12" fmla="*/ 396132 w 12483"/>
                            <a:gd name="T13" fmla="*/ 9351 h 11808"/>
                            <a:gd name="T14" fmla="*/ 380826 w 12483"/>
                            <a:gd name="T15" fmla="*/ 123 h 11808"/>
                            <a:gd name="T16" fmla="*/ 369448 w 12483"/>
                            <a:gd name="T17" fmla="*/ 9782 h 11808"/>
                            <a:gd name="T18" fmla="*/ 363941 w 12483"/>
                            <a:gd name="T19" fmla="*/ 5537 h 11808"/>
                            <a:gd name="T20" fmla="*/ 368719 w 12483"/>
                            <a:gd name="T21" fmla="*/ 615 h 11808"/>
                            <a:gd name="T22" fmla="*/ 367545 w 12483"/>
                            <a:gd name="T23" fmla="*/ 24424 h 11808"/>
                            <a:gd name="T24" fmla="*/ 366613 w 12483"/>
                            <a:gd name="T25" fmla="*/ 41465 h 11808"/>
                            <a:gd name="T26" fmla="*/ 359730 w 12483"/>
                            <a:gd name="T27" fmla="*/ 62444 h 11808"/>
                            <a:gd name="T28" fmla="*/ 359365 w 12483"/>
                            <a:gd name="T29" fmla="*/ 73887 h 11808"/>
                            <a:gd name="T30" fmla="*/ 359001 w 12483"/>
                            <a:gd name="T31" fmla="*/ 94373 h 11808"/>
                            <a:gd name="T32" fmla="*/ 359446 w 12483"/>
                            <a:gd name="T33" fmla="*/ 115536 h 11808"/>
                            <a:gd name="T34" fmla="*/ 358920 w 12483"/>
                            <a:gd name="T35" fmla="*/ 135223 h 11808"/>
                            <a:gd name="T36" fmla="*/ 358434 w 12483"/>
                            <a:gd name="T37" fmla="*/ 146112 h 11808"/>
                            <a:gd name="T38" fmla="*/ 362443 w 12483"/>
                            <a:gd name="T39" fmla="*/ 182902 h 11808"/>
                            <a:gd name="T40" fmla="*/ 355195 w 12483"/>
                            <a:gd name="T41" fmla="*/ 200312 h 11808"/>
                            <a:gd name="T42" fmla="*/ 359770 w 12483"/>
                            <a:gd name="T43" fmla="*/ 219753 h 11808"/>
                            <a:gd name="T44" fmla="*/ 354628 w 12483"/>
                            <a:gd name="T45" fmla="*/ 256481 h 11808"/>
                            <a:gd name="T46" fmla="*/ 351226 w 12483"/>
                            <a:gd name="T47" fmla="*/ 274076 h 11808"/>
                            <a:gd name="T48" fmla="*/ 348837 w 12483"/>
                            <a:gd name="T49" fmla="*/ 291733 h 11808"/>
                            <a:gd name="T50" fmla="*/ 339929 w 12483"/>
                            <a:gd name="T51" fmla="*/ 317571 h 11808"/>
                            <a:gd name="T52" fmla="*/ 345031 w 12483"/>
                            <a:gd name="T53" fmla="*/ 328092 h 11808"/>
                            <a:gd name="T54" fmla="*/ 335313 w 12483"/>
                            <a:gd name="T55" fmla="*/ 367711 h 11808"/>
                            <a:gd name="T56" fmla="*/ 338633 w 12483"/>
                            <a:gd name="T57" fmla="*/ 401178 h 11808"/>
                            <a:gd name="T58" fmla="*/ 330454 w 12483"/>
                            <a:gd name="T59" fmla="*/ 427571 h 11808"/>
                            <a:gd name="T60" fmla="*/ 333855 w 12483"/>
                            <a:gd name="T61" fmla="*/ 464361 h 11808"/>
                            <a:gd name="T62" fmla="*/ 326648 w 12483"/>
                            <a:gd name="T63" fmla="*/ 479495 h 11808"/>
                            <a:gd name="T64" fmla="*/ 330657 w 12483"/>
                            <a:gd name="T65" fmla="*/ 511055 h 11808"/>
                            <a:gd name="T66" fmla="*/ 329563 w 12483"/>
                            <a:gd name="T67" fmla="*/ 530373 h 11808"/>
                            <a:gd name="T68" fmla="*/ 328592 w 12483"/>
                            <a:gd name="T69" fmla="*/ 552766 h 11808"/>
                            <a:gd name="T70" fmla="*/ 328025 w 12483"/>
                            <a:gd name="T71" fmla="*/ 570238 h 11808"/>
                            <a:gd name="T72" fmla="*/ 328146 w 12483"/>
                            <a:gd name="T73" fmla="*/ 588448 h 11808"/>
                            <a:gd name="T74" fmla="*/ 321748 w 12483"/>
                            <a:gd name="T75" fmla="*/ 585372 h 11808"/>
                            <a:gd name="T76" fmla="*/ 321262 w 12483"/>
                            <a:gd name="T77" fmla="*/ 608504 h 11808"/>
                            <a:gd name="T78" fmla="*/ 314986 w 12483"/>
                            <a:gd name="T79" fmla="*/ 622162 h 11808"/>
                            <a:gd name="T80" fmla="*/ 307333 w 12483"/>
                            <a:gd name="T81" fmla="*/ 639080 h 11808"/>
                            <a:gd name="T82" fmla="*/ 296562 w 12483"/>
                            <a:gd name="T83" fmla="*/ 636066 h 11808"/>
                            <a:gd name="T84" fmla="*/ 278706 w 12483"/>
                            <a:gd name="T85" fmla="*/ 655937 h 11808"/>
                            <a:gd name="T86" fmla="*/ 259512 w 12483"/>
                            <a:gd name="T87" fmla="*/ 655814 h 11808"/>
                            <a:gd name="T88" fmla="*/ 255463 w 12483"/>
                            <a:gd name="T89" fmla="*/ 667318 h 11808"/>
                            <a:gd name="T90" fmla="*/ 224568 w 12483"/>
                            <a:gd name="T91" fmla="*/ 670887 h 11808"/>
                            <a:gd name="T92" fmla="*/ 208371 w 12483"/>
                            <a:gd name="T93" fmla="*/ 686513 h 11808"/>
                            <a:gd name="T94" fmla="*/ 195171 w 12483"/>
                            <a:gd name="T95" fmla="*/ 681530 h 11808"/>
                            <a:gd name="T96" fmla="*/ 171645 w 12483"/>
                            <a:gd name="T97" fmla="*/ 697894 h 11808"/>
                            <a:gd name="T98" fmla="*/ 160510 w 12483"/>
                            <a:gd name="T99" fmla="*/ 700847 h 11808"/>
                            <a:gd name="T100" fmla="*/ 130951 w 12483"/>
                            <a:gd name="T101" fmla="*/ 707922 h 11808"/>
                            <a:gd name="T102" fmla="*/ 117548 w 12483"/>
                            <a:gd name="T103" fmla="*/ 701401 h 11808"/>
                            <a:gd name="T104" fmla="*/ 112324 w 12483"/>
                            <a:gd name="T105" fmla="*/ 711675 h 11808"/>
                            <a:gd name="T106" fmla="*/ 82037 w 12483"/>
                            <a:gd name="T107" fmla="*/ 716597 h 11808"/>
                            <a:gd name="T108" fmla="*/ 75396 w 12483"/>
                            <a:gd name="T109" fmla="*/ 708291 h 11808"/>
                            <a:gd name="T110" fmla="*/ 50169 w 12483"/>
                            <a:gd name="T111" fmla="*/ 721272 h 11808"/>
                            <a:gd name="T112" fmla="*/ 36443 w 12483"/>
                            <a:gd name="T113" fmla="*/ 713951 h 11808"/>
                            <a:gd name="T114" fmla="*/ 27049 w 12483"/>
                            <a:gd name="T115" fmla="*/ 715243 h 11808"/>
                            <a:gd name="T116" fmla="*/ 10730 w 12483"/>
                            <a:gd name="T117" fmla="*/ 717150 h 11808"/>
                            <a:gd name="T118" fmla="*/ 2146 w 12483"/>
                            <a:gd name="T119" fmla="*/ 716658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76C3D474" id="자유형: 도형 205" o:spid="_x0000_s1026" style="position:absolute;margin-left:52.3pt;margin-top:85.5pt;width:39.8pt;height:57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/>
                <v:path arrowok="t" o:connecttype="custom" o:connectlocs="19891509,7567;18991375,575283;18499520,7567;17305901,575283;16900901,7567;16040125,575283;16040125,575283;15420356,7567;14959640,601798;14736651,340642;14930121,37835;14882584,1502589;14844846,2550968;14566140,3841617;14551360,4545602;14536621,5805922;14554640,7107891;14533342,8319055;14513663,8988957;14675994,11252314;14382509,12323395;14567760,13519425;14359550,15778968;14221797,16861430;14125062,17947707;13764361,19537286;13970950,20184549;13577450,22621949;13711883,24680873;13380700,26304597;13518413,28567954;13226588,29499013;13388920,31440616;13344622,32629079;13305304,34006719;13282345,35081614;13287245,36201911;13028178,36012672;13008499,37435776;12754372,38276030;12444488,39316842;12008350,39131418;11285327,40353902;10508126,40346335;10344174,41054072;9093178,41273641;8437331,42234968;7902839,41928409;6950227,42935139;6499350,43116810;5302451,43552071;4759738,43150893;4548209,43782960;3321831,44085766;3052925,43574773;2031437,44373377;1475645,43922981;1095265,44002467;434478,44119787;86896,4408951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0560" behindDoc="0" locked="0" layoutInCell="1" allowOverlap="1" wp14:anchorId="0F650F21" wp14:editId="1DAA3B10">
                <wp:simplePos x="0" y="0"/>
                <wp:positionH relativeFrom="column">
                  <wp:posOffset>1040130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399" name="그룹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400" name="任意多边形 193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任意多边形 193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1864CEA6" id="그룹 399" o:spid="_x0000_s1026" style="position:absolute;margin-left:81.9pt;margin-top:87.8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">
                <v:shape id="任意多边形 193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3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3022D38" wp14:editId="79F351C8">
                <wp:simplePos x="0" y="0"/>
                <wp:positionH relativeFrom="column">
                  <wp:posOffset>1821180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402" name="그룹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403" name="任意多边形 193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任意多边形 193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7B221E73" id="그룹 402" o:spid="_x0000_s1026" style="position:absolute;margin-left:143.4pt;margin-top:87.8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">
                <v:shape id="任意多边形 193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3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58D9B13" wp14:editId="71E5F304">
                <wp:simplePos x="0" y="0"/>
                <wp:positionH relativeFrom="column">
                  <wp:posOffset>1170940</wp:posOffset>
                </wp:positionH>
                <wp:positionV relativeFrom="paragraph">
                  <wp:posOffset>1087755</wp:posOffset>
                </wp:positionV>
                <wp:extent cx="547370" cy="6985"/>
                <wp:effectExtent l="0" t="0" r="24130" b="31115"/>
                <wp:wrapNone/>
                <wp:docPr id="405" name="직선 연결선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7370" cy="69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5B4C76A7" id="직선 연결선 40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2pt,85.65pt" to="135.3pt,8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4833105" wp14:editId="03DE9394">
                <wp:simplePos x="0" y="0"/>
                <wp:positionH relativeFrom="column">
                  <wp:posOffset>1379855</wp:posOffset>
                </wp:positionH>
                <wp:positionV relativeFrom="paragraph">
                  <wp:posOffset>1195070</wp:posOffset>
                </wp:positionV>
                <wp:extent cx="123190" cy="2934335"/>
                <wp:effectExtent l="4127" t="0" r="14288" b="14287"/>
                <wp:wrapNone/>
                <wp:docPr id="406" name="왼쪽 중괄호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23190" cy="2934335"/>
                        </a:xfrm>
                        <a:prstGeom prst="leftBrace">
                          <a:avLst>
                            <a:gd name="adj1" fmla="val 198497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58505178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왼쪽 중괄호 406" o:spid="_x0000_s1026" type="#_x0000_t87" style="position:absolute;margin-left:108.65pt;margin-top:94.1pt;width:9.7pt;height:231.0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7FC763E" wp14:editId="0BD583FC">
                <wp:simplePos x="0" y="0"/>
                <wp:positionH relativeFrom="column">
                  <wp:posOffset>4533265</wp:posOffset>
                </wp:positionH>
                <wp:positionV relativeFrom="paragraph">
                  <wp:posOffset>2727325</wp:posOffset>
                </wp:positionV>
                <wp:extent cx="936625" cy="226695"/>
                <wp:effectExtent l="0" t="0" r="0" b="1905"/>
                <wp:wrapNone/>
                <wp:docPr id="603" name="Text Box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6625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351B7" w14:textId="77777777" w:rsidR="000A78EE" w:rsidRDefault="000A78EE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Sub block n</w:t>
                            </w:r>
                          </w:p>
                          <w:p w14:paraId="54F2C6BA" w14:textId="77777777" w:rsidR="000A78EE" w:rsidRDefault="000A78EE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FC763E" id="Text Box 603" o:spid="_x0000_s1232" type="#_x0000_t202" style="position:absolute;left:0;text-align:left;margin-left:356.95pt;margin-top:214.75pt;width:73.75pt;height:17.8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" filled="f" fillcolor="#bbe0e3" stroked="f">
                <v:textbox>
                  <w:txbxContent>
                    <w:p w14:paraId="5BD351B7" w14:textId="77777777" w:rsidR="000A78EE" w:rsidRDefault="000A78EE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Sub block n</w:t>
                      </w:r>
                    </w:p>
                    <w:p w14:paraId="54F2C6BA" w14:textId="77777777" w:rsidR="000A78EE" w:rsidRDefault="000A78EE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B50F1CE" wp14:editId="42B180D8">
                <wp:simplePos x="0" y="0"/>
                <wp:positionH relativeFrom="column">
                  <wp:posOffset>1079500</wp:posOffset>
                </wp:positionH>
                <wp:positionV relativeFrom="paragraph">
                  <wp:posOffset>2701925</wp:posOffset>
                </wp:positionV>
                <wp:extent cx="1037590" cy="201295"/>
                <wp:effectExtent l="0" t="0" r="0" b="8255"/>
                <wp:wrapNone/>
                <wp:docPr id="602" name="Text Box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7590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3203F1" w14:textId="77777777" w:rsidR="000A78EE" w:rsidRDefault="000A78EE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Sub block 1</w:t>
                            </w:r>
                          </w:p>
                          <w:p w14:paraId="15CDF0B9" w14:textId="77777777" w:rsidR="000A78EE" w:rsidRDefault="000A78EE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0F1CE" id="Text Box 602" o:spid="_x0000_s1233" type="#_x0000_t202" style="position:absolute;left:0;text-align:left;margin-left:85pt;margin-top:212.75pt;width:81.7pt;height:15.8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" filled="f" fillcolor="#bbe0e3" stroked="f">
                <v:textbox>
                  <w:txbxContent>
                    <w:p w14:paraId="2C3203F1" w14:textId="77777777" w:rsidR="000A78EE" w:rsidRDefault="000A78EE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Sub block 1</w:t>
                      </w:r>
                    </w:p>
                    <w:p w14:paraId="15CDF0B9" w14:textId="77777777" w:rsidR="000A78EE" w:rsidRDefault="000A78EE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B59380A" wp14:editId="339ECECE">
                <wp:simplePos x="0" y="0"/>
                <wp:positionH relativeFrom="column">
                  <wp:posOffset>3010535</wp:posOffset>
                </wp:positionH>
                <wp:positionV relativeFrom="paragraph">
                  <wp:posOffset>-200025</wp:posOffset>
                </wp:positionV>
                <wp:extent cx="264160" cy="6360795"/>
                <wp:effectExtent l="0" t="318" r="21273" b="21272"/>
                <wp:wrapNone/>
                <wp:docPr id="407" name="왼쪽 중괄호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64160" cy="6360795"/>
                        </a:xfrm>
                        <a:prstGeom prst="leftBrace">
                          <a:avLst>
                            <a:gd name="adj1" fmla="val 200661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7596F9E3" id="왼쪽 중괄호 407" o:spid="_x0000_s1026" type="#_x0000_t87" style="position:absolute;margin-left:237.05pt;margin-top:-15.75pt;width:20.8pt;height:500.8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8C7A70F" wp14:editId="04242447">
                <wp:simplePos x="0" y="0"/>
                <wp:positionH relativeFrom="column">
                  <wp:posOffset>2353310</wp:posOffset>
                </wp:positionH>
                <wp:positionV relativeFrom="paragraph">
                  <wp:posOffset>3131185</wp:posOffset>
                </wp:positionV>
                <wp:extent cx="1661795" cy="201295"/>
                <wp:effectExtent l="0" t="0" r="0" b="8255"/>
                <wp:wrapNone/>
                <wp:docPr id="601" name="Text Box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795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A71CD6" w14:textId="77777777" w:rsidR="000A78EE" w:rsidRDefault="000A78EE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Base Station RF Bandwidth</w:t>
                            </w:r>
                          </w:p>
                          <w:p w14:paraId="500A1179" w14:textId="77777777" w:rsidR="000A78EE" w:rsidRDefault="000A78EE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C7A70F" id="Text Box 601" o:spid="_x0000_s1234" type="#_x0000_t202" style="position:absolute;left:0;text-align:left;margin-left:185.3pt;margin-top:246.55pt;width:130.85pt;height:15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" filled="f" fillcolor="#bbe0e3" stroked="f">
                <v:textbox>
                  <w:txbxContent>
                    <w:p w14:paraId="32A71CD6" w14:textId="77777777" w:rsidR="000A78EE" w:rsidRDefault="000A78EE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Base Station RF Bandwidth</w:t>
                      </w:r>
                    </w:p>
                    <w:p w14:paraId="500A1179" w14:textId="77777777" w:rsidR="000A78EE" w:rsidRDefault="000A78EE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E60B29B" wp14:editId="7F76DE9D">
                <wp:simplePos x="0" y="0"/>
                <wp:positionH relativeFrom="column">
                  <wp:posOffset>-24130</wp:posOffset>
                </wp:positionH>
                <wp:positionV relativeFrom="paragraph">
                  <wp:posOffset>2327910</wp:posOffset>
                </wp:positionV>
                <wp:extent cx="1270" cy="408940"/>
                <wp:effectExtent l="0" t="0" r="36830" b="29210"/>
                <wp:wrapNone/>
                <wp:docPr id="408" name="직선 연결선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4089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0F8C1476" id="직선 연결선 40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9pt,183.3pt" to="-1.8pt,2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EB0BB14" wp14:editId="64BC903D">
                <wp:simplePos x="0" y="0"/>
                <wp:positionH relativeFrom="column">
                  <wp:posOffset>2937510</wp:posOffset>
                </wp:positionH>
                <wp:positionV relativeFrom="paragraph">
                  <wp:posOffset>2338070</wp:posOffset>
                </wp:positionV>
                <wp:extent cx="1270" cy="372110"/>
                <wp:effectExtent l="0" t="0" r="36830" b="27940"/>
                <wp:wrapNone/>
                <wp:docPr id="409" name="직선 연결선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37211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791E705C" id="직선 연결선 409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1.3pt,184.1pt" to="231.4pt,2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7D05AEC7" wp14:editId="1B63CBDA">
                <wp:simplePos x="0" y="0"/>
                <wp:positionH relativeFrom="column">
                  <wp:posOffset>3488690</wp:posOffset>
                </wp:positionH>
                <wp:positionV relativeFrom="paragraph">
                  <wp:posOffset>1133475</wp:posOffset>
                </wp:positionV>
                <wp:extent cx="55245" cy="575310"/>
                <wp:effectExtent l="0" t="0" r="20955" b="15240"/>
                <wp:wrapNone/>
                <wp:docPr id="411" name="그룹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412" name="任意多边形 19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任意多边形 192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4168A51E" id="그룹 411" o:spid="_x0000_s1026" style="position:absolute;margin-left:274.7pt;margin-top:89.2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/Bg3g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">
                <v:shape id="任意多边形 192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kOB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M&#10;xvA9E46AXH4AAAD//wMAUEsBAi0AFAAGAAgAAAAhANvh9svuAAAAhQEAABMAAAAAAAAAAAAAAAAA&#10;AAAAAFtDb250ZW50X1R5cGVzXS54bWxQSwECLQAUAAYACAAAACEAWvQsW78AAAAVAQAACwAAAAAA&#10;AAAAAAAAAAAfAQAAX3JlbHMvLnJlbHNQSwECLQAUAAYACAAAACEAVGpDg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2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5E0EF131" wp14:editId="7D3EC885">
                <wp:simplePos x="0" y="0"/>
                <wp:positionH relativeFrom="column">
                  <wp:posOffset>3543935</wp:posOffset>
                </wp:positionH>
                <wp:positionV relativeFrom="paragraph">
                  <wp:posOffset>1135380</wp:posOffset>
                </wp:positionV>
                <wp:extent cx="53975" cy="573405"/>
                <wp:effectExtent l="0" t="0" r="22225" b="17145"/>
                <wp:wrapNone/>
                <wp:docPr id="414" name="그룹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415" name="任意多边形 191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任意多边形 191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721C2D4D" id="그룹 414" o:spid="_x0000_s1026" style="position:absolute;margin-left:279.05pt;margin-top:89.4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">
                <v:shape id="任意多边形 191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91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7E47CA07" wp14:editId="73D0B75D">
                <wp:simplePos x="0" y="0"/>
                <wp:positionH relativeFrom="column">
                  <wp:posOffset>4362450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17" name="그룹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6345" y="1687"/>
                          <a:chExt cx="242" cy="1685"/>
                        </a:xfrm>
                      </wpg:grpSpPr>
                      <wps:wsp>
                        <wps:cNvPr id="418" name="任意多边形 1915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任意多边形 1916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79C800E1" id="그룹 417" o:spid="_x0000_s1026" style="position:absolute;margin-left:343.5pt;margin-top:89.4pt;width:4.2pt;height:45.1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">
                <v:shape id="任意多边形 1915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1916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31E5798" wp14:editId="4FEBD358">
                <wp:simplePos x="0" y="0"/>
                <wp:positionH relativeFrom="column">
                  <wp:posOffset>3126740</wp:posOffset>
                </wp:positionH>
                <wp:positionV relativeFrom="paragraph">
                  <wp:posOffset>1108710</wp:posOffset>
                </wp:positionV>
                <wp:extent cx="496570" cy="718820"/>
                <wp:effectExtent l="12065" t="13335" r="5715" b="10795"/>
                <wp:wrapNone/>
                <wp:docPr id="204" name="자유형: 도형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6570" cy="718820"/>
                        </a:xfrm>
                        <a:custGeom>
                          <a:avLst/>
                          <a:gdLst>
                            <a:gd name="T0" fmla="*/ 482607 w 12483"/>
                            <a:gd name="T1" fmla="*/ 122 h 11808"/>
                            <a:gd name="T2" fmla="*/ 460768 w 12483"/>
                            <a:gd name="T3" fmla="*/ 9253 h 11808"/>
                            <a:gd name="T4" fmla="*/ 448834 w 12483"/>
                            <a:gd name="T5" fmla="*/ 122 h 11808"/>
                            <a:gd name="T6" fmla="*/ 419875 w 12483"/>
                            <a:gd name="T7" fmla="*/ 9253 h 11808"/>
                            <a:gd name="T8" fmla="*/ 410049 w 12483"/>
                            <a:gd name="T9" fmla="*/ 122 h 11808"/>
                            <a:gd name="T10" fmla="*/ 389165 w 12483"/>
                            <a:gd name="T11" fmla="*/ 9253 h 11808"/>
                            <a:gd name="T12" fmla="*/ 389165 w 12483"/>
                            <a:gd name="T13" fmla="*/ 9253 h 11808"/>
                            <a:gd name="T14" fmla="*/ 374128 w 12483"/>
                            <a:gd name="T15" fmla="*/ 122 h 11808"/>
                            <a:gd name="T16" fmla="*/ 362950 w 12483"/>
                            <a:gd name="T17" fmla="*/ 9679 h 11808"/>
                            <a:gd name="T18" fmla="*/ 357540 w 12483"/>
                            <a:gd name="T19" fmla="*/ 5479 h 11808"/>
                            <a:gd name="T20" fmla="*/ 362234 w 12483"/>
                            <a:gd name="T21" fmla="*/ 609 h 11808"/>
                            <a:gd name="T22" fmla="*/ 361080 w 12483"/>
                            <a:gd name="T23" fmla="*/ 24168 h 11808"/>
                            <a:gd name="T24" fmla="*/ 360165 w 12483"/>
                            <a:gd name="T25" fmla="*/ 41030 h 11808"/>
                            <a:gd name="T26" fmla="*/ 353403 w 12483"/>
                            <a:gd name="T27" fmla="*/ 61789 h 11808"/>
                            <a:gd name="T28" fmla="*/ 353045 w 12483"/>
                            <a:gd name="T29" fmla="*/ 73112 h 11808"/>
                            <a:gd name="T30" fmla="*/ 352687 w 12483"/>
                            <a:gd name="T31" fmla="*/ 93383 h 11808"/>
                            <a:gd name="T32" fmla="*/ 353124 w 12483"/>
                            <a:gd name="T33" fmla="*/ 114325 h 11808"/>
                            <a:gd name="T34" fmla="*/ 352607 w 12483"/>
                            <a:gd name="T35" fmla="*/ 133805 h 11808"/>
                            <a:gd name="T36" fmla="*/ 352130 w 12483"/>
                            <a:gd name="T37" fmla="*/ 144580 h 11808"/>
                            <a:gd name="T38" fmla="*/ 356068 w 12483"/>
                            <a:gd name="T39" fmla="*/ 180983 h 11808"/>
                            <a:gd name="T40" fmla="*/ 348948 w 12483"/>
                            <a:gd name="T41" fmla="*/ 198211 h 11808"/>
                            <a:gd name="T42" fmla="*/ 353443 w 12483"/>
                            <a:gd name="T43" fmla="*/ 217448 h 11808"/>
                            <a:gd name="T44" fmla="*/ 348391 w 12483"/>
                            <a:gd name="T45" fmla="*/ 253791 h 11808"/>
                            <a:gd name="T46" fmla="*/ 345049 w 12483"/>
                            <a:gd name="T47" fmla="*/ 271201 h 11808"/>
                            <a:gd name="T48" fmla="*/ 342702 w 12483"/>
                            <a:gd name="T49" fmla="*/ 288672 h 11808"/>
                            <a:gd name="T50" fmla="*/ 333951 w 12483"/>
                            <a:gd name="T51" fmla="*/ 314240 h 11808"/>
                            <a:gd name="T52" fmla="*/ 338963 w 12483"/>
                            <a:gd name="T53" fmla="*/ 324650 h 11808"/>
                            <a:gd name="T54" fmla="*/ 329416 w 12483"/>
                            <a:gd name="T55" fmla="*/ 363854 h 11808"/>
                            <a:gd name="T56" fmla="*/ 332678 w 12483"/>
                            <a:gd name="T57" fmla="*/ 396970 h 11808"/>
                            <a:gd name="T58" fmla="*/ 324642 w 12483"/>
                            <a:gd name="T59" fmla="*/ 423086 h 11808"/>
                            <a:gd name="T60" fmla="*/ 327984 w 12483"/>
                            <a:gd name="T61" fmla="*/ 459490 h 11808"/>
                            <a:gd name="T62" fmla="*/ 320903 w 12483"/>
                            <a:gd name="T63" fmla="*/ 474465 h 11808"/>
                            <a:gd name="T64" fmla="*/ 324841 w 12483"/>
                            <a:gd name="T65" fmla="*/ 505694 h 11808"/>
                            <a:gd name="T66" fmla="*/ 323767 w 12483"/>
                            <a:gd name="T67" fmla="*/ 524809 h 11808"/>
                            <a:gd name="T68" fmla="*/ 322812 w 12483"/>
                            <a:gd name="T69" fmla="*/ 546968 h 11808"/>
                            <a:gd name="T70" fmla="*/ 322255 w 12483"/>
                            <a:gd name="T71" fmla="*/ 564257 h 11808"/>
                            <a:gd name="T72" fmla="*/ 322375 w 12483"/>
                            <a:gd name="T73" fmla="*/ 582276 h 11808"/>
                            <a:gd name="T74" fmla="*/ 316089 w 12483"/>
                            <a:gd name="T75" fmla="*/ 579232 h 11808"/>
                            <a:gd name="T76" fmla="*/ 315612 w 12483"/>
                            <a:gd name="T77" fmla="*/ 602121 h 11808"/>
                            <a:gd name="T78" fmla="*/ 309446 w 12483"/>
                            <a:gd name="T79" fmla="*/ 615636 h 11808"/>
                            <a:gd name="T80" fmla="*/ 301928 w 12483"/>
                            <a:gd name="T81" fmla="*/ 632377 h 11808"/>
                            <a:gd name="T82" fmla="*/ 291347 w 12483"/>
                            <a:gd name="T83" fmla="*/ 629394 h 11808"/>
                            <a:gd name="T84" fmla="*/ 273804 w 12483"/>
                            <a:gd name="T85" fmla="*/ 649056 h 11808"/>
                            <a:gd name="T86" fmla="*/ 254948 w 12483"/>
                            <a:gd name="T87" fmla="*/ 648935 h 11808"/>
                            <a:gd name="T88" fmla="*/ 250970 w 12483"/>
                            <a:gd name="T89" fmla="*/ 660318 h 11808"/>
                            <a:gd name="T90" fmla="*/ 220618 w 12483"/>
                            <a:gd name="T91" fmla="*/ 663849 h 11808"/>
                            <a:gd name="T92" fmla="*/ 204706 w 12483"/>
                            <a:gd name="T93" fmla="*/ 679312 h 11808"/>
                            <a:gd name="T94" fmla="*/ 191738 w 12483"/>
                            <a:gd name="T95" fmla="*/ 674381 h 11808"/>
                            <a:gd name="T96" fmla="*/ 168626 w 12483"/>
                            <a:gd name="T97" fmla="*/ 690574 h 11808"/>
                            <a:gd name="T98" fmla="*/ 157687 w 12483"/>
                            <a:gd name="T99" fmla="*/ 693496 h 11808"/>
                            <a:gd name="T100" fmla="*/ 128648 w 12483"/>
                            <a:gd name="T101" fmla="*/ 700496 h 11808"/>
                            <a:gd name="T102" fmla="*/ 115480 w 12483"/>
                            <a:gd name="T103" fmla="*/ 694044 h 11808"/>
                            <a:gd name="T104" fmla="*/ 110349 w 12483"/>
                            <a:gd name="T105" fmla="*/ 704210 h 11808"/>
                            <a:gd name="T106" fmla="*/ 80594 w 12483"/>
                            <a:gd name="T107" fmla="*/ 709080 h 11808"/>
                            <a:gd name="T108" fmla="*/ 74070 w 12483"/>
                            <a:gd name="T109" fmla="*/ 700862 h 11808"/>
                            <a:gd name="T110" fmla="*/ 49287 w 12483"/>
                            <a:gd name="T111" fmla="*/ 713706 h 11808"/>
                            <a:gd name="T112" fmla="*/ 35802 w 12483"/>
                            <a:gd name="T113" fmla="*/ 706462 h 11808"/>
                            <a:gd name="T114" fmla="*/ 26573 w 12483"/>
                            <a:gd name="T115" fmla="*/ 707741 h 11808"/>
                            <a:gd name="T116" fmla="*/ 10542 w 12483"/>
                            <a:gd name="T117" fmla="*/ 709628 h 11808"/>
                            <a:gd name="T118" fmla="*/ 2108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083468B1" id="자유형: 도형 204" o:spid="_x0000_s1026" style="position:absolute;margin-left:246.2pt;margin-top:87.3pt;width:39.1pt;height:5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197962,7427;18329213,563283;17854482,7427;16702502,563283;16311626,7427;15480867,563283;15480867,563283;14882700,7427;14438042,589216;14222834,333538;14409560,37073;14363654,1471243;14327256,2497729;14058265,3761447;14044024,4450743;14029783,5684753;14047167,6959612;14026601,8145470;14007626,8801405;14164278,11017463;13881047,12066229;14059857,13237294;13858890,15449699;13725946,16509545;13632583,17573104;13284471,19129573;13483847,19763289;13104070,22149859;13233831,24165818;12914161,25755647;13047105,27971765;12765425,28883378;12922078,30784465;12879354,31948103;12841365,33297048;12819207,34349527;12823981,35446446;12573926,35261140;12554951,36654524;12309669,37477259;12010605,38496378;11589696,38314786;10891841,39511724;10141755,39504358;9983511,40197306;8776118,40412258;8143143,41353578;7627280,41053400;6707892,42039160;6272742,42217039;5117579,42643169;4593760,42250399;4389650,42869261;3206005,43165725;2946482,42665449;1960622,43447336;1424193,43006353;1057066,43084213;419358,43199085;83856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E132F2B" wp14:editId="5A66B076">
                <wp:simplePos x="0" y="0"/>
                <wp:positionH relativeFrom="column">
                  <wp:posOffset>3486150</wp:posOffset>
                </wp:positionH>
                <wp:positionV relativeFrom="paragraph">
                  <wp:posOffset>937895</wp:posOffset>
                </wp:positionV>
                <wp:extent cx="934085" cy="36195"/>
                <wp:effectExtent l="19050" t="23495" r="18415" b="16510"/>
                <wp:wrapNone/>
                <wp:docPr id="203" name="자유형: 도형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4085" cy="36195"/>
                        </a:xfrm>
                        <a:custGeom>
                          <a:avLst/>
                          <a:gdLst>
                            <a:gd name="T0" fmla="*/ 16554 w 6094"/>
                            <a:gd name="T1" fmla="*/ 15383 h 120"/>
                            <a:gd name="T2" fmla="*/ 917684 w 6094"/>
                            <a:gd name="T3" fmla="*/ 15383 h 120"/>
                            <a:gd name="T4" fmla="*/ 917684 w 6094"/>
                            <a:gd name="T5" fmla="*/ 20812 h 120"/>
                            <a:gd name="T6" fmla="*/ 16554 w 6094"/>
                            <a:gd name="T7" fmla="*/ 20812 h 120"/>
                            <a:gd name="T8" fmla="*/ 16554 w 6094"/>
                            <a:gd name="T9" fmla="*/ 15383 h 120"/>
                            <a:gd name="T10" fmla="*/ 18394 w 6094"/>
                            <a:gd name="T11" fmla="*/ 36195 h 120"/>
                            <a:gd name="T12" fmla="*/ 0 w 6094"/>
                            <a:gd name="T13" fmla="*/ 18098 h 120"/>
                            <a:gd name="T14" fmla="*/ 18394 w 6094"/>
                            <a:gd name="T15" fmla="*/ 0 h 120"/>
                            <a:gd name="T16" fmla="*/ 18394 w 6094"/>
                            <a:gd name="T17" fmla="*/ 36195 h 120"/>
                            <a:gd name="T18" fmla="*/ 915691 w 6094"/>
                            <a:gd name="T19" fmla="*/ 0 h 120"/>
                            <a:gd name="T20" fmla="*/ 934085 w 6094"/>
                            <a:gd name="T21" fmla="*/ 18098 h 120"/>
                            <a:gd name="T22" fmla="*/ 915691 w 6094"/>
                            <a:gd name="T23" fmla="*/ 36195 h 120"/>
                            <a:gd name="T24" fmla="*/ 915691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7863C5F6" id="자유형: 도형 203" o:spid="_x0000_s1026" style="position:absolute;margin-left:274.5pt;margin-top:73.85pt;width:73.5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" path="m108,51r5879,l5987,69,108,69r,-18xm120,120l,60,120,r,120xm5974,r120,60l5974,120,5974,xe" fillcolor="black" strokeweight=".1pt">
                <v:stroke joinstyle="bevel"/>
                <v:path arrowok="t" o:connecttype="custom" o:connectlocs="2537388,4639897;140662104,4639897;140662104,6277420;2537388,6277420;2537388,4639897;2819422,10917317;0,5458809;2819422,0;2819422,10917317;140356618,0;143176040,5458809;140356618,10917317;140356618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105735E" wp14:editId="25705D94">
                <wp:simplePos x="0" y="0"/>
                <wp:positionH relativeFrom="column">
                  <wp:posOffset>3754120</wp:posOffset>
                </wp:positionH>
                <wp:positionV relativeFrom="paragraph">
                  <wp:posOffset>2129790</wp:posOffset>
                </wp:positionV>
                <wp:extent cx="381635" cy="132715"/>
                <wp:effectExtent l="0" t="0" r="18415" b="635"/>
                <wp:wrapNone/>
                <wp:docPr id="422" name="직사각형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635" cy="132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EA5BD0" w14:textId="77777777" w:rsidR="000A78EE" w:rsidRDefault="000A78EE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 n,low</w:t>
                            </w:r>
                          </w:p>
                          <w:p w14:paraId="67D100EB" w14:textId="77777777" w:rsidR="000A78EE" w:rsidRDefault="000A78EE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05735E" id="직사각형 422" o:spid="_x0000_s1235" style="position:absolute;left:0;text-align:left;margin-left:295.6pt;margin-top:167.7pt;width:30.05pt;height:10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" filled="f" stroked="f">
                <v:textbox inset="0,0,0,0">
                  <w:txbxContent>
                    <w:p w14:paraId="06EA5BD0" w14:textId="77777777" w:rsidR="000A78EE" w:rsidRDefault="000A78EE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 n,low</w:t>
                      </w:r>
                    </w:p>
                    <w:p w14:paraId="67D100EB" w14:textId="77777777" w:rsidR="000A78EE" w:rsidRDefault="000A78EE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927A274" wp14:editId="7CB16DF3">
                <wp:simplePos x="0" y="0"/>
                <wp:positionH relativeFrom="column">
                  <wp:posOffset>5356225</wp:posOffset>
                </wp:positionH>
                <wp:positionV relativeFrom="paragraph">
                  <wp:posOffset>937895</wp:posOffset>
                </wp:positionV>
                <wp:extent cx="911860" cy="36195"/>
                <wp:effectExtent l="12700" t="23495" r="18415" b="16510"/>
                <wp:wrapNone/>
                <wp:docPr id="202" name="자유형: 도형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1860" cy="36195"/>
                        </a:xfrm>
                        <a:custGeom>
                          <a:avLst/>
                          <a:gdLst>
                            <a:gd name="T0" fmla="*/ 16160 w 6094"/>
                            <a:gd name="T1" fmla="*/ 15383 h 120"/>
                            <a:gd name="T2" fmla="*/ 895849 w 6094"/>
                            <a:gd name="T3" fmla="*/ 15383 h 120"/>
                            <a:gd name="T4" fmla="*/ 895849 w 6094"/>
                            <a:gd name="T5" fmla="*/ 20812 h 120"/>
                            <a:gd name="T6" fmla="*/ 16160 w 6094"/>
                            <a:gd name="T7" fmla="*/ 20812 h 120"/>
                            <a:gd name="T8" fmla="*/ 16160 w 6094"/>
                            <a:gd name="T9" fmla="*/ 15383 h 120"/>
                            <a:gd name="T10" fmla="*/ 17956 w 6094"/>
                            <a:gd name="T11" fmla="*/ 36195 h 120"/>
                            <a:gd name="T12" fmla="*/ 0 w 6094"/>
                            <a:gd name="T13" fmla="*/ 18098 h 120"/>
                            <a:gd name="T14" fmla="*/ 17956 w 6094"/>
                            <a:gd name="T15" fmla="*/ 0 h 120"/>
                            <a:gd name="T16" fmla="*/ 17956 w 6094"/>
                            <a:gd name="T17" fmla="*/ 36195 h 120"/>
                            <a:gd name="T18" fmla="*/ 893904 w 6094"/>
                            <a:gd name="T19" fmla="*/ 0 h 120"/>
                            <a:gd name="T20" fmla="*/ 911860 w 6094"/>
                            <a:gd name="T21" fmla="*/ 18098 h 120"/>
                            <a:gd name="T22" fmla="*/ 893904 w 6094"/>
                            <a:gd name="T23" fmla="*/ 36195 h 120"/>
                            <a:gd name="T24" fmla="*/ 89390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65605E6F" id="자유형: 도형 202" o:spid="_x0000_s1026" style="position:absolute;margin-left:421.75pt;margin-top:73.85pt;width:71.8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" path="m108,51r5879,l5987,69,108,69r,-18xm120,120l,60,120,r,120xm5974,r120,60l5974,120,5974,xe" fillcolor="black" strokeweight=".1pt">
                <v:stroke joinstyle="bevel"/>
                <v:path arrowok="t" o:connecttype="custom" o:connectlocs="2418060,4639897;134048059,4639897;134048059,6277420;2418060,6277420;2418060,4639897;2686800,10917317;0,5458809;2686800,0;2686800,10917317;133757024,0;136443823,5458809;133757024,10917317;133757024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0903D05" wp14:editId="34E1098F">
                <wp:simplePos x="0" y="0"/>
                <wp:positionH relativeFrom="column">
                  <wp:posOffset>3621405</wp:posOffset>
                </wp:positionH>
                <wp:positionV relativeFrom="paragraph">
                  <wp:posOffset>1109980</wp:posOffset>
                </wp:positionV>
                <wp:extent cx="659130" cy="1270"/>
                <wp:effectExtent l="0" t="0" r="26670" b="36830"/>
                <wp:wrapNone/>
                <wp:docPr id="424" name="직선 연결선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9130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4735B78F" id="직선 연결선 42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5.15pt,87.4pt" to="337.05pt,8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68992" behindDoc="0" locked="0" layoutInCell="1" allowOverlap="1" wp14:anchorId="2881AC7A" wp14:editId="24064321">
                <wp:simplePos x="0" y="0"/>
                <wp:positionH relativeFrom="column">
                  <wp:posOffset>3946524</wp:posOffset>
                </wp:positionH>
                <wp:positionV relativeFrom="paragraph">
                  <wp:posOffset>1721485</wp:posOffset>
                </wp:positionV>
                <wp:extent cx="0" cy="379095"/>
                <wp:effectExtent l="76200" t="38100" r="57150" b="20955"/>
                <wp:wrapNone/>
                <wp:docPr id="425" name="직선 연결선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7909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3183E78B" id="직선 연결선 425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10.75pt,135.55pt" to="310.75pt,16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0016" behindDoc="0" locked="0" layoutInCell="1" allowOverlap="1" wp14:anchorId="11C29EFD" wp14:editId="6F091A42">
                <wp:simplePos x="0" y="0"/>
                <wp:positionH relativeFrom="column">
                  <wp:posOffset>5806439</wp:posOffset>
                </wp:positionH>
                <wp:positionV relativeFrom="paragraph">
                  <wp:posOffset>1712595</wp:posOffset>
                </wp:positionV>
                <wp:extent cx="0" cy="381000"/>
                <wp:effectExtent l="76200" t="38100" r="57150" b="19050"/>
                <wp:wrapNone/>
                <wp:docPr id="426" name="직선 연결선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4ABCAF40" id="직선 연결선 426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57.2pt,134.85pt" to="457.2pt,1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259FB24" wp14:editId="74742FBE">
                <wp:simplePos x="0" y="0"/>
                <wp:positionH relativeFrom="column">
                  <wp:posOffset>3244215</wp:posOffset>
                </wp:positionH>
                <wp:positionV relativeFrom="paragraph">
                  <wp:posOffset>450850</wp:posOffset>
                </wp:positionV>
                <wp:extent cx="158115" cy="1127125"/>
                <wp:effectExtent l="0" t="0" r="13335" b="15875"/>
                <wp:wrapNone/>
                <wp:docPr id="594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" cy="1127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63112B" w14:textId="77777777" w:rsidR="000A78EE" w:rsidRDefault="000A78EE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Lower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0096A4E6" w14:textId="77777777" w:rsidR="000A78EE" w:rsidRDefault="000A78EE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59FB24" id="Text Box 594" o:spid="_x0000_s1236" type="#_x0000_t202" style="position:absolute;left:0;text-align:left;margin-left:255.45pt;margin-top:35.5pt;width:12.45pt;height:88.7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" filled="f" stroked="f">
                <v:textbox style="layout-flow:vertical-ideographic" inset="0,0,0,0">
                  <w:txbxContent>
                    <w:p w14:paraId="7163112B" w14:textId="77777777" w:rsidR="000A78EE" w:rsidRDefault="000A78EE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Lower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0096A4E6" w14:textId="77777777" w:rsidR="000A78EE" w:rsidRDefault="000A78EE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1048CDE" wp14:editId="645B0C80">
                <wp:simplePos x="0" y="0"/>
                <wp:positionH relativeFrom="column">
                  <wp:posOffset>6228080</wp:posOffset>
                </wp:positionH>
                <wp:positionV relativeFrom="paragraph">
                  <wp:posOffset>413385</wp:posOffset>
                </wp:positionV>
                <wp:extent cx="216535" cy="1196975"/>
                <wp:effectExtent l="0" t="0" r="12065" b="3175"/>
                <wp:wrapNone/>
                <wp:docPr id="596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35" cy="1196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0D88B1" w14:textId="77777777" w:rsidR="000A78EE" w:rsidRDefault="000A78EE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Upper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5C4199A5" w14:textId="77777777" w:rsidR="000A78EE" w:rsidRDefault="000A78EE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48CDE" id="Text Box 596" o:spid="_x0000_s1237" type="#_x0000_t202" style="position:absolute;left:0;text-align:left;margin-left:490.4pt;margin-top:32.55pt;width:17.05pt;height:94.2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" filled="f" stroked="f">
                <v:textbox style="layout-flow:vertical-ideographic" inset="0,0,0,0">
                  <w:txbxContent>
                    <w:p w14:paraId="020D88B1" w14:textId="77777777" w:rsidR="000A78EE" w:rsidRDefault="000A78EE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Upper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5C4199A5" w14:textId="77777777" w:rsidR="000A78EE" w:rsidRDefault="000A78EE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69CCCA2" wp14:editId="1764B67C">
                <wp:simplePos x="0" y="0"/>
                <wp:positionH relativeFrom="column">
                  <wp:posOffset>3593465</wp:posOffset>
                </wp:positionH>
                <wp:positionV relativeFrom="paragraph">
                  <wp:posOffset>459105</wp:posOffset>
                </wp:positionV>
                <wp:extent cx="777875" cy="464185"/>
                <wp:effectExtent l="0" t="0" r="3175" b="12065"/>
                <wp:wrapNone/>
                <wp:docPr id="599" name="직사각형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875" cy="464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6DB2F4" w14:textId="77777777" w:rsidR="000A78EE" w:rsidRDefault="000A78EE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lowest carrier in a sub-block  [RB]</w:t>
                            </w:r>
                          </w:p>
                          <w:p w14:paraId="7276E6D8" w14:textId="77777777" w:rsidR="000A78EE" w:rsidRDefault="000A78EE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9CCCA2" id="직사각형 599" o:spid="_x0000_s1238" style="position:absolute;left:0;text-align:left;margin-left:282.95pt;margin-top:36.15pt;width:61.25pt;height:36.5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" filled="f" stroked="f">
                <v:textbox inset="0,0,0,0">
                  <w:txbxContent>
                    <w:p w14:paraId="136DB2F4" w14:textId="77777777" w:rsidR="000A78EE" w:rsidRDefault="000A78EE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lowest carrier in a sub-block  [RB]</w:t>
                      </w:r>
                    </w:p>
                    <w:p w14:paraId="7276E6D8" w14:textId="77777777" w:rsidR="000A78EE" w:rsidRDefault="000A78EE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8632E3A" wp14:editId="2E9325EC">
                <wp:simplePos x="0" y="0"/>
                <wp:positionH relativeFrom="column">
                  <wp:posOffset>3408045</wp:posOffset>
                </wp:positionH>
                <wp:positionV relativeFrom="paragraph">
                  <wp:posOffset>290195</wp:posOffset>
                </wp:positionV>
                <wp:extent cx="3175" cy="1797685"/>
                <wp:effectExtent l="0" t="0" r="34925" b="31115"/>
                <wp:wrapNone/>
                <wp:docPr id="196" name="직선 연결선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75" cy="17976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1E1B7A7A" id="직선 연결선 609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8.35pt,22.85pt" to="268.6pt,1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FF1686F" wp14:editId="6581F2A7">
                <wp:simplePos x="0" y="0"/>
                <wp:positionH relativeFrom="column">
                  <wp:posOffset>6327775</wp:posOffset>
                </wp:positionH>
                <wp:positionV relativeFrom="paragraph">
                  <wp:posOffset>285750</wp:posOffset>
                </wp:positionV>
                <wp:extent cx="1905" cy="1833880"/>
                <wp:effectExtent l="0" t="0" r="36195" b="33020"/>
                <wp:wrapNone/>
                <wp:docPr id="427" name="직선 연결선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183388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10EEB671" id="직선 연결선 42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8.25pt,22.5pt" to="498.4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" strokeweight="1.2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B404823" wp14:editId="7C119471">
                <wp:simplePos x="0" y="0"/>
                <wp:positionH relativeFrom="column">
                  <wp:posOffset>3486150</wp:posOffset>
                </wp:positionH>
                <wp:positionV relativeFrom="paragraph">
                  <wp:posOffset>728345</wp:posOffset>
                </wp:positionV>
                <wp:extent cx="2540" cy="991235"/>
                <wp:effectExtent l="0" t="0" r="35560" b="37465"/>
                <wp:wrapNone/>
                <wp:docPr id="428" name="직선 연결선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40" cy="99123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44A59C7A" id="직선 연결선 42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4.5pt,57.35pt" to="274.7pt,1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7184" behindDoc="0" locked="0" layoutInCell="1" allowOverlap="1" wp14:anchorId="5C1C2A13" wp14:editId="0CE68666">
                <wp:simplePos x="0" y="0"/>
                <wp:positionH relativeFrom="column">
                  <wp:posOffset>6280149</wp:posOffset>
                </wp:positionH>
                <wp:positionV relativeFrom="paragraph">
                  <wp:posOffset>736600</wp:posOffset>
                </wp:positionV>
                <wp:extent cx="0" cy="972185"/>
                <wp:effectExtent l="0" t="0" r="38100" b="37465"/>
                <wp:wrapNone/>
                <wp:docPr id="429" name="직선 연결선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721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1806CD00" id="직선 연결선 429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94.5pt,58pt" to="494.5pt,1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F87000E" wp14:editId="0CDB0AEE">
                <wp:simplePos x="0" y="0"/>
                <wp:positionH relativeFrom="column">
                  <wp:posOffset>3424555</wp:posOffset>
                </wp:positionH>
                <wp:positionV relativeFrom="paragraph">
                  <wp:posOffset>332105</wp:posOffset>
                </wp:positionV>
                <wp:extent cx="2882265" cy="5715"/>
                <wp:effectExtent l="38100" t="76200" r="89535" b="89535"/>
                <wp:wrapNone/>
                <wp:docPr id="430" name="직선 연결선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82265" cy="571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1DED9584" id="직선 연결선 43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9.65pt,26.15pt" to="496.6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" strokeweight="1.25pt">
                <v:stroke startarrow="block"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232" behindDoc="0" locked="0" layoutInCell="1" allowOverlap="1" wp14:anchorId="3919FB2B" wp14:editId="50144DFC">
                <wp:simplePos x="0" y="0"/>
                <wp:positionH relativeFrom="column">
                  <wp:posOffset>3812540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31" name="그룹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35" name="任意多边形 190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任意多边形 190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44617324" id="그룹 431" o:spid="_x0000_s1026" style="position:absolute;margin-left:300.2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">
                <v:shape id="任意多边形 190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x/h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rG&#10;oyF8z4QjIBcfAAAA//8DAFBLAQItABQABgAIAAAAIQDb4fbL7gAAAIUBAAATAAAAAAAAAAAAAAAA&#10;AAAAAABbQ29udGVudF9UeXBlc10ueG1sUEsBAi0AFAAGAAgAAAAhAFr0LFu/AAAAFQEAAAsAAAAA&#10;AAAAAAAAAAAAHwEAAF9yZWxzLy5yZWxzUEsBAi0AFAAGAAgAAAAhAB/fH+H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0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256" behindDoc="0" locked="0" layoutInCell="1" allowOverlap="1" wp14:anchorId="34C5718B" wp14:editId="457AAC51">
                <wp:simplePos x="0" y="0"/>
                <wp:positionH relativeFrom="column">
                  <wp:posOffset>3654425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34" name="그룹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438" name="任意多边形 189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任意多边形 189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3A80C760" id="그룹 434" o:spid="_x0000_s1026" style="position:absolute;margin-left:287.75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">
                <v:shape id="任意多边形 189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y2A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vA6GMLjTDgCcnoHAAD//wMAUEsBAi0AFAAGAAgAAAAhANvh9svuAAAAhQEAABMAAAAAAAAA&#10;AAAAAAAAAAAAAFtDb250ZW50X1R5cGVzXS54bWxQSwECLQAUAAYACAAAACEAWvQsW78AAAAVAQAA&#10;CwAAAAAAAAAAAAAAAAAfAQAAX3JlbHMvLnJlbHNQSwECLQAUAAYACAAAACEAFyMtg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280" behindDoc="0" locked="0" layoutInCell="1" allowOverlap="1" wp14:anchorId="15A1C1EF" wp14:editId="66262B00">
                <wp:simplePos x="0" y="0"/>
                <wp:positionH relativeFrom="column">
                  <wp:posOffset>3599180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437" name="그룹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441" name="任意多边形 189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任意多边形 189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E551FB1" id="그룹 437" o:spid="_x0000_s1026" style="position:absolute;margin-left:283.4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">
                <v:shape id="任意多边形 1895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96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304" behindDoc="0" locked="0" layoutInCell="1" allowOverlap="1" wp14:anchorId="79999888" wp14:editId="3884FC0F">
                <wp:simplePos x="0" y="0"/>
                <wp:positionH relativeFrom="column">
                  <wp:posOffset>3707765</wp:posOffset>
                </wp:positionH>
                <wp:positionV relativeFrom="paragraph">
                  <wp:posOffset>1132205</wp:posOffset>
                </wp:positionV>
                <wp:extent cx="55245" cy="576580"/>
                <wp:effectExtent l="0" t="0" r="20955" b="13970"/>
                <wp:wrapNone/>
                <wp:docPr id="440" name="그룹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738" y="1687"/>
                          <a:chExt cx="242" cy="1684"/>
                        </a:xfrm>
                      </wpg:grpSpPr>
                      <wps:wsp>
                        <wps:cNvPr id="444" name="任意多边形 189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任意多边形 189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4FA6BACD" id="그룹 440" o:spid="_x0000_s1026" style="position:absolute;margin-left:291.95pt;margin-top:89.15pt;width:4.3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">
                <v:shape id="任意多边形 189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/LrwAAAANw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HsH3TDgCcvEBAAD//wMAUEsBAi0AFAAGAAgAAAAhANvh9svuAAAAhQEAABMAAAAAAAAAAAAAAAAA&#10;AAAAAFtDb250ZW50X1R5cGVzXS54bWxQSwECLQAUAAYACAAAACEAWvQsW78AAAAVAQAACwAAAAAA&#10;AAAAAAAAAAAfAQAAX3JlbHMvLnJlbHNQSwECLQAUAAYACAAAACEAtwvy6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328" behindDoc="0" locked="0" layoutInCell="1" allowOverlap="1" wp14:anchorId="147D87C7" wp14:editId="4FD4A557">
                <wp:simplePos x="0" y="0"/>
                <wp:positionH relativeFrom="column">
                  <wp:posOffset>3758565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443" name="그룹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47" name="任意多边形 18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任意多边形 189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D71186B" id="그룹 443" o:spid="_x0000_s1026" style="position:absolute;margin-left:295.9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">
                <v:shape id="任意多边形 188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FFzwAAAANw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juF7JhwBufgAAAD//wMAUEsBAi0AFAAGAAgAAAAhANvh9svuAAAAhQEAABMAAAAAAAAAAAAAAAAA&#10;AAAAAFtDb250ZW50X1R5cGVzXS54bWxQSwECLQAUAAYACAAAACEAWvQsW78AAAAVAQAACwAAAAAA&#10;AAAAAAAAAAAfAQAAX3JlbHMvLnJlbHNQSwECLQAUAAYACAAAACEAp3xRc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352" behindDoc="0" locked="0" layoutInCell="1" allowOverlap="1" wp14:anchorId="2ECEA633" wp14:editId="6C64AE34">
                <wp:simplePos x="0" y="0"/>
                <wp:positionH relativeFrom="column">
                  <wp:posOffset>3867150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446" name="그룹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14" name="任意多边形 188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任意多边形 188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77153BA" id="그룹 446" o:spid="_x0000_s1026" style="position:absolute;margin-left:304.5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">
                <v:shape id="任意多边形 188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8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376" behindDoc="0" locked="0" layoutInCell="1" allowOverlap="1" wp14:anchorId="48CAC240" wp14:editId="35517238">
                <wp:simplePos x="0" y="0"/>
                <wp:positionH relativeFrom="column">
                  <wp:posOffset>3922395</wp:posOffset>
                </wp:positionH>
                <wp:positionV relativeFrom="paragraph">
                  <wp:posOffset>1137920</wp:posOffset>
                </wp:positionV>
                <wp:extent cx="52070" cy="574675"/>
                <wp:effectExtent l="0" t="0" r="24130" b="15875"/>
                <wp:wrapNone/>
                <wp:docPr id="449" name="그룹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4675"/>
                          <a:chOff x="738" y="1687"/>
                          <a:chExt cx="242" cy="1684"/>
                        </a:xfrm>
                      </wpg:grpSpPr>
                      <wps:wsp>
                        <wps:cNvPr id="450" name="任意多边形 188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任意多边形 188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CBD6882" id="그룹 449" o:spid="_x0000_s1026" style="position:absolute;margin-left:308.85pt;margin-top:89.6pt;width:4.1pt;height:45.2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">
                <v:shape id="任意多边形 188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sGt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rGkzA/&#10;nAlHQC6/AAAA//8DAFBLAQItABQABgAIAAAAIQDb4fbL7gAAAIUBAAATAAAAAAAAAAAAAAAAAAAA&#10;AABbQ29udGVudF9UeXBlc10ueG1sUEsBAi0AFAAGAAgAAAAhAFr0LFu/AAAAFQEAAAsAAAAAAAAA&#10;AAAAAAAAHwEAAF9yZWxzLy5yZWxzUEsBAi0AFAAGAAgAAAAhAF2ewa2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8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400" behindDoc="0" locked="0" layoutInCell="1" allowOverlap="1" wp14:anchorId="258AF548" wp14:editId="5E955150">
                <wp:simplePos x="0" y="0"/>
                <wp:positionH relativeFrom="column">
                  <wp:posOffset>3974465</wp:posOffset>
                </wp:positionH>
                <wp:positionV relativeFrom="paragraph">
                  <wp:posOffset>1139190</wp:posOffset>
                </wp:positionV>
                <wp:extent cx="55245" cy="573405"/>
                <wp:effectExtent l="0" t="0" r="20955" b="17145"/>
                <wp:wrapNone/>
                <wp:docPr id="452" name="그룹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1222" y="1690"/>
                          <a:chExt cx="243" cy="1684"/>
                        </a:xfrm>
                      </wpg:grpSpPr>
                      <wps:wsp>
                        <wps:cNvPr id="453" name="任意多边形 188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任意多边形 188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C1102DB" id="그룹 452" o:spid="_x0000_s1026" style="position:absolute;margin-left:312.95pt;margin-top:89.7pt;width:4.3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">
                <v:shape id="任意多边形 188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8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424" behindDoc="0" locked="0" layoutInCell="1" allowOverlap="1" wp14:anchorId="5EF09170" wp14:editId="58E8C0A4">
                <wp:simplePos x="0" y="0"/>
                <wp:positionH relativeFrom="column">
                  <wp:posOffset>4256405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55" name="그룹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56" name="任意多边形 187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任意多边形 187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97E520B" id="그룹 455" o:spid="_x0000_s1026" style="position:absolute;margin-left:335.1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">
                <v:shape id="任意多边形 187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/xC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R&#10;eALfM+EIyMUHAAD//wMAUEsBAi0AFAAGAAgAAAAhANvh9svuAAAAhQEAABMAAAAAAAAAAAAAAAAA&#10;AAAAAFtDb250ZW50X1R5cGVzXS54bWxQSwECLQAUAAYACAAAACEAWvQsW78AAAAVAQAACwAAAAAA&#10;AAAAAAAAAAAfAQAAX3JlbHMvLnJlbHNQSwECLQAUAAYACAAAACEAvTv8Q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7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448" behindDoc="0" locked="0" layoutInCell="1" allowOverlap="1" wp14:anchorId="4E085E10" wp14:editId="7562211D">
                <wp:simplePos x="0" y="0"/>
                <wp:positionH relativeFrom="column">
                  <wp:posOffset>4086225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458" name="그룹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59" name="任意多边形 18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任意多边形 18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7EDCFAF" id="그룹 458" o:spid="_x0000_s1026" style="position:absolute;margin-left:321.75pt;margin-top:89.7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">
                <v:shape id="任意多边形 18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472" behindDoc="0" locked="0" layoutInCell="1" allowOverlap="1" wp14:anchorId="320D66A0" wp14:editId="31CEAD5B">
                <wp:simplePos x="0" y="0"/>
                <wp:positionH relativeFrom="column">
                  <wp:posOffset>4032885</wp:posOffset>
                </wp:positionH>
                <wp:positionV relativeFrom="paragraph">
                  <wp:posOffset>1137920</wp:posOffset>
                </wp:positionV>
                <wp:extent cx="53340" cy="573405"/>
                <wp:effectExtent l="0" t="0" r="22860" b="17145"/>
                <wp:wrapNone/>
                <wp:docPr id="461" name="그룹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462" name="任意多边形 187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任意多边形 187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3BF57B81" id="그룹 461" o:spid="_x0000_s1026" style="position:absolute;margin-left:317.55pt;margin-top:89.6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">
                <v:shape id="任意多边形 187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7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0496" behindDoc="0" locked="0" layoutInCell="1" allowOverlap="1" wp14:anchorId="4726E7A9" wp14:editId="758ED9CE">
                <wp:simplePos x="0" y="0"/>
                <wp:positionH relativeFrom="column">
                  <wp:posOffset>4141470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64" name="그룹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65" name="任意多边形 186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任意多边形 186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1B2288E7" id="그룹 464" o:spid="_x0000_s1026" style="position:absolute;margin-left:326.1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">
                <v:shape id="任意多边形 186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aiI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R&#10;ZAzfM+EIyMUHAAD//wMAUEsBAi0AFAAGAAgAAAAhANvh9svuAAAAhQEAABMAAAAAAAAAAAAAAAAA&#10;AAAAAFtDb250ZW50X1R5cGVzXS54bWxQSwECLQAUAAYACAAAACEAWvQsW78AAAAVAQAACwAAAAAA&#10;AAAAAAAAAAAfAQAAX3JlbHMvLnJlbHNQSwECLQAUAAYACAAAACEAg4Woi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520" behindDoc="0" locked="0" layoutInCell="1" allowOverlap="1" wp14:anchorId="3A920893" wp14:editId="466E101E">
                <wp:simplePos x="0" y="0"/>
                <wp:positionH relativeFrom="column">
                  <wp:posOffset>4197985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467" name="그룹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68" name="任意多边形 18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任意多边形 18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7888F031" id="그룹 467" o:spid="_x0000_s1026" style="position:absolute;margin-left:330.5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">
                <v:shape id="任意多边形 18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0F5FC280" wp14:editId="3D4A01A9">
                <wp:simplePos x="0" y="0"/>
                <wp:positionH relativeFrom="column">
                  <wp:posOffset>4310380</wp:posOffset>
                </wp:positionH>
                <wp:positionV relativeFrom="paragraph">
                  <wp:posOffset>1136650</wp:posOffset>
                </wp:positionV>
                <wp:extent cx="54610" cy="573405"/>
                <wp:effectExtent l="0" t="0" r="21590" b="17145"/>
                <wp:wrapNone/>
                <wp:docPr id="470" name="그룹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3405"/>
                          <a:chOff x="738" y="1687"/>
                          <a:chExt cx="242" cy="1684"/>
                        </a:xfrm>
                      </wpg:grpSpPr>
                      <wps:wsp>
                        <wps:cNvPr id="471" name="任意多边形 18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任意多边形 18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99FF950" id="그룹 470" o:spid="_x0000_s1026" style="position:absolute;margin-left:339.4pt;margin-top:89.5pt;width:4.3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">
                <v:shape id="任意多边形 18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zhW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ZADfM+EIyMUHAAD//wMAUEsBAi0AFAAGAAgAAAAhANvh9svuAAAAhQEAABMAAAAAAAAAAAAAAAAA&#10;AAAAAFtDb250ZW50X1R5cGVzXS54bWxQSwECLQAUAAYACAAAACEAWvQsW78AAAAVAQAACwAAAAAA&#10;AAAAAAAAAAAfAQAAX3JlbHMvLnJlbHNQSwECLQAUAAYACAAAACEAeWc4V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3568" behindDoc="0" locked="0" layoutInCell="1" allowOverlap="1" wp14:anchorId="67B56CD5" wp14:editId="2CCBD0D8">
                <wp:simplePos x="0" y="0"/>
                <wp:positionH relativeFrom="column">
                  <wp:posOffset>4366895</wp:posOffset>
                </wp:positionH>
                <wp:positionV relativeFrom="paragraph">
                  <wp:posOffset>1133475</wp:posOffset>
                </wp:positionV>
                <wp:extent cx="53340" cy="575310"/>
                <wp:effectExtent l="0" t="0" r="22860" b="15240"/>
                <wp:wrapNone/>
                <wp:docPr id="473" name="그룹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5310"/>
                          <a:chOff x="738" y="1687"/>
                          <a:chExt cx="242" cy="1684"/>
                        </a:xfrm>
                      </wpg:grpSpPr>
                      <wps:wsp>
                        <wps:cNvPr id="474" name="任意多边形 185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任意多边形 18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BA8F8D0" id="그룹 473" o:spid="_x0000_s1026" style="position:absolute;margin-left:343.85pt;margin-top:89.25pt;width:4.2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">
                <v:shape id="任意多边形 185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4592" behindDoc="0" locked="0" layoutInCell="1" allowOverlap="1" wp14:anchorId="361D1A65" wp14:editId="669E8EA2">
                <wp:simplePos x="0" y="0"/>
                <wp:positionH relativeFrom="column">
                  <wp:posOffset>5348605</wp:posOffset>
                </wp:positionH>
                <wp:positionV relativeFrom="paragraph">
                  <wp:posOffset>1133475</wp:posOffset>
                </wp:positionV>
                <wp:extent cx="53975" cy="575310"/>
                <wp:effectExtent l="0" t="0" r="22225" b="15240"/>
                <wp:wrapNone/>
                <wp:docPr id="476" name="그룹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738" y="1687"/>
                          <a:chExt cx="242" cy="1684"/>
                        </a:xfrm>
                      </wpg:grpSpPr>
                      <wps:wsp>
                        <wps:cNvPr id="477" name="任意多边形 18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任意多边形 18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EED36FD" id="그룹 476" o:spid="_x0000_s1026" style="position:absolute;margin-left:421.15pt;margin-top:89.25pt;width:4.2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">
                <v:shape id="任意多边形 18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gW5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ZALfM+EIyMUHAAD//wMAUEsBAi0AFAAGAAgAAAAhANvh9svuAAAAhQEAABMAAAAAAAAAAAAAAAAA&#10;AAAAAFtDb250ZW50X1R5cGVzXS54bWxQSwECLQAUAAYACAAAACEAWvQsW78AAAAVAQAACwAAAAAA&#10;AAAAAAAAAAAfAQAAX3JlbHMvLnJlbHNQSwECLQAUAAYACAAAACEAmcIFu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616" behindDoc="0" locked="0" layoutInCell="1" allowOverlap="1" wp14:anchorId="158A6791" wp14:editId="1603CEE4">
                <wp:simplePos x="0" y="0"/>
                <wp:positionH relativeFrom="column">
                  <wp:posOffset>5402580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79" name="그룹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480" name="任意多边形 185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任意多边形 18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F24D374" id="그룹 479" o:spid="_x0000_s1026" style="position:absolute;margin-left:425.4pt;margin-top:89.4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">
                <v:shape id="任意多边形 185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5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6640" behindDoc="0" locked="0" layoutInCell="1" allowOverlap="1" wp14:anchorId="79B3D51A" wp14:editId="41C7DA00">
                <wp:simplePos x="0" y="0"/>
                <wp:positionH relativeFrom="column">
                  <wp:posOffset>6222365</wp:posOffset>
                </wp:positionH>
                <wp:positionV relativeFrom="paragraph">
                  <wp:posOffset>1135380</wp:posOffset>
                </wp:positionV>
                <wp:extent cx="52070" cy="573405"/>
                <wp:effectExtent l="0" t="0" r="24130" b="17145"/>
                <wp:wrapNone/>
                <wp:docPr id="482" name="그룹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6345" y="1687"/>
                          <a:chExt cx="242" cy="1685"/>
                        </a:xfrm>
                      </wpg:grpSpPr>
                      <wps:wsp>
                        <wps:cNvPr id="483" name="任意多边形 1850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任意多边形 1851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CAEF1D2" id="그룹 482" o:spid="_x0000_s1026" style="position:absolute;margin-left:489.95pt;margin-top:89.4pt;width:4.1pt;height:45.1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">
                <v:shape id="任意多边形 1850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1851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7664" behindDoc="0" locked="0" layoutInCell="1" allowOverlap="1" wp14:anchorId="030345D4" wp14:editId="251C5F93">
                <wp:simplePos x="0" y="0"/>
                <wp:positionH relativeFrom="column">
                  <wp:posOffset>5672455</wp:posOffset>
                </wp:positionH>
                <wp:positionV relativeFrom="paragraph">
                  <wp:posOffset>1137920</wp:posOffset>
                </wp:positionV>
                <wp:extent cx="50165" cy="573405"/>
                <wp:effectExtent l="0" t="0" r="26035" b="17145"/>
                <wp:wrapNone/>
                <wp:docPr id="485" name="그룹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65" cy="573405"/>
                          <a:chOff x="738" y="1687"/>
                          <a:chExt cx="242" cy="1684"/>
                        </a:xfrm>
                      </wpg:grpSpPr>
                      <wps:wsp>
                        <wps:cNvPr id="486" name="任意多边形 184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任意多边形 18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A6F5AE4" id="그룹 485" o:spid="_x0000_s1026" style="position:absolute;margin-left:446.65pt;margin-top:89.6pt;width:3.9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">
                <v:shape id="任意多边形 184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9AF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jM&#10;pvA9E46AXH4AAAD//wMAUEsBAi0AFAAGAAgAAAAhANvh9svuAAAAhQEAABMAAAAAAAAAAAAAAAAA&#10;AAAAAFtDb250ZW50X1R5cGVzXS54bWxQSwECLQAUAAYACAAAACEAWvQsW78AAAAVAQAACwAAAAAA&#10;AAAAAAAAAAAfAQAAX3JlbHMvLnJlbHNQSwECLQAUAAYACAAAACEAw1vQB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4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8688" behindDoc="0" locked="0" layoutInCell="1" allowOverlap="1" wp14:anchorId="2F9A8167" wp14:editId="202BC71E">
                <wp:simplePos x="0" y="0"/>
                <wp:positionH relativeFrom="column">
                  <wp:posOffset>5513070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88" name="그룹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489" name="任意多边形 184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任意多边形 184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06AA7500" id="그룹 488" o:spid="_x0000_s1026" style="position:absolute;margin-left:434.1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">
                <v:shape id="任意多边形 184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ER3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R&#10;ZArfM+EIyMUHAAD//wMAUEsBAi0AFAAGAAgAAAAhANvh9svuAAAAhQEAABMAAAAAAAAAAAAAAAAA&#10;AAAAAFtDb250ZW50X1R5cGVzXS54bWxQSwECLQAUAAYACAAAACEAWvQsW78AAAAVAQAACwAAAAAA&#10;AAAAAAAAAAAfAQAAX3JlbHMvLnJlbHNQSwECLQAUAAYACAAAACEAssREd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4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9712" behindDoc="0" locked="0" layoutInCell="1" allowOverlap="1" wp14:anchorId="5563066A" wp14:editId="553453E0">
                <wp:simplePos x="0" y="0"/>
                <wp:positionH relativeFrom="column">
                  <wp:posOffset>5459095</wp:posOffset>
                </wp:positionH>
                <wp:positionV relativeFrom="paragraph">
                  <wp:posOffset>1132205</wp:posOffset>
                </wp:positionV>
                <wp:extent cx="53975" cy="575310"/>
                <wp:effectExtent l="0" t="0" r="22225" b="15240"/>
                <wp:wrapNone/>
                <wp:docPr id="491" name="그룹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1222" y="1690"/>
                          <a:chExt cx="243" cy="1684"/>
                        </a:xfrm>
                      </wpg:grpSpPr>
                      <wps:wsp>
                        <wps:cNvPr id="492" name="任意多边形 184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任意多边形 184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0A7D7D91" id="그룹 491" o:spid="_x0000_s1026" style="position:absolute;margin-left:429.85pt;margin-top:89.15pt;width:4.2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">
                <v:shape id="任意多边形 184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4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736" behindDoc="0" locked="0" layoutInCell="1" allowOverlap="1" wp14:anchorId="52F9F19D" wp14:editId="58715BB7">
                <wp:simplePos x="0" y="0"/>
                <wp:positionH relativeFrom="column">
                  <wp:posOffset>5566410</wp:posOffset>
                </wp:positionH>
                <wp:positionV relativeFrom="paragraph">
                  <wp:posOffset>1132205</wp:posOffset>
                </wp:positionV>
                <wp:extent cx="55245" cy="576580"/>
                <wp:effectExtent l="0" t="0" r="20955" b="13970"/>
                <wp:wrapNone/>
                <wp:docPr id="494" name="그룹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738" y="1687"/>
                          <a:chExt cx="242" cy="1684"/>
                        </a:xfrm>
                      </wpg:grpSpPr>
                      <wps:wsp>
                        <wps:cNvPr id="495" name="任意多边形 183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任意多边形 18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443B6125" id="그룹 494" o:spid="_x0000_s1026" style="position:absolute;margin-left:438.3pt;margin-top:89.15pt;width:4.3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">
                <v:shape id="任意多边形 183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1760" behindDoc="0" locked="0" layoutInCell="1" allowOverlap="1" wp14:anchorId="59B6FD75" wp14:editId="09FA6044">
                <wp:simplePos x="0" y="0"/>
                <wp:positionH relativeFrom="column">
                  <wp:posOffset>5617210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497" name="그룹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498" name="任意多边形 183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任意多边形 183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77D8DC5" id="그룹 497" o:spid="_x0000_s1026" style="position:absolute;margin-left:442.3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">
                <v:shape id="任意多边形 183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2784" behindDoc="0" locked="0" layoutInCell="1" allowOverlap="1" wp14:anchorId="5C266125" wp14:editId="23684BE3">
                <wp:simplePos x="0" y="0"/>
                <wp:positionH relativeFrom="column">
                  <wp:posOffset>5727065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500" name="그룹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01" name="任意多边形 183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任意多边形 183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294A676" id="그룹 500" o:spid="_x0000_s1026" style="position:absolute;margin-left:450.9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">
                <v:shape id="任意多边形 183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3808" behindDoc="0" locked="0" layoutInCell="1" allowOverlap="1" wp14:anchorId="4769BB02" wp14:editId="5B4081A9">
                <wp:simplePos x="0" y="0"/>
                <wp:positionH relativeFrom="column">
                  <wp:posOffset>5781040</wp:posOffset>
                </wp:positionH>
                <wp:positionV relativeFrom="paragraph">
                  <wp:posOffset>1137920</wp:posOffset>
                </wp:positionV>
                <wp:extent cx="53340" cy="574675"/>
                <wp:effectExtent l="0" t="0" r="22860" b="15875"/>
                <wp:wrapNone/>
                <wp:docPr id="503" name="그룹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4675"/>
                          <a:chOff x="738" y="1687"/>
                          <a:chExt cx="242" cy="1684"/>
                        </a:xfrm>
                      </wpg:grpSpPr>
                      <wps:wsp>
                        <wps:cNvPr id="504" name="任意多边形 182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任意多边形 183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366A672" id="그룹 503" o:spid="_x0000_s1026" style="position:absolute;margin-left:455.2pt;margin-top:89.6pt;width:4.2pt;height:45.2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">
                <v:shape id="任意多边形 182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4832" behindDoc="0" locked="0" layoutInCell="1" allowOverlap="1" wp14:anchorId="3E380B27" wp14:editId="5C9F05B0">
                <wp:simplePos x="0" y="0"/>
                <wp:positionH relativeFrom="column">
                  <wp:posOffset>5834380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506" name="그룹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507" name="任意多边形 182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任意多边形 182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0663AA5" id="그룹 506" o:spid="_x0000_s1026" style="position:absolute;margin-left:459.4pt;margin-top:89.7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">
                <v:shape id="任意多边形 1826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27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5856" behindDoc="0" locked="0" layoutInCell="1" allowOverlap="1" wp14:anchorId="07109F54" wp14:editId="6DDE5984">
                <wp:simplePos x="0" y="0"/>
                <wp:positionH relativeFrom="column">
                  <wp:posOffset>6115050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509" name="그룹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510" name="任意多边形 182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任意多边形 182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782512A9" id="그룹 509" o:spid="_x0000_s1026" style="position:absolute;margin-left:481.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">
                <v:shape id="任意多边形 182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Xfw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wzA/&#10;nAlHQC6/AAAA//8DAFBLAQItABQABgAIAAAAIQDb4fbL7gAAAIUBAAATAAAAAAAAAAAAAAAAAAAA&#10;AABbQ29udGVudF9UeXBlc10ueG1sUEsBAi0AFAAGAAgAAAAhAFr0LFu/AAAAFQEAAAsAAAAAAAAA&#10;AAAAAAAAHwEAAF9yZWxzLy5yZWxzUEsBAi0AFAAGAAgAAAAhAL0Vd/C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2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23BD09EC" wp14:editId="659A1F82">
                <wp:simplePos x="0" y="0"/>
                <wp:positionH relativeFrom="column">
                  <wp:posOffset>5944870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197" name="그룹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16" name="任意多边形 182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任意多边形 18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B9DFAA7" id="그룹 512" o:spid="_x0000_s1026" style="position:absolute;margin-left:468.1pt;margin-top:89.7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">
                <v:shape id="任意多边形 182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2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7904" behindDoc="0" locked="0" layoutInCell="1" allowOverlap="1" wp14:anchorId="26326340" wp14:editId="0DF49D32">
                <wp:simplePos x="0" y="0"/>
                <wp:positionH relativeFrom="column">
                  <wp:posOffset>5891530</wp:posOffset>
                </wp:positionH>
                <wp:positionV relativeFrom="paragraph">
                  <wp:posOffset>1137920</wp:posOffset>
                </wp:positionV>
                <wp:extent cx="53340" cy="573405"/>
                <wp:effectExtent l="0" t="0" r="22860" b="17145"/>
                <wp:wrapNone/>
                <wp:docPr id="515" name="그룹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519" name="任意多边形 181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任意多边形 181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0085A5CA" id="그룹 515" o:spid="_x0000_s1026" style="position:absolute;margin-left:463.9pt;margin-top:89.6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">
                <v:shape id="任意多边形 1817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18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8928" behindDoc="0" locked="0" layoutInCell="1" allowOverlap="1" wp14:anchorId="761650C9" wp14:editId="7F5DBE44">
                <wp:simplePos x="0" y="0"/>
                <wp:positionH relativeFrom="column">
                  <wp:posOffset>6000115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518" name="그룹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522" name="任意多边形 181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任意多边形 181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1057274B" id="그룹 518" o:spid="_x0000_s1026" style="position:absolute;margin-left:472.4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">
                <v:shape id="任意多边形 181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1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9952" behindDoc="0" locked="0" layoutInCell="1" allowOverlap="1" wp14:anchorId="5126143F" wp14:editId="654DB497">
                <wp:simplePos x="0" y="0"/>
                <wp:positionH relativeFrom="column">
                  <wp:posOffset>6056630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521" name="그룹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25" name="任意多边形 181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任意多边形 181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32A3018" id="그룹 521" o:spid="_x0000_s1026" style="position:absolute;margin-left:476.9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tWW3Q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">
                <v:shape id="任意多边形 181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1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0976" behindDoc="0" locked="0" layoutInCell="1" allowOverlap="1" wp14:anchorId="3CE39E03" wp14:editId="3F4E21DA">
                <wp:simplePos x="0" y="0"/>
                <wp:positionH relativeFrom="column">
                  <wp:posOffset>6170295</wp:posOffset>
                </wp:positionH>
                <wp:positionV relativeFrom="paragraph">
                  <wp:posOffset>1136650</wp:posOffset>
                </wp:positionV>
                <wp:extent cx="53340" cy="573405"/>
                <wp:effectExtent l="0" t="0" r="22860" b="17145"/>
                <wp:wrapNone/>
                <wp:docPr id="524" name="그룹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528" name="任意多边形 180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任意多边形 180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A9A85BB" id="그룹 524" o:spid="_x0000_s1026" style="position:absolute;margin-left:485.85pt;margin-top:89.5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">
                <v:shape id="任意多边形 180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h7V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x&#10;cAzfM+EIyMUHAAD//wMAUEsBAi0AFAAGAAgAAAAhANvh9svuAAAAhQEAABMAAAAAAAAAAAAAAAAA&#10;AAAAAFtDb250ZW50X1R5cGVzXS54bWxQSwECLQAUAAYACAAAACEAWvQsW78AAAAVAQAACwAAAAAA&#10;AAAAAAAAAAAfAQAAX3JlbHMvLnJlbHNQSwECLQAUAAYACAAAACEAYw4e1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0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000" behindDoc="0" locked="0" layoutInCell="1" allowOverlap="1" wp14:anchorId="0331ACDD" wp14:editId="509B877E">
                <wp:simplePos x="0" y="0"/>
                <wp:positionH relativeFrom="column">
                  <wp:posOffset>6224905</wp:posOffset>
                </wp:positionH>
                <wp:positionV relativeFrom="paragraph">
                  <wp:posOffset>1133475</wp:posOffset>
                </wp:positionV>
                <wp:extent cx="53975" cy="575310"/>
                <wp:effectExtent l="0" t="0" r="22225" b="15240"/>
                <wp:wrapNone/>
                <wp:docPr id="527" name="그룹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738" y="1687"/>
                          <a:chExt cx="242" cy="1684"/>
                        </a:xfrm>
                      </wpg:grpSpPr>
                      <wps:wsp>
                        <wps:cNvPr id="531" name="任意多边形 180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任意多边形 180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386DE36" id="그룹 527" o:spid="_x0000_s1026" style="position:absolute;margin-left:490.15pt;margin-top:89.25pt;width:4.2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">
                <v:shape id="任意多边形 180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7FL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o7A2&#10;nAlHQC6/AAAA//8DAFBLAQItABQABgAIAAAAIQDb4fbL7gAAAIUBAAATAAAAAAAAAAAAAAAAAAAA&#10;AABbQ29udGVudF9UeXBlc10ueG1sUEsBAi0AFAAGAAgAAAAhAFr0LFu/AAAAFQEAAAsAAAAAAAAA&#10;AAAAAAAAHwEAAF9yZWxzLy5yZWxzUEsBAi0AFAAGAAgAAAAhAI0PsUu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0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13024" behindDoc="0" locked="0" layoutInCell="1" allowOverlap="1" wp14:anchorId="23C1509C" wp14:editId="0A9D97A9">
                <wp:simplePos x="0" y="0"/>
                <wp:positionH relativeFrom="column">
                  <wp:posOffset>3303905</wp:posOffset>
                </wp:positionH>
                <wp:positionV relativeFrom="paragraph">
                  <wp:posOffset>1708784</wp:posOffset>
                </wp:positionV>
                <wp:extent cx="3181985" cy="0"/>
                <wp:effectExtent l="0" t="95250" r="0" b="114300"/>
                <wp:wrapNone/>
                <wp:docPr id="530" name="직선 연결선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81985" cy="0"/>
                        </a:xfrm>
                        <a:prstGeom prst="line">
                          <a:avLst/>
                        </a:prstGeom>
                        <a:noFill/>
                        <a:ln w="17145">
                          <a:solidFill>
                            <a:srgbClr val="000000"/>
                          </a:solidFill>
                          <a:round/>
                          <a:headEnd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11C0834F" id="직선 연결선 530" o:spid="_x0000_s1026" style="position:absolute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60.15pt,134.55pt" to="510.7pt,1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" strokeweight="1.35pt">
                <v:stroke endarrow="block" endarrowwidth="wide" endarrowlength="long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4A3E3E99" wp14:editId="0E733D15">
                <wp:simplePos x="0" y="0"/>
                <wp:positionH relativeFrom="column">
                  <wp:posOffset>4417060</wp:posOffset>
                </wp:positionH>
                <wp:positionV relativeFrom="paragraph">
                  <wp:posOffset>746125</wp:posOffset>
                </wp:positionV>
                <wp:extent cx="6350" cy="983615"/>
                <wp:effectExtent l="0" t="0" r="31750" b="26035"/>
                <wp:wrapNone/>
                <wp:docPr id="200" name="직선 연결선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" cy="98361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713BF42A" id="직선 연결선 53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7.8pt,58.75pt" to="348.3pt,1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15072" behindDoc="0" locked="0" layoutInCell="1" allowOverlap="1" wp14:anchorId="50F460D4" wp14:editId="62D638B9">
                <wp:simplePos x="0" y="0"/>
                <wp:positionH relativeFrom="column">
                  <wp:posOffset>5344159</wp:posOffset>
                </wp:positionH>
                <wp:positionV relativeFrom="paragraph">
                  <wp:posOffset>726440</wp:posOffset>
                </wp:positionV>
                <wp:extent cx="0" cy="977900"/>
                <wp:effectExtent l="0" t="0" r="38100" b="31750"/>
                <wp:wrapNone/>
                <wp:docPr id="201" name="직선 연결선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779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6E4AC9B6" id="직선 연결선 532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20.8pt,57.2pt" to="420.8pt,13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4A337869" wp14:editId="586F2DC4">
                <wp:simplePos x="0" y="0"/>
                <wp:positionH relativeFrom="column">
                  <wp:posOffset>5513705</wp:posOffset>
                </wp:positionH>
                <wp:positionV relativeFrom="paragraph">
                  <wp:posOffset>2114550</wp:posOffset>
                </wp:positionV>
                <wp:extent cx="574040" cy="202565"/>
                <wp:effectExtent l="0" t="0" r="16510" b="6985"/>
                <wp:wrapNone/>
                <wp:docPr id="605" name="직사각형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040" cy="202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B5891B" w14:textId="77777777" w:rsidR="000A78EE" w:rsidRDefault="000A78EE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 n,high</w:t>
                            </w:r>
                          </w:p>
                          <w:p w14:paraId="6759CE63" w14:textId="77777777" w:rsidR="000A78EE" w:rsidRDefault="000A78EE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337869" id="직사각형 605" o:spid="_x0000_s1239" style="position:absolute;left:0;text-align:left;margin-left:434.15pt;margin-top:166.5pt;width:45.2pt;height:15.9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" filled="f" stroked="f">
                <v:textbox inset="0,0,0,0">
                  <w:txbxContent>
                    <w:p w14:paraId="78B5891B" w14:textId="77777777" w:rsidR="000A78EE" w:rsidRDefault="000A78EE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 n,high</w:t>
                      </w:r>
                    </w:p>
                    <w:p w14:paraId="6759CE63" w14:textId="77777777" w:rsidR="000A78EE" w:rsidRDefault="000A78EE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39F345B" wp14:editId="6026D53A">
                <wp:simplePos x="0" y="0"/>
                <wp:positionH relativeFrom="column">
                  <wp:posOffset>3445510</wp:posOffset>
                </wp:positionH>
                <wp:positionV relativeFrom="paragraph">
                  <wp:posOffset>1901825</wp:posOffset>
                </wp:positionV>
                <wp:extent cx="474345" cy="110490"/>
                <wp:effectExtent l="0" t="0" r="1905" b="3810"/>
                <wp:wrapNone/>
                <wp:docPr id="533" name="직사각형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345" cy="110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45650F" w14:textId="77777777" w:rsidR="000A78EE" w:rsidRDefault="000A78EE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_low</w:t>
                            </w:r>
                          </w:p>
                          <w:p w14:paraId="7C42B1B5" w14:textId="77777777" w:rsidR="000A78EE" w:rsidRDefault="000A78EE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25A874FA" w14:textId="77777777" w:rsidR="000A78EE" w:rsidRDefault="000A78EE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9F345B" id="직사각형 533" o:spid="_x0000_s1240" style="position:absolute;left:0;text-align:left;margin-left:271.3pt;margin-top:149.75pt;width:37.35pt;height:8.7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" filled="f" stroked="f">
                <v:textbox inset="0,0,0,0">
                  <w:txbxContent>
                    <w:p w14:paraId="3745650F" w14:textId="77777777" w:rsidR="000A78EE" w:rsidRDefault="000A78EE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_low</w:t>
                      </w:r>
                    </w:p>
                    <w:p w14:paraId="7C42B1B5" w14:textId="77777777" w:rsidR="000A78EE" w:rsidRDefault="000A78EE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25A874FA" w14:textId="77777777" w:rsidR="000A78EE" w:rsidRDefault="000A78EE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7DA84339" wp14:editId="4B4BD829">
                <wp:simplePos x="0" y="0"/>
                <wp:positionH relativeFrom="column">
                  <wp:posOffset>5821045</wp:posOffset>
                </wp:positionH>
                <wp:positionV relativeFrom="paragraph">
                  <wp:posOffset>2026285</wp:posOffset>
                </wp:positionV>
                <wp:extent cx="484505" cy="36195"/>
                <wp:effectExtent l="10795" t="26035" r="19050" b="33020"/>
                <wp:wrapNone/>
                <wp:docPr id="432" name="자유형: 도형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4505" cy="36195"/>
                        </a:xfrm>
                        <a:custGeom>
                          <a:avLst/>
                          <a:gdLst>
                            <a:gd name="T0" fmla="*/ 8587 w 6094"/>
                            <a:gd name="T1" fmla="*/ 15383 h 120"/>
                            <a:gd name="T2" fmla="*/ 475998 w 6094"/>
                            <a:gd name="T3" fmla="*/ 15383 h 120"/>
                            <a:gd name="T4" fmla="*/ 475998 w 6094"/>
                            <a:gd name="T5" fmla="*/ 20812 h 120"/>
                            <a:gd name="T6" fmla="*/ 8587 w 6094"/>
                            <a:gd name="T7" fmla="*/ 20812 h 120"/>
                            <a:gd name="T8" fmla="*/ 8587 w 6094"/>
                            <a:gd name="T9" fmla="*/ 15383 h 120"/>
                            <a:gd name="T10" fmla="*/ 9541 w 6094"/>
                            <a:gd name="T11" fmla="*/ 36195 h 120"/>
                            <a:gd name="T12" fmla="*/ 0 w 6094"/>
                            <a:gd name="T13" fmla="*/ 18098 h 120"/>
                            <a:gd name="T14" fmla="*/ 9541 w 6094"/>
                            <a:gd name="T15" fmla="*/ 0 h 120"/>
                            <a:gd name="T16" fmla="*/ 9541 w 6094"/>
                            <a:gd name="T17" fmla="*/ 36195 h 120"/>
                            <a:gd name="T18" fmla="*/ 474964 w 6094"/>
                            <a:gd name="T19" fmla="*/ 0 h 120"/>
                            <a:gd name="T20" fmla="*/ 484505 w 6094"/>
                            <a:gd name="T21" fmla="*/ 18098 h 120"/>
                            <a:gd name="T22" fmla="*/ 474964 w 6094"/>
                            <a:gd name="T23" fmla="*/ 36195 h 120"/>
                            <a:gd name="T24" fmla="*/ 47496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71D8A671" id="자유형: 도형 201" o:spid="_x0000_s1026" style="position:absolute;margin-left:458.35pt;margin-top:159.55pt;width:38.1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" path="m108,51r5879,l5987,69,108,69r,-18xm120,120l,60,120,r,120xm5974,r120,60l5974,120,5974,xe" fillcolor="black" strokeweight=".1pt">
                <v:stroke joinstyle="bevel"/>
                <v:path arrowok="t" o:connecttype="custom" o:connectlocs="682712,4639897;37844340,4639897;37844340,6277420;682712,6277420;682712,4639897;758560,10917317;0,5458809;758560,0;758560,10917317;37762132,0;38520692,5458809;37762132,10917317;37762132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3B27DC71" wp14:editId="7D0FD43F">
                <wp:simplePos x="0" y="0"/>
                <wp:positionH relativeFrom="column">
                  <wp:posOffset>6125210</wp:posOffset>
                </wp:positionH>
                <wp:positionV relativeFrom="paragraph">
                  <wp:posOffset>1116965</wp:posOffset>
                </wp:positionV>
                <wp:extent cx="566420" cy="718820"/>
                <wp:effectExtent l="10160" t="21590" r="13970" b="12065"/>
                <wp:wrapNone/>
                <wp:docPr id="433" name="자유형: 도형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66420" cy="718820"/>
                        </a:xfrm>
                        <a:custGeom>
                          <a:avLst/>
                          <a:gdLst>
                            <a:gd name="T0" fmla="*/ 550493 w 12483"/>
                            <a:gd name="T1" fmla="*/ 122 h 11808"/>
                            <a:gd name="T2" fmla="*/ 525582 w 12483"/>
                            <a:gd name="T3" fmla="*/ 9253 h 11808"/>
                            <a:gd name="T4" fmla="*/ 511970 w 12483"/>
                            <a:gd name="T5" fmla="*/ 122 h 11808"/>
                            <a:gd name="T6" fmla="*/ 478936 w 12483"/>
                            <a:gd name="T7" fmla="*/ 9253 h 11808"/>
                            <a:gd name="T8" fmla="*/ 467729 w 12483"/>
                            <a:gd name="T9" fmla="*/ 122 h 11808"/>
                            <a:gd name="T10" fmla="*/ 443907 w 12483"/>
                            <a:gd name="T11" fmla="*/ 9253 h 11808"/>
                            <a:gd name="T12" fmla="*/ 443907 w 12483"/>
                            <a:gd name="T13" fmla="*/ 9253 h 11808"/>
                            <a:gd name="T14" fmla="*/ 426755 w 12483"/>
                            <a:gd name="T15" fmla="*/ 122 h 11808"/>
                            <a:gd name="T16" fmla="*/ 414004 w 12483"/>
                            <a:gd name="T17" fmla="*/ 9679 h 11808"/>
                            <a:gd name="T18" fmla="*/ 407833 w 12483"/>
                            <a:gd name="T19" fmla="*/ 5479 h 11808"/>
                            <a:gd name="T20" fmla="*/ 413188 w 12483"/>
                            <a:gd name="T21" fmla="*/ 609 h 11808"/>
                            <a:gd name="T22" fmla="*/ 411872 w 12483"/>
                            <a:gd name="T23" fmla="*/ 24168 h 11808"/>
                            <a:gd name="T24" fmla="*/ 410828 w 12483"/>
                            <a:gd name="T25" fmla="*/ 41030 h 11808"/>
                            <a:gd name="T26" fmla="*/ 403114 w 12483"/>
                            <a:gd name="T27" fmla="*/ 61789 h 11808"/>
                            <a:gd name="T28" fmla="*/ 402706 w 12483"/>
                            <a:gd name="T29" fmla="*/ 73112 h 11808"/>
                            <a:gd name="T30" fmla="*/ 402298 w 12483"/>
                            <a:gd name="T31" fmla="*/ 93383 h 11808"/>
                            <a:gd name="T32" fmla="*/ 402797 w 12483"/>
                            <a:gd name="T33" fmla="*/ 114325 h 11808"/>
                            <a:gd name="T34" fmla="*/ 402207 w 12483"/>
                            <a:gd name="T35" fmla="*/ 133805 h 11808"/>
                            <a:gd name="T36" fmla="*/ 401662 w 12483"/>
                            <a:gd name="T37" fmla="*/ 144580 h 11808"/>
                            <a:gd name="T38" fmla="*/ 406154 w 12483"/>
                            <a:gd name="T39" fmla="*/ 180983 h 11808"/>
                            <a:gd name="T40" fmla="*/ 398032 w 12483"/>
                            <a:gd name="T41" fmla="*/ 198211 h 11808"/>
                            <a:gd name="T42" fmla="*/ 403160 w 12483"/>
                            <a:gd name="T43" fmla="*/ 217448 h 11808"/>
                            <a:gd name="T44" fmla="*/ 397397 w 12483"/>
                            <a:gd name="T45" fmla="*/ 253791 h 11808"/>
                            <a:gd name="T46" fmla="*/ 393585 w 12483"/>
                            <a:gd name="T47" fmla="*/ 271201 h 11808"/>
                            <a:gd name="T48" fmla="*/ 390908 w 12483"/>
                            <a:gd name="T49" fmla="*/ 288672 h 11808"/>
                            <a:gd name="T50" fmla="*/ 380926 w 12483"/>
                            <a:gd name="T51" fmla="*/ 314240 h 11808"/>
                            <a:gd name="T52" fmla="*/ 386643 w 12483"/>
                            <a:gd name="T53" fmla="*/ 324650 h 11808"/>
                            <a:gd name="T54" fmla="*/ 375753 w 12483"/>
                            <a:gd name="T55" fmla="*/ 363854 h 11808"/>
                            <a:gd name="T56" fmla="*/ 379474 w 12483"/>
                            <a:gd name="T57" fmla="*/ 396970 h 11808"/>
                            <a:gd name="T58" fmla="*/ 370308 w 12483"/>
                            <a:gd name="T59" fmla="*/ 423086 h 11808"/>
                            <a:gd name="T60" fmla="*/ 374119 w 12483"/>
                            <a:gd name="T61" fmla="*/ 459490 h 11808"/>
                            <a:gd name="T62" fmla="*/ 366043 w 12483"/>
                            <a:gd name="T63" fmla="*/ 474465 h 11808"/>
                            <a:gd name="T64" fmla="*/ 370535 w 12483"/>
                            <a:gd name="T65" fmla="*/ 505694 h 11808"/>
                            <a:gd name="T66" fmla="*/ 369310 w 12483"/>
                            <a:gd name="T67" fmla="*/ 524809 h 11808"/>
                            <a:gd name="T68" fmla="*/ 368221 w 12483"/>
                            <a:gd name="T69" fmla="*/ 546968 h 11808"/>
                            <a:gd name="T70" fmla="*/ 367585 w 12483"/>
                            <a:gd name="T71" fmla="*/ 564257 h 11808"/>
                            <a:gd name="T72" fmla="*/ 367722 w 12483"/>
                            <a:gd name="T73" fmla="*/ 582276 h 11808"/>
                            <a:gd name="T74" fmla="*/ 360552 w 12483"/>
                            <a:gd name="T75" fmla="*/ 579232 h 11808"/>
                            <a:gd name="T76" fmla="*/ 360008 w 12483"/>
                            <a:gd name="T77" fmla="*/ 602121 h 11808"/>
                            <a:gd name="T78" fmla="*/ 352975 w 12483"/>
                            <a:gd name="T79" fmla="*/ 615636 h 11808"/>
                            <a:gd name="T80" fmla="*/ 344399 w 12483"/>
                            <a:gd name="T81" fmla="*/ 632377 h 11808"/>
                            <a:gd name="T82" fmla="*/ 332329 w 12483"/>
                            <a:gd name="T83" fmla="*/ 629394 h 11808"/>
                            <a:gd name="T84" fmla="*/ 312318 w 12483"/>
                            <a:gd name="T85" fmla="*/ 649056 h 11808"/>
                            <a:gd name="T86" fmla="*/ 290810 w 12483"/>
                            <a:gd name="T87" fmla="*/ 648935 h 11808"/>
                            <a:gd name="T88" fmla="*/ 286273 w 12483"/>
                            <a:gd name="T89" fmla="*/ 660318 h 11808"/>
                            <a:gd name="T90" fmla="*/ 251651 w 12483"/>
                            <a:gd name="T91" fmla="*/ 663849 h 11808"/>
                            <a:gd name="T92" fmla="*/ 233501 w 12483"/>
                            <a:gd name="T93" fmla="*/ 679312 h 11808"/>
                            <a:gd name="T94" fmla="*/ 218709 w 12483"/>
                            <a:gd name="T95" fmla="*/ 674381 h 11808"/>
                            <a:gd name="T96" fmla="*/ 192346 w 12483"/>
                            <a:gd name="T97" fmla="*/ 690574 h 11808"/>
                            <a:gd name="T98" fmla="*/ 179868 w 12483"/>
                            <a:gd name="T99" fmla="*/ 693496 h 11808"/>
                            <a:gd name="T100" fmla="*/ 146744 w 12483"/>
                            <a:gd name="T101" fmla="*/ 700496 h 11808"/>
                            <a:gd name="T102" fmla="*/ 131725 w 12483"/>
                            <a:gd name="T103" fmla="*/ 694044 h 11808"/>
                            <a:gd name="T104" fmla="*/ 125871 w 12483"/>
                            <a:gd name="T105" fmla="*/ 704210 h 11808"/>
                            <a:gd name="T106" fmla="*/ 91930 w 12483"/>
                            <a:gd name="T107" fmla="*/ 709080 h 11808"/>
                            <a:gd name="T108" fmla="*/ 84489 w 12483"/>
                            <a:gd name="T109" fmla="*/ 700862 h 11808"/>
                            <a:gd name="T110" fmla="*/ 56220 w 12483"/>
                            <a:gd name="T111" fmla="*/ 713706 h 11808"/>
                            <a:gd name="T112" fmla="*/ 40838 w 12483"/>
                            <a:gd name="T113" fmla="*/ 706462 h 11808"/>
                            <a:gd name="T114" fmla="*/ 30311 w 12483"/>
                            <a:gd name="T115" fmla="*/ 707741 h 11808"/>
                            <a:gd name="T116" fmla="*/ 12024 w 12483"/>
                            <a:gd name="T117" fmla="*/ 709628 h 11808"/>
                            <a:gd name="T118" fmla="*/ 2405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797C176F" id="자유형: 도형 200" o:spid="_x0000_s1026" style="position:absolute;margin-left:482.3pt;margin-top:87.95pt;width:44.6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4978791,7427;23848446,563283;23230798,7427;21731870,563283;21223349,7427;20142418,563283;20142418,563283;19364141,7427;18785560,589216;18505549,333538;18748534,37073;18688820,1471243;18641448,2497729;18291423,3761447;18272910,4450743;18254397,5684753;18277039,6959612;18250267,8145470;18225538,8801405;18429364,11017463;18060826,12066229;18293510,13237294;18032012,15449699;17859042,16509545;17737572,17573104;17284635,19129573;17544046,19763289;17049909,22149859;17218751,24165818;16802840,25755647;16975766,27971765;16609315,28883378;16813141,30784465;16757556,31948103;16708142,33297048;16679283,34349527;16685500,35446446;16360159,35261140;16335475,36654524;16016350,37477259;15627212,38496378;15079532,38314786;14171526,39511724;13195594,39504358;12989726,40197306;11418742,40412258;10595180,41353578;9923989,41053400;8727759,42039160;8161566,42217039;6658555,42643169;5977063,42250399;5711436,42869261;4171352,43165725;3833715,42665449;2551000,43447336;1853037,43006353;1375371,43084213;545593,43199085;109128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0340A2E9" wp14:editId="0DAE6236">
                <wp:simplePos x="0" y="0"/>
                <wp:positionH relativeFrom="column">
                  <wp:posOffset>4280535</wp:posOffset>
                </wp:positionH>
                <wp:positionV relativeFrom="paragraph">
                  <wp:posOffset>1109980</wp:posOffset>
                </wp:positionV>
                <wp:extent cx="513715" cy="718820"/>
                <wp:effectExtent l="13335" t="14605" r="15875" b="19050"/>
                <wp:wrapNone/>
                <wp:docPr id="513" name="자유형: 도형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13715" cy="718820"/>
                        </a:xfrm>
                        <a:custGeom>
                          <a:avLst/>
                          <a:gdLst>
                            <a:gd name="T0" fmla="*/ 499270 w 12483"/>
                            <a:gd name="T1" fmla="*/ 122 h 11808"/>
                            <a:gd name="T2" fmla="*/ 476677 w 12483"/>
                            <a:gd name="T3" fmla="*/ 9253 h 11808"/>
                            <a:gd name="T4" fmla="*/ 464331 w 12483"/>
                            <a:gd name="T5" fmla="*/ 122 h 11808"/>
                            <a:gd name="T6" fmla="*/ 434372 w 12483"/>
                            <a:gd name="T7" fmla="*/ 9253 h 11808"/>
                            <a:gd name="T8" fmla="*/ 424207 w 12483"/>
                            <a:gd name="T9" fmla="*/ 122 h 11808"/>
                            <a:gd name="T10" fmla="*/ 402601 w 12483"/>
                            <a:gd name="T11" fmla="*/ 9253 h 11808"/>
                            <a:gd name="T12" fmla="*/ 402601 w 12483"/>
                            <a:gd name="T13" fmla="*/ 9253 h 11808"/>
                            <a:gd name="T14" fmla="*/ 387046 w 12483"/>
                            <a:gd name="T15" fmla="*/ 122 h 11808"/>
                            <a:gd name="T16" fmla="*/ 375482 w 12483"/>
                            <a:gd name="T17" fmla="*/ 9679 h 11808"/>
                            <a:gd name="T18" fmla="*/ 369885 w 12483"/>
                            <a:gd name="T19" fmla="*/ 5479 h 11808"/>
                            <a:gd name="T20" fmla="*/ 374741 w 12483"/>
                            <a:gd name="T21" fmla="*/ 609 h 11808"/>
                            <a:gd name="T22" fmla="*/ 373547 w 12483"/>
                            <a:gd name="T23" fmla="*/ 24168 h 11808"/>
                            <a:gd name="T24" fmla="*/ 372601 w 12483"/>
                            <a:gd name="T25" fmla="*/ 41030 h 11808"/>
                            <a:gd name="T26" fmla="*/ 365605 w 12483"/>
                            <a:gd name="T27" fmla="*/ 61789 h 11808"/>
                            <a:gd name="T28" fmla="*/ 365234 w 12483"/>
                            <a:gd name="T29" fmla="*/ 73112 h 11808"/>
                            <a:gd name="T30" fmla="*/ 364864 w 12483"/>
                            <a:gd name="T31" fmla="*/ 93383 h 11808"/>
                            <a:gd name="T32" fmla="*/ 365317 w 12483"/>
                            <a:gd name="T33" fmla="*/ 114325 h 11808"/>
                            <a:gd name="T34" fmla="*/ 364782 w 12483"/>
                            <a:gd name="T35" fmla="*/ 133805 h 11808"/>
                            <a:gd name="T36" fmla="*/ 364288 w 12483"/>
                            <a:gd name="T37" fmla="*/ 144580 h 11808"/>
                            <a:gd name="T38" fmla="*/ 368362 w 12483"/>
                            <a:gd name="T39" fmla="*/ 180983 h 11808"/>
                            <a:gd name="T40" fmla="*/ 360996 w 12483"/>
                            <a:gd name="T41" fmla="*/ 198211 h 11808"/>
                            <a:gd name="T42" fmla="*/ 365646 w 12483"/>
                            <a:gd name="T43" fmla="*/ 217448 h 11808"/>
                            <a:gd name="T44" fmla="*/ 360419 w 12483"/>
                            <a:gd name="T45" fmla="*/ 253791 h 11808"/>
                            <a:gd name="T46" fmla="*/ 356963 w 12483"/>
                            <a:gd name="T47" fmla="*/ 271201 h 11808"/>
                            <a:gd name="T48" fmla="*/ 354535 w 12483"/>
                            <a:gd name="T49" fmla="*/ 288672 h 11808"/>
                            <a:gd name="T50" fmla="*/ 345481 w 12483"/>
                            <a:gd name="T51" fmla="*/ 314240 h 11808"/>
                            <a:gd name="T52" fmla="*/ 350666 w 12483"/>
                            <a:gd name="T53" fmla="*/ 324650 h 11808"/>
                            <a:gd name="T54" fmla="*/ 340789 w 12483"/>
                            <a:gd name="T55" fmla="*/ 363854 h 11808"/>
                            <a:gd name="T56" fmla="*/ 344164 w 12483"/>
                            <a:gd name="T57" fmla="*/ 396970 h 11808"/>
                            <a:gd name="T58" fmla="*/ 335851 w 12483"/>
                            <a:gd name="T59" fmla="*/ 423086 h 11808"/>
                            <a:gd name="T60" fmla="*/ 339308 w 12483"/>
                            <a:gd name="T61" fmla="*/ 459490 h 11808"/>
                            <a:gd name="T62" fmla="*/ 331983 w 12483"/>
                            <a:gd name="T63" fmla="*/ 474465 h 11808"/>
                            <a:gd name="T64" fmla="*/ 336057 w 12483"/>
                            <a:gd name="T65" fmla="*/ 505694 h 11808"/>
                            <a:gd name="T66" fmla="*/ 334946 w 12483"/>
                            <a:gd name="T67" fmla="*/ 524809 h 11808"/>
                            <a:gd name="T68" fmla="*/ 333958 w 12483"/>
                            <a:gd name="T69" fmla="*/ 546968 h 11808"/>
                            <a:gd name="T70" fmla="*/ 333382 w 12483"/>
                            <a:gd name="T71" fmla="*/ 564257 h 11808"/>
                            <a:gd name="T72" fmla="*/ 333505 w 12483"/>
                            <a:gd name="T73" fmla="*/ 582276 h 11808"/>
                            <a:gd name="T74" fmla="*/ 327003 w 12483"/>
                            <a:gd name="T75" fmla="*/ 579232 h 11808"/>
                            <a:gd name="T76" fmla="*/ 326509 w 12483"/>
                            <a:gd name="T77" fmla="*/ 602121 h 11808"/>
                            <a:gd name="T78" fmla="*/ 320130 w 12483"/>
                            <a:gd name="T79" fmla="*/ 615636 h 11808"/>
                            <a:gd name="T80" fmla="*/ 312353 w 12483"/>
                            <a:gd name="T81" fmla="*/ 632377 h 11808"/>
                            <a:gd name="T82" fmla="*/ 301406 w 12483"/>
                            <a:gd name="T83" fmla="*/ 629394 h 11808"/>
                            <a:gd name="T84" fmla="*/ 283257 w 12483"/>
                            <a:gd name="T85" fmla="*/ 649056 h 11808"/>
                            <a:gd name="T86" fmla="*/ 263751 w 12483"/>
                            <a:gd name="T87" fmla="*/ 648935 h 11808"/>
                            <a:gd name="T88" fmla="*/ 259635 w 12483"/>
                            <a:gd name="T89" fmla="*/ 660318 h 11808"/>
                            <a:gd name="T90" fmla="*/ 228235 w 12483"/>
                            <a:gd name="T91" fmla="*/ 663849 h 11808"/>
                            <a:gd name="T92" fmla="*/ 211774 w 12483"/>
                            <a:gd name="T93" fmla="*/ 679312 h 11808"/>
                            <a:gd name="T94" fmla="*/ 198358 w 12483"/>
                            <a:gd name="T95" fmla="*/ 674381 h 11808"/>
                            <a:gd name="T96" fmla="*/ 174448 w 12483"/>
                            <a:gd name="T97" fmla="*/ 690574 h 11808"/>
                            <a:gd name="T98" fmla="*/ 163131 w 12483"/>
                            <a:gd name="T99" fmla="*/ 693496 h 11808"/>
                            <a:gd name="T100" fmla="*/ 133089 w 12483"/>
                            <a:gd name="T101" fmla="*/ 700496 h 11808"/>
                            <a:gd name="T102" fmla="*/ 119468 w 12483"/>
                            <a:gd name="T103" fmla="*/ 694044 h 11808"/>
                            <a:gd name="T104" fmla="*/ 114159 w 12483"/>
                            <a:gd name="T105" fmla="*/ 704210 h 11808"/>
                            <a:gd name="T106" fmla="*/ 83376 w 12483"/>
                            <a:gd name="T107" fmla="*/ 709080 h 11808"/>
                            <a:gd name="T108" fmla="*/ 76627 w 12483"/>
                            <a:gd name="T109" fmla="*/ 700862 h 11808"/>
                            <a:gd name="T110" fmla="*/ 50989 w 12483"/>
                            <a:gd name="T111" fmla="*/ 713706 h 11808"/>
                            <a:gd name="T112" fmla="*/ 37038 w 12483"/>
                            <a:gd name="T113" fmla="*/ 706462 h 11808"/>
                            <a:gd name="T114" fmla="*/ 27490 w 12483"/>
                            <a:gd name="T115" fmla="*/ 707741 h 11808"/>
                            <a:gd name="T116" fmla="*/ 10906 w 12483"/>
                            <a:gd name="T117" fmla="*/ 709628 h 11808"/>
                            <a:gd name="T118" fmla="*/ 2181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76D9B750" id="자유형: 도형 199" o:spid="_x0000_s1026" style="position:absolute;margin-left:337.05pt;margin-top:87.4pt;width:40.45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0546542,7427;19616769,563283;19108692,7427;17875784,563283;17457462,7427;16568307,563283;16568307,563283;15928169,7427;15452274,589216;15221940,333538;15421779,37073;15372643,1471243;15333712,2497729;15045804,3761447;15030536,4450743;15015310,5684753;15033952,6959612;15011935,8145470;14991605,8801405;15159263,11017463;14856129,12066229;15047491,13237294;14832384,15449699;14690158,16509545;14590239,17573104;14217638,19129573;14431017,19763289;14024547,22149859;14163439,24165818;13821333,25755647;13963599,27971765;13662152,28883378;13829810,30784465;13784089,31948103;13743430,33297048;13719726,34349527;13724787,35446446;13457209,35261140;13436880,36654524;13174364,37477259;12854316,38496378;12403812,38314786;11656923,39511724;10854189,39504358;10684803,40197306;9392593,40412258;8715171,41353578;8163060,41053400;7179088,42039160;6713357,42217039;5477034,42643169;4916487,42250399;4698005,42869261;3431187,43165725;3153444,42665449;2098359,43447336;1524231,43006353;1131301,43084213;448816,43199085;89755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61B67F89" wp14:editId="23870043">
                <wp:simplePos x="0" y="0"/>
                <wp:positionH relativeFrom="column">
                  <wp:posOffset>5478780</wp:posOffset>
                </wp:positionH>
                <wp:positionV relativeFrom="paragraph">
                  <wp:posOffset>1116965</wp:posOffset>
                </wp:positionV>
                <wp:extent cx="659765" cy="1270"/>
                <wp:effectExtent l="0" t="0" r="26035" b="36830"/>
                <wp:wrapNone/>
                <wp:docPr id="537" name="직선 연결선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9765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7825F3BC" id="직선 연결선 53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1.4pt,87.95pt" to="483.35pt,8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3147A222" wp14:editId="602C8E64">
                <wp:simplePos x="0" y="0"/>
                <wp:positionH relativeFrom="column">
                  <wp:posOffset>5438775</wp:posOffset>
                </wp:positionH>
                <wp:positionV relativeFrom="paragraph">
                  <wp:posOffset>448310</wp:posOffset>
                </wp:positionV>
                <wp:extent cx="776605" cy="475615"/>
                <wp:effectExtent l="0" t="0" r="4445" b="635"/>
                <wp:wrapNone/>
                <wp:docPr id="600" name="직사각형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6605" cy="475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C1FC47" w14:textId="77777777" w:rsidR="000A78EE" w:rsidRDefault="000A78EE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highest carrier in a sub-block [RB]</w:t>
                            </w:r>
                          </w:p>
                          <w:p w14:paraId="2EF81DDD" w14:textId="77777777" w:rsidR="000A78EE" w:rsidRDefault="000A78EE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47A222" id="직사각형 600" o:spid="_x0000_s1241" style="position:absolute;left:0;text-align:left;margin-left:428.25pt;margin-top:35.3pt;width:61.15pt;height:37.4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" filled="f" stroked="f">
                <v:textbox inset="0,0,0,0">
                  <w:txbxContent>
                    <w:p w14:paraId="6AC1FC47" w14:textId="77777777" w:rsidR="000A78EE" w:rsidRDefault="000A78EE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highest carrier in a sub-block [RB]</w:t>
                      </w:r>
                    </w:p>
                    <w:p w14:paraId="2EF81DDD" w14:textId="77777777" w:rsidR="000A78EE" w:rsidRDefault="000A78EE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2423CA65" wp14:editId="4470CFBC">
                <wp:simplePos x="0" y="0"/>
                <wp:positionH relativeFrom="column">
                  <wp:posOffset>3709670</wp:posOffset>
                </wp:positionH>
                <wp:positionV relativeFrom="paragraph">
                  <wp:posOffset>1161415</wp:posOffset>
                </wp:positionV>
                <wp:extent cx="48895" cy="556895"/>
                <wp:effectExtent l="0" t="0" r="8255" b="14605"/>
                <wp:wrapNone/>
                <wp:docPr id="538" name="Text Box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" cy="556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D2658B" w14:textId="77777777" w:rsidR="000A78EE" w:rsidRDefault="000A78EE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8"/>
                                <w:szCs w:val="8"/>
                              </w:rPr>
                              <w:t>Resource block</w:t>
                            </w:r>
                          </w:p>
                          <w:p w14:paraId="0B8E9297" w14:textId="77777777" w:rsidR="000A78EE" w:rsidRDefault="000A78EE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3CA65" id="Text Box 538" o:spid="_x0000_s1242" type="#_x0000_t202" style="position:absolute;left:0;text-align:left;margin-left:292.1pt;margin-top:91.45pt;width:3.85pt;height:43.8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" filled="f" stroked="f">
                <v:textbox style="layout-flow:vertical-ideographic" inset="0,0,0,0">
                  <w:txbxContent>
                    <w:p w14:paraId="7DD2658B" w14:textId="77777777" w:rsidR="000A78EE" w:rsidRDefault="000A78EE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8"/>
                          <w:szCs w:val="8"/>
                        </w:rPr>
                        <w:t>Resource block</w:t>
                      </w:r>
                    </w:p>
                    <w:p w14:paraId="0B8E9297" w14:textId="77777777" w:rsidR="000A78EE" w:rsidRDefault="000A78EE" w:rsidP="00733A91">
                      <w:pPr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0C184894" wp14:editId="109FB72E">
                <wp:simplePos x="0" y="0"/>
                <wp:positionH relativeFrom="column">
                  <wp:posOffset>3603625</wp:posOffset>
                </wp:positionH>
                <wp:positionV relativeFrom="paragraph">
                  <wp:posOffset>158750</wp:posOffset>
                </wp:positionV>
                <wp:extent cx="2569210" cy="116205"/>
                <wp:effectExtent l="0" t="0" r="2540" b="17145"/>
                <wp:wrapNone/>
                <wp:docPr id="539" name="직사각형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69210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FB27A" w14:textId="77777777" w:rsidR="000A78EE" w:rsidRDefault="000A78EE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Sub-block 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Bandwidth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,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BW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Channel,block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[MHz]</w:t>
                            </w:r>
                          </w:p>
                          <w:p w14:paraId="247EFD04" w14:textId="77777777" w:rsidR="000A78EE" w:rsidRDefault="000A78EE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184894" id="직사각형 539" o:spid="_x0000_s1243" style="position:absolute;left:0;text-align:left;margin-left:283.75pt;margin-top:12.5pt;width:202.3pt;height:9.1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" filled="f" stroked="f">
                <v:textbox inset="0,0,0,0">
                  <w:txbxContent>
                    <w:p w14:paraId="784FB27A" w14:textId="77777777" w:rsidR="000A78EE" w:rsidRDefault="000A78EE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Sub-block 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Bandwidth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,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BW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Channel,block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[MHz]</w:t>
                      </w:r>
                    </w:p>
                    <w:p w14:paraId="247EFD04" w14:textId="77777777" w:rsidR="000A78EE" w:rsidRDefault="000A78EE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1AA51EF9" wp14:editId="2B2ED5A6">
                <wp:simplePos x="0" y="0"/>
                <wp:positionH relativeFrom="column">
                  <wp:posOffset>4962525</wp:posOffset>
                </wp:positionH>
                <wp:positionV relativeFrom="paragraph">
                  <wp:posOffset>1115695</wp:posOffset>
                </wp:positionV>
                <wp:extent cx="506730" cy="718820"/>
                <wp:effectExtent l="19050" t="20320" r="7620" b="13335"/>
                <wp:wrapNone/>
                <wp:docPr id="198" name="자유형: 도형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6730" cy="718820"/>
                        </a:xfrm>
                        <a:custGeom>
                          <a:avLst/>
                          <a:gdLst>
                            <a:gd name="T0" fmla="*/ 492482 w 12483"/>
                            <a:gd name="T1" fmla="*/ 122 h 11808"/>
                            <a:gd name="T2" fmla="*/ 470196 w 12483"/>
                            <a:gd name="T3" fmla="*/ 9253 h 11808"/>
                            <a:gd name="T4" fmla="*/ 458018 w 12483"/>
                            <a:gd name="T5" fmla="*/ 122 h 11808"/>
                            <a:gd name="T6" fmla="*/ 428466 w 12483"/>
                            <a:gd name="T7" fmla="*/ 9253 h 11808"/>
                            <a:gd name="T8" fmla="*/ 418439 w 12483"/>
                            <a:gd name="T9" fmla="*/ 122 h 11808"/>
                            <a:gd name="T10" fmla="*/ 397127 w 12483"/>
                            <a:gd name="T11" fmla="*/ 9253 h 11808"/>
                            <a:gd name="T12" fmla="*/ 397127 w 12483"/>
                            <a:gd name="T13" fmla="*/ 9253 h 11808"/>
                            <a:gd name="T14" fmla="*/ 381783 w 12483"/>
                            <a:gd name="T15" fmla="*/ 122 h 11808"/>
                            <a:gd name="T16" fmla="*/ 370376 w 12483"/>
                            <a:gd name="T17" fmla="*/ 9679 h 11808"/>
                            <a:gd name="T18" fmla="*/ 364855 w 12483"/>
                            <a:gd name="T19" fmla="*/ 5479 h 11808"/>
                            <a:gd name="T20" fmla="*/ 369645 w 12483"/>
                            <a:gd name="T21" fmla="*/ 609 h 11808"/>
                            <a:gd name="T22" fmla="*/ 368468 w 12483"/>
                            <a:gd name="T23" fmla="*/ 24168 h 11808"/>
                            <a:gd name="T24" fmla="*/ 367535 w 12483"/>
                            <a:gd name="T25" fmla="*/ 41030 h 11808"/>
                            <a:gd name="T26" fmla="*/ 360634 w 12483"/>
                            <a:gd name="T27" fmla="*/ 61789 h 11808"/>
                            <a:gd name="T28" fmla="*/ 360268 w 12483"/>
                            <a:gd name="T29" fmla="*/ 73112 h 11808"/>
                            <a:gd name="T30" fmla="*/ 359903 w 12483"/>
                            <a:gd name="T31" fmla="*/ 93383 h 11808"/>
                            <a:gd name="T32" fmla="*/ 360349 w 12483"/>
                            <a:gd name="T33" fmla="*/ 114325 h 11808"/>
                            <a:gd name="T34" fmla="*/ 359822 w 12483"/>
                            <a:gd name="T35" fmla="*/ 133805 h 11808"/>
                            <a:gd name="T36" fmla="*/ 359335 w 12483"/>
                            <a:gd name="T37" fmla="*/ 144580 h 11808"/>
                            <a:gd name="T38" fmla="*/ 363353 w 12483"/>
                            <a:gd name="T39" fmla="*/ 180983 h 11808"/>
                            <a:gd name="T40" fmla="*/ 356087 w 12483"/>
                            <a:gd name="T41" fmla="*/ 198211 h 11808"/>
                            <a:gd name="T42" fmla="*/ 360674 w 12483"/>
                            <a:gd name="T43" fmla="*/ 217448 h 11808"/>
                            <a:gd name="T44" fmla="*/ 355519 w 12483"/>
                            <a:gd name="T45" fmla="*/ 253791 h 11808"/>
                            <a:gd name="T46" fmla="*/ 352109 w 12483"/>
                            <a:gd name="T47" fmla="*/ 271201 h 11808"/>
                            <a:gd name="T48" fmla="*/ 349714 w 12483"/>
                            <a:gd name="T49" fmla="*/ 288672 h 11808"/>
                            <a:gd name="T50" fmla="*/ 340783 w 12483"/>
                            <a:gd name="T51" fmla="*/ 314240 h 11808"/>
                            <a:gd name="T52" fmla="*/ 345898 w 12483"/>
                            <a:gd name="T53" fmla="*/ 324650 h 11808"/>
                            <a:gd name="T54" fmla="*/ 336156 w 12483"/>
                            <a:gd name="T55" fmla="*/ 363854 h 11808"/>
                            <a:gd name="T56" fmla="*/ 339484 w 12483"/>
                            <a:gd name="T57" fmla="*/ 396970 h 11808"/>
                            <a:gd name="T58" fmla="*/ 331284 w 12483"/>
                            <a:gd name="T59" fmla="*/ 423086 h 11808"/>
                            <a:gd name="T60" fmla="*/ 334694 w 12483"/>
                            <a:gd name="T61" fmla="*/ 459490 h 11808"/>
                            <a:gd name="T62" fmla="*/ 327469 w 12483"/>
                            <a:gd name="T63" fmla="*/ 474465 h 11808"/>
                            <a:gd name="T64" fmla="*/ 331487 w 12483"/>
                            <a:gd name="T65" fmla="*/ 505694 h 11808"/>
                            <a:gd name="T66" fmla="*/ 330391 w 12483"/>
                            <a:gd name="T67" fmla="*/ 524809 h 11808"/>
                            <a:gd name="T68" fmla="*/ 329417 w 12483"/>
                            <a:gd name="T69" fmla="*/ 546968 h 11808"/>
                            <a:gd name="T70" fmla="*/ 328849 w 12483"/>
                            <a:gd name="T71" fmla="*/ 564257 h 11808"/>
                            <a:gd name="T72" fmla="*/ 328971 w 12483"/>
                            <a:gd name="T73" fmla="*/ 582276 h 11808"/>
                            <a:gd name="T74" fmla="*/ 322557 w 12483"/>
                            <a:gd name="T75" fmla="*/ 579232 h 11808"/>
                            <a:gd name="T76" fmla="*/ 322070 w 12483"/>
                            <a:gd name="T77" fmla="*/ 602121 h 11808"/>
                            <a:gd name="T78" fmla="*/ 315778 w 12483"/>
                            <a:gd name="T79" fmla="*/ 615636 h 11808"/>
                            <a:gd name="T80" fmla="*/ 308105 w 12483"/>
                            <a:gd name="T81" fmla="*/ 632377 h 11808"/>
                            <a:gd name="T82" fmla="*/ 297308 w 12483"/>
                            <a:gd name="T83" fmla="*/ 629394 h 11808"/>
                            <a:gd name="T84" fmla="*/ 279406 w 12483"/>
                            <a:gd name="T85" fmla="*/ 649056 h 11808"/>
                            <a:gd name="T86" fmla="*/ 260164 w 12483"/>
                            <a:gd name="T87" fmla="*/ 648935 h 11808"/>
                            <a:gd name="T88" fmla="*/ 256105 w 12483"/>
                            <a:gd name="T89" fmla="*/ 660318 h 11808"/>
                            <a:gd name="T90" fmla="*/ 225132 w 12483"/>
                            <a:gd name="T91" fmla="*/ 663849 h 11808"/>
                            <a:gd name="T92" fmla="*/ 208895 w 12483"/>
                            <a:gd name="T93" fmla="*/ 679312 h 11808"/>
                            <a:gd name="T94" fmla="*/ 195661 w 12483"/>
                            <a:gd name="T95" fmla="*/ 674381 h 11808"/>
                            <a:gd name="T96" fmla="*/ 172076 w 12483"/>
                            <a:gd name="T97" fmla="*/ 690574 h 11808"/>
                            <a:gd name="T98" fmla="*/ 160913 w 12483"/>
                            <a:gd name="T99" fmla="*/ 693496 h 11808"/>
                            <a:gd name="T100" fmla="*/ 131280 w 12483"/>
                            <a:gd name="T101" fmla="*/ 700496 h 11808"/>
                            <a:gd name="T102" fmla="*/ 117843 w 12483"/>
                            <a:gd name="T103" fmla="*/ 694044 h 11808"/>
                            <a:gd name="T104" fmla="*/ 112607 w 12483"/>
                            <a:gd name="T105" fmla="*/ 704210 h 11808"/>
                            <a:gd name="T106" fmla="*/ 82243 w 12483"/>
                            <a:gd name="T107" fmla="*/ 709080 h 11808"/>
                            <a:gd name="T108" fmla="*/ 75585 w 12483"/>
                            <a:gd name="T109" fmla="*/ 700862 h 11808"/>
                            <a:gd name="T110" fmla="*/ 50295 w 12483"/>
                            <a:gd name="T111" fmla="*/ 713706 h 11808"/>
                            <a:gd name="T112" fmla="*/ 36534 w 12483"/>
                            <a:gd name="T113" fmla="*/ 706462 h 11808"/>
                            <a:gd name="T114" fmla="*/ 27117 w 12483"/>
                            <a:gd name="T115" fmla="*/ 707741 h 11808"/>
                            <a:gd name="T116" fmla="*/ 10757 w 12483"/>
                            <a:gd name="T117" fmla="*/ 709628 h 11808"/>
                            <a:gd name="T118" fmla="*/ 2151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6152FBC8" id="자유형: 도형 198" o:spid="_x0000_s1026" style="position:absolute;margin-left:390.75pt;margin-top:87.85pt;width:39.9pt;height:5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991621,7427;19086952,563283;18592603,7427;17392981,563283;16985948,7427;16120817,563283;16120817,563283;15497949,7427;15034898,589216;14810781,333538;15005224,37073;14957445,1471243;14919571,2497729;14639435,3761447;14624578,4450743;14609761,5684753;14627866,6959612;14606473,8145470;14586704,8801405;14749809,11017463;14454856,12066229;14641059,13237294;14431799,15449699;14293374,16509545;14196153,17573104;13833611,19129573;14041248,19763289;13645785,22149859;13780880,24165818;13448013,25755647;13586437,27971765;13293148,28883378;13456253,30784465;13411763,31948103;13372224,33297048;13349167,34349527;13354120,35446446;13093752,35261140;13073983,36654524;12818568,37477259;12507093,38496378;12068804,38314786;11342097,39511724;10560995,39504358;10396226,40197306;9138920,40412258;8479802,41353578;7942586,41053400;6985186,42039160;6532039,42217039;5329129,42643169;4783672,42250399;4571124,42869261;3338540,43165725;3068268,42665449;2041655,43447336;1483047,43006353;1100777,43084213;436665,43199085;87317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4BA1FBB1" wp14:editId="0CB99ABC">
                <wp:simplePos x="0" y="0"/>
                <wp:positionH relativeFrom="column">
                  <wp:posOffset>3175635</wp:posOffset>
                </wp:positionH>
                <wp:positionV relativeFrom="paragraph">
                  <wp:posOffset>2127885</wp:posOffset>
                </wp:positionV>
                <wp:extent cx="545465" cy="149225"/>
                <wp:effectExtent l="0" t="0" r="6985" b="3175"/>
                <wp:wrapNone/>
                <wp:docPr id="606" name="직사각형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5465" cy="149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0CAEA7" w14:textId="77777777" w:rsidR="000A78EE" w:rsidRDefault="000A78EE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n, low</w:t>
                            </w:r>
                          </w:p>
                          <w:p w14:paraId="2294EE7F" w14:textId="77777777" w:rsidR="000A78EE" w:rsidRDefault="000A78EE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A1FBB1" id="직사각형 606" o:spid="_x0000_s1244" style="position:absolute;left:0;text-align:left;margin-left:250.05pt;margin-top:167.55pt;width:42.95pt;height:11.7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" filled="f" stroked="f">
                <v:textbox inset="0,0,0,0">
                  <w:txbxContent>
                    <w:p w14:paraId="150CAEA7" w14:textId="77777777" w:rsidR="000A78EE" w:rsidRDefault="000A78EE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n, low</w:t>
                      </w:r>
                    </w:p>
                    <w:p w14:paraId="2294EE7F" w14:textId="77777777" w:rsidR="000A78EE" w:rsidRDefault="000A78EE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04188D9" wp14:editId="4A23D05A">
                <wp:simplePos x="0" y="0"/>
                <wp:positionH relativeFrom="column">
                  <wp:posOffset>6142990</wp:posOffset>
                </wp:positionH>
                <wp:positionV relativeFrom="paragraph">
                  <wp:posOffset>2138045</wp:posOffset>
                </wp:positionV>
                <wp:extent cx="509905" cy="127635"/>
                <wp:effectExtent l="0" t="0" r="4445" b="5715"/>
                <wp:wrapNone/>
                <wp:docPr id="541" name="직사각형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9905" cy="127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9E5154" w14:textId="77777777" w:rsidR="000A78EE" w:rsidRDefault="000A78EE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n,high</w:t>
                            </w:r>
                          </w:p>
                          <w:p w14:paraId="40A2EFDD" w14:textId="77777777" w:rsidR="000A78EE" w:rsidRDefault="000A78EE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4188D9" id="직사각형 541" o:spid="_x0000_s1245" style="position:absolute;left:0;text-align:left;margin-left:483.7pt;margin-top:168.35pt;width:40.15pt;height:10.0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" filled="f" stroked="f">
                <v:textbox inset="0,0,0,0">
                  <w:txbxContent>
                    <w:p w14:paraId="5C9E5154" w14:textId="77777777" w:rsidR="000A78EE" w:rsidRDefault="000A78EE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n,high</w:t>
                      </w:r>
                    </w:p>
                    <w:p w14:paraId="40A2EFDD" w14:textId="77777777" w:rsidR="000A78EE" w:rsidRDefault="000A78EE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0D2BB49E" wp14:editId="6DEF2323">
                <wp:simplePos x="0" y="0"/>
                <wp:positionH relativeFrom="column">
                  <wp:posOffset>5828665</wp:posOffset>
                </wp:positionH>
                <wp:positionV relativeFrom="paragraph">
                  <wp:posOffset>1897380</wp:posOffset>
                </wp:positionV>
                <wp:extent cx="472440" cy="111760"/>
                <wp:effectExtent l="0" t="0" r="3810" b="2540"/>
                <wp:wrapNone/>
                <wp:docPr id="542" name="직사각형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" cy="111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F5B352" w14:textId="77777777" w:rsidR="000A78EE" w:rsidRDefault="000A78EE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_high</w:t>
                            </w:r>
                          </w:p>
                          <w:p w14:paraId="3AED0876" w14:textId="77777777" w:rsidR="000A78EE" w:rsidRDefault="000A78EE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326A6F22" w14:textId="77777777" w:rsidR="000A78EE" w:rsidRDefault="000A78EE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2BB49E" id="직사각형 542" o:spid="_x0000_s1246" style="position:absolute;left:0;text-align:left;margin-left:458.95pt;margin-top:149.4pt;width:37.2pt;height:8.8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" filled="f" stroked="f">
                <v:textbox inset="0,0,0,0">
                  <w:txbxContent>
                    <w:p w14:paraId="26F5B352" w14:textId="77777777" w:rsidR="000A78EE" w:rsidRDefault="000A78EE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_high</w:t>
                      </w:r>
                    </w:p>
                    <w:p w14:paraId="3AED0876" w14:textId="77777777" w:rsidR="000A78EE" w:rsidRDefault="000A78EE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326A6F22" w14:textId="77777777" w:rsidR="000A78EE" w:rsidRDefault="000A78EE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9408" behindDoc="0" locked="0" layoutInCell="1" allowOverlap="1" wp14:anchorId="60BCC552" wp14:editId="4409D0B0">
                <wp:simplePos x="0" y="0"/>
                <wp:positionH relativeFrom="column">
                  <wp:posOffset>4737735</wp:posOffset>
                </wp:positionH>
                <wp:positionV relativeFrom="paragraph">
                  <wp:posOffset>1132205</wp:posOffset>
                </wp:positionV>
                <wp:extent cx="53975" cy="576580"/>
                <wp:effectExtent l="0" t="0" r="22225" b="13970"/>
                <wp:wrapNone/>
                <wp:docPr id="543" name="그룹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6580"/>
                          <a:chOff x="738" y="1687"/>
                          <a:chExt cx="242" cy="1684"/>
                        </a:xfrm>
                      </wpg:grpSpPr>
                      <wps:wsp>
                        <wps:cNvPr id="544" name="任意多边形 17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任意多边形 179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7A5725DE" id="그룹 543" o:spid="_x0000_s1026" style="position:absolute;margin-left:373.05pt;margin-top:89.15pt;width:4.2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">
                <v:shape id="任意多边形 178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9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0432" behindDoc="0" locked="0" layoutInCell="1" allowOverlap="1" wp14:anchorId="44EAD645" wp14:editId="4F629950">
                <wp:simplePos x="0" y="0"/>
                <wp:positionH relativeFrom="column">
                  <wp:posOffset>4579620</wp:posOffset>
                </wp:positionH>
                <wp:positionV relativeFrom="paragraph">
                  <wp:posOffset>1130935</wp:posOffset>
                </wp:positionV>
                <wp:extent cx="53975" cy="573405"/>
                <wp:effectExtent l="0" t="0" r="22225" b="17145"/>
                <wp:wrapNone/>
                <wp:docPr id="546" name="그룹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47" name="任意多边形 178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任意多边形 178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AE00727" id="그룹 546" o:spid="_x0000_s1026" style="position:absolute;margin-left:360.6pt;margin-top:89.05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">
                <v:shape id="任意多边形 178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8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1456" behindDoc="0" locked="0" layoutInCell="1" allowOverlap="1" wp14:anchorId="002AFC19" wp14:editId="59D0F4C7">
                <wp:simplePos x="0" y="0"/>
                <wp:positionH relativeFrom="column">
                  <wp:posOffset>4524375</wp:posOffset>
                </wp:positionH>
                <wp:positionV relativeFrom="paragraph">
                  <wp:posOffset>1129665</wp:posOffset>
                </wp:positionV>
                <wp:extent cx="55245" cy="573405"/>
                <wp:effectExtent l="0" t="0" r="20955" b="17145"/>
                <wp:wrapNone/>
                <wp:docPr id="549" name="그룹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1222" y="1690"/>
                          <a:chExt cx="243" cy="1684"/>
                        </a:xfrm>
                      </wpg:grpSpPr>
                      <wps:wsp>
                        <wps:cNvPr id="550" name="任意多边形 178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任意多边形 178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29101EC" id="그룹 549" o:spid="_x0000_s1026" style="position:absolute;margin-left:356.25pt;margin-top:88.95pt;width:4.3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">
                <v:shape id="任意多边形 178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8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2480" behindDoc="0" locked="0" layoutInCell="1" allowOverlap="1" wp14:anchorId="0C15F532" wp14:editId="039F2D00">
                <wp:simplePos x="0" y="0"/>
                <wp:positionH relativeFrom="column">
                  <wp:posOffset>4633595</wp:posOffset>
                </wp:positionH>
                <wp:positionV relativeFrom="paragraph">
                  <wp:posOffset>1129665</wp:posOffset>
                </wp:positionV>
                <wp:extent cx="55245" cy="573405"/>
                <wp:effectExtent l="0" t="0" r="20955" b="17145"/>
                <wp:wrapNone/>
                <wp:docPr id="552" name="그룹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53" name="任意多边形 178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任意多边形 178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AF5A2F2" id="그룹 552" o:spid="_x0000_s1026" style="position:absolute;margin-left:364.85pt;margin-top:88.95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">
                <v:shape id="任意多边形 178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8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3504" behindDoc="0" locked="0" layoutInCell="1" allowOverlap="1" wp14:anchorId="416C35CA" wp14:editId="0EA12715">
                <wp:simplePos x="0" y="0"/>
                <wp:positionH relativeFrom="column">
                  <wp:posOffset>4684395</wp:posOffset>
                </wp:positionH>
                <wp:positionV relativeFrom="paragraph">
                  <wp:posOffset>1132205</wp:posOffset>
                </wp:positionV>
                <wp:extent cx="53340" cy="576580"/>
                <wp:effectExtent l="0" t="0" r="22860" b="13970"/>
                <wp:wrapNone/>
                <wp:docPr id="555" name="그룹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6580"/>
                          <a:chOff x="738" y="1687"/>
                          <a:chExt cx="242" cy="1684"/>
                        </a:xfrm>
                      </wpg:grpSpPr>
                      <wps:wsp>
                        <wps:cNvPr id="556" name="任意多边形 177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任意多边形 177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7EEB0088" id="그룹 555" o:spid="_x0000_s1026" style="position:absolute;margin-left:368.85pt;margin-top:89.15pt;width:4.2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">
                <v:shape id="任意多边形 177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4528" behindDoc="0" locked="0" layoutInCell="1" allowOverlap="1" wp14:anchorId="6F585831" wp14:editId="72E6CE2F">
                <wp:simplePos x="0" y="0"/>
                <wp:positionH relativeFrom="column">
                  <wp:posOffset>4792980</wp:posOffset>
                </wp:positionH>
                <wp:positionV relativeFrom="paragraph">
                  <wp:posOffset>1132205</wp:posOffset>
                </wp:positionV>
                <wp:extent cx="53340" cy="575310"/>
                <wp:effectExtent l="0" t="0" r="22860" b="15240"/>
                <wp:wrapNone/>
                <wp:docPr id="558" name="그룹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5310"/>
                          <a:chOff x="738" y="1687"/>
                          <a:chExt cx="242" cy="1684"/>
                        </a:xfrm>
                      </wpg:grpSpPr>
                      <wps:wsp>
                        <wps:cNvPr id="559" name="任意多边形 17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任意多边形 17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FF374E4" id="그룹 558" o:spid="_x0000_s1026" style="position:absolute;margin-left:377.4pt;margin-top:89.15pt;width:4.2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">
                <v:shape id="任意多边形 17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5552" behindDoc="0" locked="0" layoutInCell="1" allowOverlap="1" wp14:anchorId="2B3C4E35" wp14:editId="7B26B9F4">
                <wp:simplePos x="0" y="0"/>
                <wp:positionH relativeFrom="column">
                  <wp:posOffset>4846320</wp:posOffset>
                </wp:positionH>
                <wp:positionV relativeFrom="paragraph">
                  <wp:posOffset>1133475</wp:posOffset>
                </wp:positionV>
                <wp:extent cx="55245" cy="575310"/>
                <wp:effectExtent l="0" t="0" r="20955" b="15240"/>
                <wp:wrapNone/>
                <wp:docPr id="561" name="그룹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562" name="任意多边形 177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任意多边形 17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8692162" id="그룹 561" o:spid="_x0000_s1026" style="position:absolute;margin-left:381.6pt;margin-top:89.2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">
                <v:shape id="任意多边形 177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6576" behindDoc="0" locked="0" layoutInCell="1" allowOverlap="1" wp14:anchorId="43910B37" wp14:editId="6D4DD0AC">
                <wp:simplePos x="0" y="0"/>
                <wp:positionH relativeFrom="column">
                  <wp:posOffset>4901565</wp:posOffset>
                </wp:positionH>
                <wp:positionV relativeFrom="paragraph">
                  <wp:posOffset>1135380</wp:posOffset>
                </wp:positionV>
                <wp:extent cx="53975" cy="573405"/>
                <wp:effectExtent l="0" t="0" r="22225" b="17145"/>
                <wp:wrapNone/>
                <wp:docPr id="564" name="그룹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565" name="任意多边形 176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任意多边形 176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F84A72B" id="그룹 564" o:spid="_x0000_s1026" style="position:absolute;margin-left:385.95pt;margin-top:89.4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">
                <v:shape id="任意多边形 176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6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7600" behindDoc="0" locked="0" layoutInCell="1" allowOverlap="1" wp14:anchorId="2E680D28" wp14:editId="4C57045E">
                <wp:simplePos x="0" y="0"/>
                <wp:positionH relativeFrom="column">
                  <wp:posOffset>5181600</wp:posOffset>
                </wp:positionH>
                <wp:positionV relativeFrom="paragraph">
                  <wp:posOffset>1132205</wp:posOffset>
                </wp:positionV>
                <wp:extent cx="52705" cy="575310"/>
                <wp:effectExtent l="0" t="0" r="23495" b="15240"/>
                <wp:wrapNone/>
                <wp:docPr id="567" name="그룹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5310"/>
                          <a:chOff x="738" y="1687"/>
                          <a:chExt cx="242" cy="1684"/>
                        </a:xfrm>
                      </wpg:grpSpPr>
                      <wps:wsp>
                        <wps:cNvPr id="568" name="任意多边形 17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任意多边形 17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497930D6" id="그룹 567" o:spid="_x0000_s1026" style="position:absolute;margin-left:408pt;margin-top:89.15pt;width:4.1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">
                <v:shape id="任意多边形 17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8624" behindDoc="0" locked="0" layoutInCell="1" allowOverlap="1" wp14:anchorId="68CD78A4" wp14:editId="03147A3C">
                <wp:simplePos x="0" y="0"/>
                <wp:positionH relativeFrom="column">
                  <wp:posOffset>5012055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570" name="그룹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571" name="任意多边形 17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任意多边形 17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775903E0" id="그룹 570" o:spid="_x0000_s1026" style="position:absolute;margin-left:394.65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">
                <v:shape id="任意多边形 17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9648" behindDoc="0" locked="0" layoutInCell="1" allowOverlap="1" wp14:anchorId="2D9A25DD" wp14:editId="2CED2D78">
                <wp:simplePos x="0" y="0"/>
                <wp:positionH relativeFrom="column">
                  <wp:posOffset>4956810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3" name="그룹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574" name="任意多边形 175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任意多边形 176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600EF684" id="그룹 573" o:spid="_x0000_s1026" style="position:absolute;margin-left:390.3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">
                <v:shape id="任意多边形 1759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60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0672" behindDoc="0" locked="0" layoutInCell="1" allowOverlap="1" wp14:anchorId="0DAB538C" wp14:editId="3BACB683">
                <wp:simplePos x="0" y="0"/>
                <wp:positionH relativeFrom="column">
                  <wp:posOffset>5065395</wp:posOffset>
                </wp:positionH>
                <wp:positionV relativeFrom="paragraph">
                  <wp:posOffset>1132205</wp:posOffset>
                </wp:positionV>
                <wp:extent cx="53975" cy="576580"/>
                <wp:effectExtent l="0" t="0" r="22225" b="13970"/>
                <wp:wrapNone/>
                <wp:docPr id="576" name="그룹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6580"/>
                          <a:chOff x="738" y="1687"/>
                          <a:chExt cx="242" cy="1684"/>
                        </a:xfrm>
                      </wpg:grpSpPr>
                      <wps:wsp>
                        <wps:cNvPr id="586" name="任意多边形 17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任意多边形 17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4A075735" id="그룹 576" o:spid="_x0000_s1026" style="position:absolute;margin-left:398.85pt;margin-top:89.15pt;width:4.2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">
                <v:shape id="任意多边形 17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1696" behindDoc="0" locked="0" layoutInCell="1" allowOverlap="1" wp14:anchorId="00B0E78C" wp14:editId="04A7559B">
                <wp:simplePos x="0" y="0"/>
                <wp:positionH relativeFrom="column">
                  <wp:posOffset>5123815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9" name="그룹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589" name="任意多边形 175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任意多边形 175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1A690EA8" id="그룹 579" o:spid="_x0000_s1026" style="position:absolute;margin-left:403.45pt;margin-top:89.1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">
                <v:shape id="任意多边形 175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5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1DAF967E" wp14:editId="495FDB99">
                <wp:simplePos x="0" y="0"/>
                <wp:positionH relativeFrom="column">
                  <wp:posOffset>5141595</wp:posOffset>
                </wp:positionH>
                <wp:positionV relativeFrom="paragraph">
                  <wp:posOffset>1107440</wp:posOffset>
                </wp:positionV>
                <wp:extent cx="565150" cy="718820"/>
                <wp:effectExtent l="7620" t="21590" r="17780" b="12065"/>
                <wp:wrapNone/>
                <wp:docPr id="199" name="자유형: 도형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65150" cy="718820"/>
                        </a:xfrm>
                        <a:custGeom>
                          <a:avLst/>
                          <a:gdLst>
                            <a:gd name="T0" fmla="*/ 549259 w 12483"/>
                            <a:gd name="T1" fmla="*/ 122 h 11808"/>
                            <a:gd name="T2" fmla="*/ 524404 w 12483"/>
                            <a:gd name="T3" fmla="*/ 9253 h 11808"/>
                            <a:gd name="T4" fmla="*/ 510822 w 12483"/>
                            <a:gd name="T5" fmla="*/ 122 h 11808"/>
                            <a:gd name="T6" fmla="*/ 477863 w 12483"/>
                            <a:gd name="T7" fmla="*/ 9253 h 11808"/>
                            <a:gd name="T8" fmla="*/ 466680 w 12483"/>
                            <a:gd name="T9" fmla="*/ 122 h 11808"/>
                            <a:gd name="T10" fmla="*/ 442911 w 12483"/>
                            <a:gd name="T11" fmla="*/ 9253 h 11808"/>
                            <a:gd name="T12" fmla="*/ 442911 w 12483"/>
                            <a:gd name="T13" fmla="*/ 9253 h 11808"/>
                            <a:gd name="T14" fmla="*/ 425798 w 12483"/>
                            <a:gd name="T15" fmla="*/ 122 h 11808"/>
                            <a:gd name="T16" fmla="*/ 413076 w 12483"/>
                            <a:gd name="T17" fmla="*/ 9679 h 11808"/>
                            <a:gd name="T18" fmla="*/ 406919 w 12483"/>
                            <a:gd name="T19" fmla="*/ 5479 h 11808"/>
                            <a:gd name="T20" fmla="*/ 412261 w 12483"/>
                            <a:gd name="T21" fmla="*/ 609 h 11808"/>
                            <a:gd name="T22" fmla="*/ 410948 w 12483"/>
                            <a:gd name="T23" fmla="*/ 24168 h 11808"/>
                            <a:gd name="T24" fmla="*/ 409907 w 12483"/>
                            <a:gd name="T25" fmla="*/ 41030 h 11808"/>
                            <a:gd name="T26" fmla="*/ 402210 w 12483"/>
                            <a:gd name="T27" fmla="*/ 61789 h 11808"/>
                            <a:gd name="T28" fmla="*/ 401803 w 12483"/>
                            <a:gd name="T29" fmla="*/ 73112 h 11808"/>
                            <a:gd name="T30" fmla="*/ 401395 w 12483"/>
                            <a:gd name="T31" fmla="*/ 93383 h 11808"/>
                            <a:gd name="T32" fmla="*/ 401893 w 12483"/>
                            <a:gd name="T33" fmla="*/ 114325 h 11808"/>
                            <a:gd name="T34" fmla="*/ 401305 w 12483"/>
                            <a:gd name="T35" fmla="*/ 133805 h 11808"/>
                            <a:gd name="T36" fmla="*/ 400762 w 12483"/>
                            <a:gd name="T37" fmla="*/ 144580 h 11808"/>
                            <a:gd name="T38" fmla="*/ 405244 w 12483"/>
                            <a:gd name="T39" fmla="*/ 180983 h 11808"/>
                            <a:gd name="T40" fmla="*/ 397140 w 12483"/>
                            <a:gd name="T41" fmla="*/ 198211 h 11808"/>
                            <a:gd name="T42" fmla="*/ 402256 w 12483"/>
                            <a:gd name="T43" fmla="*/ 217448 h 11808"/>
                            <a:gd name="T44" fmla="*/ 396506 w 12483"/>
                            <a:gd name="T45" fmla="*/ 253791 h 11808"/>
                            <a:gd name="T46" fmla="*/ 392703 w 12483"/>
                            <a:gd name="T47" fmla="*/ 271201 h 11808"/>
                            <a:gd name="T48" fmla="*/ 390032 w 12483"/>
                            <a:gd name="T49" fmla="*/ 288672 h 11808"/>
                            <a:gd name="T50" fmla="*/ 380072 w 12483"/>
                            <a:gd name="T51" fmla="*/ 314240 h 11808"/>
                            <a:gd name="T52" fmla="*/ 385776 w 12483"/>
                            <a:gd name="T53" fmla="*/ 324650 h 11808"/>
                            <a:gd name="T54" fmla="*/ 374910 w 12483"/>
                            <a:gd name="T55" fmla="*/ 363854 h 11808"/>
                            <a:gd name="T56" fmla="*/ 378623 w 12483"/>
                            <a:gd name="T57" fmla="*/ 396970 h 11808"/>
                            <a:gd name="T58" fmla="*/ 369478 w 12483"/>
                            <a:gd name="T59" fmla="*/ 423086 h 11808"/>
                            <a:gd name="T60" fmla="*/ 373281 w 12483"/>
                            <a:gd name="T61" fmla="*/ 459490 h 11808"/>
                            <a:gd name="T62" fmla="*/ 365222 w 12483"/>
                            <a:gd name="T63" fmla="*/ 474465 h 11808"/>
                            <a:gd name="T64" fmla="*/ 369704 w 12483"/>
                            <a:gd name="T65" fmla="*/ 505694 h 11808"/>
                            <a:gd name="T66" fmla="*/ 368482 w 12483"/>
                            <a:gd name="T67" fmla="*/ 524809 h 11808"/>
                            <a:gd name="T68" fmla="*/ 367395 w 12483"/>
                            <a:gd name="T69" fmla="*/ 546968 h 11808"/>
                            <a:gd name="T70" fmla="*/ 366761 w 12483"/>
                            <a:gd name="T71" fmla="*/ 564257 h 11808"/>
                            <a:gd name="T72" fmla="*/ 366897 w 12483"/>
                            <a:gd name="T73" fmla="*/ 582276 h 11808"/>
                            <a:gd name="T74" fmla="*/ 359744 w 12483"/>
                            <a:gd name="T75" fmla="*/ 579232 h 11808"/>
                            <a:gd name="T76" fmla="*/ 359201 w 12483"/>
                            <a:gd name="T77" fmla="*/ 602121 h 11808"/>
                            <a:gd name="T78" fmla="*/ 352183 w 12483"/>
                            <a:gd name="T79" fmla="*/ 615636 h 11808"/>
                            <a:gd name="T80" fmla="*/ 343626 w 12483"/>
                            <a:gd name="T81" fmla="*/ 632377 h 11808"/>
                            <a:gd name="T82" fmla="*/ 331584 w 12483"/>
                            <a:gd name="T83" fmla="*/ 629394 h 11808"/>
                            <a:gd name="T84" fmla="*/ 311618 w 12483"/>
                            <a:gd name="T85" fmla="*/ 649056 h 11808"/>
                            <a:gd name="T86" fmla="*/ 290158 w 12483"/>
                            <a:gd name="T87" fmla="*/ 648935 h 11808"/>
                            <a:gd name="T88" fmla="*/ 285631 w 12483"/>
                            <a:gd name="T89" fmla="*/ 660318 h 11808"/>
                            <a:gd name="T90" fmla="*/ 251087 w 12483"/>
                            <a:gd name="T91" fmla="*/ 663849 h 11808"/>
                            <a:gd name="T92" fmla="*/ 232978 w 12483"/>
                            <a:gd name="T93" fmla="*/ 679312 h 11808"/>
                            <a:gd name="T94" fmla="*/ 218219 w 12483"/>
                            <a:gd name="T95" fmla="*/ 674381 h 11808"/>
                            <a:gd name="T96" fmla="*/ 191915 w 12483"/>
                            <a:gd name="T97" fmla="*/ 690574 h 11808"/>
                            <a:gd name="T98" fmla="*/ 179464 w 12483"/>
                            <a:gd name="T99" fmla="*/ 693496 h 11808"/>
                            <a:gd name="T100" fmla="*/ 146415 w 12483"/>
                            <a:gd name="T101" fmla="*/ 700496 h 11808"/>
                            <a:gd name="T102" fmla="*/ 131429 w 12483"/>
                            <a:gd name="T103" fmla="*/ 694044 h 11808"/>
                            <a:gd name="T104" fmla="*/ 125589 w 12483"/>
                            <a:gd name="T105" fmla="*/ 704210 h 11808"/>
                            <a:gd name="T106" fmla="*/ 91724 w 12483"/>
                            <a:gd name="T107" fmla="*/ 709080 h 11808"/>
                            <a:gd name="T108" fmla="*/ 84299 w 12483"/>
                            <a:gd name="T109" fmla="*/ 700862 h 11808"/>
                            <a:gd name="T110" fmla="*/ 56094 w 12483"/>
                            <a:gd name="T111" fmla="*/ 713706 h 11808"/>
                            <a:gd name="T112" fmla="*/ 40746 w 12483"/>
                            <a:gd name="T113" fmla="*/ 706462 h 11808"/>
                            <a:gd name="T114" fmla="*/ 30243 w 12483"/>
                            <a:gd name="T115" fmla="*/ 707741 h 11808"/>
                            <a:gd name="T116" fmla="*/ 11997 w 12483"/>
                            <a:gd name="T117" fmla="*/ 709628 h 11808"/>
                            <a:gd name="T118" fmla="*/ 2399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5508610C" id="자유형: 도형 197" o:spid="_x0000_s1026" style="position:absolute;margin-left:404.85pt;margin-top:87.2pt;width:44.5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4866917,7427;23741642,563283;23126737,7427;21634565,563283;21128271,7427;20052163,563283;20052163,563283;19277396,7427;18701426,589216;18422677,333538;18664528,37073;18605084,1471243;18557954,2497729;18209483,3761447;18191057,4450743;18172585,5684753;18195132,6959612;18168511,8145470;18143927,8801405;18346843,11017463;17979946,12066229;18211566,13237294;17951243,15449699;17779068,16509545;17658142,17573104;17207217,19129573;17465458,19763289;16973515,22149859;17141616,24165818;16727589,25755647;16899764,27971765;16534905,28883378;16737821,30784465;16682496,31948103;16633284,33297048;16604581,34349527;16610738,35446446;16286896,35261140;16262312,36654524;15944582,37477259;15557176,38496378;15011992,38314786;14108060,39511724;13136489,39504358;12931536,40197306;11367605,40412258;10547746,41353578;9879554,41053400;8688678,42039160;8124976,42217039;6628730,42643169;5950260,42250399;5685863,42869261;4152673,43165725;3816517,42665449;2539576,43447336;1844717,43006353;1369209,43084213;543147,43199085;108611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742D0ED4" wp14:editId="58F9E419">
                <wp:simplePos x="0" y="0"/>
                <wp:positionH relativeFrom="column">
                  <wp:posOffset>4101465</wp:posOffset>
                </wp:positionH>
                <wp:positionV relativeFrom="paragraph">
                  <wp:posOffset>1104265</wp:posOffset>
                </wp:positionV>
                <wp:extent cx="495935" cy="720725"/>
                <wp:effectExtent l="15240" t="18415" r="12700" b="13335"/>
                <wp:wrapNone/>
                <wp:docPr id="577" name="자유형: 도형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5935" cy="720725"/>
                        </a:xfrm>
                        <a:custGeom>
                          <a:avLst/>
                          <a:gdLst>
                            <a:gd name="T0" fmla="*/ 481990 w 12483"/>
                            <a:gd name="T1" fmla="*/ 122 h 11808"/>
                            <a:gd name="T2" fmla="*/ 460179 w 12483"/>
                            <a:gd name="T3" fmla="*/ 9278 h 11808"/>
                            <a:gd name="T4" fmla="*/ 448260 w 12483"/>
                            <a:gd name="T5" fmla="*/ 122 h 11808"/>
                            <a:gd name="T6" fmla="*/ 419338 w 12483"/>
                            <a:gd name="T7" fmla="*/ 9278 h 11808"/>
                            <a:gd name="T8" fmla="*/ 409525 w 12483"/>
                            <a:gd name="T9" fmla="*/ 122 h 11808"/>
                            <a:gd name="T10" fmla="*/ 388667 w 12483"/>
                            <a:gd name="T11" fmla="*/ 9278 h 11808"/>
                            <a:gd name="T12" fmla="*/ 388667 w 12483"/>
                            <a:gd name="T13" fmla="*/ 9278 h 11808"/>
                            <a:gd name="T14" fmla="*/ 373650 w 12483"/>
                            <a:gd name="T15" fmla="*/ 122 h 11808"/>
                            <a:gd name="T16" fmla="*/ 362486 w 12483"/>
                            <a:gd name="T17" fmla="*/ 9705 h 11808"/>
                            <a:gd name="T18" fmla="*/ 357083 w 12483"/>
                            <a:gd name="T19" fmla="*/ 5493 h 11808"/>
                            <a:gd name="T20" fmla="*/ 361771 w 12483"/>
                            <a:gd name="T21" fmla="*/ 610 h 11808"/>
                            <a:gd name="T22" fmla="*/ 360619 w 12483"/>
                            <a:gd name="T23" fmla="*/ 24232 h 11808"/>
                            <a:gd name="T24" fmla="*/ 359705 w 12483"/>
                            <a:gd name="T25" fmla="*/ 41139 h 11808"/>
                            <a:gd name="T26" fmla="*/ 352951 w 12483"/>
                            <a:gd name="T27" fmla="*/ 61953 h 11808"/>
                            <a:gd name="T28" fmla="*/ 352593 w 12483"/>
                            <a:gd name="T29" fmla="*/ 73305 h 11808"/>
                            <a:gd name="T30" fmla="*/ 352236 w 12483"/>
                            <a:gd name="T31" fmla="*/ 93631 h 11808"/>
                            <a:gd name="T32" fmla="*/ 352673 w 12483"/>
                            <a:gd name="T33" fmla="*/ 114628 h 11808"/>
                            <a:gd name="T34" fmla="*/ 352156 w 12483"/>
                            <a:gd name="T35" fmla="*/ 134159 h 11808"/>
                            <a:gd name="T36" fmla="*/ 351680 w 12483"/>
                            <a:gd name="T37" fmla="*/ 144963 h 11808"/>
                            <a:gd name="T38" fmla="*/ 355613 w 12483"/>
                            <a:gd name="T39" fmla="*/ 181463 h 11808"/>
                            <a:gd name="T40" fmla="*/ 348501 w 12483"/>
                            <a:gd name="T41" fmla="*/ 198737 h 11808"/>
                            <a:gd name="T42" fmla="*/ 352991 w 12483"/>
                            <a:gd name="T43" fmla="*/ 218024 h 11808"/>
                            <a:gd name="T44" fmla="*/ 347945 w 12483"/>
                            <a:gd name="T45" fmla="*/ 254463 h 11808"/>
                            <a:gd name="T46" fmla="*/ 344608 w 12483"/>
                            <a:gd name="T47" fmla="*/ 271920 h 11808"/>
                            <a:gd name="T48" fmla="*/ 342264 w 12483"/>
                            <a:gd name="T49" fmla="*/ 289437 h 11808"/>
                            <a:gd name="T50" fmla="*/ 333524 w 12483"/>
                            <a:gd name="T51" fmla="*/ 315073 h 11808"/>
                            <a:gd name="T52" fmla="*/ 338529 w 12483"/>
                            <a:gd name="T53" fmla="*/ 325510 h 11808"/>
                            <a:gd name="T54" fmla="*/ 328994 w 12483"/>
                            <a:gd name="T55" fmla="*/ 364818 h 11808"/>
                            <a:gd name="T56" fmla="*/ 332252 w 12483"/>
                            <a:gd name="T57" fmla="*/ 398022 h 11808"/>
                            <a:gd name="T58" fmla="*/ 324227 w 12483"/>
                            <a:gd name="T59" fmla="*/ 424207 h 11808"/>
                            <a:gd name="T60" fmla="*/ 327564 w 12483"/>
                            <a:gd name="T61" fmla="*/ 460707 h 11808"/>
                            <a:gd name="T62" fmla="*/ 320492 w 12483"/>
                            <a:gd name="T63" fmla="*/ 475722 h 11808"/>
                            <a:gd name="T64" fmla="*/ 324426 w 12483"/>
                            <a:gd name="T65" fmla="*/ 507034 h 11808"/>
                            <a:gd name="T66" fmla="*/ 323353 w 12483"/>
                            <a:gd name="T67" fmla="*/ 526200 h 11808"/>
                            <a:gd name="T68" fmla="*/ 322399 w 12483"/>
                            <a:gd name="T69" fmla="*/ 548418 h 11808"/>
                            <a:gd name="T70" fmla="*/ 321843 w 12483"/>
                            <a:gd name="T71" fmla="*/ 565752 h 11808"/>
                            <a:gd name="T72" fmla="*/ 321962 w 12483"/>
                            <a:gd name="T73" fmla="*/ 583819 h 11808"/>
                            <a:gd name="T74" fmla="*/ 315685 w 12483"/>
                            <a:gd name="T75" fmla="*/ 580767 h 11808"/>
                            <a:gd name="T76" fmla="*/ 315209 w 12483"/>
                            <a:gd name="T77" fmla="*/ 603717 h 11808"/>
                            <a:gd name="T78" fmla="*/ 309051 w 12483"/>
                            <a:gd name="T79" fmla="*/ 617267 h 11808"/>
                            <a:gd name="T80" fmla="*/ 301542 w 12483"/>
                            <a:gd name="T81" fmla="*/ 634052 h 11808"/>
                            <a:gd name="T82" fmla="*/ 290974 w 12483"/>
                            <a:gd name="T83" fmla="*/ 631062 h 11808"/>
                            <a:gd name="T84" fmla="*/ 273454 w 12483"/>
                            <a:gd name="T85" fmla="*/ 650777 h 11808"/>
                            <a:gd name="T86" fmla="*/ 254622 w 12483"/>
                            <a:gd name="T87" fmla="*/ 650655 h 11808"/>
                            <a:gd name="T88" fmla="*/ 250649 w 12483"/>
                            <a:gd name="T89" fmla="*/ 662068 h 11808"/>
                            <a:gd name="T90" fmla="*/ 220336 w 12483"/>
                            <a:gd name="T91" fmla="*/ 665609 h 11808"/>
                            <a:gd name="T92" fmla="*/ 204445 w 12483"/>
                            <a:gd name="T93" fmla="*/ 681112 h 11808"/>
                            <a:gd name="T94" fmla="*/ 191493 w 12483"/>
                            <a:gd name="T95" fmla="*/ 676168 h 11808"/>
                            <a:gd name="T96" fmla="*/ 168411 w 12483"/>
                            <a:gd name="T97" fmla="*/ 692404 h 11808"/>
                            <a:gd name="T98" fmla="*/ 157485 w 12483"/>
                            <a:gd name="T99" fmla="*/ 695334 h 11808"/>
                            <a:gd name="T100" fmla="*/ 128483 w 12483"/>
                            <a:gd name="T101" fmla="*/ 702353 h 11808"/>
                            <a:gd name="T102" fmla="*/ 115333 w 12483"/>
                            <a:gd name="T103" fmla="*/ 695883 h 11808"/>
                            <a:gd name="T104" fmla="*/ 110208 w 12483"/>
                            <a:gd name="T105" fmla="*/ 706076 h 11808"/>
                            <a:gd name="T106" fmla="*/ 80491 w 12483"/>
                            <a:gd name="T107" fmla="*/ 710959 h 11808"/>
                            <a:gd name="T108" fmla="*/ 73975 w 12483"/>
                            <a:gd name="T109" fmla="*/ 702719 h 11808"/>
                            <a:gd name="T110" fmla="*/ 49224 w 12483"/>
                            <a:gd name="T111" fmla="*/ 715598 h 11808"/>
                            <a:gd name="T112" fmla="*/ 35756 w 12483"/>
                            <a:gd name="T113" fmla="*/ 708334 h 11808"/>
                            <a:gd name="T114" fmla="*/ 26539 w 12483"/>
                            <a:gd name="T115" fmla="*/ 709616 h 11808"/>
                            <a:gd name="T116" fmla="*/ 10528 w 12483"/>
                            <a:gd name="T117" fmla="*/ 711508 h 11808"/>
                            <a:gd name="T118" fmla="*/ 2106 w 12483"/>
                            <a:gd name="T119" fmla="*/ 711020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52DE656B" id="자유형: 도형 196" o:spid="_x0000_s1026" style="position:absolute;margin-left:322.95pt;margin-top:86.95pt;width:39.05pt;height:56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/>
                <v:path arrowok="t" o:connecttype="custom" o:connectlocs="19148899,7447;18282374,566301;17808846,7447;16659809,566301;16269950,7447;15441286,566301;15441286,566301;14844678,7447;14401145,592364;14186490,335276;14372739,37233;14326971,1479049;14290659,2511002;14022331,3781426;14008108,4474318;13993925,5714956;14011286,6996550;13990746,8188664;13971835,8848108;14128089,11075959;13845537,12130312;14023920,13307533;13823448,15531660;13690873,16597183;13597749,17666369;13250519,19231113;13449362,19868157;13070547,22267399;13199984,24294072;12881160,25892326;13013735,28120177;12732773,29036648;12889066,30947839;12846437,32117674;12808535,33473794;12786446,34531810;12791174,35634565;12541796,35448280;12522885,36849080;12278235,37676131;11979911,38700638;11560057,38518137;10864008,39721481;10115834,39714035;9957992,40410650;8753692,40626782;8122361,41573039;7607793,41271272;6690772,42262269;6256695,42441107;5104479,42869526;4582045,42474617;4378435,43096767;3197813,43394811;2938940,42891866;1955612,43677961;1420544,43234589;1054363,43312838;418265,43428320;83669,43398534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4768" behindDoc="0" locked="0" layoutInCell="1" allowOverlap="1" wp14:anchorId="7F9EC30D" wp14:editId="13DB8381">
                <wp:simplePos x="0" y="0"/>
                <wp:positionH relativeFrom="column">
                  <wp:posOffset>4469765</wp:posOffset>
                </wp:positionH>
                <wp:positionV relativeFrom="paragraph">
                  <wp:posOffset>1132205</wp:posOffset>
                </wp:positionV>
                <wp:extent cx="54610" cy="576580"/>
                <wp:effectExtent l="0" t="0" r="21590" b="13970"/>
                <wp:wrapNone/>
                <wp:docPr id="584" name="그룹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6580"/>
                          <a:chOff x="738" y="1687"/>
                          <a:chExt cx="242" cy="1684"/>
                        </a:xfrm>
                      </wpg:grpSpPr>
                      <wps:wsp>
                        <wps:cNvPr id="648" name="任意多边形 17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任意多边形 174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23CED5E1" id="그룹 584" o:spid="_x0000_s1026" style="position:absolute;margin-left:351.95pt;margin-top:89.15pt;width:4.3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">
                <v:shape id="任意多边形 174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4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5792" behindDoc="0" locked="0" layoutInCell="1" allowOverlap="1" wp14:anchorId="08ADBED7" wp14:editId="71AB209F">
                <wp:simplePos x="0" y="0"/>
                <wp:positionH relativeFrom="column">
                  <wp:posOffset>5238750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8" name="그룹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651" name="任意多边形 174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任意多边形 174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09041575" id="그룹 587" o:spid="_x0000_s1026" style="position:absolute;margin-left:412.5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">
                <v:shape id="任意多边形 1745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46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0C7EEDFD" wp14:editId="3B547DE7">
                <wp:simplePos x="0" y="0"/>
                <wp:positionH relativeFrom="column">
                  <wp:posOffset>4599305</wp:posOffset>
                </wp:positionH>
                <wp:positionV relativeFrom="paragraph">
                  <wp:posOffset>1105535</wp:posOffset>
                </wp:positionV>
                <wp:extent cx="537845" cy="6985"/>
                <wp:effectExtent l="0" t="0" r="33655" b="31115"/>
                <wp:wrapNone/>
                <wp:docPr id="585" name="직선 연결선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845" cy="69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0EEC1671" id="직선 연결선 59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2.15pt,87.05pt" to="404.5pt,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7C7CB901" wp14:editId="48A471C8">
                <wp:simplePos x="0" y="0"/>
                <wp:positionH relativeFrom="column">
                  <wp:posOffset>4826635</wp:posOffset>
                </wp:positionH>
                <wp:positionV relativeFrom="paragraph">
                  <wp:posOffset>1242060</wp:posOffset>
                </wp:positionV>
                <wp:extent cx="106045" cy="2874645"/>
                <wp:effectExtent l="6350" t="0" r="14605" b="14605"/>
                <wp:wrapNone/>
                <wp:docPr id="591" name="왼쪽 중괄호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06045" cy="2874645"/>
                        </a:xfrm>
                        <a:prstGeom prst="leftBrace">
                          <a:avLst>
                            <a:gd name="adj1" fmla="val 225898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4EDFD7A3" id="왼쪽 중괄호 591" o:spid="_x0000_s1026" type="#_x0000_t87" style="position:absolute;margin-left:380.05pt;margin-top:97.8pt;width:8.35pt;height:226.3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57D2611C" wp14:editId="2E48537F">
                <wp:simplePos x="0" y="0"/>
                <wp:positionH relativeFrom="column">
                  <wp:posOffset>3438525</wp:posOffset>
                </wp:positionH>
                <wp:positionV relativeFrom="paragraph">
                  <wp:posOffset>2338070</wp:posOffset>
                </wp:positionV>
                <wp:extent cx="1270" cy="405765"/>
                <wp:effectExtent l="0" t="0" r="36830" b="32385"/>
                <wp:wrapNone/>
                <wp:docPr id="592" name="직선 연결선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40576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10E32541" id="직선 연결선 59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.75pt,184.1pt" to="270.85pt,2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3CE451DA" wp14:editId="452056C1">
                <wp:simplePos x="0" y="0"/>
                <wp:positionH relativeFrom="column">
                  <wp:posOffset>6348730</wp:posOffset>
                </wp:positionH>
                <wp:positionV relativeFrom="paragraph">
                  <wp:posOffset>2345055</wp:posOffset>
                </wp:positionV>
                <wp:extent cx="1905" cy="405765"/>
                <wp:effectExtent l="0" t="0" r="36195" b="32385"/>
                <wp:wrapNone/>
                <wp:docPr id="593" name="직선 연결선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40576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11B8DC04" id="직선 연결선 59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9.9pt,184.65pt" to="500.05pt,2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" strokeweight="1.5pt">
                <v:stroke dashstyle="1 1"/>
              </v:line>
            </w:pict>
          </mc:Fallback>
        </mc:AlternateContent>
      </w:r>
    </w:p>
    <w:p w14:paraId="5278120D" w14:textId="525FA868" w:rsidR="00733A91" w:rsidRPr="00733A91" w:rsidRDefault="00733A91" w:rsidP="00733A91">
      <w:pPr>
        <w:jc w:val="center"/>
        <w:rPr>
          <w:b/>
          <w:bCs/>
          <w:lang w:eastAsia="ko-KR"/>
        </w:rPr>
      </w:pPr>
      <w:r w:rsidRPr="00733A91">
        <w:rPr>
          <w:b/>
          <w:bCs/>
          <w:lang w:eastAsia="ko-KR"/>
        </w:rPr>
        <w:t>Figure 5.3A.2-2: Definition of sub-block bandwidth for intra-band non-contiguous spectrum</w:t>
      </w:r>
    </w:p>
    <w:p w14:paraId="096B1AC0" w14:textId="2DC0FDA2" w:rsidR="00B57DD0" w:rsidRDefault="00596094" w:rsidP="00DE2CEA">
      <w:pPr>
        <w:rPr>
          <w:lang w:eastAsia="ko-KR"/>
        </w:rPr>
      </w:pPr>
      <w:r w:rsidRPr="00596094">
        <w:rPr>
          <w:rFonts w:hint="eastAsia"/>
          <w:lang w:eastAsia="ko-KR"/>
        </w:rPr>
        <w:t>서브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블록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대역폭의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하위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서브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블록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에지</w:t>
      </w:r>
      <w:r w:rsidRPr="00596094">
        <w:rPr>
          <w:rFonts w:hint="eastAsia"/>
          <w:lang w:eastAsia="ko-KR"/>
        </w:rPr>
        <w:t xml:space="preserve"> (BW</w:t>
      </w:r>
      <w:r w:rsidRPr="00596094">
        <w:rPr>
          <w:rFonts w:hint="eastAsia"/>
          <w:vertAlign w:val="subscript"/>
          <w:lang w:eastAsia="ko-KR"/>
        </w:rPr>
        <w:t>Channel</w:t>
      </w:r>
      <w:r w:rsidRPr="00596094">
        <w:rPr>
          <w:vertAlign w:val="subscript"/>
          <w:lang w:eastAsia="ko-KR"/>
        </w:rPr>
        <w:t>_</w:t>
      </w:r>
      <w:r w:rsidRPr="00596094">
        <w:rPr>
          <w:rFonts w:hint="eastAsia"/>
          <w:vertAlign w:val="subscript"/>
          <w:lang w:eastAsia="ko-KR"/>
        </w:rPr>
        <w:t>block</w:t>
      </w:r>
      <w:r w:rsidRPr="00596094">
        <w:rPr>
          <w:rFonts w:hint="eastAsia"/>
          <w:lang w:eastAsia="ko-KR"/>
        </w:rPr>
        <w:t>)</w:t>
      </w:r>
      <w:r w:rsidRPr="00596094">
        <w:rPr>
          <w:rFonts w:hint="eastAsia"/>
          <w:lang w:eastAsia="ko-KR"/>
        </w:rPr>
        <w:t>는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다음과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같이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596094">
        <w:rPr>
          <w:rFonts w:hint="eastAsia"/>
          <w:lang w:eastAsia="ko-KR"/>
        </w:rPr>
        <w:t>다</w:t>
      </w:r>
      <w:r w:rsidR="00C8060A">
        <w:rPr>
          <w:lang w:eastAsia="ko-KR"/>
        </w:rPr>
        <w:t>:</w:t>
      </w:r>
    </w:p>
    <w:p w14:paraId="5FCF0857" w14:textId="02501069" w:rsidR="00C8060A" w:rsidRDefault="00C8060A" w:rsidP="00C8060A">
      <w:pPr>
        <w:jc w:val="center"/>
        <w:rPr>
          <w:lang w:eastAsia="ko-KR"/>
        </w:rPr>
      </w:pPr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edge_block_low</w:t>
      </w:r>
      <w:r w:rsidRPr="00C8060A">
        <w:rPr>
          <w:lang w:eastAsia="ko-KR"/>
        </w:rPr>
        <w:t xml:space="preserve"> = F</w:t>
      </w:r>
      <w:r w:rsidRPr="00C8060A">
        <w:rPr>
          <w:vertAlign w:val="subscript"/>
          <w:lang w:eastAsia="ko-KR"/>
        </w:rPr>
        <w:t>C_block_low</w:t>
      </w:r>
      <w:r w:rsidRPr="00C8060A">
        <w:rPr>
          <w:lang w:eastAsia="ko-KR"/>
        </w:rPr>
        <w:t xml:space="preserve"> - F</w:t>
      </w:r>
      <w:r w:rsidRPr="00C8060A">
        <w:rPr>
          <w:vertAlign w:val="subscript"/>
          <w:lang w:eastAsia="ko-KR"/>
        </w:rPr>
        <w:t>offset_low</w:t>
      </w:r>
    </w:p>
    <w:p w14:paraId="7F689619" w14:textId="34DF08D0" w:rsidR="00B57DD0" w:rsidRDefault="00C8060A" w:rsidP="00DE2CEA">
      <w:pPr>
        <w:rPr>
          <w:lang w:eastAsia="ko-KR"/>
        </w:rPr>
      </w:pPr>
      <w:r w:rsidRPr="00C8060A">
        <w:rPr>
          <w:rFonts w:hint="eastAsia"/>
          <w:lang w:eastAsia="ko-KR"/>
        </w:rPr>
        <w:t>서브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블록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대역폭의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상위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서브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블록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에지는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다음과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같이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정의된다</w:t>
      </w:r>
      <w:r w:rsidRPr="00C8060A">
        <w:rPr>
          <w:rFonts w:hint="eastAsia"/>
          <w:lang w:eastAsia="ko-KR"/>
        </w:rPr>
        <w:t>:</w:t>
      </w:r>
    </w:p>
    <w:p w14:paraId="6B61F5CB" w14:textId="08E2CC29" w:rsidR="00C8060A" w:rsidRDefault="00C8060A" w:rsidP="00C8060A">
      <w:pPr>
        <w:jc w:val="center"/>
        <w:rPr>
          <w:vertAlign w:val="subscript"/>
          <w:lang w:eastAsia="ko-KR"/>
        </w:rPr>
      </w:pPr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edge_block_high</w:t>
      </w:r>
      <w:r w:rsidRPr="00C8060A">
        <w:rPr>
          <w:lang w:eastAsia="ko-KR"/>
        </w:rPr>
        <w:t xml:space="preserve"> = F</w:t>
      </w:r>
      <w:r w:rsidRPr="00C8060A">
        <w:rPr>
          <w:vertAlign w:val="subscript"/>
          <w:lang w:eastAsia="ko-KR"/>
        </w:rPr>
        <w:t>C_block_high</w:t>
      </w:r>
      <w:r w:rsidRPr="00C8060A">
        <w:rPr>
          <w:lang w:eastAsia="ko-KR"/>
        </w:rPr>
        <w:t xml:space="preserve"> + F</w:t>
      </w:r>
      <w:r w:rsidRPr="00C8060A">
        <w:rPr>
          <w:vertAlign w:val="subscript"/>
          <w:lang w:eastAsia="ko-KR"/>
        </w:rPr>
        <w:t>offset_high</w:t>
      </w:r>
    </w:p>
    <w:p w14:paraId="7FBF08BF" w14:textId="7EC6E36D" w:rsidR="006E618C" w:rsidRDefault="006E618C" w:rsidP="006E618C">
      <w:pPr>
        <w:rPr>
          <w:lang w:eastAsia="ko-KR"/>
        </w:rPr>
      </w:pPr>
      <w:r w:rsidRPr="006E618C">
        <w:rPr>
          <w:rFonts w:hint="eastAsia"/>
          <w:lang w:eastAsia="ko-KR"/>
        </w:rPr>
        <w:lastRenderedPageBreak/>
        <w:t>서브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블록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대역폭</w:t>
      </w:r>
      <w:r w:rsidRPr="006E618C">
        <w:rPr>
          <w:rFonts w:hint="eastAsia"/>
          <w:lang w:eastAsia="ko-KR"/>
        </w:rPr>
        <w:t xml:space="preserve"> BW</w:t>
      </w:r>
      <w:r w:rsidRPr="006E618C">
        <w:rPr>
          <w:rFonts w:hint="eastAsia"/>
          <w:vertAlign w:val="subscript"/>
          <w:lang w:eastAsia="ko-KR"/>
        </w:rPr>
        <w:t>Channel</w:t>
      </w:r>
      <w:r w:rsidRPr="006E618C">
        <w:rPr>
          <w:vertAlign w:val="subscript"/>
          <w:lang w:eastAsia="ko-KR"/>
        </w:rPr>
        <w:t>_</w:t>
      </w:r>
      <w:r w:rsidRPr="006E618C">
        <w:rPr>
          <w:rFonts w:hint="eastAsia"/>
          <w:vertAlign w:val="subscript"/>
          <w:lang w:eastAsia="ko-KR"/>
        </w:rPr>
        <w:t>block</w:t>
      </w:r>
      <w:r w:rsidRPr="006E618C">
        <w:rPr>
          <w:rFonts w:hint="eastAsia"/>
          <w:lang w:eastAsia="ko-KR"/>
        </w:rPr>
        <w:t>은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다음과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같이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6E618C">
        <w:rPr>
          <w:rFonts w:hint="eastAsia"/>
          <w:lang w:eastAsia="ko-KR"/>
        </w:rPr>
        <w:t>다</w:t>
      </w:r>
      <w:r>
        <w:rPr>
          <w:lang w:eastAsia="ko-KR"/>
        </w:rPr>
        <w:t>:</w:t>
      </w:r>
    </w:p>
    <w:p w14:paraId="2F0FDB6A" w14:textId="1C66D890" w:rsidR="006E618C" w:rsidRDefault="00A069E1" w:rsidP="00A069E1">
      <w:pPr>
        <w:jc w:val="center"/>
        <w:rPr>
          <w:lang w:eastAsia="ko-KR"/>
        </w:rPr>
      </w:pPr>
      <w:r w:rsidRPr="00A069E1">
        <w:rPr>
          <w:lang w:eastAsia="ko-KR"/>
        </w:rPr>
        <w:t>BW</w:t>
      </w:r>
      <w:r w:rsidRPr="00A069E1">
        <w:rPr>
          <w:vertAlign w:val="subscript"/>
          <w:lang w:eastAsia="ko-KR"/>
        </w:rPr>
        <w:t>Channel_block</w:t>
      </w:r>
      <w:r w:rsidRPr="00A069E1">
        <w:rPr>
          <w:lang w:eastAsia="ko-KR"/>
        </w:rPr>
        <w:t xml:space="preserve"> = F</w:t>
      </w:r>
      <w:r w:rsidRPr="00A069E1">
        <w:rPr>
          <w:vertAlign w:val="subscript"/>
          <w:lang w:eastAsia="ko-KR"/>
        </w:rPr>
        <w:t>edge_block_high</w:t>
      </w:r>
      <w:r w:rsidRPr="00A069E1">
        <w:rPr>
          <w:lang w:eastAsia="ko-KR"/>
        </w:rPr>
        <w:t xml:space="preserve"> - F</w:t>
      </w:r>
      <w:r w:rsidRPr="00A069E1">
        <w:rPr>
          <w:vertAlign w:val="subscript"/>
          <w:lang w:eastAsia="ko-KR"/>
        </w:rPr>
        <w:t>edge_block_low</w:t>
      </w:r>
      <w:r w:rsidRPr="00A069E1">
        <w:rPr>
          <w:lang w:eastAsia="ko-KR"/>
        </w:rPr>
        <w:t xml:space="preserve"> (MHz)</w:t>
      </w:r>
    </w:p>
    <w:p w14:paraId="183A560F" w14:textId="71F7646E" w:rsidR="00B57DD0" w:rsidRDefault="000B6511" w:rsidP="00DE2CEA">
      <w:pPr>
        <w:rPr>
          <w:lang w:eastAsia="ko-KR"/>
        </w:rPr>
      </w:pPr>
      <w:r w:rsidRPr="000B6511">
        <w:rPr>
          <w:rFonts w:hint="eastAsia"/>
          <w:lang w:eastAsia="ko-KR"/>
        </w:rPr>
        <w:t>하한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상한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주파수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오프셋</w:t>
      </w:r>
      <w:r w:rsidRPr="000B6511">
        <w:rPr>
          <w:rFonts w:hint="eastAsia"/>
          <w:lang w:eastAsia="ko-KR"/>
        </w:rPr>
        <w:t>F</w:t>
      </w:r>
      <w:r w:rsidRPr="000B6511">
        <w:rPr>
          <w:rFonts w:hint="eastAsia"/>
          <w:vertAlign w:val="subscript"/>
          <w:lang w:eastAsia="ko-KR"/>
        </w:rPr>
        <w:t>offset_block_low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F</w:t>
      </w:r>
      <w:r w:rsidRPr="000B6511">
        <w:rPr>
          <w:rFonts w:hint="eastAsia"/>
          <w:vertAlign w:val="subscript"/>
          <w:lang w:eastAsia="ko-KR"/>
        </w:rPr>
        <w:t>offset_block_high</w:t>
      </w:r>
      <w:r w:rsidRPr="000B6511">
        <w:rPr>
          <w:rFonts w:hint="eastAsia"/>
          <w:lang w:eastAsia="ko-KR"/>
        </w:rPr>
        <w:t>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서브</w:t>
      </w:r>
      <w:r w:rsidRPr="000B6511">
        <w:rPr>
          <w:rFonts w:hint="eastAsia"/>
          <w:lang w:eastAsia="ko-KR"/>
        </w:rPr>
        <w:t>-</w:t>
      </w:r>
      <w:r w:rsidRPr="000B6511">
        <w:rPr>
          <w:rFonts w:hint="eastAsia"/>
          <w:lang w:eastAsia="ko-KR"/>
        </w:rPr>
        <w:t>블록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내에서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가장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낮은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가장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높은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할당된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에지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성분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반송파의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전송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대역폭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구성에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의존하고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다음과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같이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3AD4D5EF" w14:textId="596AF4C4" w:rsidR="000B6511" w:rsidRDefault="000B6511" w:rsidP="000B6511">
      <w:pPr>
        <w:jc w:val="center"/>
        <w:rPr>
          <w:lang w:eastAsia="ko-KR"/>
        </w:rPr>
      </w:pPr>
      <w:r w:rsidRPr="000B6511">
        <w:rPr>
          <w:lang w:eastAsia="ko-KR"/>
        </w:rPr>
        <w:t>F</w:t>
      </w:r>
      <w:r w:rsidRPr="000B6511">
        <w:rPr>
          <w:vertAlign w:val="subscript"/>
          <w:lang w:eastAsia="ko-KR"/>
        </w:rPr>
        <w:t>offset_block_low</w:t>
      </w:r>
      <w:r w:rsidRPr="000B6511">
        <w:rPr>
          <w:lang w:eastAsia="ko-KR"/>
        </w:rPr>
        <w:t xml:space="preserve"> =  (N</w:t>
      </w:r>
      <w:r w:rsidRPr="000B6511">
        <w:rPr>
          <w:vertAlign w:val="subscript"/>
          <w:lang w:eastAsia="ko-KR"/>
        </w:rPr>
        <w:t>RB_low</w:t>
      </w:r>
      <w:r w:rsidRPr="000B6511">
        <w:rPr>
          <w:lang w:eastAsia="ko-KR"/>
        </w:rPr>
        <w:t>*12 + 1)*SCS</w:t>
      </w:r>
      <w:r w:rsidRPr="004A5A71">
        <w:rPr>
          <w:vertAlign w:val="subscript"/>
          <w:lang w:eastAsia="ko-KR"/>
        </w:rPr>
        <w:t>low</w:t>
      </w:r>
      <w:r w:rsidRPr="000B6511">
        <w:rPr>
          <w:lang w:eastAsia="ko-KR"/>
        </w:rPr>
        <w:t>/2 + BW</w:t>
      </w:r>
      <w:r w:rsidRPr="004A5A71">
        <w:rPr>
          <w:vertAlign w:val="subscript"/>
          <w:lang w:eastAsia="ko-KR"/>
        </w:rPr>
        <w:t>GB_low</w:t>
      </w:r>
      <w:r w:rsidRPr="000B6511">
        <w:rPr>
          <w:lang w:eastAsia="ko-KR"/>
        </w:rPr>
        <w:t xml:space="preserve"> (MHz)</w:t>
      </w:r>
    </w:p>
    <w:p w14:paraId="773CF803" w14:textId="0E75ADA1" w:rsidR="004A5A71" w:rsidRDefault="004A5A71" w:rsidP="000B6511">
      <w:pPr>
        <w:jc w:val="center"/>
        <w:rPr>
          <w:lang w:eastAsia="ko-KR"/>
        </w:rPr>
      </w:pPr>
      <w:r w:rsidRPr="004A5A71">
        <w:rPr>
          <w:lang w:eastAsia="ko-KR"/>
        </w:rPr>
        <w:t>F</w:t>
      </w:r>
      <w:r w:rsidRPr="004A5A71">
        <w:rPr>
          <w:vertAlign w:val="subscript"/>
          <w:lang w:eastAsia="ko-KR"/>
        </w:rPr>
        <w:t>offset_block_high</w:t>
      </w:r>
      <w:r w:rsidRPr="004A5A71">
        <w:rPr>
          <w:lang w:eastAsia="ko-KR"/>
        </w:rPr>
        <w:t xml:space="preserve"> =  (N</w:t>
      </w:r>
      <w:r w:rsidRPr="004A5A71">
        <w:rPr>
          <w:vertAlign w:val="subscript"/>
          <w:lang w:eastAsia="ko-KR"/>
        </w:rPr>
        <w:t>RB_high</w:t>
      </w:r>
      <w:r w:rsidRPr="004A5A71">
        <w:rPr>
          <w:lang w:eastAsia="ko-KR"/>
        </w:rPr>
        <w:t>*12 - 1)*SCS</w:t>
      </w:r>
      <w:r w:rsidRPr="004A5A71">
        <w:rPr>
          <w:vertAlign w:val="subscript"/>
          <w:lang w:eastAsia="ko-KR"/>
        </w:rPr>
        <w:t>high</w:t>
      </w:r>
      <w:r w:rsidRPr="004A5A71">
        <w:rPr>
          <w:lang w:eastAsia="ko-KR"/>
        </w:rPr>
        <w:t>/2 + BW</w:t>
      </w:r>
      <w:r w:rsidRPr="004A5A71">
        <w:rPr>
          <w:vertAlign w:val="subscript"/>
          <w:lang w:eastAsia="ko-KR"/>
        </w:rPr>
        <w:t>GB_high</w:t>
      </w:r>
      <w:r w:rsidRPr="004A5A71">
        <w:rPr>
          <w:lang w:eastAsia="ko-KR"/>
        </w:rPr>
        <w:t xml:space="preserve"> (MHz)</w:t>
      </w:r>
    </w:p>
    <w:p w14:paraId="6C03412B" w14:textId="7AEEF5BD" w:rsidR="00B57DD0" w:rsidRDefault="00C16DEF" w:rsidP="00DE2CEA">
      <w:pPr>
        <w:rPr>
          <w:lang w:eastAsia="ko-KR"/>
        </w:rPr>
      </w:pPr>
      <w:r w:rsidRPr="00C16DEF">
        <w:rPr>
          <w:rFonts w:hint="eastAsia"/>
          <w:lang w:eastAsia="ko-KR"/>
        </w:rPr>
        <w:t>여기서</w:t>
      </w:r>
      <w:r w:rsidRPr="00C16DEF">
        <w:rPr>
          <w:rFonts w:hint="eastAsia"/>
          <w:lang w:eastAsia="ko-KR"/>
        </w:rPr>
        <w:t xml:space="preserve"> N</w:t>
      </w:r>
      <w:r w:rsidRPr="00C16DEF">
        <w:rPr>
          <w:rFonts w:hint="eastAsia"/>
          <w:vertAlign w:val="subscript"/>
          <w:lang w:eastAsia="ko-KR"/>
        </w:rPr>
        <w:t>RB_low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N</w:t>
      </w:r>
      <w:r w:rsidRPr="00C16DEF">
        <w:rPr>
          <w:rFonts w:hint="eastAsia"/>
          <w:vertAlign w:val="subscript"/>
          <w:lang w:eastAsia="ko-KR"/>
        </w:rPr>
        <w:t>RB_high</w:t>
      </w:r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블록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내에서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낮고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</w:t>
      </w:r>
      <w:r>
        <w:rPr>
          <w:rFonts w:hint="eastAsia"/>
          <w:lang w:eastAsia="ko-KR"/>
        </w:rPr>
        <w:t>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컴포넌트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표</w:t>
      </w:r>
      <w:r w:rsidRPr="00C16DEF">
        <w:rPr>
          <w:rFonts w:hint="eastAsia"/>
          <w:lang w:eastAsia="ko-KR"/>
        </w:rPr>
        <w:t xml:space="preserve"> 5.3.2-1 </w:t>
      </w:r>
      <w:r w:rsidRPr="00C16DEF">
        <w:rPr>
          <w:rFonts w:hint="eastAsia"/>
          <w:lang w:eastAsia="ko-KR"/>
        </w:rPr>
        <w:t>또는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표</w:t>
      </w:r>
      <w:r w:rsidRPr="00C16DEF">
        <w:rPr>
          <w:rFonts w:hint="eastAsia"/>
          <w:lang w:eastAsia="ko-KR"/>
        </w:rPr>
        <w:t xml:space="preserve"> 5.3.2-2</w:t>
      </w:r>
      <w:r w:rsidRPr="00C16DEF">
        <w:rPr>
          <w:rFonts w:hint="eastAsia"/>
          <w:lang w:eastAsia="ko-KR"/>
        </w:rPr>
        <w:t>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따른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전송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대역폭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구성이다</w:t>
      </w:r>
      <w:r w:rsidRPr="00C16DE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16DEF">
        <w:rPr>
          <w:rFonts w:hint="eastAsia"/>
          <w:lang w:eastAsia="ko-KR"/>
        </w:rPr>
        <w:t>SCS</w:t>
      </w:r>
      <w:r w:rsidRPr="00C16DEF">
        <w:rPr>
          <w:rFonts w:hint="eastAsia"/>
          <w:vertAlign w:val="subscript"/>
          <w:lang w:eastAsia="ko-KR"/>
        </w:rPr>
        <w:t>low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SCS</w:t>
      </w:r>
      <w:r w:rsidRPr="00C16DEF">
        <w:rPr>
          <w:rFonts w:hint="eastAsia"/>
          <w:vertAlign w:val="subscript"/>
          <w:lang w:eastAsia="ko-KR"/>
        </w:rPr>
        <w:t>high</w:t>
      </w:r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블록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내에서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낮고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높은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컴포넌트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간격이다</w:t>
      </w:r>
      <w:r w:rsidRPr="00C16DE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16DEF">
        <w:rPr>
          <w:rFonts w:hint="eastAsia"/>
          <w:lang w:eastAsia="ko-KR"/>
        </w:rPr>
        <w:t>BW</w:t>
      </w:r>
      <w:r w:rsidRPr="00C16DEF">
        <w:rPr>
          <w:rFonts w:hint="eastAsia"/>
          <w:vertAlign w:val="subscript"/>
          <w:lang w:eastAsia="ko-KR"/>
        </w:rPr>
        <w:t>GB_low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BW</w:t>
      </w:r>
      <w:r w:rsidRPr="00C16DEF">
        <w:rPr>
          <w:rFonts w:hint="eastAsia"/>
          <w:vertAlign w:val="subscript"/>
          <w:lang w:eastAsia="ko-KR"/>
        </w:rPr>
        <w:t>GB_high</w:t>
      </w:r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낮은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할당량과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</w:t>
      </w:r>
      <w:r>
        <w:rPr>
          <w:rFonts w:hint="eastAsia"/>
          <w:lang w:eastAsia="ko-KR"/>
        </w:rPr>
        <w:t>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성분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반송파에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대해</w:t>
      </w:r>
      <w:r w:rsidRPr="00C16DEF">
        <w:rPr>
          <w:rFonts w:hint="eastAsia"/>
          <w:lang w:eastAsia="ko-KR"/>
        </w:rPr>
        <w:t xml:space="preserve"> 5.3.3</w:t>
      </w:r>
      <w:r w:rsidRPr="00C16DEF">
        <w:rPr>
          <w:rFonts w:hint="eastAsia"/>
          <w:lang w:eastAsia="ko-KR"/>
        </w:rPr>
        <w:t>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정의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최소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보호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대역이다</w:t>
      </w:r>
      <w:r w:rsidRPr="00C16DEF">
        <w:rPr>
          <w:rFonts w:hint="eastAsia"/>
          <w:lang w:eastAsia="ko-KR"/>
        </w:rPr>
        <w:t>.</w:t>
      </w:r>
    </w:p>
    <w:p w14:paraId="3C564088" w14:textId="19AEBB88" w:rsidR="00A56918" w:rsidRDefault="00A56918" w:rsidP="00DE2CEA">
      <w:pPr>
        <w:rPr>
          <w:lang w:eastAsia="ko-KR"/>
        </w:rPr>
      </w:pPr>
      <w:r w:rsidRPr="00A56918">
        <w:rPr>
          <w:rFonts w:hint="eastAsia"/>
          <w:lang w:eastAsia="ko-KR"/>
        </w:rPr>
        <w:t>두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개의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연속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서브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블록들</w:t>
      </w:r>
      <w:r w:rsidRPr="00A56918">
        <w:rPr>
          <w:rFonts w:hint="eastAsia"/>
          <w:lang w:eastAsia="ko-KR"/>
        </w:rPr>
        <w:t xml:space="preserve"> W</w:t>
      </w:r>
      <w:r w:rsidRPr="00A56918">
        <w:rPr>
          <w:rFonts w:hint="eastAsia"/>
          <w:vertAlign w:val="subscript"/>
          <w:lang w:eastAsia="ko-KR"/>
        </w:rPr>
        <w:t>gap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사이의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서브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블록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간격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크기는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다음과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같이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정의된다</w:t>
      </w:r>
      <w:r w:rsidRPr="00A56918">
        <w:rPr>
          <w:rFonts w:hint="eastAsia"/>
          <w:lang w:eastAsia="ko-KR"/>
        </w:rPr>
        <w:t>:</w:t>
      </w:r>
    </w:p>
    <w:p w14:paraId="798E403A" w14:textId="77777777" w:rsidR="00A56918" w:rsidRDefault="00A56918" w:rsidP="00A56918">
      <w:pPr>
        <w:pStyle w:val="EQ"/>
        <w:jc w:val="center"/>
        <w:rPr>
          <w:lang w:val="en-US"/>
        </w:rPr>
      </w:pPr>
      <w:r>
        <w:rPr>
          <w:lang w:val="en-US"/>
        </w:rPr>
        <w:t>W</w:t>
      </w:r>
      <w:r>
        <w:rPr>
          <w:vertAlign w:val="subscript"/>
          <w:lang w:val="en-US"/>
        </w:rPr>
        <w:t>gap</w:t>
      </w:r>
      <w:r>
        <w:rPr>
          <w:lang w:val="en-US"/>
        </w:rPr>
        <w:t xml:space="preserve"> = F</w:t>
      </w:r>
      <w:r>
        <w:rPr>
          <w:vertAlign w:val="subscript"/>
          <w:lang w:val="en-US"/>
        </w:rPr>
        <w:t>edge,block n+1,low</w:t>
      </w:r>
      <w:r>
        <w:t xml:space="preserve"> - </w:t>
      </w:r>
      <w:r>
        <w:rPr>
          <w:lang w:val="en-US"/>
        </w:rPr>
        <w:t>F</w:t>
      </w:r>
      <w:r>
        <w:rPr>
          <w:vertAlign w:val="subscript"/>
          <w:lang w:val="en-US"/>
        </w:rPr>
        <w:t>edge,block n,high</w:t>
      </w:r>
      <w:r>
        <w:rPr>
          <w:rFonts w:eastAsia="Times New Roman"/>
          <w:lang w:val="en-US"/>
        </w:rPr>
        <w:t xml:space="preserve"> </w:t>
      </w:r>
      <w:r>
        <w:rPr>
          <w:lang w:val="en-US"/>
        </w:rPr>
        <w:t>(</w:t>
      </w:r>
      <w:r>
        <w:rPr>
          <w:rFonts w:eastAsia="Times New Roman"/>
          <w:lang w:val="en-US"/>
        </w:rPr>
        <w:t>MHz</w:t>
      </w:r>
      <w:r>
        <w:rPr>
          <w:lang w:val="en-US"/>
        </w:rPr>
        <w:t>)</w:t>
      </w:r>
    </w:p>
    <w:p w14:paraId="5F5D0F7F" w14:textId="3237F1A8" w:rsidR="00A56918" w:rsidRDefault="00A56918" w:rsidP="00A56918">
      <w:pPr>
        <w:pStyle w:val="2"/>
        <w:rPr>
          <w:lang w:eastAsia="ko-KR"/>
        </w:rPr>
      </w:pPr>
      <w:bookmarkStart w:id="32" w:name="_Toc39849621"/>
      <w:r>
        <w:rPr>
          <w:lang w:eastAsia="ko-KR"/>
        </w:rPr>
        <w:t>Channel arrangement</w:t>
      </w:r>
      <w:bookmarkEnd w:id="32"/>
    </w:p>
    <w:p w14:paraId="062F019E" w14:textId="0386029B" w:rsidR="00B57DD0" w:rsidRDefault="008E738A" w:rsidP="008E738A">
      <w:pPr>
        <w:pStyle w:val="3"/>
        <w:rPr>
          <w:lang w:eastAsia="ko-KR"/>
        </w:rPr>
      </w:pPr>
      <w:bookmarkStart w:id="33" w:name="_Toc39849622"/>
      <w:r>
        <w:rPr>
          <w:lang w:eastAsia="ko-KR"/>
        </w:rPr>
        <w:t>Channel spacing</w:t>
      </w:r>
      <w:bookmarkEnd w:id="33"/>
    </w:p>
    <w:p w14:paraId="471EB1AD" w14:textId="65454C36" w:rsidR="008E738A" w:rsidRPr="008E738A" w:rsidRDefault="008E738A" w:rsidP="008E738A">
      <w:pPr>
        <w:pStyle w:val="4"/>
        <w:rPr>
          <w:lang w:eastAsia="ko-KR"/>
        </w:rPr>
      </w:pPr>
      <w:r>
        <w:rPr>
          <w:lang w:eastAsia="ko-KR"/>
        </w:rPr>
        <w:t>Channel spacing for adjacent NR carriers</w:t>
      </w:r>
    </w:p>
    <w:p w14:paraId="294D42F0" w14:textId="7819D10A" w:rsidR="00B57DD0" w:rsidRDefault="0019651E" w:rsidP="00DE2CEA">
      <w:pPr>
        <w:rPr>
          <w:lang w:eastAsia="ko-KR"/>
        </w:rPr>
      </w:pPr>
      <w:r w:rsidRPr="0019651E">
        <w:rPr>
          <w:rFonts w:hint="eastAsia"/>
          <w:lang w:eastAsia="ko-KR"/>
        </w:rPr>
        <w:t>반송파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사이의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간격은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배치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시나리오</w:t>
      </w:r>
      <w:r w:rsidRPr="0019651E">
        <w:rPr>
          <w:rFonts w:hint="eastAsia"/>
          <w:lang w:eastAsia="ko-KR"/>
        </w:rPr>
        <w:t xml:space="preserve">, </w:t>
      </w:r>
      <w:r w:rsidRPr="0019651E">
        <w:rPr>
          <w:rFonts w:hint="eastAsia"/>
          <w:lang w:eastAsia="ko-KR"/>
        </w:rPr>
        <w:t>사용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가능한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주파수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블록의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크기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및</w:t>
      </w:r>
      <w:r w:rsidRPr="0019651E">
        <w:rPr>
          <w:rFonts w:hint="eastAsia"/>
          <w:lang w:eastAsia="ko-KR"/>
        </w:rPr>
        <w:t xml:space="preserve"> BS </w:t>
      </w:r>
      <w:r w:rsidRPr="0019651E">
        <w:rPr>
          <w:rFonts w:hint="eastAsia"/>
          <w:lang w:eastAsia="ko-KR"/>
        </w:rPr>
        <w:t>채널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대역폭에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따라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르</w:t>
      </w:r>
      <w:r w:rsidRPr="0019651E">
        <w:rPr>
          <w:rFonts w:hint="eastAsia"/>
          <w:lang w:eastAsia="ko-KR"/>
        </w:rPr>
        <w:t>다</w:t>
      </w:r>
      <w:r w:rsidRPr="0019651E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9651E">
        <w:rPr>
          <w:rFonts w:hint="eastAsia"/>
          <w:lang w:eastAsia="ko-KR"/>
        </w:rPr>
        <w:t>인접한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두</w:t>
      </w:r>
      <w:r w:rsidRPr="0019651E">
        <w:rPr>
          <w:rFonts w:hint="eastAsia"/>
          <w:lang w:eastAsia="ko-KR"/>
        </w:rPr>
        <w:t xml:space="preserve"> NR </w:t>
      </w:r>
      <w:r w:rsidRPr="0019651E">
        <w:rPr>
          <w:rFonts w:hint="eastAsia"/>
          <w:lang w:eastAsia="ko-KR"/>
        </w:rPr>
        <w:t>반송파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사이의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공칭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채널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간격은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다음과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같이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9651E">
        <w:rPr>
          <w:rFonts w:hint="eastAsia"/>
          <w:lang w:eastAsia="ko-KR"/>
        </w:rPr>
        <w:t>다</w:t>
      </w:r>
      <w:r w:rsidRPr="0019651E">
        <w:rPr>
          <w:rFonts w:hint="eastAsia"/>
          <w:lang w:eastAsia="ko-KR"/>
        </w:rPr>
        <w:t>.</w:t>
      </w:r>
    </w:p>
    <w:p w14:paraId="11755F0D" w14:textId="27F06846" w:rsidR="00AB123A" w:rsidRDefault="00AB123A" w:rsidP="00AB123A">
      <w:pPr>
        <w:pStyle w:val="ab"/>
        <w:numPr>
          <w:ilvl w:val="0"/>
          <w:numId w:val="38"/>
        </w:numPr>
        <w:rPr>
          <w:lang w:eastAsia="ko-KR"/>
        </w:rPr>
      </w:pPr>
      <w:r w:rsidRPr="00AB123A">
        <w:rPr>
          <w:rFonts w:hint="eastAsia"/>
          <w:lang w:eastAsia="ko-KR"/>
        </w:rPr>
        <w:t xml:space="preserve">100kHz </w:t>
      </w:r>
      <w:r>
        <w:rPr>
          <w:rFonts w:hint="eastAsia"/>
          <w:lang w:eastAsia="ko-KR"/>
        </w:rPr>
        <w:t>c</w:t>
      </w:r>
      <w:r>
        <w:rPr>
          <w:lang w:eastAsia="ko-KR"/>
        </w:rPr>
        <w:t>hannel raster</w:t>
      </w:r>
      <w:r w:rsidRPr="00AB123A">
        <w:rPr>
          <w:rFonts w:hint="eastAsia"/>
          <w:lang w:eastAsia="ko-KR"/>
        </w:rPr>
        <w:t>가있는</w:t>
      </w:r>
      <w:r w:rsidRPr="00AB123A">
        <w:rPr>
          <w:rFonts w:hint="eastAsia"/>
          <w:lang w:eastAsia="ko-KR"/>
        </w:rPr>
        <w:t xml:space="preserve"> NR FR1 </w:t>
      </w:r>
      <w:r w:rsidRPr="00AB123A">
        <w:rPr>
          <w:rFonts w:hint="eastAsia"/>
          <w:lang w:eastAsia="ko-KR"/>
        </w:rPr>
        <w:t>작동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대역의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</w:p>
    <w:p w14:paraId="4CDCFCCD" w14:textId="7583EA6F" w:rsidR="00657775" w:rsidRDefault="00657775" w:rsidP="00657775">
      <w:pPr>
        <w:pStyle w:val="ab"/>
        <w:numPr>
          <w:ilvl w:val="1"/>
          <w:numId w:val="38"/>
        </w:numPr>
        <w:rPr>
          <w:lang w:eastAsia="ko-KR"/>
        </w:rPr>
      </w:pPr>
      <w:r w:rsidRPr="00657775">
        <w:rPr>
          <w:lang w:eastAsia="ko-KR"/>
        </w:rPr>
        <w:t>Nominal Channel spacing = (BW</w:t>
      </w:r>
      <w:r w:rsidRPr="00657775">
        <w:rPr>
          <w:vertAlign w:val="subscript"/>
          <w:lang w:eastAsia="ko-KR"/>
        </w:rPr>
        <w:t>Channel(1)</w:t>
      </w:r>
      <w:r w:rsidRPr="00657775">
        <w:rPr>
          <w:lang w:eastAsia="ko-KR"/>
        </w:rPr>
        <w:t xml:space="preserve"> + BW</w:t>
      </w:r>
      <w:r w:rsidRPr="00657775">
        <w:rPr>
          <w:vertAlign w:val="subscript"/>
          <w:lang w:eastAsia="ko-KR"/>
        </w:rPr>
        <w:t>Channel(2)</w:t>
      </w:r>
      <w:r w:rsidRPr="00657775">
        <w:rPr>
          <w:lang w:eastAsia="ko-KR"/>
        </w:rPr>
        <w:t>)/2</w:t>
      </w:r>
    </w:p>
    <w:p w14:paraId="671F71C1" w14:textId="2BFE067C" w:rsidR="00AB123A" w:rsidRDefault="00AB123A" w:rsidP="00AB123A">
      <w:pPr>
        <w:pStyle w:val="ab"/>
        <w:numPr>
          <w:ilvl w:val="0"/>
          <w:numId w:val="38"/>
        </w:numPr>
        <w:rPr>
          <w:lang w:eastAsia="ko-KR"/>
        </w:rPr>
      </w:pPr>
      <w:r w:rsidRPr="00AB123A">
        <w:rPr>
          <w:rFonts w:hint="eastAsia"/>
          <w:lang w:eastAsia="ko-KR"/>
        </w:rPr>
        <w:t xml:space="preserve">15kHz </w:t>
      </w:r>
      <w:r w:rsidR="00A25B18">
        <w:rPr>
          <w:rFonts w:hint="eastAsia"/>
          <w:lang w:eastAsia="ko-KR"/>
        </w:rPr>
        <w:t>c</w:t>
      </w:r>
      <w:r w:rsidR="00A25B18">
        <w:rPr>
          <w:lang w:eastAsia="ko-KR"/>
        </w:rPr>
        <w:t>hannel raster</w:t>
      </w:r>
      <w:r w:rsidRPr="00AB123A">
        <w:rPr>
          <w:rFonts w:hint="eastAsia"/>
          <w:lang w:eastAsia="ko-KR"/>
        </w:rPr>
        <w:t>가있는</w:t>
      </w:r>
      <w:r w:rsidRPr="00AB123A">
        <w:rPr>
          <w:rFonts w:hint="eastAsia"/>
          <w:lang w:eastAsia="ko-KR"/>
        </w:rPr>
        <w:t xml:space="preserve"> NR FR1 </w:t>
      </w:r>
      <w:r w:rsidRPr="00AB123A">
        <w:rPr>
          <w:rFonts w:hint="eastAsia"/>
          <w:lang w:eastAsia="ko-KR"/>
        </w:rPr>
        <w:t>작동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대역의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경우</w:t>
      </w:r>
      <w:r w:rsidR="00A25B18">
        <w:rPr>
          <w:rFonts w:hint="eastAsia"/>
          <w:lang w:eastAsia="ko-KR"/>
        </w:rPr>
        <w:t>,</w:t>
      </w:r>
    </w:p>
    <w:p w14:paraId="4B4B7DA4" w14:textId="7049EB52" w:rsidR="008057E8" w:rsidRDefault="008057E8" w:rsidP="008057E8">
      <w:pPr>
        <w:pStyle w:val="ab"/>
        <w:numPr>
          <w:ilvl w:val="1"/>
          <w:numId w:val="38"/>
        </w:numPr>
        <w:rPr>
          <w:lang w:eastAsia="ko-KR"/>
        </w:rPr>
      </w:pPr>
      <w:r w:rsidRPr="008057E8">
        <w:rPr>
          <w:lang w:eastAsia="ko-KR"/>
        </w:rPr>
        <w:t>Nominal Channel spacing = (BW</w:t>
      </w:r>
      <w:r w:rsidRPr="008057E8">
        <w:rPr>
          <w:vertAlign w:val="subscript"/>
          <w:lang w:eastAsia="ko-KR"/>
        </w:rPr>
        <w:t>Channel(1)</w:t>
      </w:r>
      <w:r w:rsidRPr="008057E8">
        <w:rPr>
          <w:lang w:eastAsia="ko-KR"/>
        </w:rPr>
        <w:t xml:space="preserve"> + BW</w:t>
      </w:r>
      <w:r w:rsidRPr="008057E8">
        <w:rPr>
          <w:vertAlign w:val="subscript"/>
          <w:lang w:eastAsia="ko-KR"/>
        </w:rPr>
        <w:t>Channel(2)</w:t>
      </w:r>
      <w:r w:rsidRPr="008057E8">
        <w:rPr>
          <w:lang w:eastAsia="ko-KR"/>
        </w:rPr>
        <w:t>)/2 + {-5 kHz, 0 kHz, 5 kHz} for ∆F</w:t>
      </w:r>
      <w:r w:rsidRPr="008057E8">
        <w:rPr>
          <w:vertAlign w:val="subscript"/>
          <w:lang w:eastAsia="ko-KR"/>
        </w:rPr>
        <w:t>Raster</w:t>
      </w:r>
      <w:r w:rsidRPr="008057E8">
        <w:rPr>
          <w:lang w:eastAsia="ko-KR"/>
        </w:rPr>
        <w:t xml:space="preserve"> equals to 15 kHz</w:t>
      </w:r>
    </w:p>
    <w:p w14:paraId="5ED589BF" w14:textId="1BBBEF59" w:rsidR="008057E8" w:rsidRDefault="008057E8" w:rsidP="008057E8">
      <w:pPr>
        <w:pStyle w:val="ab"/>
        <w:numPr>
          <w:ilvl w:val="1"/>
          <w:numId w:val="38"/>
        </w:numPr>
        <w:rPr>
          <w:lang w:eastAsia="ko-KR"/>
        </w:rPr>
      </w:pPr>
      <w:r w:rsidRPr="008057E8">
        <w:rPr>
          <w:lang w:eastAsia="ko-KR"/>
        </w:rPr>
        <w:t>Nominal Channel spacing = (BW</w:t>
      </w:r>
      <w:r w:rsidRPr="008057E8">
        <w:rPr>
          <w:vertAlign w:val="subscript"/>
          <w:lang w:eastAsia="ko-KR"/>
        </w:rPr>
        <w:t>Channel(1)</w:t>
      </w:r>
      <w:r w:rsidRPr="008057E8">
        <w:rPr>
          <w:lang w:eastAsia="ko-KR"/>
        </w:rPr>
        <w:t xml:space="preserve"> + BW</w:t>
      </w:r>
      <w:r w:rsidRPr="008057E8">
        <w:rPr>
          <w:vertAlign w:val="subscript"/>
          <w:lang w:eastAsia="ko-KR"/>
        </w:rPr>
        <w:t>Channel(2)</w:t>
      </w:r>
      <w:r w:rsidRPr="008057E8">
        <w:rPr>
          <w:lang w:eastAsia="ko-KR"/>
        </w:rPr>
        <w:t>)/2 + {-10 kHz, 0 kHz, 10 kHz} for ∆F</w:t>
      </w:r>
      <w:r w:rsidRPr="008057E8">
        <w:rPr>
          <w:vertAlign w:val="subscript"/>
          <w:lang w:eastAsia="ko-KR"/>
        </w:rPr>
        <w:t>Raster</w:t>
      </w:r>
      <w:r w:rsidRPr="008057E8">
        <w:rPr>
          <w:lang w:eastAsia="ko-KR"/>
        </w:rPr>
        <w:t xml:space="preserve"> equals to 30 kHz</w:t>
      </w:r>
    </w:p>
    <w:p w14:paraId="4EC13C4B" w14:textId="45CCB554" w:rsidR="00A25B18" w:rsidRDefault="00A25B18" w:rsidP="00AB123A">
      <w:pPr>
        <w:pStyle w:val="ab"/>
        <w:numPr>
          <w:ilvl w:val="0"/>
          <w:numId w:val="38"/>
        </w:numPr>
        <w:rPr>
          <w:lang w:eastAsia="ko-KR"/>
        </w:rPr>
      </w:pPr>
      <w:r>
        <w:rPr>
          <w:lang w:eastAsia="ko-KR"/>
        </w:rPr>
        <w:t>60</w:t>
      </w:r>
      <w:r w:rsidRPr="00AB123A">
        <w:rPr>
          <w:rFonts w:hint="eastAsia"/>
          <w:lang w:eastAsia="ko-KR"/>
        </w:rPr>
        <w:t xml:space="preserve">kHz </w:t>
      </w:r>
      <w:r>
        <w:rPr>
          <w:rFonts w:hint="eastAsia"/>
          <w:lang w:eastAsia="ko-KR"/>
        </w:rPr>
        <w:t>c</w:t>
      </w:r>
      <w:r>
        <w:rPr>
          <w:lang w:eastAsia="ko-KR"/>
        </w:rPr>
        <w:t>hannel raster</w:t>
      </w:r>
      <w:r w:rsidRPr="00AB123A">
        <w:rPr>
          <w:rFonts w:hint="eastAsia"/>
          <w:lang w:eastAsia="ko-KR"/>
        </w:rPr>
        <w:t>가있는</w:t>
      </w:r>
      <w:r w:rsidRPr="00AB123A">
        <w:rPr>
          <w:rFonts w:hint="eastAsia"/>
          <w:lang w:eastAsia="ko-KR"/>
        </w:rPr>
        <w:t xml:space="preserve"> NR FR</w:t>
      </w:r>
      <w:r>
        <w:rPr>
          <w:lang w:eastAsia="ko-KR"/>
        </w:rPr>
        <w:t>2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작동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대역의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</w:p>
    <w:p w14:paraId="59552DAF" w14:textId="535B8E52" w:rsidR="009637C9" w:rsidRDefault="009637C9" w:rsidP="009637C9">
      <w:pPr>
        <w:pStyle w:val="ab"/>
        <w:numPr>
          <w:ilvl w:val="1"/>
          <w:numId w:val="38"/>
        </w:numPr>
        <w:rPr>
          <w:lang w:eastAsia="ko-KR"/>
        </w:rPr>
      </w:pPr>
      <w:r w:rsidRPr="009637C9">
        <w:rPr>
          <w:lang w:eastAsia="ko-KR"/>
        </w:rPr>
        <w:t>Nominal Channel spacing = (BW</w:t>
      </w:r>
      <w:r w:rsidRPr="009637C9">
        <w:rPr>
          <w:vertAlign w:val="subscript"/>
          <w:lang w:eastAsia="ko-KR"/>
        </w:rPr>
        <w:t>Channel(1)</w:t>
      </w:r>
      <w:r w:rsidRPr="009637C9">
        <w:rPr>
          <w:lang w:eastAsia="ko-KR"/>
        </w:rPr>
        <w:t xml:space="preserve"> + BW</w:t>
      </w:r>
      <w:r w:rsidRPr="009637C9">
        <w:rPr>
          <w:vertAlign w:val="subscript"/>
          <w:lang w:eastAsia="ko-KR"/>
        </w:rPr>
        <w:t>Channel(2)</w:t>
      </w:r>
      <w:r w:rsidRPr="009637C9">
        <w:rPr>
          <w:lang w:eastAsia="ko-KR"/>
        </w:rPr>
        <w:t>)/2 + {-20 kHz, 0 kHz, 20 kHz} for ∆F</w:t>
      </w:r>
      <w:r w:rsidRPr="009637C9">
        <w:rPr>
          <w:vertAlign w:val="subscript"/>
          <w:lang w:eastAsia="ko-KR"/>
        </w:rPr>
        <w:t>Raster</w:t>
      </w:r>
      <w:r w:rsidRPr="009637C9">
        <w:rPr>
          <w:lang w:eastAsia="ko-KR"/>
        </w:rPr>
        <w:t xml:space="preserve"> equals to 60 kHz</w:t>
      </w:r>
    </w:p>
    <w:p w14:paraId="7A6FB069" w14:textId="64D991A4" w:rsidR="009637C9" w:rsidRDefault="009637C9" w:rsidP="009637C9">
      <w:pPr>
        <w:pStyle w:val="ab"/>
        <w:numPr>
          <w:ilvl w:val="1"/>
          <w:numId w:val="38"/>
        </w:numPr>
        <w:rPr>
          <w:lang w:eastAsia="ko-KR"/>
        </w:rPr>
      </w:pPr>
      <w:r w:rsidRPr="009637C9">
        <w:rPr>
          <w:lang w:eastAsia="ko-KR"/>
        </w:rPr>
        <w:lastRenderedPageBreak/>
        <w:t>Nominal Channel spacing = (BW</w:t>
      </w:r>
      <w:r w:rsidRPr="009637C9">
        <w:rPr>
          <w:vertAlign w:val="subscript"/>
          <w:lang w:eastAsia="ko-KR"/>
        </w:rPr>
        <w:t>Channel(1)</w:t>
      </w:r>
      <w:r w:rsidRPr="009637C9">
        <w:rPr>
          <w:lang w:eastAsia="ko-KR"/>
        </w:rPr>
        <w:t xml:space="preserve"> + BW</w:t>
      </w:r>
      <w:r w:rsidRPr="009637C9">
        <w:rPr>
          <w:vertAlign w:val="subscript"/>
          <w:lang w:eastAsia="ko-KR"/>
        </w:rPr>
        <w:t>Channel(2)</w:t>
      </w:r>
      <w:r w:rsidRPr="009637C9">
        <w:rPr>
          <w:lang w:eastAsia="ko-KR"/>
        </w:rPr>
        <w:t>)/2 + {-40 kHz, 0 kHz, 40 kHz} for ∆F</w:t>
      </w:r>
      <w:r w:rsidRPr="009637C9">
        <w:rPr>
          <w:vertAlign w:val="subscript"/>
          <w:lang w:eastAsia="ko-KR"/>
        </w:rPr>
        <w:t>Raster</w:t>
      </w:r>
      <w:r w:rsidRPr="009637C9">
        <w:rPr>
          <w:lang w:eastAsia="ko-KR"/>
        </w:rPr>
        <w:t xml:space="preserve"> equals to 120 kHz</w:t>
      </w:r>
    </w:p>
    <w:p w14:paraId="70357D15" w14:textId="65F3C8D5" w:rsidR="00B57DD0" w:rsidRDefault="00EB6BC7" w:rsidP="00DE2CEA">
      <w:pPr>
        <w:rPr>
          <w:lang w:eastAsia="ko-KR"/>
        </w:rPr>
      </w:pPr>
      <w:r w:rsidRPr="00EB6BC7">
        <w:rPr>
          <w:rFonts w:hint="eastAsia"/>
          <w:lang w:eastAsia="ko-KR"/>
        </w:rPr>
        <w:t>여기서</w:t>
      </w:r>
      <w:r w:rsidRPr="00EB6BC7">
        <w:rPr>
          <w:rFonts w:hint="eastAsia"/>
          <w:lang w:eastAsia="ko-KR"/>
        </w:rPr>
        <w:t xml:space="preserve"> BW</w:t>
      </w:r>
      <w:r w:rsidRPr="00EB6BC7">
        <w:rPr>
          <w:rFonts w:hint="eastAsia"/>
          <w:vertAlign w:val="subscript"/>
          <w:lang w:eastAsia="ko-KR"/>
        </w:rPr>
        <w:t>Channel (1)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및</w:t>
      </w:r>
      <w:r w:rsidRPr="00EB6BC7">
        <w:rPr>
          <w:rFonts w:hint="eastAsia"/>
          <w:lang w:eastAsia="ko-KR"/>
        </w:rPr>
        <w:t xml:space="preserve"> BW</w:t>
      </w:r>
      <w:r w:rsidRPr="00EB6BC7">
        <w:rPr>
          <w:rFonts w:hint="eastAsia"/>
          <w:vertAlign w:val="subscript"/>
          <w:lang w:eastAsia="ko-KR"/>
        </w:rPr>
        <w:t>Channel (2)</w:t>
      </w:r>
      <w:r w:rsidRPr="00EB6BC7">
        <w:rPr>
          <w:rFonts w:hint="eastAsia"/>
          <w:lang w:eastAsia="ko-KR"/>
        </w:rPr>
        <w:t>는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개의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각</w:t>
      </w:r>
      <w:r w:rsidRPr="00EB6BC7">
        <w:rPr>
          <w:rFonts w:hint="eastAsia"/>
          <w:lang w:eastAsia="ko-KR"/>
        </w:rPr>
        <w:t xml:space="preserve"> NR </w:t>
      </w:r>
      <w:r w:rsidRPr="00EB6BC7">
        <w:rPr>
          <w:rFonts w:hint="eastAsia"/>
          <w:lang w:eastAsia="ko-KR"/>
        </w:rPr>
        <w:t>반송파의</w:t>
      </w:r>
      <w:r w:rsidRPr="00EB6BC7">
        <w:rPr>
          <w:rFonts w:hint="eastAsia"/>
          <w:lang w:eastAsia="ko-KR"/>
        </w:rPr>
        <w:t xml:space="preserve"> BS </w:t>
      </w:r>
      <w:r w:rsidRPr="00EB6BC7">
        <w:rPr>
          <w:rFonts w:hint="eastAsia"/>
          <w:lang w:eastAsia="ko-KR"/>
        </w:rPr>
        <w:t>채널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대역폭</w:t>
      </w:r>
      <w:r>
        <w:rPr>
          <w:rFonts w:hint="eastAsia"/>
          <w:lang w:eastAsia="ko-KR"/>
        </w:rPr>
        <w:t>이</w:t>
      </w:r>
      <w:r w:rsidRPr="00EB6BC7">
        <w:rPr>
          <w:rFonts w:hint="eastAsia"/>
          <w:lang w:eastAsia="ko-KR"/>
        </w:rPr>
        <w:t>다</w:t>
      </w:r>
      <w:r w:rsidRPr="00EB6BC7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B6BC7">
        <w:rPr>
          <w:rFonts w:hint="eastAsia"/>
          <w:lang w:eastAsia="ko-KR"/>
        </w:rPr>
        <w:t>특정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배치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시나리오에서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성능을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최적화하기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위해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채널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래스터에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따라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채널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간격을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조정할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수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있다</w:t>
      </w:r>
      <w:r w:rsidRPr="00EB6BC7">
        <w:rPr>
          <w:rFonts w:hint="eastAsia"/>
          <w:lang w:eastAsia="ko-KR"/>
        </w:rPr>
        <w:t>.</w:t>
      </w:r>
    </w:p>
    <w:p w14:paraId="546C91A2" w14:textId="3632A54F" w:rsidR="00302D0C" w:rsidRDefault="00302D0C" w:rsidP="00302D0C">
      <w:pPr>
        <w:pStyle w:val="4"/>
        <w:rPr>
          <w:lang w:eastAsia="ko-KR"/>
        </w:rPr>
      </w:pPr>
      <w:r>
        <w:rPr>
          <w:lang w:eastAsia="ko-KR"/>
        </w:rPr>
        <w:t>Channel spacing for CA</w:t>
      </w:r>
    </w:p>
    <w:p w14:paraId="2F20FB17" w14:textId="5ED24AC0" w:rsidR="00B57DD0" w:rsidRDefault="00C34AC0" w:rsidP="00DE2CEA">
      <w:pPr>
        <w:rPr>
          <w:lang w:eastAsia="ko-KR"/>
        </w:rPr>
      </w:pPr>
      <w:r w:rsidRPr="00C34AC0">
        <w:rPr>
          <w:rFonts w:hint="eastAsia"/>
          <w:lang w:eastAsia="ko-KR"/>
        </w:rPr>
        <w:t>대역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내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연속적으로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집합된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반송파의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경우</w:t>
      </w:r>
      <w:r w:rsidRPr="00C34AC0">
        <w:rPr>
          <w:rFonts w:hint="eastAsia"/>
          <w:lang w:eastAsia="ko-KR"/>
        </w:rPr>
        <w:t xml:space="preserve">, </w:t>
      </w:r>
      <w:r w:rsidRPr="00C34AC0">
        <w:rPr>
          <w:rFonts w:hint="eastAsia"/>
          <w:lang w:eastAsia="ko-KR"/>
        </w:rPr>
        <w:t>인접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컴포넌트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반송파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사이의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채널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간격은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최소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공통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배수의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채널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래스터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및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부반송파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간격의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배수여야</w:t>
      </w:r>
      <w:r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한다</w:t>
      </w:r>
      <w:r w:rsidRPr="00C34AC0">
        <w:rPr>
          <w:rFonts w:hint="eastAsia"/>
          <w:lang w:eastAsia="ko-KR"/>
        </w:rPr>
        <w:t>.</w:t>
      </w:r>
    </w:p>
    <w:p w14:paraId="448A8C61" w14:textId="349691F2" w:rsidR="00C34AC0" w:rsidRDefault="00C34AC0" w:rsidP="00DE2CEA">
      <w:pPr>
        <w:rPr>
          <w:lang w:eastAsia="ko-KR"/>
        </w:rPr>
      </w:pPr>
      <w:r w:rsidRPr="00C34AC0">
        <w:rPr>
          <w:rFonts w:hint="eastAsia"/>
          <w:lang w:eastAsia="ko-KR"/>
        </w:rPr>
        <w:t>인접한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두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개의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집계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된</w:t>
      </w:r>
      <w:r w:rsidRPr="00C34AC0">
        <w:rPr>
          <w:rFonts w:hint="eastAsia"/>
          <w:lang w:eastAsia="ko-KR"/>
        </w:rPr>
        <w:t xml:space="preserve"> NR </w:t>
      </w:r>
      <w:r w:rsidRPr="00C34AC0">
        <w:rPr>
          <w:rFonts w:hint="eastAsia"/>
          <w:lang w:eastAsia="ko-KR"/>
        </w:rPr>
        <w:t>반송파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사이의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공칭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채널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간격은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다음과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같이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C34AC0">
        <w:rPr>
          <w:rFonts w:hint="eastAsia"/>
          <w:lang w:eastAsia="ko-KR"/>
        </w:rPr>
        <w:t>다</w:t>
      </w:r>
      <w:r>
        <w:rPr>
          <w:lang w:eastAsia="ko-KR"/>
        </w:rPr>
        <w:t>:</w:t>
      </w:r>
    </w:p>
    <w:p w14:paraId="0F69CD9B" w14:textId="4C85F87B" w:rsidR="0042168C" w:rsidRDefault="0042168C" w:rsidP="00DE2CEA">
      <w:pPr>
        <w:rPr>
          <w:lang w:eastAsia="ko-KR"/>
        </w:rPr>
      </w:pPr>
      <w:r w:rsidRPr="0042168C">
        <w:rPr>
          <w:rFonts w:hint="eastAsia"/>
          <w:lang w:eastAsia="ko-KR"/>
        </w:rPr>
        <w:t xml:space="preserve">100 kHz </w:t>
      </w:r>
      <w:r w:rsidRPr="0042168C">
        <w:rPr>
          <w:rFonts w:hint="eastAsia"/>
          <w:lang w:eastAsia="ko-KR"/>
        </w:rPr>
        <w:t>채널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래스터가</w:t>
      </w:r>
      <w:r w:rsidR="00E00B3D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있는</w:t>
      </w:r>
      <w:r w:rsidRPr="0042168C">
        <w:rPr>
          <w:rFonts w:hint="eastAsia"/>
          <w:lang w:eastAsia="ko-KR"/>
        </w:rPr>
        <w:t xml:space="preserve"> NR </w:t>
      </w:r>
      <w:r w:rsidRPr="0042168C">
        <w:rPr>
          <w:rFonts w:hint="eastAsia"/>
          <w:lang w:eastAsia="ko-KR"/>
        </w:rPr>
        <w:t>작동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대역의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경우</w:t>
      </w:r>
      <w:r w:rsidRPr="0042168C">
        <w:rPr>
          <w:rFonts w:hint="eastAsia"/>
          <w:lang w:eastAsia="ko-KR"/>
        </w:rPr>
        <w:t>:</w:t>
      </w:r>
    </w:p>
    <w:p w14:paraId="49055BD8" w14:textId="77777777" w:rsidR="0042168C" w:rsidRPr="00EC34D6" w:rsidRDefault="0042168C" w:rsidP="0042168C">
      <w:pPr>
        <w:pStyle w:val="EQ"/>
        <w:rPr>
          <w:lang w:val="en-US" w:eastAsia="zh-CN"/>
        </w:rPr>
      </w:pPr>
      <w:r w:rsidRPr="00EC34D6">
        <w:rPr>
          <w:lang w:eastAsia="zh-CN"/>
        </w:rPr>
        <w:tab/>
      </w:r>
      <m:oMath>
        <m:r>
          <m:rPr>
            <m:nor/>
          </m:rPr>
          <w:rPr>
            <w:rFonts w:ascii="Cambria Math"/>
            <w:lang w:eastAsia="zh-CN"/>
          </w:rPr>
          <m:t>Nominal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channel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spacing</m:t>
        </m:r>
        <m:r>
          <m:rPr>
            <m:sty m:val="p"/>
          </m:rPr>
          <w:rPr>
            <w:rFonts w:ascii="Cambria Math"/>
            <w:lang w:eastAsia="zh-CN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fPr>
              <m:num>
                <m:r>
                  <w:rPr>
                    <w:rFonts w:ascii="Cambria Math"/>
                    <w:lang w:eastAsia="zh-CN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annel(1)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annel(2)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-</m:t>
                </m:r>
                <m:r>
                  <w:rPr>
                    <w:rFonts w:ascii="Cambria Math"/>
                    <w:lang w:eastAsia="zh-CN"/>
                  </w:rPr>
                  <m:t>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annel(1)</m:t>
                        </m:r>
                      </m:sub>
                    </m:sSub>
                    <m:r>
                      <w:rPr>
                        <w:rFonts w:ascii="Cambria Math"/>
                        <w:lang w:eastAsia="zh-CN"/>
                      </w:rPr>
                      <m:t>-</m:t>
                    </m:r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annel(2)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/>
                    <w:lang w:eastAsia="zh-CN"/>
                  </w:rPr>
                  <m:t>0.6</m:t>
                </m:r>
              </m:den>
            </m:f>
          </m:e>
        </m:d>
        <m:r>
          <w:rPr>
            <w:rFonts w:ascii="Cambria Math"/>
            <w:lang w:eastAsia="zh-CN"/>
          </w:rPr>
          <m:t>0.3</m:t>
        </m:r>
        <m:r>
          <w:rPr>
            <w:rFonts w:ascii="Cambria Math"/>
            <w:lang w:eastAsia="zh-CN"/>
          </w:rPr>
          <m:t> </m:t>
        </m:r>
        <m:r>
          <w:rPr>
            <w:rFonts w:ascii="Cambria Math"/>
            <w:lang w:eastAsia="zh-CN"/>
          </w:rPr>
          <m:t>(</m:t>
        </m:r>
        <m:r>
          <m:rPr>
            <m:nor/>
          </m:rPr>
          <w:rPr>
            <w:rFonts w:ascii="Cambria Math"/>
            <w:lang w:eastAsia="zh-CN"/>
          </w:rPr>
          <m:t>MHz</m:t>
        </m:r>
        <m:r>
          <m:rPr>
            <m:sty m:val="p"/>
          </m:rPr>
          <w:rPr>
            <w:rFonts w:ascii="Cambria Math"/>
            <w:lang w:eastAsia="zh-CN"/>
          </w:rPr>
          <m:t>)</m:t>
        </m:r>
      </m:oMath>
    </w:p>
    <w:p w14:paraId="629413F1" w14:textId="77777777" w:rsidR="0042168C" w:rsidRDefault="0042168C" w:rsidP="00DE2CEA">
      <w:pPr>
        <w:rPr>
          <w:lang w:eastAsia="ko-KR"/>
        </w:rPr>
      </w:pPr>
    </w:p>
    <w:p w14:paraId="79EF252B" w14:textId="3522539E" w:rsidR="00B57DD0" w:rsidRDefault="00810675" w:rsidP="00DE2CEA">
      <w:pPr>
        <w:rPr>
          <w:lang w:eastAsia="ko-KR"/>
        </w:rPr>
      </w:pPr>
      <w:r w:rsidRPr="0042168C">
        <w:rPr>
          <w:rFonts w:hint="eastAsia"/>
          <w:lang w:eastAsia="ko-KR"/>
        </w:rPr>
        <w:t>1</w:t>
      </w:r>
      <w:r>
        <w:rPr>
          <w:lang w:eastAsia="ko-KR"/>
        </w:rPr>
        <w:t>5</w:t>
      </w:r>
      <w:r w:rsidRPr="0042168C">
        <w:rPr>
          <w:rFonts w:hint="eastAsia"/>
          <w:lang w:eastAsia="ko-KR"/>
        </w:rPr>
        <w:t xml:space="preserve"> kHz </w:t>
      </w:r>
      <w:r w:rsidRPr="0042168C">
        <w:rPr>
          <w:rFonts w:hint="eastAsia"/>
          <w:lang w:eastAsia="ko-KR"/>
        </w:rPr>
        <w:t>채널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래스터가있는</w:t>
      </w:r>
      <w:r w:rsidRPr="0042168C">
        <w:rPr>
          <w:rFonts w:hint="eastAsia"/>
          <w:lang w:eastAsia="ko-KR"/>
        </w:rPr>
        <w:t xml:space="preserve"> NR </w:t>
      </w:r>
      <w:r w:rsidRPr="0042168C">
        <w:rPr>
          <w:rFonts w:hint="eastAsia"/>
          <w:lang w:eastAsia="ko-KR"/>
        </w:rPr>
        <w:t>작동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대역의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경우</w:t>
      </w:r>
      <w:r w:rsidRPr="0042168C">
        <w:rPr>
          <w:rFonts w:hint="eastAsia"/>
          <w:lang w:eastAsia="ko-KR"/>
        </w:rPr>
        <w:t>:</w:t>
      </w:r>
    </w:p>
    <w:p w14:paraId="6E0FA641" w14:textId="5482A0FE" w:rsidR="00E00B3D" w:rsidRPr="00EC34D6" w:rsidRDefault="00E00B3D" w:rsidP="00E00B3D">
      <w:pPr>
        <w:pStyle w:val="EQ"/>
        <w:rPr>
          <w:lang w:eastAsia="zh-CN"/>
        </w:rPr>
      </w:pPr>
      <w:r>
        <w:rPr>
          <w:lang w:eastAsia="zh-CN"/>
        </w:rPr>
        <w:t xml:space="preserve">     </w:t>
      </w:r>
      <w:r w:rsidRPr="00EC34D6">
        <w:rPr>
          <w:lang w:eastAsia="zh-CN"/>
        </w:rPr>
        <w:tab/>
      </w:r>
      <m:oMath>
        <m:r>
          <m:rPr>
            <m:nor/>
          </m:rPr>
          <w:rPr>
            <w:rFonts w:ascii="Cambria Math"/>
            <w:lang w:eastAsia="zh-CN"/>
          </w:rPr>
          <m:t>Nominal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channel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spacing</m:t>
        </m:r>
        <m:r>
          <m:rPr>
            <m:sty m:val="p"/>
          </m:rPr>
          <w:rPr>
            <w:rFonts w:ascii="Cambria Math"/>
            <w:lang w:eastAsia="zh-CN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fPr>
              <m:num>
                <m:r>
                  <w:rPr>
                    <w:rFonts w:ascii="Cambria Math"/>
                    <w:lang w:eastAsia="zh-CN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annel(1)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annel(2)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-</m:t>
                </m:r>
                <m:r>
                  <w:rPr>
                    <w:rFonts w:ascii="Cambria Math"/>
                    <w:lang w:eastAsia="zh-CN"/>
                  </w:rPr>
                  <m:t>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annel(1)</m:t>
                        </m:r>
                      </m:sub>
                    </m:sSub>
                    <m:r>
                      <w:rPr>
                        <w:rFonts w:ascii="Cambria Math"/>
                        <w:lang w:eastAsia="zh-CN"/>
                      </w:rPr>
                      <m:t>-</m:t>
                    </m:r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annel(2)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/>
                    <w:lang w:eastAsia="zh-CN"/>
                  </w:rPr>
                  <m:t>0.015</m:t>
                </m:r>
                <m:r>
                  <w:rPr>
                    <w:rFonts w:ascii="MS Mincho" w:eastAsia="MS Mincho" w:hAnsi="MS Mincho" w:cs="MS Mincho" w:hint="eastAsia"/>
                    <w:lang w:eastAsia="zh-CN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/>
                        <w:lang w:eastAsia="zh-CN"/>
                      </w:rPr>
                      <m:t>2</m:t>
                    </m:r>
                  </m:e>
                  <m:sup>
                    <m:r>
                      <w:rPr>
                        <w:rFonts w:ascii="Cambria Math"/>
                        <w:lang w:eastAsia="zh-CN"/>
                      </w:rPr>
                      <m:t>n+1</m:t>
                    </m:r>
                  </m:sup>
                </m:sSup>
              </m:den>
            </m:f>
          </m:e>
        </m:d>
        <m:r>
          <w:rPr>
            <w:rFonts w:ascii="Cambria Math"/>
            <w:lang w:eastAsia="zh-CN"/>
          </w:rPr>
          <m:t>0.015</m:t>
        </m:r>
        <m:r>
          <w:rPr>
            <w:rFonts w:ascii="MS Mincho" w:eastAsia="MS Mincho" w:hAnsi="MS Mincho" w:cs="MS Mincho" w:hint="eastAsia"/>
            <w:lang w:eastAsia="zh-CN"/>
          </w:rPr>
          <m:t>*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/>
                <w:lang w:eastAsia="zh-CN"/>
              </w:rPr>
              <m:t>2</m:t>
            </m:r>
          </m:e>
          <m:sup>
            <m:r>
              <w:rPr>
                <w:rFonts w:ascii="Cambria Math"/>
                <w:lang w:eastAsia="zh-CN"/>
              </w:rPr>
              <m:t>n</m:t>
            </m:r>
          </m:sup>
        </m:sSup>
        <m:r>
          <w:rPr>
            <w:rFonts w:ascii="Cambria Math"/>
            <w:lang w:eastAsia="zh-CN"/>
          </w:rPr>
          <m:t> </m:t>
        </m:r>
        <m:r>
          <w:rPr>
            <w:rFonts w:ascii="Cambria Math"/>
            <w:lang w:eastAsia="zh-CN"/>
          </w:rPr>
          <m:t>(</m:t>
        </m:r>
        <m:r>
          <m:rPr>
            <m:nor/>
          </m:rPr>
          <w:rPr>
            <w:rFonts w:ascii="Cambria Math"/>
            <w:lang w:eastAsia="zh-CN"/>
          </w:rPr>
          <m:t>MHz</m:t>
        </m:r>
        <m:r>
          <m:rPr>
            <m:sty m:val="p"/>
          </m:rPr>
          <w:rPr>
            <w:rFonts w:ascii="Cambria Math"/>
            <w:lang w:eastAsia="zh-CN"/>
          </w:rPr>
          <m:t>)</m:t>
        </m:r>
      </m:oMath>
    </w:p>
    <w:p w14:paraId="3B8A59A4" w14:textId="459DC770" w:rsidR="00B57DD0" w:rsidRPr="00E00B3D" w:rsidRDefault="00B57DD0" w:rsidP="00DE2CEA">
      <w:pPr>
        <w:rPr>
          <w:lang w:val="en-GB" w:eastAsia="ko-KR"/>
        </w:rPr>
      </w:pPr>
    </w:p>
    <w:p w14:paraId="50F8EBE1" w14:textId="4CE3E4DE" w:rsidR="00B57DD0" w:rsidRDefault="00E00B3D" w:rsidP="00DE2CEA">
      <w:pPr>
        <w:rPr>
          <w:lang w:eastAsia="ko-KR"/>
        </w:rPr>
      </w:pPr>
      <w:r w:rsidRPr="00E00B3D">
        <w:rPr>
          <w:lang w:eastAsia="ko-KR"/>
        </w:rPr>
        <w:t>with</w:t>
      </w:r>
    </w:p>
    <w:p w14:paraId="6248F506" w14:textId="77777777" w:rsidR="00E00B3D" w:rsidRPr="00EC34D6" w:rsidRDefault="00E00B3D" w:rsidP="00E00B3D">
      <w:pPr>
        <w:pStyle w:val="EQ"/>
        <w:rPr>
          <w:lang w:val="en-US" w:eastAsia="zh-CN"/>
        </w:rPr>
      </w:pPr>
      <m:oMathPara>
        <m:oMath>
          <m:r>
            <w:rPr>
              <w:rFonts w:ascii="Cambria Math" w:hAnsi="Cambria Math"/>
              <w:lang w:val="en-US" w:eastAsia="zh-CN"/>
            </w:rPr>
            <m:t>n=</m:t>
          </m:r>
          <m:sSub>
            <m:sSubPr>
              <m:ctrlPr>
                <w:rPr>
                  <w:rFonts w:ascii="Cambria Math" w:hAnsi="Cambria Math"/>
                  <w:i/>
                  <w:lang w:val="en-US" w:eastAsia="zh-CN"/>
                </w:rPr>
              </m:ctrlPr>
            </m:sSubPr>
            <m:e>
              <m:r>
                <w:rPr>
                  <w:rFonts w:ascii="Cambria Math" w:hAnsi="Cambria Math"/>
                  <w:lang w:val="en-US" w:eastAsia="zh-CN"/>
                </w:rPr>
                <m:t>μ</m:t>
              </m:r>
            </m:e>
            <m:sub>
              <m:r>
                <w:rPr>
                  <w:rFonts w:ascii="Cambria Math" w:hAnsi="Cambria Math"/>
                  <w:lang w:val="en-US" w:eastAsia="zh-CN"/>
                </w:rPr>
                <m:t>0</m:t>
              </m:r>
            </m:sub>
          </m:sSub>
        </m:oMath>
      </m:oMathPara>
    </w:p>
    <w:p w14:paraId="114F9D47" w14:textId="4A9A52A9" w:rsidR="00B57DD0" w:rsidRDefault="00E00B3D" w:rsidP="00DE2CEA">
      <w:pPr>
        <w:rPr>
          <w:lang w:eastAsia="ko-KR"/>
        </w:rPr>
      </w:pPr>
      <w:r w:rsidRPr="00E00B3D">
        <w:rPr>
          <w:rFonts w:hint="eastAsia"/>
          <w:lang w:eastAsia="ko-KR"/>
        </w:rPr>
        <w:t xml:space="preserve">60kHz </w:t>
      </w:r>
      <w:r w:rsidRPr="00E00B3D">
        <w:rPr>
          <w:rFonts w:hint="eastAsia"/>
          <w:lang w:eastAsia="ko-KR"/>
        </w:rPr>
        <w:t>채널</w:t>
      </w:r>
      <w:r w:rsidRPr="00E00B3D">
        <w:rPr>
          <w:rFonts w:hint="eastAsia"/>
          <w:lang w:eastAsia="ko-KR"/>
        </w:rPr>
        <w:t xml:space="preserve"> </w:t>
      </w:r>
      <w:r w:rsidRPr="00E00B3D">
        <w:rPr>
          <w:rFonts w:hint="eastAsia"/>
          <w:lang w:eastAsia="ko-KR"/>
        </w:rPr>
        <w:t>래스터가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</w:t>
      </w:r>
      <w:r w:rsidRPr="00E00B3D">
        <w:rPr>
          <w:rFonts w:hint="eastAsia"/>
          <w:lang w:eastAsia="ko-KR"/>
        </w:rPr>
        <w:t>있는</w:t>
      </w:r>
      <w:r w:rsidRPr="00E00B3D">
        <w:rPr>
          <w:rFonts w:hint="eastAsia"/>
          <w:lang w:eastAsia="ko-KR"/>
        </w:rPr>
        <w:t xml:space="preserve"> NR </w:t>
      </w:r>
      <w:r w:rsidRPr="00E00B3D">
        <w:rPr>
          <w:rFonts w:hint="eastAsia"/>
          <w:lang w:eastAsia="ko-KR"/>
        </w:rPr>
        <w:t>작동</w:t>
      </w:r>
      <w:r w:rsidRPr="00E00B3D">
        <w:rPr>
          <w:rFonts w:hint="eastAsia"/>
          <w:lang w:eastAsia="ko-KR"/>
        </w:rPr>
        <w:t xml:space="preserve"> </w:t>
      </w:r>
      <w:r w:rsidRPr="00E00B3D">
        <w:rPr>
          <w:rFonts w:hint="eastAsia"/>
          <w:lang w:eastAsia="ko-KR"/>
        </w:rPr>
        <w:t>대역의</w:t>
      </w:r>
      <w:r w:rsidRPr="00E00B3D">
        <w:rPr>
          <w:rFonts w:hint="eastAsia"/>
          <w:lang w:eastAsia="ko-KR"/>
        </w:rPr>
        <w:t xml:space="preserve"> </w:t>
      </w:r>
      <w:r w:rsidRPr="00E00B3D">
        <w:rPr>
          <w:rFonts w:hint="eastAsia"/>
          <w:lang w:eastAsia="ko-KR"/>
        </w:rPr>
        <w:t>경우</w:t>
      </w:r>
      <w:r w:rsidRPr="00E00B3D">
        <w:rPr>
          <w:rFonts w:hint="eastAsia"/>
          <w:lang w:eastAsia="ko-KR"/>
        </w:rPr>
        <w:t>:</w:t>
      </w:r>
    </w:p>
    <w:p w14:paraId="359F352F" w14:textId="5D3AD3F8" w:rsidR="00E00B3D" w:rsidRPr="00EC34D6" w:rsidRDefault="00E00B3D" w:rsidP="00E00B3D">
      <w:pPr>
        <w:pStyle w:val="EQ"/>
        <w:rPr>
          <w:lang w:eastAsia="zh-CN"/>
        </w:rPr>
      </w:pPr>
      <w:r>
        <w:rPr>
          <w:lang w:eastAsia="zh-CN"/>
        </w:rPr>
        <w:t xml:space="preserve">      </w:t>
      </w:r>
      <w:r w:rsidRPr="00EC34D6">
        <w:rPr>
          <w:lang w:eastAsia="zh-CN"/>
        </w:rPr>
        <w:tab/>
      </w:r>
      <m:oMath>
        <m:r>
          <m:rPr>
            <m:nor/>
          </m:rPr>
          <w:rPr>
            <w:rFonts w:ascii="Cambria Math"/>
            <w:lang w:eastAsia="zh-CN"/>
          </w:rPr>
          <m:t>Nominal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channel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spacing</m:t>
        </m:r>
        <m:r>
          <m:rPr>
            <m:sty m:val="p"/>
          </m:rPr>
          <w:rPr>
            <w:rFonts w:ascii="Cambria Math"/>
            <w:lang w:eastAsia="zh-CN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fPr>
              <m:num>
                <m:r>
                  <w:rPr>
                    <w:rFonts w:ascii="Cambria Math"/>
                    <w:lang w:eastAsia="zh-CN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annel(1)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annel(2)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-</m:t>
                </m:r>
                <m:r>
                  <w:rPr>
                    <w:rFonts w:ascii="Cambria Math"/>
                    <w:lang w:eastAsia="zh-CN"/>
                  </w:rPr>
                  <m:t>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annel(1)</m:t>
                        </m:r>
                      </m:sub>
                    </m:sSub>
                    <m:r>
                      <w:rPr>
                        <w:rFonts w:ascii="Cambria Math"/>
                        <w:lang w:eastAsia="zh-CN"/>
                      </w:rPr>
                      <m:t>-</m:t>
                    </m:r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annel(2)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/>
                    <w:lang w:eastAsia="zh-CN"/>
                  </w:rPr>
                  <m:t>0.06</m:t>
                </m:r>
                <m:r>
                  <w:rPr>
                    <w:rFonts w:ascii="MS Mincho" w:eastAsia="MS Mincho" w:hAnsi="MS Mincho" w:cs="MS Mincho" w:hint="eastAsia"/>
                    <w:lang w:eastAsia="zh-CN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/>
                        <w:lang w:eastAsia="zh-CN"/>
                      </w:rPr>
                      <m:t>2</m:t>
                    </m:r>
                  </m:e>
                  <m:sup>
                    <m:r>
                      <w:rPr>
                        <w:rFonts w:ascii="Cambria Math"/>
                        <w:lang w:eastAsia="zh-CN"/>
                      </w:rPr>
                      <m:t>n+1</m:t>
                    </m:r>
                  </m:sup>
                </m:sSup>
              </m:den>
            </m:f>
          </m:e>
        </m:d>
        <m:r>
          <w:rPr>
            <w:rFonts w:ascii="Cambria Math"/>
            <w:lang w:eastAsia="zh-CN"/>
          </w:rPr>
          <m:t>0.06</m:t>
        </m:r>
        <m:r>
          <w:rPr>
            <w:rFonts w:ascii="MS Mincho" w:eastAsia="MS Mincho" w:hAnsi="MS Mincho" w:cs="MS Mincho" w:hint="eastAsia"/>
            <w:lang w:eastAsia="zh-CN"/>
          </w:rPr>
          <m:t>*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/>
                <w:lang w:eastAsia="zh-CN"/>
              </w:rPr>
              <m:t>2</m:t>
            </m:r>
          </m:e>
          <m:sup>
            <m:r>
              <w:rPr>
                <w:rFonts w:ascii="Cambria Math"/>
                <w:lang w:eastAsia="zh-CN"/>
              </w:rPr>
              <m:t>n</m:t>
            </m:r>
          </m:sup>
        </m:sSup>
        <m:r>
          <w:rPr>
            <w:rFonts w:ascii="Cambria Math"/>
            <w:lang w:eastAsia="zh-CN"/>
          </w:rPr>
          <m:t> </m:t>
        </m:r>
        <m:r>
          <w:rPr>
            <w:rFonts w:ascii="Cambria Math"/>
            <w:lang w:eastAsia="zh-CN"/>
          </w:rPr>
          <m:t>(</m:t>
        </m:r>
        <m:r>
          <m:rPr>
            <m:nor/>
          </m:rPr>
          <w:rPr>
            <w:rFonts w:ascii="Cambria Math"/>
            <w:lang w:eastAsia="zh-CN"/>
          </w:rPr>
          <m:t>MHz</m:t>
        </m:r>
        <m:r>
          <m:rPr>
            <m:sty m:val="p"/>
          </m:rPr>
          <w:rPr>
            <w:rFonts w:ascii="Cambria Math"/>
            <w:lang w:eastAsia="zh-CN"/>
          </w:rPr>
          <m:t>)</m:t>
        </m:r>
      </m:oMath>
    </w:p>
    <w:p w14:paraId="6DAFE8AA" w14:textId="7A3802D5" w:rsidR="00B57DD0" w:rsidRDefault="00E00B3D" w:rsidP="00DE2CEA">
      <w:pPr>
        <w:rPr>
          <w:lang w:val="en-GB" w:eastAsia="ko-KR"/>
        </w:rPr>
      </w:pPr>
      <w:r>
        <w:rPr>
          <w:lang w:val="en-GB" w:eastAsia="ko-KR"/>
        </w:rPr>
        <w:t>with</w:t>
      </w:r>
    </w:p>
    <w:p w14:paraId="32C6637E" w14:textId="77777777" w:rsidR="00E00B3D" w:rsidRPr="00EC34D6" w:rsidRDefault="00E00B3D" w:rsidP="00E00B3D">
      <w:pPr>
        <w:pStyle w:val="EQ"/>
      </w:pPr>
      <m:oMathPara>
        <m:oMath>
          <m:r>
            <w:rPr>
              <w:rFonts w:ascii="Cambria Math" w:hAnsi="Cambria Math"/>
              <w:lang w:val="en-US" w:eastAsia="zh-CN"/>
            </w:rPr>
            <m:t>n=</m:t>
          </m:r>
          <m:sSub>
            <m:sSubPr>
              <m:ctrlPr>
                <w:rPr>
                  <w:rFonts w:ascii="Cambria Math" w:hAnsi="Cambria Math"/>
                  <w:i/>
                  <w:lang w:val="en-US" w:eastAsia="zh-CN"/>
                </w:rPr>
              </m:ctrlPr>
            </m:sSubPr>
            <m:e>
              <m:r>
                <w:rPr>
                  <w:rFonts w:ascii="Cambria Math" w:hAnsi="Cambria Math"/>
                  <w:lang w:val="en-US" w:eastAsia="zh-CN"/>
                </w:rPr>
                <m:t>μ</m:t>
              </m:r>
            </m:e>
            <m:sub>
              <m:r>
                <w:rPr>
                  <w:rFonts w:ascii="Cambria Math" w:hAnsi="Cambria Math"/>
                  <w:lang w:val="en-US" w:eastAsia="zh-CN"/>
                </w:rPr>
                <m:t>0</m:t>
              </m:r>
            </m:sub>
          </m:sSub>
          <m:r>
            <w:rPr>
              <w:rFonts w:ascii="Cambria Math" w:hAnsi="Cambria Math"/>
              <w:lang w:val="en-US" w:eastAsia="zh-CN"/>
            </w:rPr>
            <m:t>-2</m:t>
          </m:r>
        </m:oMath>
      </m:oMathPara>
    </w:p>
    <w:p w14:paraId="51D18F8D" w14:textId="71726C29" w:rsidR="00E00B3D" w:rsidRPr="00E00B3D" w:rsidRDefault="00EE637F" w:rsidP="00DE2CEA">
      <w:pPr>
        <w:rPr>
          <w:lang w:val="en-GB" w:eastAsia="ko-KR"/>
        </w:rPr>
      </w:pPr>
      <w:r w:rsidRPr="00EE637F">
        <w:rPr>
          <w:rFonts w:hint="eastAsia"/>
          <w:lang w:val="en-GB" w:eastAsia="ko-KR"/>
        </w:rPr>
        <w:t>여기서</w:t>
      </w:r>
      <w:r w:rsidRPr="00EE637F">
        <w:rPr>
          <w:rFonts w:hint="eastAsia"/>
          <w:lang w:val="en-GB" w:eastAsia="ko-KR"/>
        </w:rPr>
        <w:t xml:space="preserve"> BW</w:t>
      </w:r>
      <w:r w:rsidRPr="00EE637F">
        <w:rPr>
          <w:rFonts w:hint="eastAsia"/>
          <w:vertAlign w:val="subscript"/>
          <w:lang w:val="en-GB" w:eastAsia="ko-KR"/>
        </w:rPr>
        <w:t>Channel (1)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BW</w:t>
      </w:r>
      <w:r w:rsidRPr="00EE637F">
        <w:rPr>
          <w:rFonts w:hint="eastAsia"/>
          <w:vertAlign w:val="subscript"/>
          <w:lang w:val="en-GB" w:eastAsia="ko-KR"/>
        </w:rPr>
        <w:t>Channel (2)</w:t>
      </w:r>
      <w:r w:rsidRPr="00EE637F">
        <w:rPr>
          <w:rFonts w:hint="eastAsia"/>
          <w:lang w:val="en-GB" w:eastAsia="ko-KR"/>
        </w:rPr>
        <w:t>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5.3.2-1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5.3.2-2</w:t>
      </w:r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따른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개의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각</w:t>
      </w:r>
      <w:r w:rsidRPr="00EE637F">
        <w:rPr>
          <w:rFonts w:hint="eastAsia"/>
          <w:lang w:val="en-GB" w:eastAsia="ko-KR"/>
        </w:rPr>
        <w:t xml:space="preserve"> NR </w:t>
      </w:r>
      <w:r w:rsidRPr="00EE637F">
        <w:rPr>
          <w:rFonts w:hint="eastAsia"/>
          <w:lang w:val="en-GB" w:eastAsia="ko-KR"/>
        </w:rPr>
        <w:t>구성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요소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반송파의</w:t>
      </w:r>
      <w:r w:rsidRPr="00EE637F">
        <w:rPr>
          <w:rFonts w:hint="eastAsia"/>
          <w:lang w:val="en-GB" w:eastAsia="ko-KR"/>
        </w:rPr>
        <w:t xml:space="preserve"> BS </w:t>
      </w:r>
      <w:r w:rsidRPr="00EE637F">
        <w:rPr>
          <w:rFonts w:hint="eastAsia"/>
          <w:lang w:val="en-GB" w:eastAsia="ko-KR"/>
        </w:rPr>
        <w:t>채널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대역폭</w:t>
      </w:r>
      <w:r w:rsidRPr="00EE637F">
        <w:rPr>
          <w:rFonts w:hint="eastAsia"/>
          <w:lang w:val="en-GB" w:eastAsia="ko-KR"/>
        </w:rPr>
        <w:t xml:space="preserve"> (MHz </w:t>
      </w:r>
      <w:r w:rsidRPr="00EE637F">
        <w:rPr>
          <w:rFonts w:hint="eastAsia"/>
          <w:lang w:val="en-GB" w:eastAsia="ko-KR"/>
        </w:rPr>
        <w:t>단위</w:t>
      </w:r>
      <w:r w:rsidRPr="00EE637F">
        <w:rPr>
          <w:rFonts w:hint="eastAsia"/>
          <w:lang w:val="en-GB" w:eastAsia="ko-KR"/>
        </w:rPr>
        <w:t xml:space="preserve">), </w:t>
      </w:r>
      <w:r w:rsidRPr="00EE637F">
        <w:rPr>
          <w:rFonts w:hint="eastAsia"/>
          <w:lang w:val="en-GB" w:eastAsia="ko-KR"/>
        </w:rPr>
        <w:t>μ</w:t>
      </w:r>
      <w:r w:rsidRPr="00EE637F">
        <w:rPr>
          <w:rFonts w:hint="eastAsia"/>
          <w:lang w:val="en-GB" w:eastAsia="ko-KR"/>
        </w:rPr>
        <w:t>_0</w:t>
      </w:r>
      <w:r w:rsidRPr="00EE637F">
        <w:rPr>
          <w:rFonts w:hint="eastAsia"/>
          <w:lang w:val="en-GB" w:eastAsia="ko-KR"/>
        </w:rPr>
        <w:t>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서브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캐리어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간격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중에서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가장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큰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μ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값</w:t>
      </w:r>
      <w:r w:rsidR="006D6626">
        <w:rPr>
          <w:rFonts w:hint="eastAsia"/>
          <w:lang w:val="en-GB" w:eastAsia="ko-KR"/>
        </w:rPr>
        <w:t>이</w:t>
      </w:r>
      <w:r w:rsidRPr="00EE637F">
        <w:rPr>
          <w:rFonts w:hint="eastAsia"/>
          <w:lang w:val="en-GB" w:eastAsia="ko-KR"/>
        </w:rPr>
        <w:t>다</w:t>
      </w:r>
      <w:r w:rsidRPr="00EE637F">
        <w:rPr>
          <w:rFonts w:hint="eastAsia"/>
          <w:lang w:val="en-GB" w:eastAsia="ko-KR"/>
        </w:rPr>
        <w:t xml:space="preserve">.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5.3.5-1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5.3.5-2</w:t>
      </w:r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따라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채널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대역폭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모두에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대해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작동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대역에서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지원되는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구성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GB</w:t>
      </w:r>
      <w:r w:rsidRPr="006D6626">
        <w:rPr>
          <w:rFonts w:hint="eastAsia"/>
          <w:vertAlign w:val="subscript"/>
          <w:lang w:val="en-GB" w:eastAsia="ko-KR"/>
        </w:rPr>
        <w:t>Channel (i)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5.3.3-1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lastRenderedPageBreak/>
        <w:t>따른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채널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대역폭</w:t>
      </w:r>
      <w:r w:rsidRPr="00EE637F">
        <w:rPr>
          <w:rFonts w:hint="eastAsia"/>
          <w:lang w:val="en-GB" w:eastAsia="ko-KR"/>
        </w:rPr>
        <w:t xml:space="preserve"> i</w:t>
      </w:r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대한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최소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보호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</w:t>
      </w:r>
      <w:r w:rsidRPr="00EE637F">
        <w:rPr>
          <w:rFonts w:hint="eastAsia"/>
          <w:lang w:val="en-GB" w:eastAsia="ko-KR"/>
        </w:rPr>
        <w:t xml:space="preserve"> TS 38.211 [9]</w:t>
      </w:r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정의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된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μ를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갖는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상기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μ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값에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대한</w:t>
      </w:r>
      <w:r w:rsidRPr="00EE637F">
        <w:rPr>
          <w:rFonts w:hint="eastAsia"/>
          <w:lang w:val="en-GB" w:eastAsia="ko-KR"/>
        </w:rPr>
        <w:t xml:space="preserve"> 5.3.3-2.</w:t>
      </w:r>
    </w:p>
    <w:p w14:paraId="3FC6B74F" w14:textId="40BA9B20" w:rsidR="00B57DD0" w:rsidRDefault="00BE7C38" w:rsidP="00DE2CEA">
      <w:pPr>
        <w:rPr>
          <w:lang w:eastAsia="ko-KR"/>
        </w:rPr>
      </w:pPr>
      <w:r w:rsidRPr="00BE7C38">
        <w:rPr>
          <w:rFonts w:hint="eastAsia"/>
          <w:lang w:eastAsia="ko-KR"/>
        </w:rPr>
        <w:t>대역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내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연속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반송파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집성에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대한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간격은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특정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배치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시나리오에서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성능을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최적화하기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위해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공칭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간격보다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작은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래스터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및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부반송파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최소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공배수의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배수로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조정될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수있다</w:t>
      </w:r>
      <w:r w:rsidRPr="00BE7C38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E7C38">
        <w:rPr>
          <w:rFonts w:hint="eastAsia"/>
          <w:lang w:eastAsia="ko-KR"/>
        </w:rPr>
        <w:t>대역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내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비연속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반송파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집성에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대해</w:t>
      </w:r>
      <w:r w:rsidRPr="00BE7C38">
        <w:rPr>
          <w:rFonts w:hint="eastAsia"/>
          <w:lang w:eastAsia="ko-KR"/>
        </w:rPr>
        <w:t xml:space="preserve">, </w:t>
      </w:r>
      <w:r w:rsidRPr="00BE7C38">
        <w:rPr>
          <w:rFonts w:hint="eastAsia"/>
          <w:lang w:eastAsia="ko-KR"/>
        </w:rPr>
        <w:t>상이한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서브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블록에서</w:t>
      </w:r>
      <w:r w:rsidRPr="00BE7C38">
        <w:rPr>
          <w:rFonts w:hint="eastAsia"/>
          <w:lang w:eastAsia="ko-KR"/>
        </w:rPr>
        <w:t xml:space="preserve"> 2 </w:t>
      </w:r>
      <w:r w:rsidRPr="00BE7C38">
        <w:rPr>
          <w:rFonts w:hint="eastAsia"/>
          <w:lang w:eastAsia="ko-KR"/>
        </w:rPr>
        <w:t>개의</w:t>
      </w:r>
      <w:r w:rsidRPr="00BE7C38">
        <w:rPr>
          <w:rFonts w:hint="eastAsia"/>
          <w:lang w:eastAsia="ko-KR"/>
        </w:rPr>
        <w:t xml:space="preserve"> NR </w:t>
      </w:r>
      <w:r w:rsidRPr="00BE7C38">
        <w:rPr>
          <w:rFonts w:hint="eastAsia"/>
          <w:lang w:eastAsia="ko-KR"/>
        </w:rPr>
        <w:t>컴포넌트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반송파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사이의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간격은이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부속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절에서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정의된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공칭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간격보다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커야한다</w:t>
      </w:r>
      <w:r w:rsidRPr="00BE7C38">
        <w:rPr>
          <w:rFonts w:hint="eastAsia"/>
          <w:lang w:eastAsia="ko-KR"/>
        </w:rPr>
        <w:t>.</w:t>
      </w:r>
    </w:p>
    <w:p w14:paraId="6EA1FB92" w14:textId="3467B453" w:rsidR="00B57DD0" w:rsidRDefault="00F418B4" w:rsidP="00F418B4">
      <w:pPr>
        <w:pStyle w:val="3"/>
        <w:rPr>
          <w:lang w:eastAsia="ko-KR"/>
        </w:rPr>
      </w:pPr>
      <w:bookmarkStart w:id="34" w:name="_Toc39849623"/>
      <w:r>
        <w:rPr>
          <w:lang w:eastAsia="ko-KR"/>
        </w:rPr>
        <w:t>Channel raster</w:t>
      </w:r>
      <w:bookmarkEnd w:id="34"/>
    </w:p>
    <w:p w14:paraId="58A2BA83" w14:textId="691B57A5" w:rsidR="00B57DD0" w:rsidRDefault="000E2803" w:rsidP="000E2803">
      <w:pPr>
        <w:pStyle w:val="4"/>
        <w:rPr>
          <w:lang w:eastAsia="ko-KR"/>
        </w:rPr>
      </w:pPr>
      <w:r>
        <w:rPr>
          <w:lang w:eastAsia="ko-KR"/>
        </w:rPr>
        <w:t>NR-ARFCN and channel raster</w:t>
      </w:r>
    </w:p>
    <w:p w14:paraId="4D49F834" w14:textId="038F8033" w:rsidR="00B57DD0" w:rsidRDefault="00DE6571" w:rsidP="00DE2CEA">
      <w:pPr>
        <w:rPr>
          <w:lang w:eastAsia="ko-KR"/>
        </w:rPr>
      </w:pPr>
      <w:r w:rsidRPr="00DE6571">
        <w:rPr>
          <w:rFonts w:hint="eastAsia"/>
          <w:lang w:eastAsia="ko-KR"/>
        </w:rPr>
        <w:t>글로벌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주파수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래스터는</w:t>
      </w:r>
      <w:r w:rsidRPr="00DE6571">
        <w:rPr>
          <w:rFonts w:hint="eastAsia"/>
          <w:lang w:eastAsia="ko-KR"/>
        </w:rPr>
        <w:t xml:space="preserve"> RF </w:t>
      </w:r>
      <w:r w:rsidRPr="00DE6571">
        <w:rPr>
          <w:rFonts w:hint="eastAsia"/>
          <w:lang w:eastAsia="ko-KR"/>
        </w:rPr>
        <w:t>기준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주파수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세트</w:t>
      </w:r>
      <w:r w:rsidRPr="00DE6571">
        <w:rPr>
          <w:rFonts w:hint="eastAsia"/>
          <w:lang w:eastAsia="ko-KR"/>
        </w:rPr>
        <w:t xml:space="preserve"> F</w:t>
      </w:r>
      <w:r w:rsidRPr="00DE6571">
        <w:rPr>
          <w:rFonts w:hint="eastAsia"/>
          <w:vertAlign w:val="subscript"/>
          <w:lang w:eastAsia="ko-KR"/>
        </w:rPr>
        <w:t>REF</w:t>
      </w:r>
      <w:r w:rsidRPr="00DE6571">
        <w:rPr>
          <w:rFonts w:hint="eastAsia"/>
          <w:lang w:eastAsia="ko-KR"/>
        </w:rPr>
        <w:t>를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한</w:t>
      </w:r>
      <w:r w:rsidRPr="00DE6571">
        <w:rPr>
          <w:rFonts w:hint="eastAsia"/>
          <w:lang w:eastAsia="ko-KR"/>
        </w:rPr>
        <w:t>다</w:t>
      </w:r>
      <w:r w:rsidRPr="00DE6571">
        <w:rPr>
          <w:rFonts w:hint="eastAsia"/>
          <w:lang w:eastAsia="ko-KR"/>
        </w:rPr>
        <w:t>.</w:t>
      </w:r>
      <w:r w:rsidR="007952C2">
        <w:rPr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 xml:space="preserve">RF </w:t>
      </w:r>
      <w:r w:rsidR="007952C2" w:rsidRPr="007952C2">
        <w:rPr>
          <w:rFonts w:hint="eastAsia"/>
          <w:lang w:eastAsia="ko-KR"/>
        </w:rPr>
        <w:t>기준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주파수는</w:t>
      </w:r>
      <w:r w:rsidR="007952C2" w:rsidRPr="007952C2">
        <w:rPr>
          <w:rFonts w:hint="eastAsia"/>
          <w:lang w:eastAsia="ko-KR"/>
        </w:rPr>
        <w:t xml:space="preserve"> RF </w:t>
      </w:r>
      <w:r w:rsidR="007952C2" w:rsidRPr="007952C2">
        <w:rPr>
          <w:rFonts w:hint="eastAsia"/>
          <w:lang w:eastAsia="ko-KR"/>
        </w:rPr>
        <w:t>채널</w:t>
      </w:r>
      <w:r w:rsidR="007952C2" w:rsidRPr="007952C2">
        <w:rPr>
          <w:rFonts w:hint="eastAsia"/>
          <w:lang w:eastAsia="ko-KR"/>
        </w:rPr>
        <w:t xml:space="preserve">, SS </w:t>
      </w:r>
      <w:r w:rsidR="007952C2" w:rsidRPr="007952C2">
        <w:rPr>
          <w:rFonts w:hint="eastAsia"/>
          <w:lang w:eastAsia="ko-KR"/>
        </w:rPr>
        <w:t>블록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및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기타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요소의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위치를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식별하기</w:t>
      </w:r>
      <w:r w:rsid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위한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시그널링에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사용</w:t>
      </w:r>
      <w:r w:rsidR="007952C2">
        <w:rPr>
          <w:rFonts w:hint="eastAsia"/>
          <w:lang w:eastAsia="ko-KR"/>
        </w:rPr>
        <w:t>된</w:t>
      </w:r>
      <w:r w:rsidR="007952C2" w:rsidRPr="007952C2">
        <w:rPr>
          <w:rFonts w:hint="eastAsia"/>
          <w:lang w:eastAsia="ko-KR"/>
        </w:rPr>
        <w:t>다</w:t>
      </w:r>
      <w:r w:rsidR="007952C2" w:rsidRPr="007952C2">
        <w:rPr>
          <w:rFonts w:hint="eastAsia"/>
          <w:lang w:eastAsia="ko-KR"/>
        </w:rPr>
        <w:t>.</w:t>
      </w:r>
      <w:r w:rsidR="007952C2">
        <w:rPr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글로벌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래스터는</w:t>
      </w:r>
      <w:r w:rsidR="007952C2" w:rsidRPr="007952C2">
        <w:rPr>
          <w:rFonts w:hint="eastAsia"/>
          <w:lang w:eastAsia="ko-KR"/>
        </w:rPr>
        <w:t xml:space="preserve"> 0</w:t>
      </w:r>
      <w:r w:rsidR="007952C2" w:rsidRPr="007952C2">
        <w:rPr>
          <w:rFonts w:hint="eastAsia"/>
          <w:lang w:eastAsia="ko-KR"/>
        </w:rPr>
        <w:t>에서</w:t>
      </w:r>
      <w:r w:rsidR="007952C2" w:rsidRPr="007952C2">
        <w:rPr>
          <w:rFonts w:hint="eastAsia"/>
          <w:lang w:eastAsia="ko-KR"/>
        </w:rPr>
        <w:t xml:space="preserve"> 100GHz</w:t>
      </w:r>
      <w:r w:rsidR="007952C2" w:rsidRPr="007952C2">
        <w:rPr>
          <w:rFonts w:hint="eastAsia"/>
          <w:lang w:eastAsia="ko-KR"/>
        </w:rPr>
        <w:t>의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모든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주파수에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대해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정의</w:t>
      </w:r>
      <w:r w:rsidR="007952C2">
        <w:rPr>
          <w:rFonts w:hint="eastAsia"/>
          <w:lang w:eastAsia="ko-KR"/>
        </w:rPr>
        <w:t>된</w:t>
      </w:r>
      <w:r w:rsidR="007952C2" w:rsidRPr="007952C2">
        <w:rPr>
          <w:rFonts w:hint="eastAsia"/>
          <w:lang w:eastAsia="ko-KR"/>
        </w:rPr>
        <w:t>다</w:t>
      </w:r>
      <w:r w:rsidR="007952C2" w:rsidRPr="007952C2">
        <w:rPr>
          <w:rFonts w:hint="eastAsia"/>
          <w:lang w:eastAsia="ko-KR"/>
        </w:rPr>
        <w:t>.</w:t>
      </w:r>
      <w:r w:rsidR="007952C2">
        <w:rPr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글로벌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래스터의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입도는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Δ</w:t>
      </w:r>
      <w:r w:rsidR="007952C2" w:rsidRPr="007952C2">
        <w:rPr>
          <w:rFonts w:hint="eastAsia"/>
          <w:lang w:eastAsia="ko-KR"/>
        </w:rPr>
        <w:t>F</w:t>
      </w:r>
      <w:r w:rsidR="007952C2" w:rsidRPr="007952C2">
        <w:rPr>
          <w:rFonts w:hint="eastAsia"/>
          <w:vertAlign w:val="subscript"/>
          <w:lang w:eastAsia="ko-KR"/>
        </w:rPr>
        <w:t>Global</w:t>
      </w:r>
      <w:r w:rsidR="002C55B0">
        <w:rPr>
          <w:rFonts w:hint="eastAsia"/>
          <w:vertAlign w:val="subscript"/>
          <w:lang w:eastAsia="ko-KR"/>
        </w:rPr>
        <w:t xml:space="preserve"> </w:t>
      </w:r>
      <w:r w:rsidR="002C55B0" w:rsidRPr="002C55B0">
        <w:rPr>
          <w:rFonts w:hint="eastAsia"/>
          <w:lang w:eastAsia="ko-KR"/>
        </w:rPr>
        <w:t>이</w:t>
      </w:r>
      <w:r w:rsidR="007952C2" w:rsidRPr="002C55B0">
        <w:rPr>
          <w:rFonts w:hint="eastAsia"/>
          <w:lang w:eastAsia="ko-KR"/>
        </w:rPr>
        <w:t>다</w:t>
      </w:r>
      <w:r w:rsidR="007952C2" w:rsidRPr="007952C2">
        <w:rPr>
          <w:rFonts w:hint="eastAsia"/>
          <w:lang w:eastAsia="ko-KR"/>
        </w:rPr>
        <w:t>.</w:t>
      </w:r>
    </w:p>
    <w:p w14:paraId="3335D562" w14:textId="23FBB3B3" w:rsidR="00A51250" w:rsidRDefault="00A51250" w:rsidP="00DE2CEA">
      <w:pPr>
        <w:rPr>
          <w:lang w:eastAsia="ko-KR"/>
        </w:rPr>
      </w:pPr>
      <w:r w:rsidRPr="00A51250">
        <w:rPr>
          <w:rFonts w:hint="eastAsia"/>
          <w:lang w:eastAsia="ko-KR"/>
        </w:rPr>
        <w:t xml:space="preserve">RF </w:t>
      </w:r>
      <w:r w:rsidRPr="00A51250">
        <w:rPr>
          <w:rFonts w:hint="eastAsia"/>
          <w:lang w:eastAsia="ko-KR"/>
        </w:rPr>
        <w:t>기준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주파수는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글로벌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주파수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래스터</w:t>
      </w:r>
      <w:r w:rsidRPr="00A51250">
        <w:rPr>
          <w:rFonts w:hint="eastAsia"/>
          <w:lang w:eastAsia="ko-KR"/>
        </w:rPr>
        <w:t xml:space="preserve"> [0</w:t>
      </w:r>
      <w:r w:rsidRPr="00A51250">
        <w:rPr>
          <w:rFonts w:hint="eastAsia"/>
          <w:lang w:eastAsia="ko-KR"/>
        </w:rPr>
        <w:t>…</w:t>
      </w:r>
      <w:r w:rsidRPr="00A51250">
        <w:rPr>
          <w:rFonts w:hint="eastAsia"/>
          <w:lang w:eastAsia="ko-KR"/>
        </w:rPr>
        <w:t xml:space="preserve"> 3279165] </w:t>
      </w:r>
      <w:r w:rsidRPr="00A51250">
        <w:rPr>
          <w:rFonts w:hint="eastAsia"/>
          <w:lang w:eastAsia="ko-KR"/>
        </w:rPr>
        <w:t>범위에서</w:t>
      </w:r>
      <w:r w:rsidRPr="00A51250">
        <w:rPr>
          <w:rFonts w:hint="eastAsia"/>
          <w:lang w:eastAsia="ko-KR"/>
        </w:rPr>
        <w:t xml:space="preserve"> NR-ARFCN (NR Absolute Radio Frequency Channel Number)</w:t>
      </w:r>
      <w:r w:rsidRPr="00A51250">
        <w:rPr>
          <w:rFonts w:hint="eastAsia"/>
          <w:lang w:eastAsia="ko-KR"/>
        </w:rPr>
        <w:t>으로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지정</w:t>
      </w:r>
      <w:r>
        <w:rPr>
          <w:rFonts w:hint="eastAsia"/>
          <w:lang w:eastAsia="ko-KR"/>
        </w:rPr>
        <w:t>된</w:t>
      </w:r>
      <w:r w:rsidRPr="00A51250">
        <w:rPr>
          <w:rFonts w:hint="eastAsia"/>
          <w:lang w:eastAsia="ko-KR"/>
        </w:rPr>
        <w:t>다</w:t>
      </w:r>
      <w:r w:rsidRPr="00A51250">
        <w:rPr>
          <w:rFonts w:hint="eastAsia"/>
          <w:lang w:eastAsia="ko-KR"/>
        </w:rPr>
        <w:t>.</w:t>
      </w:r>
      <w:r w:rsidR="00D67EE0">
        <w:rPr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NR-ARFCN</w:t>
      </w:r>
      <w:r w:rsidR="00D67EE0" w:rsidRPr="00D67EE0">
        <w:rPr>
          <w:rFonts w:hint="eastAsia"/>
          <w:lang w:eastAsia="ko-KR"/>
        </w:rPr>
        <w:t>과</w:t>
      </w:r>
      <w:r w:rsidR="00D67EE0" w:rsidRPr="00D67EE0">
        <w:rPr>
          <w:rFonts w:hint="eastAsia"/>
          <w:lang w:eastAsia="ko-KR"/>
        </w:rPr>
        <w:t xml:space="preserve"> RF </w:t>
      </w:r>
      <w:r w:rsidR="00D67EE0" w:rsidRPr="00D67EE0">
        <w:rPr>
          <w:rFonts w:hint="eastAsia"/>
          <w:lang w:eastAsia="ko-KR"/>
        </w:rPr>
        <w:t>기준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주파수</w:t>
      </w:r>
      <w:r w:rsidR="00D67EE0" w:rsidRPr="00D67EE0">
        <w:rPr>
          <w:rFonts w:hint="eastAsia"/>
          <w:lang w:eastAsia="ko-KR"/>
        </w:rPr>
        <w:t xml:space="preserve"> F</w:t>
      </w:r>
      <w:r w:rsidR="00D67EE0" w:rsidRPr="00D67EE0">
        <w:rPr>
          <w:rFonts w:hint="eastAsia"/>
          <w:vertAlign w:val="subscript"/>
          <w:lang w:eastAsia="ko-KR"/>
        </w:rPr>
        <w:t>REF</w:t>
      </w:r>
      <w:r w:rsidR="00D67EE0" w:rsidRPr="00D67EE0">
        <w:rPr>
          <w:rFonts w:hint="eastAsia"/>
          <w:lang w:eastAsia="ko-KR"/>
        </w:rPr>
        <w:t xml:space="preserve"> (MHz) </w:t>
      </w:r>
      <w:r w:rsidR="00D67EE0" w:rsidRPr="00D67EE0">
        <w:rPr>
          <w:rFonts w:hint="eastAsia"/>
          <w:lang w:eastAsia="ko-KR"/>
        </w:rPr>
        <w:t>간의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관계는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다음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식으로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주어</w:t>
      </w:r>
      <w:r w:rsidR="00D67EE0">
        <w:rPr>
          <w:rFonts w:hint="eastAsia"/>
          <w:lang w:eastAsia="ko-KR"/>
        </w:rPr>
        <w:t>진</w:t>
      </w:r>
      <w:r w:rsidR="00D67EE0" w:rsidRPr="00D67EE0">
        <w:rPr>
          <w:rFonts w:hint="eastAsia"/>
          <w:lang w:eastAsia="ko-KR"/>
        </w:rPr>
        <w:t>다</w:t>
      </w:r>
      <w:r w:rsidR="00D67EE0" w:rsidRPr="00D67EE0">
        <w:rPr>
          <w:rFonts w:hint="eastAsia"/>
          <w:lang w:eastAsia="ko-KR"/>
        </w:rPr>
        <w:t xml:space="preserve">. </w:t>
      </w:r>
      <w:r w:rsidR="00D67EE0" w:rsidRPr="00D67EE0">
        <w:rPr>
          <w:rFonts w:hint="eastAsia"/>
          <w:lang w:eastAsia="ko-KR"/>
        </w:rPr>
        <w:t>여기서</w:t>
      </w:r>
      <w:r w:rsidR="00D67EE0" w:rsidRPr="00D67EE0">
        <w:rPr>
          <w:rFonts w:hint="eastAsia"/>
          <w:lang w:eastAsia="ko-KR"/>
        </w:rPr>
        <w:t xml:space="preserve"> F</w:t>
      </w:r>
      <w:r w:rsidR="00D67EE0" w:rsidRPr="00D67EE0">
        <w:rPr>
          <w:rFonts w:hint="eastAsia"/>
          <w:vertAlign w:val="subscript"/>
          <w:lang w:eastAsia="ko-KR"/>
        </w:rPr>
        <w:t>REF-Offs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및</w:t>
      </w:r>
      <w:r w:rsidR="00D67EE0" w:rsidRPr="00D67EE0">
        <w:rPr>
          <w:rFonts w:hint="eastAsia"/>
          <w:lang w:eastAsia="ko-KR"/>
        </w:rPr>
        <w:t xml:space="preserve"> N</w:t>
      </w:r>
      <w:r w:rsidR="00D67EE0" w:rsidRPr="00D67EE0">
        <w:rPr>
          <w:rFonts w:hint="eastAsia"/>
          <w:vertAlign w:val="subscript"/>
          <w:lang w:eastAsia="ko-KR"/>
        </w:rPr>
        <w:t>Ref-Offs</w:t>
      </w:r>
      <w:r w:rsidR="00D67EE0" w:rsidRPr="00D67EE0">
        <w:rPr>
          <w:rFonts w:hint="eastAsia"/>
          <w:lang w:eastAsia="ko-KR"/>
        </w:rPr>
        <w:t>는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표</w:t>
      </w:r>
      <w:r w:rsidR="00D67EE0" w:rsidRPr="00D67EE0">
        <w:rPr>
          <w:rFonts w:hint="eastAsia"/>
          <w:lang w:eastAsia="ko-KR"/>
        </w:rPr>
        <w:t xml:space="preserve"> 5.4.2.1-1</w:t>
      </w:r>
      <w:r w:rsidR="00D67EE0" w:rsidRPr="00D67EE0">
        <w:rPr>
          <w:rFonts w:hint="eastAsia"/>
          <w:lang w:eastAsia="ko-KR"/>
        </w:rPr>
        <w:t>에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나와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있으며</w:t>
      </w:r>
      <w:r w:rsidR="00D67EE0" w:rsidRPr="00D67EE0">
        <w:rPr>
          <w:rFonts w:hint="eastAsia"/>
          <w:lang w:eastAsia="ko-KR"/>
        </w:rPr>
        <w:t xml:space="preserve"> N</w:t>
      </w:r>
      <w:r w:rsidR="00D67EE0" w:rsidRPr="00D67EE0">
        <w:rPr>
          <w:rFonts w:hint="eastAsia"/>
          <w:vertAlign w:val="subscript"/>
          <w:lang w:eastAsia="ko-KR"/>
        </w:rPr>
        <w:t>REF</w:t>
      </w:r>
      <w:r w:rsidR="00D67EE0" w:rsidRPr="00D67EE0">
        <w:rPr>
          <w:rFonts w:hint="eastAsia"/>
          <w:lang w:eastAsia="ko-KR"/>
        </w:rPr>
        <w:t>는</w:t>
      </w:r>
      <w:r w:rsidR="00D67EE0" w:rsidRPr="00D67EE0">
        <w:rPr>
          <w:rFonts w:hint="eastAsia"/>
          <w:lang w:eastAsia="ko-KR"/>
        </w:rPr>
        <w:t xml:space="preserve"> NR-ARFCN</w:t>
      </w:r>
      <w:r w:rsidR="00D67EE0">
        <w:rPr>
          <w:rFonts w:hint="eastAsia"/>
          <w:lang w:eastAsia="ko-KR"/>
        </w:rPr>
        <w:t>이</w:t>
      </w:r>
      <w:r w:rsidR="00D67EE0" w:rsidRPr="00D67EE0">
        <w:rPr>
          <w:rFonts w:hint="eastAsia"/>
          <w:lang w:eastAsia="ko-KR"/>
        </w:rPr>
        <w:t>다</w:t>
      </w:r>
      <w:r w:rsidR="00D67EE0" w:rsidRPr="00D67EE0">
        <w:rPr>
          <w:rFonts w:hint="eastAsia"/>
          <w:lang w:eastAsia="ko-KR"/>
        </w:rPr>
        <w:t>.</w:t>
      </w:r>
    </w:p>
    <w:p w14:paraId="7BD229BB" w14:textId="77777777" w:rsidR="00AC1E35" w:rsidRPr="00EC34D6" w:rsidRDefault="00AC1E35" w:rsidP="00AC1E35">
      <w:pPr>
        <w:pStyle w:val="EQ"/>
        <w:jc w:val="center"/>
        <w:rPr>
          <w:noProof w:val="0"/>
        </w:rPr>
      </w:pPr>
      <w:r w:rsidRPr="00EC34D6">
        <w:rPr>
          <w:noProof w:val="0"/>
        </w:rPr>
        <w:t>F</w:t>
      </w:r>
      <w:r w:rsidRPr="00EC34D6">
        <w:rPr>
          <w:noProof w:val="0"/>
          <w:vertAlign w:val="subscript"/>
        </w:rPr>
        <w:t>REF</w:t>
      </w:r>
      <w:r w:rsidRPr="00EC34D6">
        <w:rPr>
          <w:noProof w:val="0"/>
        </w:rPr>
        <w:t xml:space="preserve"> = F</w:t>
      </w:r>
      <w:r w:rsidRPr="00EC34D6">
        <w:rPr>
          <w:noProof w:val="0"/>
          <w:vertAlign w:val="subscript"/>
        </w:rPr>
        <w:t>REF-Offs</w:t>
      </w:r>
      <w:r w:rsidRPr="00EC34D6">
        <w:rPr>
          <w:noProof w:val="0"/>
        </w:rPr>
        <w:t xml:space="preserve"> + </w:t>
      </w:r>
      <w:r w:rsidRPr="00EC34D6">
        <w:t>ΔF</w:t>
      </w:r>
      <w:r w:rsidRPr="00EC34D6">
        <w:rPr>
          <w:vertAlign w:val="subscript"/>
        </w:rPr>
        <w:t>Global</w:t>
      </w:r>
      <w:r w:rsidRPr="00EC34D6">
        <w:rPr>
          <w:noProof w:val="0"/>
        </w:rPr>
        <w:t xml:space="preserve"> (N</w:t>
      </w:r>
      <w:r w:rsidRPr="00EC34D6">
        <w:rPr>
          <w:noProof w:val="0"/>
          <w:vertAlign w:val="subscript"/>
        </w:rPr>
        <w:t>REF</w:t>
      </w:r>
      <w:r w:rsidRPr="00EC34D6">
        <w:rPr>
          <w:noProof w:val="0"/>
        </w:rPr>
        <w:t xml:space="preserve"> – N</w:t>
      </w:r>
      <w:r w:rsidRPr="00EC34D6">
        <w:rPr>
          <w:noProof w:val="0"/>
          <w:vertAlign w:val="subscript"/>
        </w:rPr>
        <w:t>REF-Offs</w:t>
      </w:r>
      <w:r w:rsidRPr="00EC34D6">
        <w:rPr>
          <w:noProof w:val="0"/>
        </w:rPr>
        <w:t>)</w:t>
      </w:r>
    </w:p>
    <w:p w14:paraId="0A29ACAD" w14:textId="41E43A60" w:rsidR="00AC1E35" w:rsidRPr="00AC1E35" w:rsidRDefault="00AC1E35" w:rsidP="00AC1E35">
      <w:pPr>
        <w:jc w:val="center"/>
        <w:rPr>
          <w:b/>
          <w:bCs/>
          <w:lang w:val="en-GB" w:eastAsia="ko-KR"/>
        </w:rPr>
      </w:pPr>
      <w:r w:rsidRPr="00AC1E35">
        <w:rPr>
          <w:b/>
          <w:bCs/>
          <w:lang w:val="en-GB" w:eastAsia="ko-KR"/>
        </w:rPr>
        <w:t>Table 5.4.2.1-1: NR-ARFCN parameters for the global frequency raster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311"/>
        <w:gridCol w:w="1383"/>
        <w:gridCol w:w="1239"/>
        <w:gridCol w:w="1879"/>
      </w:tblGrid>
      <w:tr w:rsidR="0097304B" w14:paraId="1B590AB2" w14:textId="77777777" w:rsidTr="00016BB2">
        <w:trPr>
          <w:jc w:val="center"/>
        </w:trPr>
        <w:tc>
          <w:tcPr>
            <w:tcW w:w="1696" w:type="dxa"/>
            <w:shd w:val="clear" w:color="auto" w:fill="EAF1DD" w:themeFill="accent3" w:themeFillTint="33"/>
          </w:tcPr>
          <w:p w14:paraId="0F8C7E80" w14:textId="13E247E9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Range of frequencies(MHz)</w:t>
            </w:r>
          </w:p>
        </w:tc>
        <w:tc>
          <w:tcPr>
            <w:tcW w:w="1311" w:type="dxa"/>
            <w:shd w:val="clear" w:color="auto" w:fill="EAF1DD" w:themeFill="accent3" w:themeFillTint="33"/>
            <w:vAlign w:val="center"/>
          </w:tcPr>
          <w:p w14:paraId="2464B242" w14:textId="5BCFD247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7304B">
              <w:rPr>
                <w:rFonts w:hint="eastAsia"/>
                <w:b/>
                <w:bCs/>
                <w:sz w:val="20"/>
                <w:szCs w:val="20"/>
                <w:lang w:eastAsia="ko-KR"/>
              </w:rPr>
              <w:t>Δ</w:t>
            </w:r>
            <w:r w:rsidRPr="0097304B"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Global</w:t>
            </w:r>
            <w:r w:rsidRPr="0097304B">
              <w:rPr>
                <w:b/>
                <w:bCs/>
                <w:sz w:val="20"/>
                <w:szCs w:val="20"/>
                <w:lang w:eastAsia="ko-KR"/>
              </w:rPr>
              <w:t xml:space="preserve"> (kHz)</w:t>
            </w:r>
          </w:p>
        </w:tc>
        <w:tc>
          <w:tcPr>
            <w:tcW w:w="1383" w:type="dxa"/>
            <w:shd w:val="clear" w:color="auto" w:fill="EAF1DD" w:themeFill="accent3" w:themeFillTint="33"/>
            <w:vAlign w:val="center"/>
          </w:tcPr>
          <w:p w14:paraId="07675799" w14:textId="7F846C22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7304B"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REF-Offs</w:t>
            </w:r>
            <w:r w:rsidRPr="0097304B">
              <w:rPr>
                <w:b/>
                <w:bCs/>
                <w:sz w:val="20"/>
                <w:szCs w:val="20"/>
                <w:lang w:eastAsia="ko-KR"/>
              </w:rPr>
              <w:t xml:space="preserve"> (MHz)</w:t>
            </w:r>
          </w:p>
        </w:tc>
        <w:tc>
          <w:tcPr>
            <w:tcW w:w="1239" w:type="dxa"/>
            <w:shd w:val="clear" w:color="auto" w:fill="EAF1DD" w:themeFill="accent3" w:themeFillTint="33"/>
            <w:vAlign w:val="center"/>
          </w:tcPr>
          <w:p w14:paraId="45813A68" w14:textId="3B556E17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7304B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REF-Offs</w:t>
            </w:r>
          </w:p>
        </w:tc>
        <w:tc>
          <w:tcPr>
            <w:tcW w:w="1879" w:type="dxa"/>
            <w:shd w:val="clear" w:color="auto" w:fill="EAF1DD" w:themeFill="accent3" w:themeFillTint="33"/>
            <w:vAlign w:val="center"/>
          </w:tcPr>
          <w:p w14:paraId="6BB1B426" w14:textId="4DBBA111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7304B">
              <w:rPr>
                <w:b/>
                <w:bCs/>
                <w:sz w:val="20"/>
                <w:szCs w:val="20"/>
                <w:lang w:eastAsia="ko-KR"/>
              </w:rPr>
              <w:t>Range of N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</w:tc>
      </w:tr>
      <w:tr w:rsidR="0097304B" w14:paraId="2616EA63" w14:textId="77777777" w:rsidTr="00016BB2">
        <w:trPr>
          <w:jc w:val="center"/>
        </w:trPr>
        <w:tc>
          <w:tcPr>
            <w:tcW w:w="1696" w:type="dxa"/>
          </w:tcPr>
          <w:p w14:paraId="7DFBD8F3" w14:textId="0FD5FD89" w:rsidR="0097304B" w:rsidRDefault="00C023D3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0 - 3000</w:t>
            </w:r>
          </w:p>
        </w:tc>
        <w:tc>
          <w:tcPr>
            <w:tcW w:w="1311" w:type="dxa"/>
          </w:tcPr>
          <w:p w14:paraId="41BEEB06" w14:textId="087DEC5E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383" w:type="dxa"/>
          </w:tcPr>
          <w:p w14:paraId="544B0BB0" w14:textId="61E1931C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</w:t>
            </w:r>
          </w:p>
        </w:tc>
        <w:tc>
          <w:tcPr>
            <w:tcW w:w="1239" w:type="dxa"/>
          </w:tcPr>
          <w:p w14:paraId="5E0C35DA" w14:textId="25D58585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</w:t>
            </w:r>
          </w:p>
        </w:tc>
        <w:tc>
          <w:tcPr>
            <w:tcW w:w="1879" w:type="dxa"/>
          </w:tcPr>
          <w:p w14:paraId="157AE103" w14:textId="5967DDF8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0 - 599999</w:t>
            </w:r>
          </w:p>
        </w:tc>
      </w:tr>
      <w:tr w:rsidR="0097304B" w14:paraId="2BAFC966" w14:textId="77777777" w:rsidTr="00016BB2">
        <w:trPr>
          <w:jc w:val="center"/>
        </w:trPr>
        <w:tc>
          <w:tcPr>
            <w:tcW w:w="1696" w:type="dxa"/>
          </w:tcPr>
          <w:p w14:paraId="7505EAC5" w14:textId="52B0210F" w:rsidR="0097304B" w:rsidRDefault="00C023D3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3000 - 24250</w:t>
            </w:r>
          </w:p>
        </w:tc>
        <w:tc>
          <w:tcPr>
            <w:tcW w:w="1311" w:type="dxa"/>
          </w:tcPr>
          <w:p w14:paraId="7F0C77E1" w14:textId="12E42D22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1383" w:type="dxa"/>
          </w:tcPr>
          <w:p w14:paraId="1C5FFDBC" w14:textId="42F294CA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3000</w:t>
            </w:r>
          </w:p>
        </w:tc>
        <w:tc>
          <w:tcPr>
            <w:tcW w:w="1239" w:type="dxa"/>
          </w:tcPr>
          <w:p w14:paraId="2995C6AD" w14:textId="3B8110CE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600000</w:t>
            </w:r>
          </w:p>
        </w:tc>
        <w:tc>
          <w:tcPr>
            <w:tcW w:w="1879" w:type="dxa"/>
          </w:tcPr>
          <w:p w14:paraId="71F3A938" w14:textId="5CB2761D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600000 - 2016666</w:t>
            </w:r>
          </w:p>
        </w:tc>
      </w:tr>
      <w:tr w:rsidR="0097304B" w14:paraId="488DA8D9" w14:textId="77777777" w:rsidTr="00016BB2">
        <w:trPr>
          <w:jc w:val="center"/>
        </w:trPr>
        <w:tc>
          <w:tcPr>
            <w:tcW w:w="1696" w:type="dxa"/>
          </w:tcPr>
          <w:p w14:paraId="4D32F3F6" w14:textId="64A87216" w:rsidR="0097304B" w:rsidRDefault="00C023D3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24250 - 100000</w:t>
            </w:r>
          </w:p>
        </w:tc>
        <w:tc>
          <w:tcPr>
            <w:tcW w:w="1311" w:type="dxa"/>
          </w:tcPr>
          <w:p w14:paraId="36C5FC8F" w14:textId="76083DF0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1383" w:type="dxa"/>
          </w:tcPr>
          <w:p w14:paraId="6476CBC5" w14:textId="5CD3E7E5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24250.08</w:t>
            </w:r>
          </w:p>
        </w:tc>
        <w:tc>
          <w:tcPr>
            <w:tcW w:w="1239" w:type="dxa"/>
          </w:tcPr>
          <w:p w14:paraId="3C742BE5" w14:textId="662B68CC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2016667</w:t>
            </w:r>
          </w:p>
        </w:tc>
        <w:tc>
          <w:tcPr>
            <w:tcW w:w="1879" w:type="dxa"/>
          </w:tcPr>
          <w:p w14:paraId="4FC4B62C" w14:textId="1E0E6893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2016667 - 3279165</w:t>
            </w:r>
          </w:p>
        </w:tc>
      </w:tr>
    </w:tbl>
    <w:p w14:paraId="579EC769" w14:textId="0154F6DE" w:rsidR="00B57DD0" w:rsidRDefault="00B57DD0" w:rsidP="00DE2CEA">
      <w:pPr>
        <w:rPr>
          <w:lang w:eastAsia="ko-KR"/>
        </w:rPr>
      </w:pPr>
    </w:p>
    <w:p w14:paraId="338F4F75" w14:textId="61B670EA" w:rsidR="00B57DD0" w:rsidRDefault="00CA7D46" w:rsidP="00DE2CEA">
      <w:pPr>
        <w:rPr>
          <w:lang w:eastAsia="ko-KR"/>
        </w:rPr>
      </w:pPr>
      <w:r w:rsidRPr="00CA7D46">
        <w:rPr>
          <w:rFonts w:hint="eastAsia"/>
          <w:lang w:eastAsia="ko-KR"/>
        </w:rPr>
        <w:t>채널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래스터는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업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링크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및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다운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링크에서</w:t>
      </w:r>
      <w:r w:rsidRPr="00CA7D46">
        <w:rPr>
          <w:rFonts w:hint="eastAsia"/>
          <w:lang w:eastAsia="ko-KR"/>
        </w:rPr>
        <w:t xml:space="preserve"> RF </w:t>
      </w:r>
      <w:r w:rsidRPr="00CA7D46">
        <w:rPr>
          <w:rFonts w:hint="eastAsia"/>
          <w:lang w:eastAsia="ko-KR"/>
        </w:rPr>
        <w:t>채널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위치를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식별하는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데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사용할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있는</w:t>
      </w:r>
      <w:r w:rsidRPr="00CA7D46">
        <w:rPr>
          <w:rFonts w:hint="eastAsia"/>
          <w:lang w:eastAsia="ko-KR"/>
        </w:rPr>
        <w:t xml:space="preserve"> RF </w:t>
      </w:r>
      <w:r w:rsidRPr="00CA7D46">
        <w:rPr>
          <w:rFonts w:hint="eastAsia"/>
          <w:lang w:eastAsia="ko-KR"/>
        </w:rPr>
        <w:t>참조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주파수의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서브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세트를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한</w:t>
      </w:r>
      <w:r w:rsidRPr="00CA7D46">
        <w:rPr>
          <w:rFonts w:hint="eastAsia"/>
          <w:lang w:eastAsia="ko-KR"/>
        </w:rPr>
        <w:t>다</w:t>
      </w:r>
      <w:r w:rsidRPr="00CA7D46">
        <w:rPr>
          <w:rFonts w:hint="eastAsia"/>
          <w:lang w:eastAsia="ko-KR"/>
        </w:rPr>
        <w:t>.</w:t>
      </w:r>
      <w:r w:rsidR="003673E2">
        <w:rPr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 xml:space="preserve">RF </w:t>
      </w:r>
      <w:r w:rsidR="003673E2" w:rsidRPr="003673E2">
        <w:rPr>
          <w:rFonts w:hint="eastAsia"/>
          <w:lang w:eastAsia="ko-KR"/>
        </w:rPr>
        <w:t>채널의</w:t>
      </w:r>
      <w:r w:rsidR="003673E2" w:rsidRPr="003673E2">
        <w:rPr>
          <w:rFonts w:hint="eastAsia"/>
          <w:lang w:eastAsia="ko-KR"/>
        </w:rPr>
        <w:t xml:space="preserve"> RF </w:t>
      </w:r>
      <w:r w:rsidR="003673E2" w:rsidRPr="003673E2">
        <w:rPr>
          <w:rFonts w:hint="eastAsia"/>
          <w:lang w:eastAsia="ko-KR"/>
        </w:rPr>
        <w:t>기준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주파수는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반송파의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자원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요소에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매핑</w:t>
      </w:r>
      <w:r w:rsidR="003673E2">
        <w:rPr>
          <w:rFonts w:hint="eastAsia"/>
          <w:lang w:eastAsia="ko-KR"/>
        </w:rPr>
        <w:t>된</w:t>
      </w:r>
      <w:r w:rsidR="003673E2" w:rsidRPr="003673E2">
        <w:rPr>
          <w:rFonts w:hint="eastAsia"/>
          <w:lang w:eastAsia="ko-KR"/>
        </w:rPr>
        <w:t>다</w:t>
      </w:r>
      <w:r w:rsidR="003673E2" w:rsidRPr="003673E2">
        <w:rPr>
          <w:rFonts w:hint="eastAsia"/>
          <w:lang w:eastAsia="ko-KR"/>
        </w:rPr>
        <w:t>.</w:t>
      </w:r>
      <w:r w:rsidR="003673E2">
        <w:rPr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각각의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동작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대역에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대해</w:t>
      </w:r>
      <w:r w:rsidR="003673E2" w:rsidRPr="003673E2">
        <w:rPr>
          <w:rFonts w:hint="eastAsia"/>
          <w:lang w:eastAsia="ko-KR"/>
        </w:rPr>
        <w:t xml:space="preserve">, </w:t>
      </w:r>
      <w:r w:rsidR="003673E2" w:rsidRPr="003673E2">
        <w:rPr>
          <w:rFonts w:hint="eastAsia"/>
          <w:lang w:eastAsia="ko-KR"/>
        </w:rPr>
        <w:t>글로벌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주파수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래스터로부터의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주파수의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서브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세트가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그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대역에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적용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가능하고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입도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Δ</w:t>
      </w:r>
      <w:r w:rsidR="003673E2" w:rsidRPr="003673E2">
        <w:rPr>
          <w:rFonts w:hint="eastAsia"/>
          <w:lang w:eastAsia="ko-KR"/>
        </w:rPr>
        <w:t>F</w:t>
      </w:r>
      <w:r w:rsidR="003673E2" w:rsidRPr="003673E2">
        <w:rPr>
          <w:rFonts w:hint="eastAsia"/>
          <w:vertAlign w:val="subscript"/>
          <w:lang w:eastAsia="ko-KR"/>
        </w:rPr>
        <w:t>Raster</w:t>
      </w:r>
      <w:r w:rsidR="003673E2" w:rsidRPr="003673E2">
        <w:rPr>
          <w:rFonts w:hint="eastAsia"/>
          <w:lang w:eastAsia="ko-KR"/>
        </w:rPr>
        <w:t>를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갖는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채널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래스터를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형성하며</w:t>
      </w:r>
      <w:r w:rsidR="003673E2" w:rsidRPr="003673E2">
        <w:rPr>
          <w:rFonts w:hint="eastAsia"/>
          <w:lang w:eastAsia="ko-KR"/>
        </w:rPr>
        <w:t xml:space="preserve">, </w:t>
      </w:r>
      <w:r w:rsidR="003673E2" w:rsidRPr="003673E2">
        <w:rPr>
          <w:rFonts w:hint="eastAsia"/>
          <w:lang w:eastAsia="ko-KR"/>
        </w:rPr>
        <w:t>이는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Δ</w:t>
      </w:r>
      <w:r w:rsidR="003673E2" w:rsidRPr="003673E2">
        <w:rPr>
          <w:rFonts w:hint="eastAsia"/>
          <w:lang w:eastAsia="ko-KR"/>
        </w:rPr>
        <w:t>F</w:t>
      </w:r>
      <w:r w:rsidR="003673E2" w:rsidRPr="003673E2">
        <w:rPr>
          <w:rFonts w:hint="eastAsia"/>
          <w:vertAlign w:val="subscript"/>
          <w:lang w:eastAsia="ko-KR"/>
        </w:rPr>
        <w:t xml:space="preserve">Global </w:t>
      </w:r>
      <w:r w:rsidR="003673E2" w:rsidRPr="003673E2">
        <w:rPr>
          <w:rFonts w:hint="eastAsia"/>
          <w:lang w:eastAsia="ko-KR"/>
        </w:rPr>
        <w:t>이상일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수</w:t>
      </w:r>
      <w:r w:rsid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있다</w:t>
      </w:r>
      <w:r w:rsidR="003673E2" w:rsidRPr="003673E2">
        <w:rPr>
          <w:rFonts w:hint="eastAsia"/>
          <w:lang w:eastAsia="ko-KR"/>
        </w:rPr>
        <w:t>.</w:t>
      </w:r>
    </w:p>
    <w:p w14:paraId="2F169F45" w14:textId="7A0945CC" w:rsidR="00BC13C2" w:rsidRDefault="00BC13C2" w:rsidP="00DE2CEA">
      <w:pPr>
        <w:rPr>
          <w:lang w:eastAsia="ko-KR"/>
        </w:rPr>
      </w:pPr>
      <w:r w:rsidRPr="00BC13C2">
        <w:rPr>
          <w:rFonts w:hint="eastAsia"/>
          <w:lang w:eastAsia="ko-KR"/>
        </w:rPr>
        <w:t>표</w:t>
      </w:r>
      <w:r w:rsidRPr="00BC13C2">
        <w:rPr>
          <w:rFonts w:hint="eastAsia"/>
          <w:lang w:eastAsia="ko-KR"/>
        </w:rPr>
        <w:t xml:space="preserve"> 5.2-1</w:t>
      </w:r>
      <w:r w:rsidRPr="00BC13C2">
        <w:rPr>
          <w:rFonts w:hint="eastAsia"/>
          <w:lang w:eastAsia="ko-KR"/>
        </w:rPr>
        <w:t>에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정의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된</w:t>
      </w:r>
      <w:r w:rsidRPr="00BC13C2">
        <w:rPr>
          <w:rFonts w:hint="eastAsia"/>
          <w:lang w:eastAsia="ko-KR"/>
        </w:rPr>
        <w:t xml:space="preserve"> SUL </w:t>
      </w:r>
      <w:r w:rsidRPr="00BC13C2">
        <w:rPr>
          <w:rFonts w:hint="eastAsia"/>
          <w:lang w:eastAsia="ko-KR"/>
        </w:rPr>
        <w:t>대역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및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모든</w:t>
      </w:r>
      <w:r w:rsidRPr="00BC13C2">
        <w:rPr>
          <w:rFonts w:hint="eastAsia"/>
          <w:lang w:eastAsia="ko-KR"/>
        </w:rPr>
        <w:t xml:space="preserve"> FDD </w:t>
      </w:r>
      <w:r w:rsidRPr="00BC13C2">
        <w:rPr>
          <w:rFonts w:hint="eastAsia"/>
          <w:lang w:eastAsia="ko-KR"/>
        </w:rPr>
        <w:t>대역의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업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링크의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경우</w:t>
      </w:r>
      <w:r w:rsidRPr="00BC13C2">
        <w:rPr>
          <w:rFonts w:hint="eastAsia"/>
          <w:lang w:eastAsia="ko-KR"/>
        </w:rPr>
        <w:t>,</w:t>
      </w:r>
    </w:p>
    <w:p w14:paraId="073D8674" w14:textId="77777777" w:rsidR="00BC13C2" w:rsidRPr="00EC34D6" w:rsidRDefault="00BC13C2" w:rsidP="00BC13C2">
      <w:pPr>
        <w:pStyle w:val="EQ"/>
        <w:jc w:val="center"/>
        <w:rPr>
          <w:noProof w:val="0"/>
        </w:rPr>
      </w:pPr>
      <w:r w:rsidRPr="00EC34D6">
        <w:t>F</w:t>
      </w:r>
      <w:r w:rsidRPr="00EC34D6">
        <w:rPr>
          <w:vertAlign w:val="subscript"/>
        </w:rPr>
        <w:t>REF,shift</w:t>
      </w:r>
      <w:r w:rsidRPr="00EC34D6">
        <w:rPr>
          <w:noProof w:val="0"/>
        </w:rPr>
        <w:t xml:space="preserve"> = F</w:t>
      </w:r>
      <w:r w:rsidRPr="00EC34D6">
        <w:rPr>
          <w:noProof w:val="0"/>
          <w:vertAlign w:val="subscript"/>
        </w:rPr>
        <w:t>REF</w:t>
      </w:r>
      <w:r w:rsidRPr="00EC34D6">
        <w:rPr>
          <w:noProof w:val="0"/>
        </w:rPr>
        <w:t xml:space="preserve"> + Δ</w:t>
      </w:r>
      <w:r w:rsidRPr="00EC34D6">
        <w:rPr>
          <w:noProof w:val="0"/>
          <w:vertAlign w:val="subscript"/>
        </w:rPr>
        <w:t>shift</w:t>
      </w:r>
      <w:r w:rsidRPr="00EC34D6">
        <w:rPr>
          <w:noProof w:val="0"/>
        </w:rPr>
        <w:t>, where Δ</w:t>
      </w:r>
      <w:r w:rsidRPr="00EC34D6">
        <w:rPr>
          <w:noProof w:val="0"/>
          <w:vertAlign w:val="subscript"/>
        </w:rPr>
        <w:t>shift</w:t>
      </w:r>
      <w:r w:rsidRPr="00EC34D6">
        <w:rPr>
          <w:noProof w:val="0"/>
        </w:rPr>
        <w:t xml:space="preserve"> = 0 kHz or 7.5 kHz</w:t>
      </w:r>
    </w:p>
    <w:p w14:paraId="50C7ABA1" w14:textId="78C01DE9" w:rsidR="00BC13C2" w:rsidRDefault="00BC13C2" w:rsidP="00DE2CEA">
      <w:pPr>
        <w:rPr>
          <w:lang w:val="en-GB" w:eastAsia="ko-KR"/>
        </w:rPr>
      </w:pPr>
      <w:r w:rsidRPr="00BC13C2">
        <w:rPr>
          <w:rFonts w:hint="eastAsia"/>
          <w:lang w:val="en-GB" w:eastAsia="ko-KR"/>
        </w:rPr>
        <w:lastRenderedPageBreak/>
        <w:t>여기서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Δ</w:t>
      </w:r>
      <w:r w:rsidRPr="00BC13C2">
        <w:rPr>
          <w:rFonts w:hint="eastAsia"/>
          <w:vertAlign w:val="subscript"/>
          <w:lang w:val="en-GB" w:eastAsia="ko-KR"/>
        </w:rPr>
        <w:t>shift</w:t>
      </w:r>
      <w:r w:rsidRPr="00BC13C2">
        <w:rPr>
          <w:rFonts w:hint="eastAsia"/>
          <w:lang w:val="en-GB" w:eastAsia="ko-KR"/>
        </w:rPr>
        <w:t>는</w:t>
      </w:r>
      <w:r w:rsidRPr="00BC13C2">
        <w:rPr>
          <w:rFonts w:hint="eastAsia"/>
          <w:lang w:val="en-GB" w:eastAsia="ko-KR"/>
        </w:rPr>
        <w:t xml:space="preserve"> TS 38.331 [11]</w:t>
      </w:r>
      <w:r w:rsidRPr="00BC13C2">
        <w:rPr>
          <w:rFonts w:hint="eastAsia"/>
          <w:lang w:val="en-GB" w:eastAsia="ko-KR"/>
        </w:rPr>
        <w:t>에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정의된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것처럼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상위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계층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매개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변수</w:t>
      </w:r>
      <w:r w:rsidRPr="00BC13C2">
        <w:rPr>
          <w:rFonts w:hint="eastAsia"/>
          <w:lang w:val="en-GB" w:eastAsia="ko-KR"/>
        </w:rPr>
        <w:t xml:space="preserve"> frequencyShift7p5khz</w:t>
      </w:r>
      <w:r w:rsidRPr="00BC13C2">
        <w:rPr>
          <w:rFonts w:hint="eastAsia"/>
          <w:lang w:val="en-GB" w:eastAsia="ko-KR"/>
        </w:rPr>
        <w:t>에서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네트워크에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의해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시그널링</w:t>
      </w:r>
      <w:r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된다</w:t>
      </w:r>
      <w:r w:rsidRPr="00BC13C2">
        <w:rPr>
          <w:rFonts w:hint="eastAsia"/>
          <w:lang w:val="en-GB" w:eastAsia="ko-KR"/>
        </w:rPr>
        <w:t xml:space="preserve"> [11].</w:t>
      </w:r>
    </w:p>
    <w:p w14:paraId="7D487ABD" w14:textId="52D7BBCB" w:rsidR="00E417A8" w:rsidRPr="00BC13C2" w:rsidRDefault="00E417A8" w:rsidP="00DE2CEA">
      <w:pPr>
        <w:rPr>
          <w:lang w:val="en-GB" w:eastAsia="ko-KR"/>
        </w:rPr>
      </w:pPr>
      <w:r w:rsidRPr="00E417A8">
        <w:rPr>
          <w:rFonts w:hint="eastAsia"/>
          <w:lang w:val="en-GB" w:eastAsia="ko-KR"/>
        </w:rPr>
        <w:t>채널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래스터와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해당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자원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요소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사이의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매핑은</w:t>
      </w:r>
      <w:r w:rsidRPr="00E417A8">
        <w:rPr>
          <w:rFonts w:hint="eastAsia"/>
          <w:lang w:val="en-GB" w:eastAsia="ko-KR"/>
        </w:rPr>
        <w:t xml:space="preserve"> 5.4.2.2 </w:t>
      </w:r>
      <w:r w:rsidRPr="00E417A8">
        <w:rPr>
          <w:rFonts w:hint="eastAsia"/>
          <w:lang w:val="en-GB" w:eastAsia="ko-KR"/>
        </w:rPr>
        <w:t>절에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주어진다</w:t>
      </w:r>
      <w:r w:rsidRPr="00E417A8">
        <w:rPr>
          <w:rFonts w:hint="eastAsia"/>
          <w:lang w:val="en-GB" w:eastAsia="ko-KR"/>
        </w:rPr>
        <w:t>.</w:t>
      </w:r>
      <w:r>
        <w:rPr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각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동작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대역에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적용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가능한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항목은</w:t>
      </w:r>
      <w:r w:rsidRPr="00E417A8">
        <w:rPr>
          <w:rFonts w:hint="eastAsia"/>
          <w:lang w:val="en-GB" w:eastAsia="ko-KR"/>
        </w:rPr>
        <w:t xml:space="preserve"> 5.4.2.3</w:t>
      </w:r>
      <w:r w:rsidRPr="00E417A8">
        <w:rPr>
          <w:rFonts w:hint="eastAsia"/>
          <w:lang w:val="en-GB" w:eastAsia="ko-KR"/>
        </w:rPr>
        <w:t>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정의되어</w:t>
      </w:r>
      <w:r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있다</w:t>
      </w:r>
      <w:r w:rsidRPr="00E417A8">
        <w:rPr>
          <w:rFonts w:hint="eastAsia"/>
          <w:lang w:val="en-GB" w:eastAsia="ko-KR"/>
        </w:rPr>
        <w:t>.</w:t>
      </w:r>
    </w:p>
    <w:p w14:paraId="2F5A073C" w14:textId="1851E2C3" w:rsidR="00B57DD0" w:rsidRDefault="00FB299F" w:rsidP="00FB299F">
      <w:pPr>
        <w:pStyle w:val="4"/>
        <w:rPr>
          <w:lang w:eastAsia="ko-KR"/>
        </w:rPr>
      </w:pPr>
      <w:r w:rsidRPr="00FB299F">
        <w:rPr>
          <w:lang w:eastAsia="ko-KR"/>
        </w:rPr>
        <w:t>Channel raster to resource element mapping</w:t>
      </w:r>
    </w:p>
    <w:p w14:paraId="094E1D34" w14:textId="74A0D0BA" w:rsidR="00B57DD0" w:rsidRDefault="002356D6" w:rsidP="00DE2CEA">
      <w:pPr>
        <w:rPr>
          <w:lang w:eastAsia="ko-KR"/>
        </w:rPr>
      </w:pPr>
      <w:r w:rsidRPr="002356D6">
        <w:rPr>
          <w:rFonts w:hint="eastAsia"/>
          <w:lang w:eastAsia="ko-KR"/>
        </w:rPr>
        <w:t>채널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래스터의</w:t>
      </w:r>
      <w:r w:rsidRPr="002356D6">
        <w:rPr>
          <w:rFonts w:hint="eastAsia"/>
          <w:lang w:eastAsia="ko-KR"/>
        </w:rPr>
        <w:t xml:space="preserve"> RF </w:t>
      </w:r>
      <w:r w:rsidRPr="002356D6">
        <w:rPr>
          <w:rFonts w:hint="eastAsia"/>
          <w:lang w:eastAsia="ko-KR"/>
        </w:rPr>
        <w:t>기준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주파수와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해당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자원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요소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간의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매핑은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표</w:t>
      </w:r>
      <w:r w:rsidRPr="002356D6">
        <w:rPr>
          <w:rFonts w:hint="eastAsia"/>
          <w:lang w:eastAsia="ko-KR"/>
        </w:rPr>
        <w:t xml:space="preserve"> 5.4.2.2-1</w:t>
      </w:r>
      <w:r w:rsidRPr="002356D6">
        <w:rPr>
          <w:rFonts w:hint="eastAsia"/>
          <w:lang w:eastAsia="ko-KR"/>
        </w:rPr>
        <w:t>에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나와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있으며</w:t>
      </w:r>
      <w:r w:rsidRPr="002356D6">
        <w:rPr>
          <w:rFonts w:hint="eastAsia"/>
          <w:lang w:eastAsia="ko-KR"/>
        </w:rPr>
        <w:t xml:space="preserve"> RF </w:t>
      </w:r>
      <w:r w:rsidRPr="002356D6">
        <w:rPr>
          <w:rFonts w:hint="eastAsia"/>
          <w:lang w:eastAsia="ko-KR"/>
        </w:rPr>
        <w:t>채널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위치를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식별하는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데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사용할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수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있다</w:t>
      </w:r>
      <w:r w:rsidRPr="002356D6">
        <w:rPr>
          <w:rFonts w:hint="eastAsia"/>
          <w:lang w:eastAsia="ko-KR"/>
        </w:rPr>
        <w:t>.</w:t>
      </w:r>
      <w:r w:rsidR="00660D84">
        <w:rPr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맵핑은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채널에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할당되어</w:t>
      </w:r>
      <w:r w:rsidR="00660D84" w:rsidRPr="00660D84">
        <w:rPr>
          <w:rFonts w:hint="eastAsia"/>
          <w:lang w:eastAsia="ko-KR"/>
        </w:rPr>
        <w:t xml:space="preserve"> UL </w:t>
      </w:r>
      <w:r w:rsidR="00660D84" w:rsidRPr="00660D84">
        <w:rPr>
          <w:rFonts w:hint="eastAsia"/>
          <w:lang w:eastAsia="ko-KR"/>
        </w:rPr>
        <w:t>및</w:t>
      </w:r>
      <w:r w:rsidR="00660D84" w:rsidRPr="00660D84">
        <w:rPr>
          <w:rFonts w:hint="eastAsia"/>
          <w:lang w:eastAsia="ko-KR"/>
        </w:rPr>
        <w:t xml:space="preserve"> DL </w:t>
      </w:r>
      <w:r w:rsidR="00660D84" w:rsidRPr="00660D84">
        <w:rPr>
          <w:rFonts w:hint="eastAsia"/>
          <w:lang w:eastAsia="ko-KR"/>
        </w:rPr>
        <w:t>모두에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적용되는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총</w:t>
      </w:r>
      <w:r w:rsidR="00660D84" w:rsidRPr="00660D84">
        <w:rPr>
          <w:rFonts w:hint="eastAsia"/>
          <w:lang w:eastAsia="ko-KR"/>
        </w:rPr>
        <w:t xml:space="preserve"> RB </w:t>
      </w:r>
      <w:r w:rsidR="00660D84" w:rsidRPr="00660D84">
        <w:rPr>
          <w:rFonts w:hint="eastAsia"/>
          <w:lang w:eastAsia="ko-KR"/>
        </w:rPr>
        <w:t>수에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따라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다</w:t>
      </w:r>
      <w:r w:rsidR="00660D84">
        <w:rPr>
          <w:rFonts w:hint="eastAsia"/>
          <w:lang w:eastAsia="ko-KR"/>
        </w:rPr>
        <w:t>르</w:t>
      </w:r>
      <w:r w:rsidR="00660D84" w:rsidRPr="00660D84">
        <w:rPr>
          <w:rFonts w:hint="eastAsia"/>
          <w:lang w:eastAsia="ko-KR"/>
        </w:rPr>
        <w:t>다</w:t>
      </w:r>
      <w:r w:rsidR="00660D84" w:rsidRPr="00660D84">
        <w:rPr>
          <w:rFonts w:hint="eastAsia"/>
          <w:lang w:eastAsia="ko-KR"/>
        </w:rPr>
        <w:t>.</w:t>
      </w:r>
      <w:r w:rsidR="00C03745">
        <w:rPr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맵핑은</w:t>
      </w:r>
      <w:r w:rsidR="00C03745" w:rsidRPr="00C03745">
        <w:rPr>
          <w:rFonts w:hint="eastAsia"/>
          <w:lang w:eastAsia="ko-KR"/>
        </w:rPr>
        <w:t xml:space="preserve"> BS</w:t>
      </w:r>
      <w:r w:rsidR="00C03745" w:rsidRPr="00C03745">
        <w:rPr>
          <w:rFonts w:hint="eastAsia"/>
          <w:lang w:eastAsia="ko-KR"/>
        </w:rPr>
        <w:t>에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의해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지원되는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적어도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하나의</w:t>
      </w:r>
      <w:r w:rsidR="00C03745" w:rsidRPr="00C03745">
        <w:rPr>
          <w:rFonts w:hint="eastAsia"/>
          <w:lang w:eastAsia="ko-KR"/>
        </w:rPr>
        <w:t xml:space="preserve"> </w:t>
      </w:r>
      <w:r w:rsidR="00C03745">
        <w:rPr>
          <w:rFonts w:hint="eastAsia"/>
          <w:lang w:eastAsia="ko-KR"/>
        </w:rPr>
        <w:t>n</w:t>
      </w:r>
      <w:r w:rsidR="00C03745">
        <w:rPr>
          <w:lang w:eastAsia="ko-KR"/>
        </w:rPr>
        <w:t>umerology</w:t>
      </w:r>
      <w:r w:rsidR="00C03745" w:rsidRPr="00C03745">
        <w:rPr>
          <w:rFonts w:hint="eastAsia"/>
          <w:lang w:eastAsia="ko-KR"/>
        </w:rPr>
        <w:t>에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적용되어야</w:t>
      </w:r>
      <w:r w:rsidR="00F37C16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한다</w:t>
      </w:r>
      <w:r w:rsidR="00C03745" w:rsidRPr="00C03745">
        <w:rPr>
          <w:rFonts w:hint="eastAsia"/>
          <w:lang w:eastAsia="ko-KR"/>
        </w:rPr>
        <w:t>.</w:t>
      </w:r>
    </w:p>
    <w:p w14:paraId="18A6C6C4" w14:textId="6B973357" w:rsidR="00B57DD0" w:rsidRPr="00F53FED" w:rsidRDefault="00F53FED" w:rsidP="00F53FED">
      <w:pPr>
        <w:jc w:val="center"/>
        <w:rPr>
          <w:b/>
          <w:bCs/>
          <w:lang w:eastAsia="ko-KR"/>
        </w:rPr>
      </w:pPr>
      <w:r w:rsidRPr="00F53FED">
        <w:rPr>
          <w:b/>
          <w:bCs/>
          <w:lang w:eastAsia="ko-KR"/>
        </w:rPr>
        <w:t>Table 5.4.2.2-1: Channel Raster to Resource Element Mapping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777"/>
        <w:gridCol w:w="1777"/>
      </w:tblGrid>
      <w:tr w:rsidR="009F4894" w:rsidRPr="009F4894" w14:paraId="78062F4E" w14:textId="77777777" w:rsidTr="00E87157">
        <w:trPr>
          <w:jc w:val="center"/>
        </w:trPr>
        <w:tc>
          <w:tcPr>
            <w:tcW w:w="3681" w:type="dxa"/>
          </w:tcPr>
          <w:p w14:paraId="212DC0C6" w14:textId="77777777" w:rsidR="009F4894" w:rsidRPr="009F4894" w:rsidRDefault="009F4894" w:rsidP="00DE2CEA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1777" w:type="dxa"/>
          </w:tcPr>
          <w:p w14:paraId="7349227A" w14:textId="537FE7F1" w:rsidR="009F4894" w:rsidRPr="009F4894" w:rsidRDefault="009B268E" w:rsidP="00DE2CEA">
            <w:pPr>
              <w:rPr>
                <w:sz w:val="20"/>
                <w:szCs w:val="20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eastAsia="Yu Mincho"/>
                        <w:sz w:val="20"/>
                      </w:rPr>
                      <m:t>N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Yu Mincho"/>
                        <w:sz w:val="20"/>
                      </w:rPr>
                      <m:t>RB</m:t>
                    </m:r>
                    <m:ctrlPr>
                      <w:rPr>
                        <w:rFonts w:ascii="Cambria Math" w:eastAsia="Yu Mincho" w:hAnsi="Cambria Math"/>
                        <w:sz w:val="20"/>
                      </w:rPr>
                    </m:ctrlPr>
                  </m:sub>
                </m:sSub>
                <m:func>
                  <m:func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funcPr>
                  <m:fName>
                    <m:r>
                      <w:rPr>
                        <w:rFonts w:ascii="Cambria Math" w:eastAsia="Yu Mincho"/>
                        <w:sz w:val="20"/>
                      </w:rPr>
                      <m:t>mod</m:t>
                    </m:r>
                  </m:fName>
                  <m:e>
                    <m:r>
                      <w:rPr>
                        <w:rFonts w:ascii="Cambria Math" w:eastAsia="Yu Mincho"/>
                        <w:sz w:val="20"/>
                      </w:rPr>
                      <m:t>2</m:t>
                    </m:r>
                  </m:e>
                </m:func>
                <m:r>
                  <w:rPr>
                    <w:rFonts w:ascii="Cambria Math" w:eastAsia="Yu Mincho"/>
                    <w:sz w:val="20"/>
                  </w:rPr>
                  <m:t>=0</m:t>
                </m:r>
              </m:oMath>
            </m:oMathPara>
          </w:p>
        </w:tc>
        <w:tc>
          <w:tcPr>
            <w:tcW w:w="1777" w:type="dxa"/>
          </w:tcPr>
          <w:p w14:paraId="57BC90A7" w14:textId="5C7DE9BA" w:rsidR="009F4894" w:rsidRPr="009F4894" w:rsidRDefault="009B268E" w:rsidP="00DE2CEA">
            <w:pPr>
              <w:rPr>
                <w:sz w:val="20"/>
                <w:szCs w:val="20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eastAsia="Yu Mincho"/>
                        <w:sz w:val="20"/>
                      </w:rPr>
                      <m:t>N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Yu Mincho"/>
                        <w:sz w:val="20"/>
                      </w:rPr>
                      <m:t>RB</m:t>
                    </m:r>
                    <m:ctrlPr>
                      <w:rPr>
                        <w:rFonts w:ascii="Cambria Math" w:eastAsia="Yu Mincho" w:hAnsi="Cambria Math"/>
                        <w:sz w:val="20"/>
                      </w:rPr>
                    </m:ctrlPr>
                  </m:sub>
                </m:sSub>
                <m:func>
                  <m:func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funcPr>
                  <m:fName>
                    <m:r>
                      <w:rPr>
                        <w:rFonts w:ascii="Cambria Math" w:eastAsia="Yu Mincho"/>
                        <w:sz w:val="20"/>
                      </w:rPr>
                      <m:t>mod</m:t>
                    </m:r>
                  </m:fName>
                  <m:e>
                    <m:r>
                      <w:rPr>
                        <w:rFonts w:ascii="Cambria Math" w:eastAsia="Yu Mincho"/>
                        <w:sz w:val="20"/>
                      </w:rPr>
                      <m:t>2</m:t>
                    </m:r>
                  </m:e>
                </m:func>
                <m:r>
                  <w:rPr>
                    <w:rFonts w:ascii="Cambria Math" w:eastAsia="Yu Mincho"/>
                    <w:sz w:val="20"/>
                  </w:rPr>
                  <m:t>=1</m:t>
                </m:r>
              </m:oMath>
            </m:oMathPara>
          </w:p>
        </w:tc>
      </w:tr>
      <w:tr w:rsidR="009F4894" w:rsidRPr="009F4894" w14:paraId="0EA594DC" w14:textId="77777777" w:rsidTr="00E87157">
        <w:trPr>
          <w:jc w:val="center"/>
        </w:trPr>
        <w:tc>
          <w:tcPr>
            <w:tcW w:w="3681" w:type="dxa"/>
          </w:tcPr>
          <w:p w14:paraId="2051BEF8" w14:textId="1E7B82F7" w:rsidR="009F4894" w:rsidRPr="009F4894" w:rsidRDefault="009F4894" w:rsidP="00DE2CEA">
            <w:pPr>
              <w:rPr>
                <w:sz w:val="20"/>
                <w:szCs w:val="20"/>
                <w:lang w:eastAsia="ko-KR"/>
              </w:rPr>
            </w:pPr>
            <w:r w:rsidRPr="009F4894">
              <w:rPr>
                <w:sz w:val="20"/>
                <w:szCs w:val="20"/>
                <w:lang w:eastAsia="ko-KR"/>
              </w:rPr>
              <w:t>Resource element index</w:t>
            </w:r>
            <w:r w:rsidR="00E87157">
              <w:rPr>
                <w:sz w:val="20"/>
                <w:szCs w:val="20"/>
                <w:lang w:eastAsia="ko-KR"/>
              </w:rPr>
              <w:t xml:space="preserve"> </w:t>
            </w:r>
            <w:r w:rsidR="00E87157" w:rsidRPr="00E87157">
              <w:rPr>
                <w:i/>
                <w:iCs/>
                <w:sz w:val="20"/>
                <w:szCs w:val="20"/>
                <w:lang w:eastAsia="ko-KR"/>
              </w:rPr>
              <w:t>k</w:t>
            </w:r>
          </w:p>
        </w:tc>
        <w:tc>
          <w:tcPr>
            <w:tcW w:w="1777" w:type="dxa"/>
          </w:tcPr>
          <w:p w14:paraId="7B17FED7" w14:textId="274E2542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0</w:t>
            </w:r>
          </w:p>
        </w:tc>
        <w:tc>
          <w:tcPr>
            <w:tcW w:w="1777" w:type="dxa"/>
          </w:tcPr>
          <w:p w14:paraId="62987AA2" w14:textId="7BF82572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</w:t>
            </w:r>
          </w:p>
        </w:tc>
      </w:tr>
      <w:tr w:rsidR="009F4894" w:rsidRPr="009F4894" w14:paraId="3BABD401" w14:textId="77777777" w:rsidTr="00E87157">
        <w:trPr>
          <w:jc w:val="center"/>
        </w:trPr>
        <w:tc>
          <w:tcPr>
            <w:tcW w:w="3681" w:type="dxa"/>
          </w:tcPr>
          <w:p w14:paraId="014C8701" w14:textId="6E661CF6" w:rsidR="009F4894" w:rsidRPr="009F4894" w:rsidRDefault="00E87157" w:rsidP="00DE2CEA">
            <w:pPr>
              <w:rPr>
                <w:sz w:val="20"/>
                <w:szCs w:val="20"/>
                <w:lang w:eastAsia="ko-KR"/>
              </w:rPr>
            </w:pPr>
            <w:r w:rsidRPr="00EC34D6">
              <w:rPr>
                <w:rFonts w:eastAsia="Yu Mincho"/>
              </w:rPr>
              <w:t xml:space="preserve">Physical resource block number </w:t>
            </w:r>
            <w:r w:rsidRPr="00EC34D6">
              <w:rPr>
                <w:rFonts w:eastAsia="Yu Mincho"/>
                <w:position w:val="-10"/>
              </w:rPr>
              <w:object w:dxaOrig="435" w:dyaOrig="315" w14:anchorId="59D2286F">
                <v:shape id="_x0000_i1029" type="#_x0000_t75" style="width:21.3pt;height:14.4pt" o:ole="">
                  <v:imagedata r:id="rId11" o:title=""/>
                </v:shape>
                <o:OLEObject Type="Embed" ProgID="Equation.3" ShapeID="_x0000_i1029" DrawAspect="Content" ObjectID="_1650463008" r:id="rId24"/>
              </w:object>
            </w:r>
          </w:p>
        </w:tc>
        <w:tc>
          <w:tcPr>
            <w:tcW w:w="1777" w:type="dxa"/>
          </w:tcPr>
          <w:p w14:paraId="6FE3E4FC" w14:textId="213CAE19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rFonts w:eastAsia="Yu Mincho"/>
                <w:position w:val="-32"/>
              </w:rPr>
              <w:object w:dxaOrig="1365" w:dyaOrig="735" w14:anchorId="10E44BCD">
                <v:shape id="_x0000_i1030" type="#_x0000_t75" style="width:63.95pt;height:36.85pt" o:ole="">
                  <v:imagedata r:id="rId25" o:title=""/>
                </v:shape>
                <o:OLEObject Type="Embed" ProgID="Equation.3" ShapeID="_x0000_i1030" DrawAspect="Content" ObjectID="_1650463009" r:id="rId26"/>
              </w:object>
            </w:r>
          </w:p>
        </w:tc>
        <w:tc>
          <w:tcPr>
            <w:tcW w:w="1777" w:type="dxa"/>
          </w:tcPr>
          <w:p w14:paraId="14D49D86" w14:textId="7554C314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rFonts w:eastAsia="Yu Mincho"/>
                <w:position w:val="-32"/>
              </w:rPr>
              <w:object w:dxaOrig="1365" w:dyaOrig="735" w14:anchorId="48EADE08">
                <v:shape id="_x0000_i1031" type="#_x0000_t75" style="width:63.95pt;height:36.85pt" o:ole="">
                  <v:imagedata r:id="rId27" o:title=""/>
                </v:shape>
                <o:OLEObject Type="Embed" ProgID="Equation.3" ShapeID="_x0000_i1031" DrawAspect="Content" ObjectID="_1650463010" r:id="rId28"/>
              </w:object>
            </w:r>
          </w:p>
        </w:tc>
      </w:tr>
    </w:tbl>
    <w:p w14:paraId="71A04240" w14:textId="2C1A7BA6" w:rsidR="00B57DD0" w:rsidRDefault="00B57DD0" w:rsidP="00DE2CEA">
      <w:pPr>
        <w:rPr>
          <w:lang w:eastAsia="ko-KR"/>
        </w:rPr>
      </w:pPr>
    </w:p>
    <w:p w14:paraId="0F066673" w14:textId="387B91D5" w:rsidR="00B57DD0" w:rsidRDefault="00737731" w:rsidP="00DE2CEA">
      <w:pPr>
        <w:rPr>
          <w:lang w:eastAsia="ko-KR"/>
        </w:rPr>
      </w:pPr>
      <w:r w:rsidRPr="00737731">
        <w:rPr>
          <w:rFonts w:hint="eastAsia"/>
          <w:lang w:eastAsia="ko-KR"/>
        </w:rPr>
        <w:t>k</w:t>
      </w:r>
      <w:r>
        <w:rPr>
          <w:lang w:eastAsia="ko-KR"/>
        </w:rPr>
        <w:t>, n</w:t>
      </w:r>
      <w:r w:rsidRPr="00737731">
        <w:rPr>
          <w:vertAlign w:val="subscript"/>
          <w:lang w:eastAsia="ko-KR"/>
        </w:rPr>
        <w:t>PRB</w:t>
      </w:r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및</w:t>
      </w:r>
      <w:r w:rsidRPr="00737731">
        <w:rPr>
          <w:rFonts w:hint="eastAsia"/>
          <w:lang w:eastAsia="ko-KR"/>
        </w:rPr>
        <w:t xml:space="preserve"> N</w:t>
      </w:r>
      <w:r w:rsidRPr="00737731">
        <w:rPr>
          <w:rFonts w:hint="eastAsia"/>
          <w:vertAlign w:val="subscript"/>
          <w:lang w:eastAsia="ko-KR"/>
        </w:rPr>
        <w:t>RB</w:t>
      </w:r>
      <w:r w:rsidRPr="00737731">
        <w:rPr>
          <w:rFonts w:hint="eastAsia"/>
          <w:lang w:eastAsia="ko-KR"/>
        </w:rPr>
        <w:t>는</w:t>
      </w:r>
      <w:r w:rsidRPr="00737731">
        <w:rPr>
          <w:rFonts w:hint="eastAsia"/>
          <w:lang w:eastAsia="ko-KR"/>
        </w:rPr>
        <w:t xml:space="preserve"> </w:t>
      </w:r>
      <w:r w:rsidRPr="005762DB">
        <w:rPr>
          <w:rFonts w:hint="eastAsia"/>
          <w:b/>
          <w:bCs/>
          <w:lang w:eastAsia="ko-KR"/>
        </w:rPr>
        <w:t>TS 38.211</w:t>
      </w:r>
      <w:r w:rsidRPr="00737731">
        <w:rPr>
          <w:rFonts w:hint="eastAsia"/>
          <w:lang w:eastAsia="ko-KR"/>
        </w:rPr>
        <w:t xml:space="preserve"> [9]</w:t>
      </w:r>
      <w:r w:rsidRPr="00737731">
        <w:rPr>
          <w:rFonts w:hint="eastAsia"/>
          <w:lang w:eastAsia="ko-KR"/>
        </w:rPr>
        <w:t>에</w:t>
      </w:r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정의</w:t>
      </w:r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된</w:t>
      </w:r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바와</w:t>
      </w:r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같다</w:t>
      </w:r>
      <w:r w:rsidRPr="00737731">
        <w:rPr>
          <w:rFonts w:hint="eastAsia"/>
          <w:lang w:eastAsia="ko-KR"/>
        </w:rPr>
        <w:t>.</w:t>
      </w:r>
    </w:p>
    <w:p w14:paraId="073187DD" w14:textId="46931991" w:rsidR="00B57DD0" w:rsidRDefault="00B80C3E" w:rsidP="00B80C3E">
      <w:pPr>
        <w:pStyle w:val="4"/>
        <w:rPr>
          <w:lang w:eastAsia="ko-KR"/>
        </w:rPr>
      </w:pPr>
      <w:r w:rsidRPr="00B80C3E">
        <w:rPr>
          <w:lang w:eastAsia="ko-KR"/>
        </w:rPr>
        <w:t>Channel raster entries for each operating band</w:t>
      </w:r>
    </w:p>
    <w:p w14:paraId="1448B309" w14:textId="377991EE" w:rsidR="00B4076C" w:rsidRDefault="00B4076C" w:rsidP="00B4076C">
      <w:pPr>
        <w:rPr>
          <w:lang w:eastAsia="ko-KR"/>
        </w:rPr>
      </w:pPr>
      <w:r w:rsidRPr="00B4076C">
        <w:rPr>
          <w:rFonts w:hint="eastAsia"/>
          <w:lang w:eastAsia="ko-KR"/>
        </w:rPr>
        <w:t>각</w:t>
      </w:r>
      <w:r w:rsidRPr="00B4076C">
        <w:rPr>
          <w:rFonts w:hint="eastAsia"/>
          <w:lang w:eastAsia="ko-KR"/>
        </w:rPr>
        <w:t xml:space="preserve"> NR </w:t>
      </w:r>
      <w:r w:rsidRPr="00B4076C">
        <w:rPr>
          <w:rFonts w:hint="eastAsia"/>
          <w:lang w:eastAsia="ko-KR"/>
        </w:rPr>
        <w:t>작동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대역에서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채널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래스터의</w:t>
      </w:r>
      <w:r w:rsidRPr="00B4076C">
        <w:rPr>
          <w:rFonts w:hint="eastAsia"/>
          <w:lang w:eastAsia="ko-KR"/>
        </w:rPr>
        <w:t xml:space="preserve"> RF </w:t>
      </w:r>
      <w:r w:rsidRPr="00B4076C">
        <w:rPr>
          <w:rFonts w:hint="eastAsia"/>
          <w:lang w:eastAsia="ko-KR"/>
        </w:rPr>
        <w:t>채널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위치는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하위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절</w:t>
      </w:r>
      <w:r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5.4.2.2</w:t>
      </w:r>
      <w:r w:rsidRPr="00B4076C">
        <w:rPr>
          <w:rFonts w:hint="eastAsia"/>
          <w:lang w:eastAsia="ko-KR"/>
        </w:rPr>
        <w:t>의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채널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래스터</w:t>
      </w:r>
      <w:r w:rsidRPr="00B4076C">
        <w:rPr>
          <w:rFonts w:hint="eastAsia"/>
          <w:lang w:eastAsia="ko-KR"/>
        </w:rPr>
        <w:t>-</w:t>
      </w:r>
      <w:r w:rsidRPr="00B4076C">
        <w:rPr>
          <w:rFonts w:hint="eastAsia"/>
          <w:lang w:eastAsia="ko-KR"/>
        </w:rPr>
        <w:t>자원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요소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매핑을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사용하여</w:t>
      </w:r>
      <w:r w:rsidRPr="00B4076C">
        <w:rPr>
          <w:rFonts w:hint="eastAsia"/>
          <w:lang w:eastAsia="ko-KR"/>
        </w:rPr>
        <w:t xml:space="preserve"> FR1</w:t>
      </w:r>
      <w:r w:rsidRPr="00B4076C">
        <w:rPr>
          <w:rFonts w:hint="eastAsia"/>
          <w:lang w:eastAsia="ko-KR"/>
        </w:rPr>
        <w:t>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대한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표</w:t>
      </w:r>
      <w:r w:rsidRPr="00B4076C">
        <w:rPr>
          <w:rFonts w:hint="eastAsia"/>
          <w:lang w:eastAsia="ko-KR"/>
        </w:rPr>
        <w:t xml:space="preserve"> 5.4.2.3-1 </w:t>
      </w:r>
      <w:r w:rsidRPr="00B4076C">
        <w:rPr>
          <w:rFonts w:hint="eastAsia"/>
          <w:lang w:eastAsia="ko-KR"/>
        </w:rPr>
        <w:t>및</w:t>
      </w:r>
      <w:r w:rsidRPr="00B4076C">
        <w:rPr>
          <w:rFonts w:hint="eastAsia"/>
          <w:lang w:eastAsia="ko-KR"/>
        </w:rPr>
        <w:t xml:space="preserve"> FR2</w:t>
      </w:r>
      <w:r w:rsidRPr="00B4076C">
        <w:rPr>
          <w:rFonts w:hint="eastAsia"/>
          <w:lang w:eastAsia="ko-KR"/>
        </w:rPr>
        <w:t>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대한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표</w:t>
      </w:r>
      <w:r w:rsidRPr="00B4076C">
        <w:rPr>
          <w:rFonts w:hint="eastAsia"/>
          <w:lang w:eastAsia="ko-KR"/>
        </w:rPr>
        <w:t xml:space="preserve"> 5.4.2.3-2</w:t>
      </w:r>
      <w:r w:rsidRPr="00B4076C">
        <w:rPr>
          <w:rFonts w:hint="eastAsia"/>
          <w:lang w:eastAsia="ko-KR"/>
        </w:rPr>
        <w:t>의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해당</w:t>
      </w:r>
      <w:r w:rsidRPr="00B4076C">
        <w:rPr>
          <w:rFonts w:hint="eastAsia"/>
          <w:lang w:eastAsia="ko-KR"/>
        </w:rPr>
        <w:t xml:space="preserve"> NR-ARFCN</w:t>
      </w:r>
      <w:r w:rsidRPr="00B4076C">
        <w:rPr>
          <w:rFonts w:hint="eastAsia"/>
          <w:lang w:eastAsia="ko-KR"/>
        </w:rPr>
        <w:t>을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통해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제공</w:t>
      </w:r>
      <w:r>
        <w:rPr>
          <w:rFonts w:hint="eastAsia"/>
          <w:lang w:eastAsia="ko-KR"/>
        </w:rPr>
        <w:t>된</w:t>
      </w:r>
      <w:r w:rsidRPr="00B4076C">
        <w:rPr>
          <w:rFonts w:hint="eastAsia"/>
          <w:lang w:eastAsia="ko-KR"/>
        </w:rPr>
        <w:t>다</w:t>
      </w:r>
      <w:r w:rsidRPr="00B4076C">
        <w:rPr>
          <w:rFonts w:hint="eastAsia"/>
          <w:lang w:eastAsia="ko-KR"/>
        </w:rPr>
        <w:t>.</w:t>
      </w:r>
    </w:p>
    <w:p w14:paraId="2A72A1A1" w14:textId="22D9E743" w:rsidR="00B4076C" w:rsidRDefault="000D6D05" w:rsidP="000D6D05">
      <w:pPr>
        <w:pStyle w:val="ab"/>
        <w:numPr>
          <w:ilvl w:val="0"/>
          <w:numId w:val="39"/>
        </w:numPr>
        <w:rPr>
          <w:lang w:eastAsia="ko-KR"/>
        </w:rPr>
      </w:pPr>
      <w:r w:rsidRPr="000D6D05">
        <w:rPr>
          <w:rFonts w:hint="eastAsia"/>
          <w:lang w:eastAsia="ko-KR"/>
        </w:rPr>
        <w:t xml:space="preserve">100 kHz </w:t>
      </w:r>
      <w:r w:rsidRPr="000D6D05">
        <w:rPr>
          <w:rFonts w:hint="eastAsia"/>
          <w:lang w:eastAsia="ko-KR"/>
        </w:rPr>
        <w:t>채널</w:t>
      </w:r>
      <w:r w:rsidRPr="000D6D05">
        <w:rPr>
          <w:rFonts w:hint="eastAsia"/>
          <w:lang w:eastAsia="ko-KR"/>
        </w:rPr>
        <w:t xml:space="preserve"> </w:t>
      </w:r>
      <w:r w:rsidRPr="000D6D05">
        <w:rPr>
          <w:rFonts w:hint="eastAsia"/>
          <w:lang w:eastAsia="ko-KR"/>
        </w:rPr>
        <w:t>래스터가있는</w:t>
      </w:r>
      <w:r w:rsidRPr="000D6D05">
        <w:rPr>
          <w:rFonts w:hint="eastAsia"/>
          <w:lang w:eastAsia="ko-KR"/>
        </w:rPr>
        <w:t xml:space="preserve"> NR </w:t>
      </w:r>
      <w:r w:rsidRPr="000D6D05">
        <w:rPr>
          <w:rFonts w:hint="eastAsia"/>
          <w:lang w:eastAsia="ko-KR"/>
        </w:rPr>
        <w:t>작동</w:t>
      </w:r>
      <w:r w:rsidRPr="000D6D05">
        <w:rPr>
          <w:rFonts w:hint="eastAsia"/>
          <w:lang w:eastAsia="ko-KR"/>
        </w:rPr>
        <w:t xml:space="preserve"> </w:t>
      </w:r>
      <w:r w:rsidRPr="000D6D05">
        <w:rPr>
          <w:rFonts w:hint="eastAsia"/>
          <w:lang w:eastAsia="ko-KR"/>
        </w:rPr>
        <w:t>대역의</w:t>
      </w:r>
      <w:r w:rsidRPr="000D6D05">
        <w:rPr>
          <w:rFonts w:hint="eastAsia"/>
          <w:lang w:eastAsia="ko-KR"/>
        </w:rPr>
        <w:t xml:space="preserve"> </w:t>
      </w:r>
      <w:r w:rsidRPr="000D6D05">
        <w:rPr>
          <w:rFonts w:hint="eastAsia"/>
          <w:lang w:eastAsia="ko-KR"/>
        </w:rPr>
        <w:t>경우</w:t>
      </w:r>
      <w:r w:rsidRPr="000D6D05">
        <w:rPr>
          <w:rFonts w:hint="eastAsia"/>
          <w:lang w:eastAsia="ko-KR"/>
        </w:rPr>
        <w:t xml:space="preserve"> </w:t>
      </w:r>
      <w:r w:rsidRPr="000D6D05">
        <w:rPr>
          <w:rFonts w:hint="eastAsia"/>
          <w:lang w:eastAsia="ko-KR"/>
        </w:rPr>
        <w:t>Δ</w:t>
      </w:r>
      <w:r w:rsidRPr="000D6D05">
        <w:rPr>
          <w:rFonts w:hint="eastAsia"/>
          <w:lang w:eastAsia="ko-KR"/>
        </w:rPr>
        <w:t>F</w:t>
      </w:r>
      <w:r w:rsidRPr="000D6D05">
        <w:rPr>
          <w:rFonts w:hint="eastAsia"/>
          <w:vertAlign w:val="subscript"/>
          <w:lang w:eastAsia="ko-KR"/>
        </w:rPr>
        <w:t>Raster</w:t>
      </w:r>
      <w:r w:rsidRPr="000D6D05">
        <w:rPr>
          <w:rFonts w:hint="eastAsia"/>
          <w:lang w:eastAsia="ko-KR"/>
        </w:rPr>
        <w:t xml:space="preserve"> = 20 </w:t>
      </w:r>
      <w:r w:rsidRPr="000D6D05">
        <w:rPr>
          <w:rFonts w:hint="eastAsia"/>
          <w:lang w:eastAsia="ko-KR"/>
        </w:rPr>
        <w:t>×</w:t>
      </w:r>
      <w:r w:rsidRPr="000D6D05">
        <w:rPr>
          <w:rFonts w:hint="eastAsia"/>
          <w:lang w:eastAsia="ko-KR"/>
        </w:rPr>
        <w:t xml:space="preserve"> </w:t>
      </w:r>
      <w:r w:rsidRPr="000D6D05">
        <w:rPr>
          <w:rFonts w:hint="eastAsia"/>
          <w:lang w:eastAsia="ko-KR"/>
        </w:rPr>
        <w:t>Δ</w:t>
      </w:r>
      <w:r w:rsidRPr="000D6D05">
        <w:rPr>
          <w:rFonts w:hint="eastAsia"/>
          <w:lang w:eastAsia="ko-KR"/>
        </w:rPr>
        <w:t>F</w:t>
      </w:r>
      <w:r w:rsidRPr="000D6D05">
        <w:rPr>
          <w:rFonts w:hint="eastAsia"/>
          <w:vertAlign w:val="subscript"/>
          <w:lang w:eastAsia="ko-KR"/>
        </w:rPr>
        <w:t>Global</w:t>
      </w:r>
      <w:r>
        <w:rPr>
          <w:rFonts w:hint="eastAsia"/>
          <w:lang w:eastAsia="ko-KR"/>
        </w:rPr>
        <w:t>이</w:t>
      </w:r>
      <w:r w:rsidRPr="000D6D05">
        <w:rPr>
          <w:rFonts w:hint="eastAsia"/>
          <w:lang w:eastAsia="ko-KR"/>
        </w:rPr>
        <w:t>다</w:t>
      </w:r>
      <w:r w:rsidRPr="000D6D05">
        <w:rPr>
          <w:rFonts w:hint="eastAsia"/>
          <w:lang w:eastAsia="ko-KR"/>
        </w:rPr>
        <w:t>.</w:t>
      </w:r>
      <w:r w:rsidR="00AE1FE5">
        <w:rPr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이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경우</w:t>
      </w:r>
      <w:r w:rsidR="00AE1FE5" w:rsidRPr="00AE1FE5">
        <w:rPr>
          <w:rFonts w:hint="eastAsia"/>
          <w:lang w:eastAsia="ko-KR"/>
        </w:rPr>
        <w:t xml:space="preserve">, </w:t>
      </w:r>
      <w:r w:rsidR="00AE1FE5" w:rsidRPr="00AE1FE5">
        <w:rPr>
          <w:rFonts w:hint="eastAsia"/>
          <w:lang w:eastAsia="ko-KR"/>
        </w:rPr>
        <w:t>동작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대역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내의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모든</w:t>
      </w:r>
      <w:r w:rsidR="00AE1FE5" w:rsidRPr="00AE1FE5">
        <w:rPr>
          <w:rFonts w:hint="eastAsia"/>
          <w:lang w:eastAsia="ko-KR"/>
        </w:rPr>
        <w:t xml:space="preserve"> 20 </w:t>
      </w:r>
      <w:r w:rsidR="00AE1FE5" w:rsidRPr="00AE1FE5">
        <w:rPr>
          <w:rFonts w:hint="eastAsia"/>
          <w:lang w:eastAsia="ko-KR"/>
        </w:rPr>
        <w:t>번째</w:t>
      </w:r>
      <w:r w:rsidR="00AE1FE5" w:rsidRPr="00AE1FE5">
        <w:rPr>
          <w:rFonts w:hint="eastAsia"/>
          <w:lang w:eastAsia="ko-KR"/>
        </w:rPr>
        <w:t xml:space="preserve"> NR-ARFCN</w:t>
      </w:r>
      <w:r w:rsidR="00AE1FE5" w:rsidRPr="00AE1FE5">
        <w:rPr>
          <w:rFonts w:hint="eastAsia"/>
          <w:lang w:eastAsia="ko-KR"/>
        </w:rPr>
        <w:t>은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동작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대역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내의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채널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래스터에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적용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가능하며</w:t>
      </w:r>
      <w:r w:rsidR="00AE1FE5" w:rsidRPr="00AE1FE5">
        <w:rPr>
          <w:rFonts w:hint="eastAsia"/>
          <w:lang w:eastAsia="ko-KR"/>
        </w:rPr>
        <w:t xml:space="preserve">, </w:t>
      </w:r>
      <w:r w:rsidR="00AE1FE5" w:rsidRPr="00AE1FE5">
        <w:rPr>
          <w:rFonts w:hint="eastAsia"/>
          <w:lang w:eastAsia="ko-KR"/>
        </w:rPr>
        <w:t>표</w:t>
      </w:r>
      <w:r w:rsidR="00AE1FE5" w:rsidRPr="00AE1FE5">
        <w:rPr>
          <w:rFonts w:hint="eastAsia"/>
          <w:lang w:eastAsia="ko-KR"/>
        </w:rPr>
        <w:t xml:space="preserve"> 5.4.2.3-1</w:t>
      </w:r>
      <w:r w:rsidR="00AE1FE5" w:rsidRPr="00AE1FE5">
        <w:rPr>
          <w:rFonts w:hint="eastAsia"/>
          <w:lang w:eastAsia="ko-KR"/>
        </w:rPr>
        <w:t>의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채널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래스터의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스텝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크기는</w:t>
      </w:r>
      <w:r w:rsidR="00AE1FE5" w:rsidRPr="00AE1FE5">
        <w:rPr>
          <w:rFonts w:hint="eastAsia"/>
          <w:lang w:eastAsia="ko-KR"/>
        </w:rPr>
        <w:t xml:space="preserve"> &lt;20&gt;</w:t>
      </w:r>
      <w:r w:rsidR="00AE1FE5" w:rsidRPr="00AE1FE5">
        <w:rPr>
          <w:rFonts w:hint="eastAsia"/>
          <w:lang w:eastAsia="ko-KR"/>
        </w:rPr>
        <w:t>으로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주어진다</w:t>
      </w:r>
      <w:r w:rsidR="00AE1FE5" w:rsidRPr="00AE1FE5">
        <w:rPr>
          <w:rFonts w:hint="eastAsia"/>
          <w:lang w:eastAsia="ko-KR"/>
        </w:rPr>
        <w:t>.</w:t>
      </w:r>
    </w:p>
    <w:p w14:paraId="1C89CB83" w14:textId="354E7E84" w:rsidR="00AE1FE5" w:rsidRDefault="00AE1FE5" w:rsidP="000D6D05">
      <w:pPr>
        <w:pStyle w:val="ab"/>
        <w:numPr>
          <w:ilvl w:val="0"/>
          <w:numId w:val="39"/>
        </w:numPr>
        <w:rPr>
          <w:lang w:eastAsia="ko-KR"/>
        </w:rPr>
      </w:pPr>
      <w:r w:rsidRPr="00AE1FE5">
        <w:rPr>
          <w:lang w:eastAsia="ko-KR"/>
        </w:rPr>
        <w:t xml:space="preserve">3GHz </w:t>
      </w:r>
      <w:r w:rsidRPr="00AE1FE5">
        <w:rPr>
          <w:rFonts w:hint="eastAsia"/>
          <w:lang w:eastAsia="ko-KR"/>
        </w:rPr>
        <w:t>미만의</w:t>
      </w:r>
      <w:r w:rsidRPr="00AE1FE5">
        <w:rPr>
          <w:lang w:eastAsia="ko-KR"/>
        </w:rPr>
        <w:t xml:space="preserve"> 15kHz </w:t>
      </w:r>
      <w:r w:rsidRPr="00AE1FE5">
        <w:rPr>
          <w:rFonts w:hint="eastAsia"/>
          <w:lang w:eastAsia="ko-KR"/>
        </w:rPr>
        <w:t>채널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래스터가있는</w:t>
      </w:r>
      <w:r w:rsidRPr="00AE1FE5">
        <w:rPr>
          <w:lang w:eastAsia="ko-KR"/>
        </w:rPr>
        <w:t xml:space="preserve"> NR </w:t>
      </w:r>
      <w:r w:rsidRPr="00AE1FE5">
        <w:rPr>
          <w:rFonts w:hint="eastAsia"/>
          <w:lang w:eastAsia="ko-KR"/>
        </w:rPr>
        <w:t>작동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대역의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경우</w:t>
      </w:r>
      <w:r w:rsidRPr="00AE1FE5">
        <w:rPr>
          <w:lang w:eastAsia="ko-KR"/>
        </w:rPr>
        <w:t xml:space="preserve"> ΔF</w:t>
      </w:r>
      <w:r w:rsidRPr="00AE1FE5">
        <w:rPr>
          <w:vertAlign w:val="subscript"/>
          <w:lang w:eastAsia="ko-KR"/>
        </w:rPr>
        <w:t>Raster</w:t>
      </w:r>
      <w:r w:rsidRPr="00AE1FE5">
        <w:rPr>
          <w:lang w:eastAsia="ko-KR"/>
        </w:rPr>
        <w:t xml:space="preserve"> = I × ΔF</w:t>
      </w:r>
      <w:r w:rsidRPr="00AE1FE5">
        <w:rPr>
          <w:vertAlign w:val="subscript"/>
          <w:lang w:eastAsia="ko-KR"/>
        </w:rPr>
        <w:t>Global</w:t>
      </w:r>
      <w:r w:rsidRPr="00AE1FE5">
        <w:rPr>
          <w:lang w:eastAsia="ko-KR"/>
        </w:rPr>
        <w:t xml:space="preserve">, </w:t>
      </w:r>
      <w:r w:rsidRPr="00AE1FE5">
        <w:rPr>
          <w:rFonts w:hint="eastAsia"/>
          <w:lang w:eastAsia="ko-KR"/>
        </w:rPr>
        <w:t>여기서</w:t>
      </w:r>
      <w:r w:rsidRPr="00AE1FE5">
        <w:rPr>
          <w:lang w:eastAsia="ko-KR"/>
        </w:rPr>
        <w:t xml:space="preserve"> I ϵ {3,6}.</w:t>
      </w:r>
      <w:r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이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경우</w:t>
      </w:r>
      <w:r w:rsidRPr="00AE1FE5">
        <w:rPr>
          <w:rFonts w:hint="eastAsia"/>
          <w:lang w:eastAsia="ko-KR"/>
        </w:rPr>
        <w:t xml:space="preserve">, </w:t>
      </w:r>
      <w:r w:rsidRPr="00AE1FE5">
        <w:rPr>
          <w:rFonts w:hint="eastAsia"/>
          <w:lang w:eastAsia="ko-KR"/>
        </w:rPr>
        <w:t>동작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대역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내의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모든</w:t>
      </w:r>
      <w:r w:rsidRPr="00AE1FE5">
        <w:rPr>
          <w:rFonts w:hint="eastAsia"/>
          <w:lang w:eastAsia="ko-KR"/>
        </w:rPr>
        <w:t xml:space="preserve"> I</w:t>
      </w:r>
      <w:r w:rsidRPr="00AE1FE5">
        <w:rPr>
          <w:rFonts w:hint="eastAsia"/>
          <w:vertAlign w:val="superscript"/>
          <w:lang w:eastAsia="ko-KR"/>
        </w:rPr>
        <w:t>th</w:t>
      </w:r>
      <w:r w:rsidRPr="00AE1FE5">
        <w:rPr>
          <w:rFonts w:hint="eastAsia"/>
          <w:lang w:eastAsia="ko-KR"/>
        </w:rPr>
        <w:t xml:space="preserve"> NR ARFCN</w:t>
      </w:r>
      <w:r w:rsidRPr="00AE1FE5">
        <w:rPr>
          <w:rFonts w:hint="eastAsia"/>
          <w:lang w:eastAsia="ko-KR"/>
        </w:rPr>
        <w:t>은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동작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대역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내의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채널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래스터에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적용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가능하며</w:t>
      </w:r>
      <w:r w:rsidRPr="00AE1FE5">
        <w:rPr>
          <w:rFonts w:hint="eastAsia"/>
          <w:lang w:eastAsia="ko-KR"/>
        </w:rPr>
        <w:t xml:space="preserve">, </w:t>
      </w:r>
      <w:r w:rsidRPr="00AE1FE5">
        <w:rPr>
          <w:rFonts w:hint="eastAsia"/>
          <w:lang w:eastAsia="ko-KR"/>
        </w:rPr>
        <w:t>표</w:t>
      </w:r>
      <w:r w:rsidRPr="00AE1FE5">
        <w:rPr>
          <w:rFonts w:hint="eastAsia"/>
          <w:lang w:eastAsia="ko-KR"/>
        </w:rPr>
        <w:t xml:space="preserve"> 5.4.2.3-1</w:t>
      </w:r>
      <w:r w:rsidRPr="00AE1FE5">
        <w:rPr>
          <w:rFonts w:hint="eastAsia"/>
          <w:lang w:eastAsia="ko-KR"/>
        </w:rPr>
        <w:t>의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채널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래스터의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스텝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크기는</w:t>
      </w:r>
      <w:r w:rsidRPr="00AE1FE5">
        <w:rPr>
          <w:rFonts w:hint="eastAsia"/>
          <w:lang w:eastAsia="ko-KR"/>
        </w:rPr>
        <w:t xml:space="preserve"> &lt;I&gt;</w:t>
      </w:r>
      <w:r w:rsidRPr="00AE1FE5">
        <w:rPr>
          <w:rFonts w:hint="eastAsia"/>
          <w:lang w:eastAsia="ko-KR"/>
        </w:rPr>
        <w:t>로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주어진다</w:t>
      </w:r>
      <w:r w:rsidRPr="00AE1FE5">
        <w:rPr>
          <w:rFonts w:hint="eastAsia"/>
          <w:lang w:eastAsia="ko-KR"/>
        </w:rPr>
        <w:t>.</w:t>
      </w:r>
    </w:p>
    <w:p w14:paraId="1F584D7F" w14:textId="582DAB9D" w:rsidR="00AE1FE5" w:rsidRDefault="00AE1FE5" w:rsidP="000D6D05">
      <w:pPr>
        <w:pStyle w:val="ab"/>
        <w:numPr>
          <w:ilvl w:val="0"/>
          <w:numId w:val="39"/>
        </w:numPr>
        <w:rPr>
          <w:lang w:eastAsia="ko-KR"/>
        </w:rPr>
      </w:pPr>
      <w:r w:rsidRPr="00AE1FE5">
        <w:rPr>
          <w:lang w:eastAsia="ko-KR"/>
        </w:rPr>
        <w:t xml:space="preserve">3GHz </w:t>
      </w:r>
      <w:r w:rsidRPr="00AE1FE5">
        <w:rPr>
          <w:rFonts w:hint="eastAsia"/>
          <w:lang w:eastAsia="ko-KR"/>
        </w:rPr>
        <w:t>이상의</w:t>
      </w:r>
      <w:r w:rsidRPr="00AE1FE5">
        <w:rPr>
          <w:lang w:eastAsia="ko-KR"/>
        </w:rPr>
        <w:t xml:space="preserve"> 15kHz </w:t>
      </w:r>
      <w:r w:rsidRPr="00AE1FE5">
        <w:rPr>
          <w:rFonts w:hint="eastAsia"/>
          <w:lang w:eastAsia="ko-KR"/>
        </w:rPr>
        <w:t>및</w:t>
      </w:r>
      <w:r w:rsidRPr="00AE1FE5">
        <w:rPr>
          <w:lang w:eastAsia="ko-KR"/>
        </w:rPr>
        <w:t xml:space="preserve"> 60kHz </w:t>
      </w:r>
      <w:r w:rsidRPr="00AE1FE5">
        <w:rPr>
          <w:rFonts w:hint="eastAsia"/>
          <w:lang w:eastAsia="ko-KR"/>
        </w:rPr>
        <w:t>채널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래스터가있는</w:t>
      </w:r>
      <w:r w:rsidRPr="00AE1FE5">
        <w:rPr>
          <w:lang w:eastAsia="ko-KR"/>
        </w:rPr>
        <w:t xml:space="preserve"> NR </w:t>
      </w:r>
      <w:r w:rsidRPr="00AE1FE5">
        <w:rPr>
          <w:rFonts w:hint="eastAsia"/>
          <w:lang w:eastAsia="ko-KR"/>
        </w:rPr>
        <w:t>작동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대역의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경우</w:t>
      </w:r>
      <w:r w:rsidRPr="00AE1FE5">
        <w:rPr>
          <w:lang w:eastAsia="ko-KR"/>
        </w:rPr>
        <w:t>, ΔF</w:t>
      </w:r>
      <w:r w:rsidRPr="00AE1FE5">
        <w:rPr>
          <w:vertAlign w:val="subscript"/>
          <w:lang w:eastAsia="ko-KR"/>
        </w:rPr>
        <w:t>Raster</w:t>
      </w:r>
      <w:r w:rsidRPr="00AE1FE5">
        <w:rPr>
          <w:lang w:eastAsia="ko-KR"/>
        </w:rPr>
        <w:t xml:space="preserve"> = I × ΔF</w:t>
      </w:r>
      <w:r w:rsidRPr="00AE1FE5">
        <w:rPr>
          <w:vertAlign w:val="subscript"/>
          <w:lang w:eastAsia="ko-KR"/>
        </w:rPr>
        <w:t>Global</w:t>
      </w:r>
      <w:r w:rsidRPr="00AE1FE5">
        <w:rPr>
          <w:lang w:eastAsia="ko-KR"/>
        </w:rPr>
        <w:t xml:space="preserve">, </w:t>
      </w:r>
      <w:r w:rsidRPr="00AE1FE5">
        <w:rPr>
          <w:rFonts w:hint="eastAsia"/>
          <w:lang w:eastAsia="ko-KR"/>
        </w:rPr>
        <w:t>여기서</w:t>
      </w:r>
      <w:r w:rsidRPr="00AE1FE5">
        <w:rPr>
          <w:lang w:eastAsia="ko-KR"/>
        </w:rPr>
        <w:t xml:space="preserve"> I ϵ {1, 2}.</w:t>
      </w:r>
      <w:r w:rsidR="00564ADE">
        <w:rPr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이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경우</w:t>
      </w:r>
      <w:r w:rsidR="00564ADE" w:rsidRPr="00564ADE">
        <w:rPr>
          <w:rFonts w:hint="eastAsia"/>
          <w:lang w:eastAsia="ko-KR"/>
        </w:rPr>
        <w:t xml:space="preserve">, </w:t>
      </w:r>
      <w:r w:rsidR="00564ADE" w:rsidRPr="00564ADE">
        <w:rPr>
          <w:rFonts w:hint="eastAsia"/>
          <w:lang w:eastAsia="ko-KR"/>
        </w:rPr>
        <w:t>작동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대역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내의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모든</w:t>
      </w:r>
      <w:r w:rsidR="00564ADE" w:rsidRPr="00564ADE">
        <w:rPr>
          <w:rFonts w:hint="eastAsia"/>
          <w:lang w:eastAsia="ko-KR"/>
        </w:rPr>
        <w:t xml:space="preserve"> I</w:t>
      </w:r>
      <w:r w:rsidR="00564ADE" w:rsidRPr="00564ADE">
        <w:rPr>
          <w:rFonts w:hint="eastAsia"/>
          <w:vertAlign w:val="superscript"/>
          <w:lang w:eastAsia="ko-KR"/>
        </w:rPr>
        <w:t>th</w:t>
      </w:r>
      <w:r w:rsidR="00564ADE" w:rsidRPr="00564ADE">
        <w:rPr>
          <w:rFonts w:hint="eastAsia"/>
          <w:lang w:eastAsia="ko-KR"/>
        </w:rPr>
        <w:t xml:space="preserve"> NR ARFCN</w:t>
      </w:r>
      <w:r w:rsidR="00564ADE" w:rsidRPr="00564ADE">
        <w:rPr>
          <w:rFonts w:hint="eastAsia"/>
          <w:lang w:eastAsia="ko-KR"/>
        </w:rPr>
        <w:t>은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작동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대역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내의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채널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래스터에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적용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가능하며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표</w:t>
      </w:r>
      <w:r w:rsidR="00564ADE" w:rsidRPr="00564ADE">
        <w:rPr>
          <w:rFonts w:hint="eastAsia"/>
          <w:lang w:eastAsia="ko-KR"/>
        </w:rPr>
        <w:t xml:space="preserve"> 5.4.2.3-1 </w:t>
      </w:r>
      <w:r w:rsidR="00564ADE" w:rsidRPr="00564ADE">
        <w:rPr>
          <w:rFonts w:hint="eastAsia"/>
          <w:lang w:eastAsia="ko-KR"/>
        </w:rPr>
        <w:t>및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표</w:t>
      </w:r>
      <w:r w:rsidR="00564ADE" w:rsidRPr="00564ADE">
        <w:rPr>
          <w:rFonts w:hint="eastAsia"/>
          <w:lang w:eastAsia="ko-KR"/>
        </w:rPr>
        <w:t xml:space="preserve"> 5.4.2.3-2</w:t>
      </w:r>
      <w:r w:rsidR="00564ADE" w:rsidRPr="00564ADE">
        <w:rPr>
          <w:rFonts w:hint="eastAsia"/>
          <w:lang w:eastAsia="ko-KR"/>
        </w:rPr>
        <w:t>의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채널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래스터에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대한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스텝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크기는</w:t>
      </w:r>
      <w:r w:rsidR="00564ADE" w:rsidRPr="00564ADE">
        <w:rPr>
          <w:rFonts w:hint="eastAsia"/>
          <w:lang w:eastAsia="ko-KR"/>
        </w:rPr>
        <w:t xml:space="preserve"> &lt;I&gt; .</w:t>
      </w:r>
    </w:p>
    <w:p w14:paraId="6B1D7A1A" w14:textId="27097E30" w:rsidR="00185E57" w:rsidRDefault="00185E57" w:rsidP="000D6D05">
      <w:pPr>
        <w:pStyle w:val="ab"/>
        <w:numPr>
          <w:ilvl w:val="0"/>
          <w:numId w:val="39"/>
        </w:numPr>
        <w:rPr>
          <w:lang w:eastAsia="ko-KR"/>
        </w:rPr>
      </w:pPr>
      <w:r w:rsidRPr="00185E57">
        <w:rPr>
          <w:rFonts w:hint="eastAsia"/>
          <w:lang w:eastAsia="ko-KR"/>
        </w:rPr>
        <w:t>Δ</w:t>
      </w:r>
      <w:r w:rsidRPr="00185E57">
        <w:rPr>
          <w:rFonts w:hint="eastAsia"/>
          <w:lang w:eastAsia="ko-KR"/>
        </w:rPr>
        <w:t>F</w:t>
      </w:r>
      <w:r w:rsidRPr="00185E57">
        <w:rPr>
          <w:rFonts w:hint="eastAsia"/>
          <w:vertAlign w:val="subscript"/>
          <w:lang w:eastAsia="ko-KR"/>
        </w:rPr>
        <w:t>Raster</w:t>
      </w:r>
      <w:r w:rsidRPr="00185E57">
        <w:rPr>
          <w:rFonts w:hint="eastAsia"/>
          <w:lang w:eastAsia="ko-KR"/>
        </w:rPr>
        <w:t>가</w:t>
      </w:r>
      <w:r w:rsidRPr="00185E57">
        <w:rPr>
          <w:rFonts w:hint="eastAsia"/>
          <w:lang w:eastAsia="ko-KR"/>
        </w:rPr>
        <w:t xml:space="preserve"> 2 </w:t>
      </w:r>
      <w:r w:rsidRPr="00185E57">
        <w:rPr>
          <w:rFonts w:hint="eastAsia"/>
          <w:lang w:eastAsia="ko-KR"/>
        </w:rPr>
        <w:t>개인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주파수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대역에서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더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높은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Δ</w:t>
      </w:r>
      <w:r w:rsidRPr="00185E57">
        <w:rPr>
          <w:rFonts w:hint="eastAsia"/>
          <w:lang w:eastAsia="ko-KR"/>
        </w:rPr>
        <w:t>F</w:t>
      </w:r>
      <w:r w:rsidRPr="00185E57">
        <w:rPr>
          <w:rFonts w:hint="eastAsia"/>
          <w:vertAlign w:val="subscript"/>
          <w:lang w:eastAsia="ko-KR"/>
        </w:rPr>
        <w:t>Raster</w:t>
      </w:r>
      <w:r w:rsidRPr="00185E57">
        <w:rPr>
          <w:rFonts w:hint="eastAsia"/>
          <w:lang w:eastAsia="ko-KR"/>
        </w:rPr>
        <w:t>는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더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높은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Δ</w:t>
      </w:r>
      <w:r w:rsidRPr="00185E57">
        <w:rPr>
          <w:rFonts w:hint="eastAsia"/>
          <w:lang w:eastAsia="ko-KR"/>
        </w:rPr>
        <w:t>F</w:t>
      </w:r>
      <w:r w:rsidRPr="00185E57">
        <w:rPr>
          <w:rFonts w:hint="eastAsia"/>
          <w:vertAlign w:val="subscript"/>
          <w:lang w:eastAsia="ko-KR"/>
        </w:rPr>
        <w:t>Raster</w:t>
      </w:r>
      <w:r w:rsidRPr="00185E57">
        <w:rPr>
          <w:rFonts w:hint="eastAsia"/>
          <w:lang w:eastAsia="ko-KR"/>
        </w:rPr>
        <w:t>와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동일한</w:t>
      </w:r>
      <w:r w:rsidRPr="00185E57">
        <w:rPr>
          <w:rFonts w:hint="eastAsia"/>
          <w:lang w:eastAsia="ko-KR"/>
        </w:rPr>
        <w:t xml:space="preserve"> SCS </w:t>
      </w:r>
      <w:r w:rsidRPr="00185E57">
        <w:rPr>
          <w:rFonts w:hint="eastAsia"/>
          <w:lang w:eastAsia="ko-KR"/>
        </w:rPr>
        <w:t>만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사용하여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채널에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85E57">
        <w:rPr>
          <w:rFonts w:hint="eastAsia"/>
          <w:lang w:eastAsia="ko-KR"/>
        </w:rPr>
        <w:t>다</w:t>
      </w:r>
      <w:r w:rsidRPr="00185E57">
        <w:rPr>
          <w:rFonts w:hint="eastAsia"/>
          <w:lang w:eastAsia="ko-KR"/>
        </w:rPr>
        <w:t>.</w:t>
      </w:r>
    </w:p>
    <w:p w14:paraId="0825A754" w14:textId="3B9689C9" w:rsidR="00B4076C" w:rsidRPr="00942C1F" w:rsidRDefault="00942C1F" w:rsidP="00942C1F">
      <w:pPr>
        <w:jc w:val="center"/>
        <w:rPr>
          <w:b/>
          <w:bCs/>
          <w:lang w:eastAsia="ko-KR"/>
        </w:rPr>
      </w:pPr>
      <w:r w:rsidRPr="00942C1F">
        <w:rPr>
          <w:b/>
          <w:bCs/>
          <w:lang w:eastAsia="ko-KR"/>
        </w:rPr>
        <w:lastRenderedPageBreak/>
        <w:t>Table 5.4.2.3-1: Applicable NR-ARFCN per operating band in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2977"/>
        <w:gridCol w:w="3401"/>
      </w:tblGrid>
      <w:tr w:rsidR="008C5F33" w14:paraId="2B25FA78" w14:textId="77777777" w:rsidTr="00015F41">
        <w:tc>
          <w:tcPr>
            <w:tcW w:w="1413" w:type="dxa"/>
            <w:shd w:val="clear" w:color="auto" w:fill="EAF1DD" w:themeFill="accent3" w:themeFillTint="33"/>
          </w:tcPr>
          <w:p w14:paraId="4D45215B" w14:textId="551D01BF" w:rsidR="008C5F33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NR operating band</w:t>
            </w:r>
          </w:p>
        </w:tc>
        <w:tc>
          <w:tcPr>
            <w:tcW w:w="1559" w:type="dxa"/>
            <w:shd w:val="clear" w:color="auto" w:fill="EAF1DD" w:themeFill="accent3" w:themeFillTint="33"/>
          </w:tcPr>
          <w:p w14:paraId="60DFBC54" w14:textId="77777777" w:rsidR="00015F41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r w:rsidRPr="00015F41">
              <w:rPr>
                <w:rFonts w:hint="eastAsia"/>
                <w:b/>
                <w:bCs/>
                <w:sz w:val="20"/>
                <w:szCs w:val="20"/>
                <w:lang w:eastAsia="ko-KR"/>
              </w:rPr>
              <w:t>Δ</w:t>
            </w:r>
            <w:r w:rsidRPr="00015F41">
              <w:rPr>
                <w:rFonts w:hint="eastAsia"/>
                <w:b/>
                <w:bCs/>
                <w:sz w:val="20"/>
                <w:szCs w:val="20"/>
                <w:lang w:eastAsia="ko-KR"/>
              </w:rPr>
              <w:t>F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Raster</w:t>
            </w:r>
          </w:p>
          <w:p w14:paraId="701D8C08" w14:textId="65D96AB6" w:rsidR="008C5F33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2977" w:type="dxa"/>
            <w:shd w:val="clear" w:color="auto" w:fill="EAF1DD" w:themeFill="accent3" w:themeFillTint="33"/>
          </w:tcPr>
          <w:p w14:paraId="3D304266" w14:textId="77777777" w:rsidR="00015F41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Uplink range of N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  <w:p w14:paraId="3891F5EF" w14:textId="3AC5468C" w:rsidR="008C5F33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(First - &lt;Step size&gt; - Last)</w:t>
            </w:r>
          </w:p>
        </w:tc>
        <w:tc>
          <w:tcPr>
            <w:tcW w:w="3401" w:type="dxa"/>
            <w:shd w:val="clear" w:color="auto" w:fill="EAF1DD" w:themeFill="accent3" w:themeFillTint="33"/>
          </w:tcPr>
          <w:p w14:paraId="0B6A6ADC" w14:textId="77777777" w:rsidR="00015F41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Downlink range of N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  <w:p w14:paraId="5294A25F" w14:textId="7F701F37" w:rsidR="008C5F33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(First - &lt;Step size&gt; - Last)</w:t>
            </w:r>
          </w:p>
        </w:tc>
      </w:tr>
      <w:tr w:rsidR="008C5F33" w14:paraId="1119B891" w14:textId="77777777" w:rsidTr="00015F41">
        <w:tc>
          <w:tcPr>
            <w:tcW w:w="1413" w:type="dxa"/>
          </w:tcPr>
          <w:p w14:paraId="6B068CE8" w14:textId="3F9EF94C" w:rsidR="008C5F33" w:rsidRPr="008C5F33" w:rsidRDefault="00015F41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n1</w:t>
            </w:r>
          </w:p>
        </w:tc>
        <w:tc>
          <w:tcPr>
            <w:tcW w:w="1559" w:type="dxa"/>
          </w:tcPr>
          <w:p w14:paraId="75588CC6" w14:textId="7B7FFC57" w:rsidR="008C5F33" w:rsidRPr="008C5F33" w:rsidRDefault="00015F41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11D88BB" w14:textId="456BE8CA" w:rsidR="008C5F33" w:rsidRPr="008C5F33" w:rsidRDefault="00015F41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384000 - &lt;20&gt; - 396000</w:t>
            </w:r>
          </w:p>
        </w:tc>
        <w:tc>
          <w:tcPr>
            <w:tcW w:w="3401" w:type="dxa"/>
          </w:tcPr>
          <w:p w14:paraId="45135110" w14:textId="034E565B" w:rsidR="008C5F33" w:rsidRPr="008C5F33" w:rsidRDefault="00015F41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422000 - &lt;20&gt; - 434000</w:t>
            </w:r>
          </w:p>
        </w:tc>
      </w:tr>
      <w:tr w:rsidR="008C5F33" w14:paraId="44F0FDBC" w14:textId="77777777" w:rsidTr="00015F41">
        <w:tc>
          <w:tcPr>
            <w:tcW w:w="1413" w:type="dxa"/>
          </w:tcPr>
          <w:p w14:paraId="22CA5FC7" w14:textId="53531FC3" w:rsidR="008C5F33" w:rsidRPr="008C5F33" w:rsidRDefault="00912208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</w:t>
            </w:r>
          </w:p>
        </w:tc>
        <w:tc>
          <w:tcPr>
            <w:tcW w:w="1559" w:type="dxa"/>
          </w:tcPr>
          <w:p w14:paraId="48C92B9C" w14:textId="7BD3312E" w:rsidR="008C5F33" w:rsidRPr="008C5F33" w:rsidRDefault="00912208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89AE319" w14:textId="2C228812" w:rsidR="008C5F33" w:rsidRPr="008C5F33" w:rsidRDefault="00912208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370000 - &lt;20&gt; - 382000</w:t>
            </w:r>
          </w:p>
        </w:tc>
        <w:tc>
          <w:tcPr>
            <w:tcW w:w="3401" w:type="dxa"/>
          </w:tcPr>
          <w:p w14:paraId="190737B6" w14:textId="5941C32B" w:rsidR="008C5F33" w:rsidRPr="008C5F33" w:rsidRDefault="00912208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386000 - &lt;20&gt; - 398000</w:t>
            </w:r>
          </w:p>
        </w:tc>
      </w:tr>
      <w:tr w:rsidR="008C5F33" w14:paraId="6A605233" w14:textId="77777777" w:rsidTr="00015F41">
        <w:tc>
          <w:tcPr>
            <w:tcW w:w="1413" w:type="dxa"/>
          </w:tcPr>
          <w:p w14:paraId="6C42ED1C" w14:textId="52CAB20B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</w:t>
            </w:r>
          </w:p>
        </w:tc>
        <w:tc>
          <w:tcPr>
            <w:tcW w:w="1559" w:type="dxa"/>
          </w:tcPr>
          <w:p w14:paraId="5E8F46E0" w14:textId="7A80B431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399EFB62" w14:textId="4947E9D9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342000 - &lt;20&gt; - 357000</w:t>
            </w:r>
          </w:p>
        </w:tc>
        <w:tc>
          <w:tcPr>
            <w:tcW w:w="3401" w:type="dxa"/>
          </w:tcPr>
          <w:p w14:paraId="231EA9AF" w14:textId="3869493E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361000 - &lt;20&gt; - 376000</w:t>
            </w:r>
          </w:p>
        </w:tc>
      </w:tr>
      <w:tr w:rsidR="008C5F33" w14:paraId="376BFCEE" w14:textId="77777777" w:rsidTr="00015F41">
        <w:tc>
          <w:tcPr>
            <w:tcW w:w="1413" w:type="dxa"/>
          </w:tcPr>
          <w:p w14:paraId="0C3E4E24" w14:textId="34C5CC39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n5</w:t>
            </w:r>
          </w:p>
        </w:tc>
        <w:tc>
          <w:tcPr>
            <w:tcW w:w="1559" w:type="dxa"/>
          </w:tcPr>
          <w:p w14:paraId="4D4865DD" w14:textId="0B4356AE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D789E42" w14:textId="313F6ECA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164800 - &lt;20&gt; - 169800</w:t>
            </w:r>
          </w:p>
        </w:tc>
        <w:tc>
          <w:tcPr>
            <w:tcW w:w="3401" w:type="dxa"/>
          </w:tcPr>
          <w:p w14:paraId="475C350D" w14:textId="72E17072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173800 - &lt;20&gt; - 178800</w:t>
            </w:r>
          </w:p>
        </w:tc>
      </w:tr>
      <w:tr w:rsidR="008C5F33" w14:paraId="0591FDD5" w14:textId="77777777" w:rsidTr="00015F41">
        <w:tc>
          <w:tcPr>
            <w:tcW w:w="1413" w:type="dxa"/>
          </w:tcPr>
          <w:p w14:paraId="44D2FBB2" w14:textId="45F3B735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</w:t>
            </w:r>
          </w:p>
        </w:tc>
        <w:tc>
          <w:tcPr>
            <w:tcW w:w="1559" w:type="dxa"/>
          </w:tcPr>
          <w:p w14:paraId="6D0EAF35" w14:textId="0E5BD880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7647265" w14:textId="2EFDC7C1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500000 - &lt;20&gt; - 514000</w:t>
            </w:r>
          </w:p>
        </w:tc>
        <w:tc>
          <w:tcPr>
            <w:tcW w:w="3401" w:type="dxa"/>
          </w:tcPr>
          <w:p w14:paraId="13858D7F" w14:textId="0DF95330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524000 - &lt;20&gt; - 538000</w:t>
            </w:r>
          </w:p>
        </w:tc>
      </w:tr>
      <w:tr w:rsidR="008C5F33" w14:paraId="1DF6DBD9" w14:textId="77777777" w:rsidTr="00015F41">
        <w:tc>
          <w:tcPr>
            <w:tcW w:w="1413" w:type="dxa"/>
          </w:tcPr>
          <w:p w14:paraId="4CC38CCD" w14:textId="6DB9BB6B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</w:t>
            </w:r>
          </w:p>
        </w:tc>
        <w:tc>
          <w:tcPr>
            <w:tcW w:w="1559" w:type="dxa"/>
          </w:tcPr>
          <w:p w14:paraId="04FD65B3" w14:textId="7457D768" w:rsidR="008C5F33" w:rsidRPr="008C5F33" w:rsidRDefault="006D0A0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0833339C" w14:textId="2F48A602" w:rsidR="008C5F33" w:rsidRPr="008C5F33" w:rsidRDefault="006D0A0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176000 - &lt;20&gt; - </w:t>
            </w:r>
            <w:r w:rsidR="007E616A">
              <w:rPr>
                <w:sz w:val="20"/>
                <w:szCs w:val="20"/>
                <w:lang w:eastAsia="ko-KR"/>
              </w:rPr>
              <w:t>183000</w:t>
            </w:r>
          </w:p>
        </w:tc>
        <w:tc>
          <w:tcPr>
            <w:tcW w:w="3401" w:type="dxa"/>
          </w:tcPr>
          <w:p w14:paraId="2F4FA843" w14:textId="52FD9BA9" w:rsidR="008C5F33" w:rsidRPr="008C5F33" w:rsidRDefault="007E616A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185000 - &lt;20&gt; - 192000</w:t>
            </w:r>
          </w:p>
        </w:tc>
      </w:tr>
      <w:tr w:rsidR="008C5F33" w14:paraId="7E9569FC" w14:textId="77777777" w:rsidTr="00015F41">
        <w:tc>
          <w:tcPr>
            <w:tcW w:w="1413" w:type="dxa"/>
          </w:tcPr>
          <w:p w14:paraId="225CCE94" w14:textId="34C882D1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n12</w:t>
            </w:r>
          </w:p>
        </w:tc>
        <w:tc>
          <w:tcPr>
            <w:tcW w:w="1559" w:type="dxa"/>
          </w:tcPr>
          <w:p w14:paraId="5D6DC6D3" w14:textId="12928194" w:rsidR="008C5F33" w:rsidRPr="008C5F33" w:rsidRDefault="007E616A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7717C4B" w14:textId="161DDE3B" w:rsidR="008C5F33" w:rsidRPr="008C5F33" w:rsidRDefault="007E616A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139800 - &lt;20&gt; - 143200</w:t>
            </w:r>
          </w:p>
        </w:tc>
        <w:tc>
          <w:tcPr>
            <w:tcW w:w="3401" w:type="dxa"/>
          </w:tcPr>
          <w:p w14:paraId="37BA3BD0" w14:textId="002B8301" w:rsidR="008C5F33" w:rsidRPr="008C5F33" w:rsidRDefault="007E616A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145800 - &lt;20&gt; - 149200</w:t>
            </w:r>
          </w:p>
        </w:tc>
      </w:tr>
      <w:tr w:rsidR="00FB2A10" w14:paraId="6E117EA0" w14:textId="77777777" w:rsidTr="00015F41">
        <w:tc>
          <w:tcPr>
            <w:tcW w:w="1413" w:type="dxa"/>
          </w:tcPr>
          <w:p w14:paraId="072386F5" w14:textId="55577B85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n20</w:t>
            </w:r>
          </w:p>
        </w:tc>
        <w:tc>
          <w:tcPr>
            <w:tcW w:w="1559" w:type="dxa"/>
          </w:tcPr>
          <w:p w14:paraId="78FD1E9F" w14:textId="4B269BB9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218CADC1" w14:textId="1C61091A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166400 - &lt;20&gt; - 172400</w:t>
            </w:r>
          </w:p>
        </w:tc>
        <w:tc>
          <w:tcPr>
            <w:tcW w:w="3401" w:type="dxa"/>
          </w:tcPr>
          <w:p w14:paraId="2CF27F7C" w14:textId="4AB623E0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158200 - &lt;20&gt; - 164200</w:t>
            </w:r>
          </w:p>
        </w:tc>
      </w:tr>
      <w:tr w:rsidR="00FB2A10" w14:paraId="2ABA905A" w14:textId="77777777" w:rsidTr="00015F41">
        <w:tc>
          <w:tcPr>
            <w:tcW w:w="1413" w:type="dxa"/>
          </w:tcPr>
          <w:p w14:paraId="4C14AE34" w14:textId="0C144CCB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n25</w:t>
            </w:r>
          </w:p>
        </w:tc>
        <w:tc>
          <w:tcPr>
            <w:tcW w:w="1559" w:type="dxa"/>
          </w:tcPr>
          <w:p w14:paraId="506BDD5A" w14:textId="4647A341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517A514" w14:textId="624BA936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370000 - &lt;20&gt; - 383000</w:t>
            </w:r>
          </w:p>
        </w:tc>
        <w:tc>
          <w:tcPr>
            <w:tcW w:w="3401" w:type="dxa"/>
          </w:tcPr>
          <w:p w14:paraId="0724D2E0" w14:textId="78DC0DA2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386000 - &lt;20&gt; - 399000</w:t>
            </w:r>
          </w:p>
        </w:tc>
      </w:tr>
      <w:tr w:rsidR="00FB2A10" w14:paraId="3F3961D6" w14:textId="77777777" w:rsidTr="00015F41">
        <w:tc>
          <w:tcPr>
            <w:tcW w:w="1413" w:type="dxa"/>
          </w:tcPr>
          <w:p w14:paraId="7A3055DD" w14:textId="765F6C1E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n28</w:t>
            </w:r>
          </w:p>
        </w:tc>
        <w:tc>
          <w:tcPr>
            <w:tcW w:w="1559" w:type="dxa"/>
          </w:tcPr>
          <w:p w14:paraId="2B5AF9DF" w14:textId="51F25358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C3099C8" w14:textId="03E4EFDE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140600 - &lt;20&gt; - 149600</w:t>
            </w:r>
          </w:p>
        </w:tc>
        <w:tc>
          <w:tcPr>
            <w:tcW w:w="3401" w:type="dxa"/>
          </w:tcPr>
          <w:p w14:paraId="4F886938" w14:textId="35A79B09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151600 - &lt;20&gt; - 160600</w:t>
            </w:r>
          </w:p>
        </w:tc>
      </w:tr>
      <w:tr w:rsidR="00FB2A10" w14:paraId="535E7BF9" w14:textId="77777777" w:rsidTr="00015F41">
        <w:tc>
          <w:tcPr>
            <w:tcW w:w="1413" w:type="dxa"/>
          </w:tcPr>
          <w:p w14:paraId="454B0D92" w14:textId="4D97C444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n34</w:t>
            </w:r>
          </w:p>
        </w:tc>
        <w:tc>
          <w:tcPr>
            <w:tcW w:w="1559" w:type="dxa"/>
          </w:tcPr>
          <w:p w14:paraId="6B548196" w14:textId="6A1FADA4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23FC58BF" w14:textId="64023938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402000 - &lt;20&gt; - 405000</w:t>
            </w:r>
          </w:p>
        </w:tc>
        <w:tc>
          <w:tcPr>
            <w:tcW w:w="3401" w:type="dxa"/>
          </w:tcPr>
          <w:p w14:paraId="22E5579A" w14:textId="6BAF2C23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402000 - &lt;20&gt; - 405000</w:t>
            </w:r>
          </w:p>
        </w:tc>
      </w:tr>
      <w:tr w:rsidR="00FB2A10" w14:paraId="108E3EB5" w14:textId="77777777" w:rsidTr="00015F41">
        <w:tc>
          <w:tcPr>
            <w:tcW w:w="1413" w:type="dxa"/>
          </w:tcPr>
          <w:p w14:paraId="1D67725F" w14:textId="1BB3F978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n38</w:t>
            </w:r>
          </w:p>
        </w:tc>
        <w:tc>
          <w:tcPr>
            <w:tcW w:w="1559" w:type="dxa"/>
          </w:tcPr>
          <w:p w14:paraId="249B6933" w14:textId="3D3DD131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791F9653" w14:textId="65B27208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514000 - &lt;20&gt; - 524000</w:t>
            </w:r>
          </w:p>
        </w:tc>
        <w:tc>
          <w:tcPr>
            <w:tcW w:w="3401" w:type="dxa"/>
          </w:tcPr>
          <w:p w14:paraId="4BD6F553" w14:textId="1B00CAA5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514000 - &lt;20&gt; - 524000</w:t>
            </w:r>
          </w:p>
        </w:tc>
      </w:tr>
      <w:tr w:rsidR="00FB2A10" w14:paraId="347BBB39" w14:textId="77777777" w:rsidTr="00015F41">
        <w:tc>
          <w:tcPr>
            <w:tcW w:w="1413" w:type="dxa"/>
          </w:tcPr>
          <w:p w14:paraId="3EC32E63" w14:textId="32CF4E41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n39</w:t>
            </w:r>
          </w:p>
        </w:tc>
        <w:tc>
          <w:tcPr>
            <w:tcW w:w="1559" w:type="dxa"/>
          </w:tcPr>
          <w:p w14:paraId="60D75AF0" w14:textId="242BF276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40C89443" w14:textId="42A1D1EB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376000 - &lt;20&gt; - 384000</w:t>
            </w:r>
          </w:p>
        </w:tc>
        <w:tc>
          <w:tcPr>
            <w:tcW w:w="3401" w:type="dxa"/>
          </w:tcPr>
          <w:p w14:paraId="69EC9778" w14:textId="5ACDD7FC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376000 - &lt;20&gt; - 384000</w:t>
            </w:r>
          </w:p>
        </w:tc>
      </w:tr>
      <w:tr w:rsidR="00FB2A10" w14:paraId="14E1A36E" w14:textId="77777777" w:rsidTr="00015F41">
        <w:tc>
          <w:tcPr>
            <w:tcW w:w="1413" w:type="dxa"/>
          </w:tcPr>
          <w:p w14:paraId="639D1635" w14:textId="106C8AED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n40</w:t>
            </w:r>
          </w:p>
        </w:tc>
        <w:tc>
          <w:tcPr>
            <w:tcW w:w="1559" w:type="dxa"/>
          </w:tcPr>
          <w:p w14:paraId="1C69D2D6" w14:textId="0B2840EA" w:rsidR="00FB2A10" w:rsidRPr="008C5F33" w:rsidRDefault="00D9055F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22CA1E95" w14:textId="500E2B2A" w:rsidR="00FB2A10" w:rsidRPr="008C5F33" w:rsidRDefault="00D9055F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460000 - &lt;20&gt; - 480000</w:t>
            </w:r>
          </w:p>
        </w:tc>
        <w:tc>
          <w:tcPr>
            <w:tcW w:w="3401" w:type="dxa"/>
          </w:tcPr>
          <w:p w14:paraId="3F03EE81" w14:textId="71CB6BAA" w:rsidR="00FB2A10" w:rsidRPr="008C5F33" w:rsidRDefault="00D9055F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460000 - &lt;20&gt; - 480000</w:t>
            </w:r>
          </w:p>
        </w:tc>
      </w:tr>
      <w:tr w:rsidR="00E3389D" w14:paraId="1D633E14" w14:textId="77777777" w:rsidTr="00E3389D">
        <w:tc>
          <w:tcPr>
            <w:tcW w:w="1413" w:type="dxa"/>
            <w:vMerge w:val="restart"/>
            <w:vAlign w:val="center"/>
          </w:tcPr>
          <w:p w14:paraId="602B3C36" w14:textId="4D89FD2D" w:rsidR="00E3389D" w:rsidRPr="008C5F33" w:rsidRDefault="00E3389D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n41</w:t>
            </w:r>
          </w:p>
        </w:tc>
        <w:tc>
          <w:tcPr>
            <w:tcW w:w="1559" w:type="dxa"/>
          </w:tcPr>
          <w:p w14:paraId="75B1C612" w14:textId="5BC7B2B7" w:rsidR="00E3389D" w:rsidRPr="008C5F33" w:rsidRDefault="00A84CC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2977" w:type="dxa"/>
          </w:tcPr>
          <w:p w14:paraId="4008944E" w14:textId="2173F79A" w:rsidR="00E3389D" w:rsidRPr="008C5F33" w:rsidRDefault="000B6EC3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0B6EC3">
              <w:rPr>
                <w:sz w:val="20"/>
                <w:szCs w:val="20"/>
                <w:lang w:eastAsia="ko-KR"/>
              </w:rPr>
              <w:t>499200 – &lt;3&gt; – 537999</w:t>
            </w:r>
          </w:p>
        </w:tc>
        <w:tc>
          <w:tcPr>
            <w:tcW w:w="3401" w:type="dxa"/>
          </w:tcPr>
          <w:p w14:paraId="242E403E" w14:textId="18D91EAE" w:rsidR="00E3389D" w:rsidRPr="008C5F33" w:rsidRDefault="000B6EC3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0B6EC3">
              <w:rPr>
                <w:sz w:val="20"/>
                <w:szCs w:val="20"/>
                <w:lang w:eastAsia="ko-KR"/>
              </w:rPr>
              <w:t>499200 – &lt;3&gt; – 537999</w:t>
            </w:r>
          </w:p>
        </w:tc>
      </w:tr>
      <w:tr w:rsidR="00E3389D" w14:paraId="4F592EF2" w14:textId="77777777" w:rsidTr="00015F41">
        <w:tc>
          <w:tcPr>
            <w:tcW w:w="1413" w:type="dxa"/>
            <w:vMerge/>
          </w:tcPr>
          <w:p w14:paraId="673D83F0" w14:textId="77777777" w:rsidR="00E3389D" w:rsidRPr="008C5F33" w:rsidRDefault="00E3389D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3DFB86BF" w14:textId="400B432F" w:rsidR="00E3389D" w:rsidRPr="008C5F33" w:rsidRDefault="00A84CC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2977" w:type="dxa"/>
          </w:tcPr>
          <w:p w14:paraId="756D3130" w14:textId="393FAA74" w:rsidR="00E3389D" w:rsidRPr="008C5F33" w:rsidRDefault="000B6EC3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0B6EC3">
              <w:rPr>
                <w:sz w:val="20"/>
                <w:szCs w:val="20"/>
                <w:lang w:eastAsia="ko-KR"/>
              </w:rPr>
              <w:t>499200 – &lt;6&gt; – 537996</w:t>
            </w:r>
          </w:p>
        </w:tc>
        <w:tc>
          <w:tcPr>
            <w:tcW w:w="3401" w:type="dxa"/>
          </w:tcPr>
          <w:p w14:paraId="7904FC8A" w14:textId="35360288" w:rsidR="00E3389D" w:rsidRPr="008C5F33" w:rsidRDefault="000B6EC3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0B6EC3">
              <w:rPr>
                <w:sz w:val="20"/>
                <w:szCs w:val="20"/>
                <w:lang w:eastAsia="ko-KR"/>
              </w:rPr>
              <w:t>499200 – &lt;6&gt; – 537996</w:t>
            </w:r>
          </w:p>
        </w:tc>
      </w:tr>
      <w:tr w:rsidR="00FB2A10" w14:paraId="44BE3176" w14:textId="77777777" w:rsidTr="00015F41">
        <w:tc>
          <w:tcPr>
            <w:tcW w:w="1413" w:type="dxa"/>
          </w:tcPr>
          <w:p w14:paraId="1DE2E1A5" w14:textId="4B4464C8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n50</w:t>
            </w:r>
          </w:p>
        </w:tc>
        <w:tc>
          <w:tcPr>
            <w:tcW w:w="1559" w:type="dxa"/>
          </w:tcPr>
          <w:p w14:paraId="23F739DB" w14:textId="03AF7BE8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E7341E6" w14:textId="14B1C2B7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286400 – &lt;20&gt; – 303400</w:t>
            </w:r>
          </w:p>
        </w:tc>
        <w:tc>
          <w:tcPr>
            <w:tcW w:w="3401" w:type="dxa"/>
          </w:tcPr>
          <w:p w14:paraId="06B40F5E" w14:textId="587C883A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286400 – &lt;20&gt; – 303400</w:t>
            </w:r>
          </w:p>
        </w:tc>
      </w:tr>
      <w:tr w:rsidR="00FB2A10" w14:paraId="2AB91B81" w14:textId="77777777" w:rsidTr="00015F41">
        <w:tc>
          <w:tcPr>
            <w:tcW w:w="1413" w:type="dxa"/>
          </w:tcPr>
          <w:p w14:paraId="15CD3348" w14:textId="69371C3D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n51</w:t>
            </w:r>
          </w:p>
        </w:tc>
        <w:tc>
          <w:tcPr>
            <w:tcW w:w="1559" w:type="dxa"/>
          </w:tcPr>
          <w:p w14:paraId="7C350DC5" w14:textId="7E312448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1A5E3CC0" w14:textId="09757F20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285400 – &lt;20&gt; – 286400</w:t>
            </w:r>
          </w:p>
        </w:tc>
        <w:tc>
          <w:tcPr>
            <w:tcW w:w="3401" w:type="dxa"/>
          </w:tcPr>
          <w:p w14:paraId="2C4D40BB" w14:textId="46375DE0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285400 – &lt;20&gt; – 286400</w:t>
            </w:r>
          </w:p>
        </w:tc>
      </w:tr>
      <w:tr w:rsidR="00FB2A10" w14:paraId="51A75AAA" w14:textId="77777777" w:rsidTr="00015F41">
        <w:tc>
          <w:tcPr>
            <w:tcW w:w="1413" w:type="dxa"/>
          </w:tcPr>
          <w:p w14:paraId="7C17BAE4" w14:textId="414ED71E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n66</w:t>
            </w:r>
          </w:p>
        </w:tc>
        <w:tc>
          <w:tcPr>
            <w:tcW w:w="1559" w:type="dxa"/>
          </w:tcPr>
          <w:p w14:paraId="3569B2B1" w14:textId="3E49D66B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32F8FF80" w14:textId="75811DBE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342000 – &lt;20&gt; – 356000</w:t>
            </w:r>
          </w:p>
        </w:tc>
        <w:tc>
          <w:tcPr>
            <w:tcW w:w="3401" w:type="dxa"/>
          </w:tcPr>
          <w:p w14:paraId="156EAB1E" w14:textId="0136D2E1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422000 – &lt;20&gt; – 440000</w:t>
            </w:r>
          </w:p>
        </w:tc>
      </w:tr>
      <w:tr w:rsidR="00FB2A10" w14:paraId="7A16F284" w14:textId="77777777" w:rsidTr="00015F41">
        <w:tc>
          <w:tcPr>
            <w:tcW w:w="1413" w:type="dxa"/>
          </w:tcPr>
          <w:p w14:paraId="74E9DF92" w14:textId="5A50D5D2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n70</w:t>
            </w:r>
          </w:p>
        </w:tc>
        <w:tc>
          <w:tcPr>
            <w:tcW w:w="1559" w:type="dxa"/>
          </w:tcPr>
          <w:p w14:paraId="4B32DB40" w14:textId="31B38EE1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7911FFC9" w14:textId="2EB9244B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339000 – &lt;20&gt; – 342000</w:t>
            </w:r>
          </w:p>
        </w:tc>
        <w:tc>
          <w:tcPr>
            <w:tcW w:w="3401" w:type="dxa"/>
          </w:tcPr>
          <w:p w14:paraId="428EC48B" w14:textId="16D6E056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399000 – &lt;20&gt; – 404000</w:t>
            </w:r>
          </w:p>
        </w:tc>
      </w:tr>
      <w:tr w:rsidR="00FB2A10" w14:paraId="5AFF2C57" w14:textId="77777777" w:rsidTr="00015F41">
        <w:tc>
          <w:tcPr>
            <w:tcW w:w="1413" w:type="dxa"/>
          </w:tcPr>
          <w:p w14:paraId="50CCBC1E" w14:textId="62910C78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n71</w:t>
            </w:r>
          </w:p>
        </w:tc>
        <w:tc>
          <w:tcPr>
            <w:tcW w:w="1559" w:type="dxa"/>
          </w:tcPr>
          <w:p w14:paraId="5959B0F3" w14:textId="507D1691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0E64340" w14:textId="5A580C3B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132600 – &lt;20&gt; – 139600</w:t>
            </w:r>
          </w:p>
        </w:tc>
        <w:tc>
          <w:tcPr>
            <w:tcW w:w="3401" w:type="dxa"/>
          </w:tcPr>
          <w:p w14:paraId="7CAEDA71" w14:textId="2429DA2D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123400 – &lt;20&gt; – 130400</w:t>
            </w:r>
          </w:p>
        </w:tc>
      </w:tr>
      <w:tr w:rsidR="00FB2A10" w14:paraId="295D041A" w14:textId="77777777" w:rsidTr="00015F41">
        <w:tc>
          <w:tcPr>
            <w:tcW w:w="1413" w:type="dxa"/>
          </w:tcPr>
          <w:p w14:paraId="590A8F51" w14:textId="38516F7F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n74</w:t>
            </w:r>
          </w:p>
        </w:tc>
        <w:tc>
          <w:tcPr>
            <w:tcW w:w="1559" w:type="dxa"/>
          </w:tcPr>
          <w:p w14:paraId="05290A92" w14:textId="69D7A7CB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128724FC" w14:textId="32B9C72D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285400 – &lt;20&gt; – 294000</w:t>
            </w:r>
          </w:p>
        </w:tc>
        <w:tc>
          <w:tcPr>
            <w:tcW w:w="3401" w:type="dxa"/>
          </w:tcPr>
          <w:p w14:paraId="65A295E3" w14:textId="71237D10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295000 – &lt;20&gt; – 303600</w:t>
            </w:r>
          </w:p>
        </w:tc>
      </w:tr>
      <w:tr w:rsidR="00C90BFC" w14:paraId="40A17752" w14:textId="77777777" w:rsidTr="00015F41">
        <w:tc>
          <w:tcPr>
            <w:tcW w:w="1413" w:type="dxa"/>
          </w:tcPr>
          <w:p w14:paraId="26790B7C" w14:textId="1C94B52B" w:rsidR="00C90BFC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n75</w:t>
            </w:r>
          </w:p>
        </w:tc>
        <w:tc>
          <w:tcPr>
            <w:tcW w:w="1559" w:type="dxa"/>
          </w:tcPr>
          <w:p w14:paraId="0CBA4FB1" w14:textId="114CFEE6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2900341" w14:textId="3AB6C37B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3401" w:type="dxa"/>
          </w:tcPr>
          <w:p w14:paraId="49D9B92B" w14:textId="49525943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286400 – &lt;20&gt; – 303400</w:t>
            </w:r>
          </w:p>
        </w:tc>
      </w:tr>
      <w:tr w:rsidR="00C90BFC" w14:paraId="559F98A8" w14:textId="77777777" w:rsidTr="00015F41">
        <w:tc>
          <w:tcPr>
            <w:tcW w:w="1413" w:type="dxa"/>
          </w:tcPr>
          <w:p w14:paraId="690D0502" w14:textId="5162E0ED" w:rsidR="00C90BFC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n76</w:t>
            </w:r>
          </w:p>
        </w:tc>
        <w:tc>
          <w:tcPr>
            <w:tcW w:w="1559" w:type="dxa"/>
          </w:tcPr>
          <w:p w14:paraId="3386031B" w14:textId="51DB8376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3731F36F" w14:textId="7DF14FB2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3401" w:type="dxa"/>
          </w:tcPr>
          <w:p w14:paraId="1254ADE3" w14:textId="11D0E133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285400 – &lt;20&gt; – 286400</w:t>
            </w:r>
          </w:p>
        </w:tc>
      </w:tr>
      <w:tr w:rsidR="00C90BFC" w14:paraId="1E3E053B" w14:textId="77777777" w:rsidTr="00C90BFC">
        <w:tc>
          <w:tcPr>
            <w:tcW w:w="1413" w:type="dxa"/>
            <w:vMerge w:val="restart"/>
            <w:vAlign w:val="center"/>
          </w:tcPr>
          <w:p w14:paraId="0F4493F1" w14:textId="2E12AC4B" w:rsidR="00C90BFC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n77</w:t>
            </w:r>
          </w:p>
        </w:tc>
        <w:tc>
          <w:tcPr>
            <w:tcW w:w="1559" w:type="dxa"/>
          </w:tcPr>
          <w:p w14:paraId="54EC2FB5" w14:textId="58B6D6E0" w:rsidR="00C90BFC" w:rsidRPr="008C5F33" w:rsidRDefault="003F3D39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2977" w:type="dxa"/>
          </w:tcPr>
          <w:p w14:paraId="03EF2493" w14:textId="31CF5452" w:rsidR="00C90BFC" w:rsidRPr="008C5F33" w:rsidRDefault="00DC7A8C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DC7A8C">
              <w:rPr>
                <w:sz w:val="20"/>
                <w:szCs w:val="20"/>
                <w:lang w:eastAsia="ko-KR"/>
              </w:rPr>
              <w:t>620000 – &lt;1&gt; – 680000</w:t>
            </w:r>
          </w:p>
        </w:tc>
        <w:tc>
          <w:tcPr>
            <w:tcW w:w="3401" w:type="dxa"/>
          </w:tcPr>
          <w:p w14:paraId="085ACB83" w14:textId="1691EB80" w:rsidR="00C90BFC" w:rsidRPr="008C5F33" w:rsidRDefault="00DC7A8C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DC7A8C">
              <w:rPr>
                <w:sz w:val="20"/>
                <w:szCs w:val="20"/>
                <w:lang w:eastAsia="ko-KR"/>
              </w:rPr>
              <w:t>620000 – &lt;1&gt; – 680000</w:t>
            </w:r>
          </w:p>
        </w:tc>
      </w:tr>
      <w:tr w:rsidR="00C90BFC" w14:paraId="5E382A77" w14:textId="77777777" w:rsidTr="00C90BFC">
        <w:tc>
          <w:tcPr>
            <w:tcW w:w="1413" w:type="dxa"/>
            <w:vMerge/>
            <w:vAlign w:val="center"/>
          </w:tcPr>
          <w:p w14:paraId="103C3FF3" w14:textId="11AF7306" w:rsidR="00C90BFC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726DFC08" w14:textId="2F065622" w:rsidR="00C90BFC" w:rsidRPr="008C5F33" w:rsidRDefault="003F3D39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2977" w:type="dxa"/>
          </w:tcPr>
          <w:p w14:paraId="006AA5F0" w14:textId="2CB36A2B" w:rsidR="00C90BFC" w:rsidRPr="008C5F33" w:rsidRDefault="00DC7A8C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DC7A8C">
              <w:rPr>
                <w:sz w:val="20"/>
                <w:szCs w:val="20"/>
                <w:lang w:eastAsia="ko-KR"/>
              </w:rPr>
              <w:t>620000 – &lt;2&gt; – 680000</w:t>
            </w:r>
          </w:p>
        </w:tc>
        <w:tc>
          <w:tcPr>
            <w:tcW w:w="3401" w:type="dxa"/>
          </w:tcPr>
          <w:p w14:paraId="166C9260" w14:textId="6DCB93CD" w:rsidR="00C90BFC" w:rsidRPr="008C5F33" w:rsidRDefault="00DC7A8C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DC7A8C">
              <w:rPr>
                <w:sz w:val="20"/>
                <w:szCs w:val="20"/>
                <w:lang w:eastAsia="ko-KR"/>
              </w:rPr>
              <w:t>620000 – &lt;2&gt; – 680000</w:t>
            </w:r>
          </w:p>
        </w:tc>
      </w:tr>
      <w:tr w:rsidR="003F3D39" w14:paraId="2BEBF8CF" w14:textId="77777777" w:rsidTr="00C90BFC">
        <w:tc>
          <w:tcPr>
            <w:tcW w:w="1413" w:type="dxa"/>
            <w:vMerge w:val="restart"/>
            <w:vAlign w:val="center"/>
          </w:tcPr>
          <w:p w14:paraId="08382088" w14:textId="6FFBE37A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n78</w:t>
            </w:r>
          </w:p>
        </w:tc>
        <w:tc>
          <w:tcPr>
            <w:tcW w:w="1559" w:type="dxa"/>
          </w:tcPr>
          <w:p w14:paraId="6C44C870" w14:textId="520378AD" w:rsidR="003F3D39" w:rsidRPr="008C5F33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2977" w:type="dxa"/>
          </w:tcPr>
          <w:p w14:paraId="25CA5205" w14:textId="095F55C9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620000 – &lt;1&gt; – 653333</w:t>
            </w:r>
          </w:p>
        </w:tc>
        <w:tc>
          <w:tcPr>
            <w:tcW w:w="3401" w:type="dxa"/>
          </w:tcPr>
          <w:p w14:paraId="5DB961DB" w14:textId="30CADCC9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620000 – &lt;1&gt; – 653333</w:t>
            </w:r>
          </w:p>
        </w:tc>
      </w:tr>
      <w:tr w:rsidR="003F3D39" w14:paraId="4492A8A8" w14:textId="77777777" w:rsidTr="00C90BFC">
        <w:tc>
          <w:tcPr>
            <w:tcW w:w="1413" w:type="dxa"/>
            <w:vMerge/>
            <w:vAlign w:val="center"/>
          </w:tcPr>
          <w:p w14:paraId="599F07BD" w14:textId="2C7D52CE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44F8CC08" w14:textId="6A3954F2" w:rsidR="003F3D39" w:rsidRPr="008C5F33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2977" w:type="dxa"/>
          </w:tcPr>
          <w:p w14:paraId="17B817BD" w14:textId="10B4FABF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620000 – &lt;2&gt; – 653332</w:t>
            </w:r>
          </w:p>
        </w:tc>
        <w:tc>
          <w:tcPr>
            <w:tcW w:w="3401" w:type="dxa"/>
          </w:tcPr>
          <w:p w14:paraId="0C73766B" w14:textId="3B517EA2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620000 – &lt;2&gt; – 653332</w:t>
            </w:r>
          </w:p>
        </w:tc>
      </w:tr>
      <w:tr w:rsidR="003F3D39" w14:paraId="53A3839A" w14:textId="77777777" w:rsidTr="00C90BFC">
        <w:tc>
          <w:tcPr>
            <w:tcW w:w="1413" w:type="dxa"/>
            <w:vMerge w:val="restart"/>
            <w:vAlign w:val="center"/>
          </w:tcPr>
          <w:p w14:paraId="3C967590" w14:textId="740E5EA2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n79</w:t>
            </w:r>
          </w:p>
        </w:tc>
        <w:tc>
          <w:tcPr>
            <w:tcW w:w="1559" w:type="dxa"/>
          </w:tcPr>
          <w:p w14:paraId="7328FCA3" w14:textId="1DB3E41B" w:rsidR="003F3D39" w:rsidRPr="008C5F33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2977" w:type="dxa"/>
          </w:tcPr>
          <w:p w14:paraId="0670E591" w14:textId="0767A9FA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693334 – &lt;1&gt; – 733333</w:t>
            </w:r>
          </w:p>
        </w:tc>
        <w:tc>
          <w:tcPr>
            <w:tcW w:w="3401" w:type="dxa"/>
          </w:tcPr>
          <w:p w14:paraId="342391F7" w14:textId="26929A1F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693334 – &lt;1&gt; – 733333</w:t>
            </w:r>
          </w:p>
        </w:tc>
      </w:tr>
      <w:tr w:rsidR="003F3D39" w14:paraId="4ADD3394" w14:textId="77777777" w:rsidTr="00015F41">
        <w:tc>
          <w:tcPr>
            <w:tcW w:w="1413" w:type="dxa"/>
            <w:vMerge/>
          </w:tcPr>
          <w:p w14:paraId="0F118477" w14:textId="77777777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2E1388B2" w14:textId="1942B35B" w:rsidR="003F3D39" w:rsidRPr="008C5F33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2977" w:type="dxa"/>
          </w:tcPr>
          <w:p w14:paraId="3E6FE8BC" w14:textId="27046020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693334 – &lt;2&gt; – 733332</w:t>
            </w:r>
          </w:p>
        </w:tc>
        <w:tc>
          <w:tcPr>
            <w:tcW w:w="3401" w:type="dxa"/>
          </w:tcPr>
          <w:p w14:paraId="6640467E" w14:textId="6E343282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693334 – &lt;2&gt; – 733332</w:t>
            </w:r>
          </w:p>
        </w:tc>
      </w:tr>
      <w:tr w:rsidR="003F3D39" w14:paraId="10E148C7" w14:textId="77777777" w:rsidTr="00015F41">
        <w:tc>
          <w:tcPr>
            <w:tcW w:w="1413" w:type="dxa"/>
          </w:tcPr>
          <w:p w14:paraId="77D826EF" w14:textId="4DBEA10C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n80</w:t>
            </w:r>
          </w:p>
        </w:tc>
        <w:tc>
          <w:tcPr>
            <w:tcW w:w="1559" w:type="dxa"/>
          </w:tcPr>
          <w:p w14:paraId="3A5A8D58" w14:textId="1C41C8E8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3EED3FD0" w14:textId="231B353F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342000 – &lt;20&gt; – 357000</w:t>
            </w:r>
          </w:p>
        </w:tc>
        <w:tc>
          <w:tcPr>
            <w:tcW w:w="3401" w:type="dxa"/>
          </w:tcPr>
          <w:p w14:paraId="2EB5D60C" w14:textId="3039A85E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4F58E137" w14:textId="77777777" w:rsidTr="00015F41">
        <w:tc>
          <w:tcPr>
            <w:tcW w:w="1413" w:type="dxa"/>
          </w:tcPr>
          <w:p w14:paraId="3568821A" w14:textId="42724444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n81</w:t>
            </w:r>
          </w:p>
        </w:tc>
        <w:tc>
          <w:tcPr>
            <w:tcW w:w="1559" w:type="dxa"/>
          </w:tcPr>
          <w:p w14:paraId="0553E150" w14:textId="22C52168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7DF76092" w14:textId="43B4AB38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176000 – &lt;20&gt; – 183000</w:t>
            </w:r>
          </w:p>
        </w:tc>
        <w:tc>
          <w:tcPr>
            <w:tcW w:w="3401" w:type="dxa"/>
          </w:tcPr>
          <w:p w14:paraId="1640CF2E" w14:textId="2EFCEF99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61167BA3" w14:textId="77777777" w:rsidTr="00015F41">
        <w:tc>
          <w:tcPr>
            <w:tcW w:w="1413" w:type="dxa"/>
          </w:tcPr>
          <w:p w14:paraId="6D06D99B" w14:textId="1A9804AF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n82</w:t>
            </w:r>
          </w:p>
        </w:tc>
        <w:tc>
          <w:tcPr>
            <w:tcW w:w="1559" w:type="dxa"/>
          </w:tcPr>
          <w:p w14:paraId="3AD709D1" w14:textId="7F9F644D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6A0702A" w14:textId="3C5DBB31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166400 – &lt;20&gt; – 172400</w:t>
            </w:r>
          </w:p>
        </w:tc>
        <w:tc>
          <w:tcPr>
            <w:tcW w:w="3401" w:type="dxa"/>
          </w:tcPr>
          <w:p w14:paraId="33FBE1E9" w14:textId="38808511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3B95455B" w14:textId="77777777" w:rsidTr="00015F41">
        <w:tc>
          <w:tcPr>
            <w:tcW w:w="1413" w:type="dxa"/>
          </w:tcPr>
          <w:p w14:paraId="668FBE5A" w14:textId="54843868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n83</w:t>
            </w:r>
          </w:p>
        </w:tc>
        <w:tc>
          <w:tcPr>
            <w:tcW w:w="1559" w:type="dxa"/>
          </w:tcPr>
          <w:p w14:paraId="3386697F" w14:textId="20D7CFCA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468A0F11" w14:textId="0F202BB1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140600 – &lt;20&gt; –149600</w:t>
            </w:r>
          </w:p>
        </w:tc>
        <w:tc>
          <w:tcPr>
            <w:tcW w:w="3401" w:type="dxa"/>
          </w:tcPr>
          <w:p w14:paraId="3970E887" w14:textId="357DB7C4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1C833A41" w14:textId="77777777" w:rsidTr="00015F41">
        <w:tc>
          <w:tcPr>
            <w:tcW w:w="1413" w:type="dxa"/>
          </w:tcPr>
          <w:p w14:paraId="1D26CCA9" w14:textId="6702934F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n84</w:t>
            </w:r>
          </w:p>
        </w:tc>
        <w:tc>
          <w:tcPr>
            <w:tcW w:w="1559" w:type="dxa"/>
          </w:tcPr>
          <w:p w14:paraId="74862005" w14:textId="124B4EEE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8875B99" w14:textId="50F1F0D1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384000 – &lt;20&gt; – 396000</w:t>
            </w:r>
          </w:p>
        </w:tc>
        <w:tc>
          <w:tcPr>
            <w:tcW w:w="3401" w:type="dxa"/>
          </w:tcPr>
          <w:p w14:paraId="5BD1D91E" w14:textId="32FFA4D5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79564FCE" w14:textId="77777777" w:rsidTr="00015F41">
        <w:tc>
          <w:tcPr>
            <w:tcW w:w="1413" w:type="dxa"/>
          </w:tcPr>
          <w:p w14:paraId="5C8AA3BC" w14:textId="19386C7D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n86</w:t>
            </w:r>
          </w:p>
        </w:tc>
        <w:tc>
          <w:tcPr>
            <w:tcW w:w="1559" w:type="dxa"/>
          </w:tcPr>
          <w:p w14:paraId="4DB83B1D" w14:textId="6E1FAC11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2FC09CE1" w14:textId="0FAEEC2B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342000 – &lt;20&gt; – 356000</w:t>
            </w:r>
          </w:p>
        </w:tc>
        <w:tc>
          <w:tcPr>
            <w:tcW w:w="3401" w:type="dxa"/>
          </w:tcPr>
          <w:p w14:paraId="0B4F394F" w14:textId="146355ED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</w:tbl>
    <w:p w14:paraId="018629C2" w14:textId="12FC9A79" w:rsidR="00B4076C" w:rsidRDefault="00B4076C" w:rsidP="00B4076C">
      <w:pPr>
        <w:rPr>
          <w:lang w:eastAsia="ko-KR"/>
        </w:rPr>
      </w:pPr>
    </w:p>
    <w:p w14:paraId="7FBEC0C3" w14:textId="2F700EBA" w:rsidR="00B4076C" w:rsidRPr="00EB3346" w:rsidRDefault="00EB3346" w:rsidP="00EB3346">
      <w:pPr>
        <w:jc w:val="center"/>
        <w:rPr>
          <w:b/>
          <w:bCs/>
          <w:lang w:eastAsia="ko-KR"/>
        </w:rPr>
      </w:pPr>
      <w:r w:rsidRPr="00EB3346">
        <w:rPr>
          <w:b/>
          <w:bCs/>
          <w:lang w:eastAsia="ko-KR"/>
        </w:rPr>
        <w:t>Table 5.4.2.3-2: Applicable NR-ARFCN per operating band in FR2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1560"/>
        <w:gridCol w:w="1701"/>
        <w:gridCol w:w="3969"/>
      </w:tblGrid>
      <w:tr w:rsidR="00EB3346" w14:paraId="67C3CA97" w14:textId="77777777" w:rsidTr="00EB3346">
        <w:tc>
          <w:tcPr>
            <w:tcW w:w="1560" w:type="dxa"/>
          </w:tcPr>
          <w:p w14:paraId="2335E42D" w14:textId="77777777" w:rsidR="00EB3346" w:rsidRDefault="00EB3346" w:rsidP="00B4076C">
            <w:pPr>
              <w:rPr>
                <w:lang w:eastAsia="ko-KR"/>
              </w:rPr>
            </w:pPr>
          </w:p>
        </w:tc>
        <w:tc>
          <w:tcPr>
            <w:tcW w:w="1701" w:type="dxa"/>
          </w:tcPr>
          <w:p w14:paraId="657F4CA4" w14:textId="77777777" w:rsidR="00EB3346" w:rsidRDefault="00EB3346" w:rsidP="00B4076C">
            <w:pPr>
              <w:rPr>
                <w:lang w:eastAsia="ko-KR"/>
              </w:rPr>
            </w:pPr>
          </w:p>
        </w:tc>
        <w:tc>
          <w:tcPr>
            <w:tcW w:w="3969" w:type="dxa"/>
          </w:tcPr>
          <w:p w14:paraId="5FAC158E" w14:textId="77777777" w:rsidR="00EB3346" w:rsidRDefault="00EB3346" w:rsidP="00B4076C">
            <w:pPr>
              <w:rPr>
                <w:lang w:eastAsia="ko-KR"/>
              </w:rPr>
            </w:pPr>
          </w:p>
        </w:tc>
      </w:tr>
      <w:tr w:rsidR="00EB3346" w14:paraId="28FB97FC" w14:textId="77777777" w:rsidTr="00EB3346">
        <w:tc>
          <w:tcPr>
            <w:tcW w:w="1560" w:type="dxa"/>
            <w:shd w:val="clear" w:color="auto" w:fill="EAF1DD" w:themeFill="accent3" w:themeFillTint="33"/>
            <w:vAlign w:val="center"/>
          </w:tcPr>
          <w:p w14:paraId="4C2F6C78" w14:textId="77777777" w:rsidR="00EB3346" w:rsidRDefault="00EB3346" w:rsidP="00EB3346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lastRenderedPageBreak/>
              <w:t xml:space="preserve">NR </w:t>
            </w:r>
          </w:p>
          <w:p w14:paraId="51BA6F8C" w14:textId="5527C27A" w:rsidR="00EB3346" w:rsidRDefault="00EB3346" w:rsidP="00EB3346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operating</w:t>
            </w:r>
          </w:p>
          <w:p w14:paraId="5D3FF32C" w14:textId="49AB7529" w:rsidR="00EB3346" w:rsidRDefault="00EB3346" w:rsidP="00EB3346">
            <w:pPr>
              <w:jc w:val="center"/>
              <w:rPr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band</w:t>
            </w:r>
          </w:p>
        </w:tc>
        <w:tc>
          <w:tcPr>
            <w:tcW w:w="1701" w:type="dxa"/>
            <w:shd w:val="clear" w:color="auto" w:fill="EAF1DD" w:themeFill="accent3" w:themeFillTint="33"/>
            <w:vAlign w:val="center"/>
          </w:tcPr>
          <w:p w14:paraId="66808402" w14:textId="77777777" w:rsidR="00EB3346" w:rsidRPr="00015F41" w:rsidRDefault="00EB3346" w:rsidP="00EB3346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r w:rsidRPr="00015F41">
              <w:rPr>
                <w:rFonts w:hint="eastAsia"/>
                <w:b/>
                <w:bCs/>
                <w:sz w:val="20"/>
                <w:szCs w:val="20"/>
                <w:lang w:eastAsia="ko-KR"/>
              </w:rPr>
              <w:t>Δ</w:t>
            </w:r>
            <w:r w:rsidRPr="00015F41">
              <w:rPr>
                <w:rFonts w:hint="eastAsia"/>
                <w:b/>
                <w:bCs/>
                <w:sz w:val="20"/>
                <w:szCs w:val="20"/>
                <w:lang w:eastAsia="ko-KR"/>
              </w:rPr>
              <w:t>F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Raster</w:t>
            </w:r>
          </w:p>
          <w:p w14:paraId="7960C389" w14:textId="6B553949" w:rsidR="00EB3346" w:rsidRDefault="00EB3346" w:rsidP="00EB3346">
            <w:pPr>
              <w:jc w:val="center"/>
              <w:rPr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3969" w:type="dxa"/>
            <w:shd w:val="clear" w:color="auto" w:fill="EAF1DD" w:themeFill="accent3" w:themeFillTint="33"/>
            <w:vAlign w:val="center"/>
          </w:tcPr>
          <w:p w14:paraId="61DA65B1" w14:textId="3F68AD1F" w:rsidR="00EB3346" w:rsidRDefault="00EB3346" w:rsidP="00EB3346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 xml:space="preserve">Uplink </w:t>
            </w:r>
            <w:r>
              <w:rPr>
                <w:b/>
                <w:bCs/>
                <w:sz w:val="20"/>
                <w:szCs w:val="20"/>
                <w:lang w:eastAsia="ko-KR"/>
              </w:rPr>
              <w:t>and Downlink</w:t>
            </w:r>
          </w:p>
          <w:p w14:paraId="3F838953" w14:textId="0BDE150E" w:rsidR="00EB3346" w:rsidRPr="00015F41" w:rsidRDefault="00EB3346" w:rsidP="00EB3346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range of N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  <w:p w14:paraId="103A55D5" w14:textId="34380CE5" w:rsidR="00EB3346" w:rsidRDefault="00EB3346" w:rsidP="00EB3346">
            <w:pPr>
              <w:jc w:val="center"/>
              <w:rPr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(First - &lt;Step size&gt; - Last)</w:t>
            </w:r>
          </w:p>
        </w:tc>
      </w:tr>
      <w:tr w:rsidR="006F738B" w14:paraId="0D47B250" w14:textId="77777777" w:rsidTr="006F738B">
        <w:tc>
          <w:tcPr>
            <w:tcW w:w="1560" w:type="dxa"/>
            <w:vMerge w:val="restart"/>
            <w:vAlign w:val="center"/>
          </w:tcPr>
          <w:p w14:paraId="57025C96" w14:textId="5D7A52D4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n257</w:t>
            </w:r>
          </w:p>
        </w:tc>
        <w:tc>
          <w:tcPr>
            <w:tcW w:w="1701" w:type="dxa"/>
          </w:tcPr>
          <w:p w14:paraId="10A6CF9F" w14:textId="795D7996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3969" w:type="dxa"/>
          </w:tcPr>
          <w:p w14:paraId="6A77B42A" w14:textId="6F241B28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2054166 - &lt;1&gt; - 2104165</w:t>
            </w:r>
          </w:p>
        </w:tc>
      </w:tr>
      <w:tr w:rsidR="006F738B" w14:paraId="0513000F" w14:textId="77777777" w:rsidTr="006F738B">
        <w:tc>
          <w:tcPr>
            <w:tcW w:w="1560" w:type="dxa"/>
            <w:vMerge/>
            <w:vAlign w:val="center"/>
          </w:tcPr>
          <w:p w14:paraId="12904EA1" w14:textId="77777777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</w:tcPr>
          <w:p w14:paraId="4525265E" w14:textId="5C2C5C9A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3969" w:type="dxa"/>
          </w:tcPr>
          <w:p w14:paraId="3D3DC09C" w14:textId="681A6285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2054167 - &lt;2&gt; - 2104165</w:t>
            </w:r>
          </w:p>
        </w:tc>
      </w:tr>
      <w:tr w:rsidR="006F738B" w14:paraId="2BFBC9F4" w14:textId="77777777" w:rsidTr="006F738B">
        <w:tc>
          <w:tcPr>
            <w:tcW w:w="1560" w:type="dxa"/>
            <w:vMerge w:val="restart"/>
            <w:vAlign w:val="center"/>
          </w:tcPr>
          <w:p w14:paraId="44F5FBB1" w14:textId="0C992C32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n258</w:t>
            </w:r>
          </w:p>
        </w:tc>
        <w:tc>
          <w:tcPr>
            <w:tcW w:w="1701" w:type="dxa"/>
          </w:tcPr>
          <w:p w14:paraId="2BC590A4" w14:textId="147DABE5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3969" w:type="dxa"/>
          </w:tcPr>
          <w:p w14:paraId="554AA72A" w14:textId="664C3885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2016667 - &lt;1&gt; - 2070832</w:t>
            </w:r>
          </w:p>
        </w:tc>
      </w:tr>
      <w:tr w:rsidR="006F738B" w14:paraId="4D5953DE" w14:textId="77777777" w:rsidTr="006F738B">
        <w:tc>
          <w:tcPr>
            <w:tcW w:w="1560" w:type="dxa"/>
            <w:vMerge/>
            <w:vAlign w:val="center"/>
          </w:tcPr>
          <w:p w14:paraId="48159F56" w14:textId="77777777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</w:tcPr>
          <w:p w14:paraId="008E8747" w14:textId="6A3E5776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3969" w:type="dxa"/>
          </w:tcPr>
          <w:p w14:paraId="76E86AE2" w14:textId="19133D3D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2016667 - &lt;2&gt; - 2070831</w:t>
            </w:r>
          </w:p>
        </w:tc>
      </w:tr>
      <w:tr w:rsidR="006F738B" w14:paraId="0EA5798F" w14:textId="77777777" w:rsidTr="006F738B">
        <w:tc>
          <w:tcPr>
            <w:tcW w:w="1560" w:type="dxa"/>
            <w:vMerge w:val="restart"/>
            <w:vAlign w:val="center"/>
          </w:tcPr>
          <w:p w14:paraId="7C53392E" w14:textId="20E60EB3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n260</w:t>
            </w:r>
          </w:p>
        </w:tc>
        <w:tc>
          <w:tcPr>
            <w:tcW w:w="1701" w:type="dxa"/>
          </w:tcPr>
          <w:p w14:paraId="1FC58AC8" w14:textId="7EDA039B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3969" w:type="dxa"/>
          </w:tcPr>
          <w:p w14:paraId="7869D1E0" w14:textId="147DB1C0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2229166 - &lt;1&gt; - 2279165</w:t>
            </w:r>
          </w:p>
        </w:tc>
      </w:tr>
      <w:tr w:rsidR="006F738B" w14:paraId="719BDB66" w14:textId="77777777" w:rsidTr="006F738B">
        <w:tc>
          <w:tcPr>
            <w:tcW w:w="1560" w:type="dxa"/>
            <w:vMerge/>
            <w:vAlign w:val="center"/>
          </w:tcPr>
          <w:p w14:paraId="4EBBA8FE" w14:textId="77777777" w:rsidR="006F738B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</w:tcPr>
          <w:p w14:paraId="104EFF4E" w14:textId="0CC95290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3969" w:type="dxa"/>
          </w:tcPr>
          <w:p w14:paraId="41A4FD72" w14:textId="242D3C4A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2229167 - &lt;2&gt; - 2279165</w:t>
            </w:r>
          </w:p>
        </w:tc>
      </w:tr>
      <w:tr w:rsidR="006F738B" w14:paraId="1770D6C9" w14:textId="77777777" w:rsidTr="006F738B">
        <w:tc>
          <w:tcPr>
            <w:tcW w:w="1560" w:type="dxa"/>
            <w:vMerge w:val="restart"/>
            <w:vAlign w:val="center"/>
          </w:tcPr>
          <w:p w14:paraId="7E232412" w14:textId="6B956F43" w:rsidR="006F738B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n261</w:t>
            </w:r>
          </w:p>
        </w:tc>
        <w:tc>
          <w:tcPr>
            <w:tcW w:w="1701" w:type="dxa"/>
          </w:tcPr>
          <w:p w14:paraId="252BCFA9" w14:textId="31DB1F58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3969" w:type="dxa"/>
          </w:tcPr>
          <w:p w14:paraId="1CCA4975" w14:textId="635FF659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2070833 - &lt;1&gt; - 2084999</w:t>
            </w:r>
          </w:p>
        </w:tc>
      </w:tr>
      <w:tr w:rsidR="006F738B" w14:paraId="4B835A70" w14:textId="77777777" w:rsidTr="00EB3346">
        <w:tc>
          <w:tcPr>
            <w:tcW w:w="1560" w:type="dxa"/>
            <w:vMerge/>
          </w:tcPr>
          <w:p w14:paraId="17E336F6" w14:textId="77777777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</w:tcPr>
          <w:p w14:paraId="02C02D80" w14:textId="3E4E331C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3969" w:type="dxa"/>
          </w:tcPr>
          <w:p w14:paraId="219E2878" w14:textId="52D4F6F4" w:rsidR="006F738B" w:rsidRPr="00EB3346" w:rsidRDefault="006F738B" w:rsidP="00EB334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2070833 - &lt;2&gt; - 2084999</w:t>
            </w:r>
          </w:p>
        </w:tc>
      </w:tr>
    </w:tbl>
    <w:p w14:paraId="1DEB8205" w14:textId="6EE7C4BE" w:rsidR="00B4076C" w:rsidRDefault="00B4076C" w:rsidP="00B4076C">
      <w:pPr>
        <w:rPr>
          <w:lang w:eastAsia="ko-KR"/>
        </w:rPr>
      </w:pPr>
    </w:p>
    <w:p w14:paraId="4C739F70" w14:textId="17751878" w:rsidR="00B4076C" w:rsidRDefault="00621280" w:rsidP="00621280">
      <w:pPr>
        <w:pStyle w:val="3"/>
        <w:rPr>
          <w:lang w:eastAsia="ko-KR"/>
        </w:rPr>
      </w:pPr>
      <w:bookmarkStart w:id="35" w:name="_Toc39849624"/>
      <w:r>
        <w:rPr>
          <w:lang w:eastAsia="ko-KR"/>
        </w:rPr>
        <w:t>Synchronization raster</w:t>
      </w:r>
      <w:bookmarkEnd w:id="35"/>
    </w:p>
    <w:p w14:paraId="61382566" w14:textId="44530FA6" w:rsidR="00B4076C" w:rsidRDefault="007E32C9" w:rsidP="007E32C9">
      <w:pPr>
        <w:pStyle w:val="4"/>
        <w:rPr>
          <w:lang w:eastAsia="ko-KR"/>
        </w:rPr>
      </w:pPr>
      <w:r w:rsidRPr="007E32C9">
        <w:rPr>
          <w:lang w:eastAsia="ko-KR"/>
        </w:rPr>
        <w:t>Synchronization raster and numbering</w:t>
      </w:r>
    </w:p>
    <w:p w14:paraId="0968955C" w14:textId="14D0DAA7" w:rsidR="00B4076C" w:rsidRDefault="009146C5" w:rsidP="00B4076C">
      <w:pPr>
        <w:rPr>
          <w:lang w:eastAsia="ko-KR"/>
        </w:rPr>
      </w:pPr>
      <w:r w:rsidRPr="009146C5">
        <w:rPr>
          <w:rFonts w:hint="eastAsia"/>
          <w:lang w:eastAsia="ko-KR"/>
        </w:rPr>
        <w:t>동기화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래스터는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동기화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블록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위치의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명시적인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시그널링이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존재하지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않을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때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시스템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획득을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위해</w:t>
      </w:r>
      <w:r w:rsidRPr="009146C5">
        <w:rPr>
          <w:rFonts w:hint="eastAsia"/>
          <w:lang w:eastAsia="ko-KR"/>
        </w:rPr>
        <w:t xml:space="preserve"> UE</w:t>
      </w:r>
      <w:r w:rsidRPr="009146C5">
        <w:rPr>
          <w:rFonts w:hint="eastAsia"/>
          <w:lang w:eastAsia="ko-KR"/>
        </w:rPr>
        <w:t>에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의해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사용될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수있는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동기화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블록의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주파수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위치를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나타낸다</w:t>
      </w:r>
      <w:r w:rsidRPr="009146C5">
        <w:rPr>
          <w:rFonts w:hint="eastAsia"/>
          <w:lang w:eastAsia="ko-KR"/>
        </w:rPr>
        <w:t>.</w:t>
      </w:r>
    </w:p>
    <w:p w14:paraId="2B60F177" w14:textId="5801755C" w:rsidR="009146C5" w:rsidRDefault="009146C5" w:rsidP="00B4076C">
      <w:pPr>
        <w:rPr>
          <w:lang w:eastAsia="ko-KR"/>
        </w:rPr>
      </w:pPr>
      <w:r w:rsidRPr="009146C5">
        <w:rPr>
          <w:rFonts w:hint="eastAsia"/>
          <w:lang w:eastAsia="ko-KR"/>
        </w:rPr>
        <w:t>전역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동기화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래스터는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모든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주파수에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대해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9146C5">
        <w:rPr>
          <w:rFonts w:hint="eastAsia"/>
          <w:lang w:eastAsia="ko-KR"/>
        </w:rPr>
        <w:t>다</w:t>
      </w:r>
      <w:r w:rsidRPr="009146C5">
        <w:rPr>
          <w:rFonts w:hint="eastAsia"/>
          <w:lang w:eastAsia="ko-KR"/>
        </w:rPr>
        <w:t xml:space="preserve">. SS </w:t>
      </w:r>
      <w:r w:rsidRPr="009146C5">
        <w:rPr>
          <w:rFonts w:hint="eastAsia"/>
          <w:lang w:eastAsia="ko-KR"/>
        </w:rPr>
        <w:t>블록의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주파수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위치는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해당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번호</w:t>
      </w:r>
      <w:r w:rsidRPr="009146C5">
        <w:rPr>
          <w:rFonts w:hint="eastAsia"/>
          <w:lang w:eastAsia="ko-KR"/>
        </w:rPr>
        <w:t xml:space="preserve"> GSCN</w:t>
      </w:r>
      <w:r w:rsidRPr="009146C5">
        <w:rPr>
          <w:rFonts w:hint="eastAsia"/>
          <w:lang w:eastAsia="ko-KR"/>
        </w:rPr>
        <w:t>을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가진</w:t>
      </w:r>
      <w:r w:rsidRPr="009146C5">
        <w:rPr>
          <w:rFonts w:hint="eastAsia"/>
          <w:lang w:eastAsia="ko-KR"/>
        </w:rPr>
        <w:t xml:space="preserve"> SSREF</w:t>
      </w:r>
      <w:r w:rsidRPr="009146C5">
        <w:rPr>
          <w:rFonts w:hint="eastAsia"/>
          <w:lang w:eastAsia="ko-KR"/>
        </w:rPr>
        <w:t>로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9146C5">
        <w:rPr>
          <w:rFonts w:hint="eastAsia"/>
          <w:lang w:eastAsia="ko-KR"/>
        </w:rPr>
        <w:t>다</w:t>
      </w:r>
      <w:r w:rsidRPr="009146C5">
        <w:rPr>
          <w:rFonts w:hint="eastAsia"/>
          <w:lang w:eastAsia="ko-KR"/>
        </w:rPr>
        <w:t xml:space="preserve">. </w:t>
      </w:r>
      <w:r w:rsidRPr="009146C5">
        <w:rPr>
          <w:rFonts w:hint="eastAsia"/>
          <w:lang w:eastAsia="ko-KR"/>
        </w:rPr>
        <w:t>모든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주파수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범위에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대한</w:t>
      </w:r>
      <w:r w:rsidRPr="009146C5">
        <w:rPr>
          <w:rFonts w:hint="eastAsia"/>
          <w:lang w:eastAsia="ko-KR"/>
        </w:rPr>
        <w:t xml:space="preserve"> SSREF </w:t>
      </w:r>
      <w:r w:rsidRPr="009146C5">
        <w:rPr>
          <w:rFonts w:hint="eastAsia"/>
          <w:lang w:eastAsia="ko-KR"/>
        </w:rPr>
        <w:t>및</w:t>
      </w:r>
      <w:r w:rsidRPr="009146C5">
        <w:rPr>
          <w:rFonts w:hint="eastAsia"/>
          <w:lang w:eastAsia="ko-KR"/>
        </w:rPr>
        <w:t xml:space="preserve"> GSCN</w:t>
      </w:r>
      <w:r w:rsidRPr="009146C5">
        <w:rPr>
          <w:rFonts w:hint="eastAsia"/>
          <w:lang w:eastAsia="ko-KR"/>
        </w:rPr>
        <w:t>을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정의하는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파라미터는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표</w:t>
      </w:r>
      <w:r w:rsidRPr="009146C5">
        <w:rPr>
          <w:rFonts w:hint="eastAsia"/>
          <w:lang w:eastAsia="ko-KR"/>
        </w:rPr>
        <w:t xml:space="preserve"> 5.4.3.1-1</w:t>
      </w:r>
      <w:r w:rsidRPr="009146C5">
        <w:rPr>
          <w:rFonts w:hint="eastAsia"/>
          <w:lang w:eastAsia="ko-KR"/>
        </w:rPr>
        <w:t>에</w:t>
      </w:r>
      <w:r w:rsidRPr="009146C5">
        <w:rPr>
          <w:rFonts w:hint="eastAsia"/>
          <w:lang w:eastAsia="ko-KR"/>
        </w:rPr>
        <w:t xml:space="preserve"> </w:t>
      </w:r>
      <w:r w:rsidRPr="009146C5">
        <w:rPr>
          <w:rFonts w:hint="eastAsia"/>
          <w:lang w:eastAsia="ko-KR"/>
        </w:rPr>
        <w:t>있다</w:t>
      </w:r>
      <w:r w:rsidRPr="009146C5">
        <w:rPr>
          <w:rFonts w:hint="eastAsia"/>
          <w:lang w:eastAsia="ko-KR"/>
        </w:rPr>
        <w:t>.</w:t>
      </w:r>
    </w:p>
    <w:p w14:paraId="4B002A08" w14:textId="709AF9FF" w:rsidR="0073422D" w:rsidRDefault="0073422D" w:rsidP="00B4076C">
      <w:pPr>
        <w:rPr>
          <w:lang w:eastAsia="ko-KR"/>
        </w:rPr>
      </w:pPr>
      <w:r w:rsidRPr="0073422D">
        <w:rPr>
          <w:rFonts w:hint="eastAsia"/>
          <w:lang w:eastAsia="ko-KR"/>
        </w:rPr>
        <w:t xml:space="preserve">SS </w:t>
      </w:r>
      <w:r w:rsidRPr="0073422D">
        <w:rPr>
          <w:rFonts w:hint="eastAsia"/>
          <w:lang w:eastAsia="ko-KR"/>
        </w:rPr>
        <w:t>블록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참조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주파수</w:t>
      </w:r>
      <w:r w:rsidRPr="0073422D">
        <w:rPr>
          <w:rFonts w:hint="eastAsia"/>
          <w:lang w:eastAsia="ko-KR"/>
        </w:rPr>
        <w:t xml:space="preserve"> SSREF</w:t>
      </w:r>
      <w:r w:rsidRPr="0073422D">
        <w:rPr>
          <w:rFonts w:hint="eastAsia"/>
          <w:lang w:eastAsia="ko-KR"/>
        </w:rPr>
        <w:t>에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해당하는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자원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요소는</w:t>
      </w:r>
      <w:r w:rsidRPr="0073422D">
        <w:rPr>
          <w:rFonts w:hint="eastAsia"/>
          <w:lang w:eastAsia="ko-KR"/>
        </w:rPr>
        <w:t xml:space="preserve"> 5.4.3.2</w:t>
      </w:r>
      <w:r w:rsidRPr="0073422D">
        <w:rPr>
          <w:rFonts w:hint="eastAsia"/>
          <w:lang w:eastAsia="ko-KR"/>
        </w:rPr>
        <w:t>에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주어진다</w:t>
      </w:r>
      <w:r w:rsidRPr="0073422D">
        <w:rPr>
          <w:rFonts w:hint="eastAsia"/>
          <w:lang w:eastAsia="ko-KR"/>
        </w:rPr>
        <w:t xml:space="preserve">. </w:t>
      </w:r>
      <w:r w:rsidRPr="0073422D">
        <w:rPr>
          <w:rFonts w:hint="eastAsia"/>
          <w:lang w:eastAsia="ko-KR"/>
        </w:rPr>
        <w:t>동기화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블록의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동기화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래스터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및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부반송파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간격은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각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대역마다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별도로</w:t>
      </w:r>
      <w:r w:rsidRPr="0073422D">
        <w:rPr>
          <w:rFonts w:hint="eastAsia"/>
          <w:lang w:eastAsia="ko-KR"/>
        </w:rPr>
        <w:t xml:space="preserve"> </w:t>
      </w:r>
      <w:r w:rsidRPr="0073422D">
        <w:rPr>
          <w:rFonts w:hint="eastAsia"/>
          <w:lang w:eastAsia="ko-KR"/>
        </w:rPr>
        <w:t>정의된다</w:t>
      </w:r>
      <w:r w:rsidRPr="0073422D">
        <w:rPr>
          <w:rFonts w:hint="eastAsia"/>
          <w:lang w:eastAsia="ko-KR"/>
        </w:rPr>
        <w:t>.</w:t>
      </w:r>
    </w:p>
    <w:p w14:paraId="0475925E" w14:textId="042C43A2" w:rsidR="0073422D" w:rsidRPr="0073422D" w:rsidRDefault="0073422D" w:rsidP="0073422D">
      <w:pPr>
        <w:jc w:val="center"/>
        <w:rPr>
          <w:b/>
          <w:bCs/>
          <w:lang w:eastAsia="ko-KR"/>
        </w:rPr>
      </w:pPr>
      <w:r w:rsidRPr="0073422D">
        <w:rPr>
          <w:b/>
          <w:bCs/>
          <w:lang w:eastAsia="ko-KR"/>
        </w:rPr>
        <w:t>Table 5.4.3.1-1: GSCN parameters for the global frequency raster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3118"/>
        <w:gridCol w:w="1560"/>
        <w:gridCol w:w="1564"/>
      </w:tblGrid>
      <w:tr w:rsidR="00EA6345" w14:paraId="4E2D65FD" w14:textId="77777777" w:rsidTr="00EA6345">
        <w:trPr>
          <w:jc w:val="center"/>
        </w:trPr>
        <w:tc>
          <w:tcPr>
            <w:tcW w:w="1980" w:type="dxa"/>
            <w:shd w:val="clear" w:color="auto" w:fill="EAF1DD" w:themeFill="accent3" w:themeFillTint="33"/>
            <w:vAlign w:val="center"/>
          </w:tcPr>
          <w:p w14:paraId="1E06C9D1" w14:textId="308A3E6A" w:rsidR="00EA6345" w:rsidRPr="00EA6345" w:rsidRDefault="00EA6345" w:rsidP="00EA6345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EA6345">
              <w:rPr>
                <w:b/>
                <w:bCs/>
                <w:sz w:val="20"/>
                <w:szCs w:val="20"/>
                <w:lang w:eastAsia="ko-KR"/>
              </w:rPr>
              <w:t>Range of frequencies(MHz)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057909CE" w14:textId="4E4E6059" w:rsidR="00EA6345" w:rsidRPr="00EA6345" w:rsidRDefault="00EA6345" w:rsidP="00EA6345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EA6345">
              <w:rPr>
                <w:b/>
                <w:bCs/>
                <w:sz w:val="20"/>
                <w:szCs w:val="20"/>
                <w:lang w:eastAsia="ko-KR"/>
              </w:rPr>
              <w:t>SS block frequency position SS</w:t>
            </w:r>
            <w:r w:rsidRPr="00EA6345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</w:tc>
        <w:tc>
          <w:tcPr>
            <w:tcW w:w="1560" w:type="dxa"/>
            <w:shd w:val="clear" w:color="auto" w:fill="EAF1DD" w:themeFill="accent3" w:themeFillTint="33"/>
            <w:vAlign w:val="center"/>
          </w:tcPr>
          <w:p w14:paraId="0F79E421" w14:textId="1A97E4B5" w:rsidR="00EA6345" w:rsidRPr="00EA6345" w:rsidRDefault="00EA6345" w:rsidP="00EA6345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EA6345">
              <w:rPr>
                <w:b/>
                <w:bCs/>
                <w:sz w:val="20"/>
                <w:szCs w:val="20"/>
                <w:lang w:eastAsia="ko-KR"/>
              </w:rPr>
              <w:t>GSCN</w:t>
            </w:r>
          </w:p>
        </w:tc>
        <w:tc>
          <w:tcPr>
            <w:tcW w:w="1564" w:type="dxa"/>
            <w:shd w:val="clear" w:color="auto" w:fill="EAF1DD" w:themeFill="accent3" w:themeFillTint="33"/>
            <w:vAlign w:val="center"/>
          </w:tcPr>
          <w:p w14:paraId="5231739E" w14:textId="1309865F" w:rsidR="00EA6345" w:rsidRPr="00EA6345" w:rsidRDefault="00EA6345" w:rsidP="00EA6345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EA6345">
              <w:rPr>
                <w:b/>
                <w:bCs/>
                <w:sz w:val="20"/>
                <w:szCs w:val="20"/>
                <w:lang w:eastAsia="ko-KR"/>
              </w:rPr>
              <w:t>Range of GSCN</w:t>
            </w:r>
          </w:p>
        </w:tc>
      </w:tr>
      <w:tr w:rsidR="00EA6345" w14:paraId="53D908D1" w14:textId="77777777" w:rsidTr="007B4644">
        <w:trPr>
          <w:jc w:val="center"/>
        </w:trPr>
        <w:tc>
          <w:tcPr>
            <w:tcW w:w="1980" w:type="dxa"/>
            <w:vAlign w:val="center"/>
          </w:tcPr>
          <w:p w14:paraId="3EAE82D6" w14:textId="66858A54" w:rsidR="00EA6345" w:rsidRPr="00EA6345" w:rsidRDefault="007B4644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0 - 3000</w:t>
            </w:r>
          </w:p>
        </w:tc>
        <w:tc>
          <w:tcPr>
            <w:tcW w:w="3118" w:type="dxa"/>
            <w:vAlign w:val="center"/>
          </w:tcPr>
          <w:p w14:paraId="51B24422" w14:textId="77777777" w:rsidR="007B4644" w:rsidRPr="00EC34D6" w:rsidRDefault="007B4644" w:rsidP="007B4644">
            <w:pPr>
              <w:pStyle w:val="TAC"/>
              <w:rPr>
                <w:lang w:eastAsia="ja-JP"/>
              </w:rPr>
            </w:pPr>
            <w:r w:rsidRPr="00EC34D6">
              <w:rPr>
                <w:lang w:eastAsia="ja-JP"/>
              </w:rPr>
              <w:t>N * 1200 kHz + M * 50 kHz,</w:t>
            </w:r>
          </w:p>
          <w:p w14:paraId="47DE231C" w14:textId="3EECB39A" w:rsidR="00EA6345" w:rsidRPr="00EA6345" w:rsidRDefault="007B4644" w:rsidP="007B4644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lang w:eastAsia="ja-JP"/>
              </w:rPr>
              <w:t>N = 1:2499, M ϵ {1,3,5} (Note)</w:t>
            </w:r>
          </w:p>
        </w:tc>
        <w:tc>
          <w:tcPr>
            <w:tcW w:w="1560" w:type="dxa"/>
            <w:vAlign w:val="center"/>
          </w:tcPr>
          <w:p w14:paraId="2FF5BB12" w14:textId="6074E2C7" w:rsidR="00EA6345" w:rsidRPr="00EA6345" w:rsidRDefault="007B4644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3N + (M-3)/2</w:t>
            </w:r>
          </w:p>
        </w:tc>
        <w:tc>
          <w:tcPr>
            <w:tcW w:w="1564" w:type="dxa"/>
            <w:vAlign w:val="center"/>
          </w:tcPr>
          <w:p w14:paraId="01166979" w14:textId="69F34F6A" w:rsidR="00EA6345" w:rsidRPr="00EA6345" w:rsidRDefault="007B4644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2 - 7498</w:t>
            </w:r>
          </w:p>
        </w:tc>
      </w:tr>
      <w:tr w:rsidR="00EA6345" w14:paraId="00E56ED5" w14:textId="77777777" w:rsidTr="007B4644">
        <w:trPr>
          <w:jc w:val="center"/>
        </w:trPr>
        <w:tc>
          <w:tcPr>
            <w:tcW w:w="1980" w:type="dxa"/>
            <w:vAlign w:val="center"/>
          </w:tcPr>
          <w:p w14:paraId="48342D2B" w14:textId="4560FB04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3000 - 24250</w:t>
            </w:r>
          </w:p>
        </w:tc>
        <w:tc>
          <w:tcPr>
            <w:tcW w:w="3118" w:type="dxa"/>
            <w:vAlign w:val="center"/>
          </w:tcPr>
          <w:p w14:paraId="14B59780" w14:textId="0AE3B251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lang w:eastAsia="ja-JP"/>
              </w:rPr>
              <w:t xml:space="preserve">3000 MHz + N * 1.44 MHz, </w:t>
            </w:r>
            <w:r w:rsidRPr="00EC34D6">
              <w:rPr>
                <w:lang w:eastAsia="ja-JP"/>
              </w:rPr>
              <w:br/>
              <w:t>N = 0:14756</w:t>
            </w:r>
          </w:p>
        </w:tc>
        <w:tc>
          <w:tcPr>
            <w:tcW w:w="1560" w:type="dxa"/>
            <w:vAlign w:val="center"/>
          </w:tcPr>
          <w:p w14:paraId="1581CAEA" w14:textId="7C8586F0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7499 + N</w:t>
            </w:r>
          </w:p>
        </w:tc>
        <w:tc>
          <w:tcPr>
            <w:tcW w:w="1564" w:type="dxa"/>
            <w:vAlign w:val="center"/>
          </w:tcPr>
          <w:p w14:paraId="2F523C70" w14:textId="25D62B75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7499 - 22255</w:t>
            </w:r>
          </w:p>
        </w:tc>
      </w:tr>
      <w:tr w:rsidR="00EA6345" w14:paraId="7BEB94A9" w14:textId="77777777" w:rsidTr="007B4644">
        <w:trPr>
          <w:jc w:val="center"/>
        </w:trPr>
        <w:tc>
          <w:tcPr>
            <w:tcW w:w="1980" w:type="dxa"/>
            <w:vAlign w:val="center"/>
          </w:tcPr>
          <w:p w14:paraId="7CD98232" w14:textId="611C57CC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24250 - 100000</w:t>
            </w:r>
          </w:p>
        </w:tc>
        <w:tc>
          <w:tcPr>
            <w:tcW w:w="3118" w:type="dxa"/>
            <w:vAlign w:val="center"/>
          </w:tcPr>
          <w:p w14:paraId="3F64A76F" w14:textId="6A5B06DC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lang w:eastAsia="ja-JP"/>
              </w:rPr>
              <w:t xml:space="preserve">24250.08 MHz + N * 17.28 MHz, </w:t>
            </w:r>
            <w:r w:rsidRPr="00EC34D6">
              <w:rPr>
                <w:lang w:eastAsia="ja-JP"/>
              </w:rPr>
              <w:br/>
              <w:t>N = 0:4383</w:t>
            </w:r>
          </w:p>
        </w:tc>
        <w:tc>
          <w:tcPr>
            <w:tcW w:w="1560" w:type="dxa"/>
            <w:vAlign w:val="center"/>
          </w:tcPr>
          <w:p w14:paraId="137828AA" w14:textId="16E4C60C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22256 + N</w:t>
            </w:r>
          </w:p>
        </w:tc>
        <w:tc>
          <w:tcPr>
            <w:tcW w:w="1564" w:type="dxa"/>
            <w:vAlign w:val="center"/>
          </w:tcPr>
          <w:p w14:paraId="03BCC559" w14:textId="0D383CD5" w:rsidR="00EA6345" w:rsidRPr="00EA6345" w:rsidRDefault="00E42D23" w:rsidP="007B4644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22256 - 26639</w:t>
            </w:r>
          </w:p>
        </w:tc>
      </w:tr>
      <w:tr w:rsidR="00E42D23" w14:paraId="331ADC50" w14:textId="77777777" w:rsidTr="00413764">
        <w:trPr>
          <w:jc w:val="center"/>
        </w:trPr>
        <w:tc>
          <w:tcPr>
            <w:tcW w:w="8222" w:type="dxa"/>
            <w:gridSpan w:val="4"/>
          </w:tcPr>
          <w:p w14:paraId="20D1FE70" w14:textId="67734CF5" w:rsidR="00E42D23" w:rsidRPr="00EA6345" w:rsidRDefault="00E42D23" w:rsidP="00B4076C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NOTE: </w:t>
            </w:r>
            <w:r w:rsidRPr="00E42D23">
              <w:rPr>
                <w:sz w:val="20"/>
                <w:szCs w:val="20"/>
                <w:lang w:eastAsia="ko-KR"/>
              </w:rPr>
              <w:t>The default value for operating bands with SCS spaced channel raster is M=3.</w:t>
            </w:r>
          </w:p>
        </w:tc>
      </w:tr>
    </w:tbl>
    <w:p w14:paraId="287C3966" w14:textId="40B2BF78" w:rsidR="00B4076C" w:rsidRDefault="00B4076C" w:rsidP="00B4076C">
      <w:pPr>
        <w:rPr>
          <w:lang w:eastAsia="ko-KR"/>
        </w:rPr>
      </w:pPr>
    </w:p>
    <w:p w14:paraId="24682807" w14:textId="4873CF45" w:rsidR="00B4076C" w:rsidRDefault="00E42D23" w:rsidP="00E42D23">
      <w:pPr>
        <w:pStyle w:val="4"/>
        <w:rPr>
          <w:lang w:eastAsia="ko-KR"/>
        </w:rPr>
      </w:pPr>
      <w:r w:rsidRPr="00E42D23">
        <w:rPr>
          <w:lang w:eastAsia="ko-KR"/>
        </w:rPr>
        <w:t>Synchronization raster to synchronization block resource element mapping</w:t>
      </w:r>
    </w:p>
    <w:p w14:paraId="1DE35D64" w14:textId="5195745E" w:rsidR="00AB3CF6" w:rsidRDefault="00AB3CF6" w:rsidP="00AB3CF6">
      <w:pPr>
        <w:rPr>
          <w:lang w:eastAsia="ko-KR"/>
        </w:rPr>
      </w:pPr>
      <w:r w:rsidRPr="00AB3CF6">
        <w:rPr>
          <w:rFonts w:hint="eastAsia"/>
          <w:lang w:eastAsia="ko-KR"/>
        </w:rPr>
        <w:t>동기화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래스터와</w:t>
      </w:r>
      <w:r w:rsidRPr="00AB3CF6">
        <w:rPr>
          <w:rFonts w:hint="eastAsia"/>
          <w:lang w:eastAsia="ko-KR"/>
        </w:rPr>
        <w:t xml:space="preserve"> SS </w:t>
      </w:r>
      <w:r w:rsidRPr="00AB3CF6">
        <w:rPr>
          <w:rFonts w:hint="eastAsia"/>
          <w:lang w:eastAsia="ko-KR"/>
        </w:rPr>
        <w:t>블록의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해당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자원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요소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간의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매핑은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표</w:t>
      </w:r>
      <w:r w:rsidRPr="00AB3CF6">
        <w:rPr>
          <w:rFonts w:hint="eastAsia"/>
          <w:lang w:eastAsia="ko-KR"/>
        </w:rPr>
        <w:t xml:space="preserve"> 5.4.3.2-1</w:t>
      </w:r>
      <w:r w:rsidRPr="00AB3CF6">
        <w:rPr>
          <w:rFonts w:hint="eastAsia"/>
          <w:lang w:eastAsia="ko-KR"/>
        </w:rPr>
        <w:t>에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나와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있다</w:t>
      </w:r>
      <w:r w:rsidRPr="00AB3CF6">
        <w:rPr>
          <w:rFonts w:hint="eastAsia"/>
          <w:lang w:eastAsia="ko-KR"/>
        </w:rPr>
        <w:t xml:space="preserve">. </w:t>
      </w:r>
      <w:r w:rsidRPr="00AB3CF6">
        <w:rPr>
          <w:rFonts w:hint="eastAsia"/>
          <w:lang w:eastAsia="ko-KR"/>
        </w:rPr>
        <w:t>맵핑은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채널에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할당되어</w:t>
      </w:r>
      <w:r w:rsidRPr="00AB3CF6">
        <w:rPr>
          <w:rFonts w:hint="eastAsia"/>
          <w:lang w:eastAsia="ko-KR"/>
        </w:rPr>
        <w:t xml:space="preserve"> UL </w:t>
      </w:r>
      <w:r w:rsidRPr="00AB3CF6">
        <w:rPr>
          <w:rFonts w:hint="eastAsia"/>
          <w:lang w:eastAsia="ko-KR"/>
        </w:rPr>
        <w:t>및</w:t>
      </w:r>
      <w:r w:rsidRPr="00AB3CF6">
        <w:rPr>
          <w:rFonts w:hint="eastAsia"/>
          <w:lang w:eastAsia="ko-KR"/>
        </w:rPr>
        <w:t xml:space="preserve"> DL </w:t>
      </w:r>
      <w:r w:rsidRPr="00AB3CF6">
        <w:rPr>
          <w:rFonts w:hint="eastAsia"/>
          <w:lang w:eastAsia="ko-KR"/>
        </w:rPr>
        <w:t>모두에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적용되는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총</w:t>
      </w:r>
      <w:r w:rsidRPr="00AB3CF6">
        <w:rPr>
          <w:rFonts w:hint="eastAsia"/>
          <w:lang w:eastAsia="ko-KR"/>
        </w:rPr>
        <w:t xml:space="preserve"> RB </w:t>
      </w:r>
      <w:r w:rsidRPr="00AB3CF6">
        <w:rPr>
          <w:rFonts w:hint="eastAsia"/>
          <w:lang w:eastAsia="ko-KR"/>
        </w:rPr>
        <w:t>수에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따라</w:t>
      </w:r>
      <w:r w:rsidRPr="00AB3CF6">
        <w:rPr>
          <w:rFonts w:hint="eastAsia"/>
          <w:lang w:eastAsia="ko-KR"/>
        </w:rPr>
        <w:t xml:space="preserve"> </w:t>
      </w:r>
      <w:r w:rsidRPr="00AB3CF6"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르</w:t>
      </w:r>
      <w:r w:rsidRPr="00AB3CF6">
        <w:rPr>
          <w:rFonts w:hint="eastAsia"/>
          <w:lang w:eastAsia="ko-KR"/>
        </w:rPr>
        <w:t>다</w:t>
      </w:r>
      <w:r w:rsidRPr="00AB3CF6">
        <w:rPr>
          <w:rFonts w:hint="eastAsia"/>
          <w:lang w:eastAsia="ko-KR"/>
        </w:rPr>
        <w:t>.</w:t>
      </w:r>
    </w:p>
    <w:p w14:paraId="6D9E1EA0" w14:textId="11E1C5C8" w:rsidR="00E02DE8" w:rsidRPr="00E02DE8" w:rsidRDefault="00E02DE8" w:rsidP="00E02DE8">
      <w:pPr>
        <w:jc w:val="center"/>
        <w:rPr>
          <w:b/>
          <w:bCs/>
          <w:lang w:eastAsia="ko-KR"/>
        </w:rPr>
      </w:pPr>
      <w:r w:rsidRPr="00E02DE8">
        <w:rPr>
          <w:b/>
          <w:bCs/>
          <w:lang w:eastAsia="ko-KR"/>
        </w:rPr>
        <w:lastRenderedPageBreak/>
        <w:t>Table 5.4.3.2-1:Synchronization Raster to SS block Resource Element Mapping</w:t>
      </w:r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5103"/>
        <w:gridCol w:w="2835"/>
      </w:tblGrid>
      <w:tr w:rsidR="00EE53CB" w14:paraId="3A3DA267" w14:textId="77777777" w:rsidTr="00EE53CB">
        <w:tc>
          <w:tcPr>
            <w:tcW w:w="5103" w:type="dxa"/>
          </w:tcPr>
          <w:p w14:paraId="1CB8E80B" w14:textId="44A76ECD" w:rsidR="00EE53CB" w:rsidRPr="00EE53CB" w:rsidRDefault="00EE53CB" w:rsidP="00AB3CF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Resource element index k</w:t>
            </w:r>
          </w:p>
        </w:tc>
        <w:tc>
          <w:tcPr>
            <w:tcW w:w="2835" w:type="dxa"/>
          </w:tcPr>
          <w:p w14:paraId="7CAAA9B6" w14:textId="66529858" w:rsidR="00EE53CB" w:rsidRPr="00EE53CB" w:rsidRDefault="00EE53CB" w:rsidP="00AB3CF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0</w:t>
            </w:r>
          </w:p>
        </w:tc>
      </w:tr>
      <w:tr w:rsidR="00EE53CB" w14:paraId="2B565C13" w14:textId="77777777" w:rsidTr="00EE53CB">
        <w:tc>
          <w:tcPr>
            <w:tcW w:w="5103" w:type="dxa"/>
          </w:tcPr>
          <w:p w14:paraId="698C29D9" w14:textId="08B90593" w:rsidR="00EE53CB" w:rsidRPr="00EE53CB" w:rsidRDefault="00EE53CB" w:rsidP="00AB3CF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Physical resource block number n</w:t>
            </w:r>
            <w:r w:rsidRPr="00EE53CB">
              <w:rPr>
                <w:sz w:val="20"/>
                <w:szCs w:val="20"/>
                <w:vertAlign w:val="subscript"/>
                <w:lang w:eastAsia="ko-KR"/>
              </w:rPr>
              <w:t>PRB</w:t>
            </w:r>
            <w:r>
              <w:rPr>
                <w:sz w:val="20"/>
                <w:szCs w:val="20"/>
                <w:lang w:eastAsia="ko-KR"/>
              </w:rPr>
              <w:t xml:space="preserve"> of the SS block</w:t>
            </w:r>
          </w:p>
        </w:tc>
        <w:tc>
          <w:tcPr>
            <w:tcW w:w="2835" w:type="dxa"/>
          </w:tcPr>
          <w:p w14:paraId="412E6145" w14:textId="1187EBAD" w:rsidR="00EE53CB" w:rsidRPr="00EE53CB" w:rsidRDefault="00EE53CB" w:rsidP="00AB3CF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</w:t>
            </w:r>
            <w:r w:rsidRPr="00EE53CB">
              <w:rPr>
                <w:sz w:val="20"/>
                <w:szCs w:val="20"/>
                <w:vertAlign w:val="subscript"/>
                <w:lang w:eastAsia="ko-KR"/>
              </w:rPr>
              <w:t>PRB</w:t>
            </w:r>
            <w:r>
              <w:rPr>
                <w:sz w:val="20"/>
                <w:szCs w:val="20"/>
                <w:lang w:eastAsia="ko-KR"/>
              </w:rPr>
              <w:t xml:space="preserve"> = 10</w:t>
            </w:r>
          </w:p>
        </w:tc>
      </w:tr>
    </w:tbl>
    <w:p w14:paraId="464A498B" w14:textId="05C06C71" w:rsidR="00AB3CF6" w:rsidRDefault="00AB3CF6" w:rsidP="00AB3CF6">
      <w:pPr>
        <w:rPr>
          <w:lang w:eastAsia="ko-KR"/>
        </w:rPr>
      </w:pPr>
    </w:p>
    <w:p w14:paraId="420CEAE4" w14:textId="5138D892" w:rsidR="00A539C5" w:rsidRDefault="00A539C5" w:rsidP="00AB3CF6">
      <w:pPr>
        <w:rPr>
          <w:lang w:eastAsia="ko-KR"/>
        </w:rPr>
      </w:pPr>
      <w:r>
        <w:rPr>
          <w:lang w:eastAsia="ko-KR"/>
        </w:rPr>
        <w:t>k and n</w:t>
      </w:r>
      <w:r w:rsidRPr="00A539C5">
        <w:rPr>
          <w:vertAlign w:val="subscript"/>
          <w:lang w:eastAsia="ko-KR"/>
        </w:rPr>
        <w:t>PRB</w:t>
      </w:r>
      <w:r>
        <w:rPr>
          <w:lang w:eastAsia="ko-KR"/>
        </w:rPr>
        <w:t xml:space="preserve"> are as defined in </w:t>
      </w:r>
      <w:r w:rsidRPr="005762DB">
        <w:rPr>
          <w:b/>
          <w:bCs/>
          <w:lang w:eastAsia="ko-KR"/>
        </w:rPr>
        <w:t>TS 38.211</w:t>
      </w:r>
      <w:r>
        <w:rPr>
          <w:lang w:eastAsia="ko-KR"/>
        </w:rPr>
        <w:t xml:space="preserve"> [9].</w:t>
      </w:r>
    </w:p>
    <w:p w14:paraId="74820600" w14:textId="643FC871" w:rsidR="00AB3CF6" w:rsidRDefault="00BA56EF" w:rsidP="00BA56EF">
      <w:pPr>
        <w:pStyle w:val="4"/>
        <w:rPr>
          <w:lang w:eastAsia="ko-KR"/>
        </w:rPr>
      </w:pPr>
      <w:r>
        <w:rPr>
          <w:lang w:eastAsia="ko-KR"/>
        </w:rPr>
        <w:t>Synchronization raster entries for each operating band</w:t>
      </w:r>
    </w:p>
    <w:p w14:paraId="4BAEFC8A" w14:textId="11F9A200" w:rsidR="00AB3CF6" w:rsidRDefault="006968D0" w:rsidP="00AB3CF6">
      <w:pPr>
        <w:rPr>
          <w:lang w:eastAsia="ko-KR"/>
        </w:rPr>
      </w:pPr>
      <w:r w:rsidRPr="006968D0">
        <w:rPr>
          <w:rFonts w:hint="eastAsia"/>
          <w:lang w:eastAsia="ko-KR"/>
        </w:rPr>
        <w:t>각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대역의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동기화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래스터는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표</w:t>
      </w:r>
      <w:r w:rsidRPr="006968D0">
        <w:rPr>
          <w:rFonts w:hint="eastAsia"/>
          <w:lang w:eastAsia="ko-KR"/>
        </w:rPr>
        <w:t xml:space="preserve"> 5.4.3.3-1</w:t>
      </w:r>
      <w:r w:rsidRPr="006968D0">
        <w:rPr>
          <w:rFonts w:hint="eastAsia"/>
          <w:lang w:eastAsia="ko-KR"/>
        </w:rPr>
        <w:t>에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나와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있다</w:t>
      </w:r>
      <w:r w:rsidRPr="006968D0">
        <w:rPr>
          <w:rFonts w:hint="eastAsia"/>
          <w:lang w:eastAsia="ko-KR"/>
        </w:rPr>
        <w:t xml:space="preserve">. </w:t>
      </w:r>
      <w:r w:rsidRPr="006968D0">
        <w:rPr>
          <w:rFonts w:hint="eastAsia"/>
          <w:lang w:eastAsia="ko-KR"/>
        </w:rPr>
        <w:t>적용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가능한</w:t>
      </w:r>
      <w:r w:rsidRPr="006968D0">
        <w:rPr>
          <w:rFonts w:hint="eastAsia"/>
          <w:lang w:eastAsia="ko-KR"/>
        </w:rPr>
        <w:t xml:space="preserve"> GSCN </w:t>
      </w:r>
      <w:r w:rsidRPr="006968D0">
        <w:rPr>
          <w:rFonts w:hint="eastAsia"/>
          <w:lang w:eastAsia="ko-KR"/>
        </w:rPr>
        <w:t>항목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간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거리는</w:t>
      </w:r>
      <w:r w:rsidRPr="006968D0">
        <w:rPr>
          <w:rFonts w:hint="eastAsia"/>
          <w:lang w:eastAsia="ko-KR"/>
        </w:rPr>
        <w:t xml:space="preserve"> FR1</w:t>
      </w:r>
      <w:r w:rsidRPr="006968D0">
        <w:rPr>
          <w:rFonts w:hint="eastAsia"/>
          <w:lang w:eastAsia="ko-KR"/>
        </w:rPr>
        <w:t>의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경우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표</w:t>
      </w:r>
      <w:r w:rsidRPr="006968D0">
        <w:rPr>
          <w:rFonts w:hint="eastAsia"/>
          <w:lang w:eastAsia="ko-KR"/>
        </w:rPr>
        <w:t xml:space="preserve"> 5.4.3.3-1</w:t>
      </w:r>
      <w:r w:rsidR="00A80AF2">
        <w:rPr>
          <w:rFonts w:hint="eastAsia"/>
          <w:lang w:eastAsia="ko-KR"/>
        </w:rPr>
        <w:t>,</w:t>
      </w:r>
      <w:r w:rsidRPr="006968D0">
        <w:rPr>
          <w:rFonts w:hint="eastAsia"/>
          <w:lang w:eastAsia="ko-KR"/>
        </w:rPr>
        <w:t xml:space="preserve"> FR2</w:t>
      </w:r>
      <w:r w:rsidRPr="006968D0">
        <w:rPr>
          <w:rFonts w:hint="eastAsia"/>
          <w:lang w:eastAsia="ko-KR"/>
        </w:rPr>
        <w:t>의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경우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표</w:t>
      </w:r>
      <w:r w:rsidRPr="006968D0">
        <w:rPr>
          <w:rFonts w:hint="eastAsia"/>
          <w:lang w:eastAsia="ko-KR"/>
        </w:rPr>
        <w:t xml:space="preserve"> 5.4.3.3-2</w:t>
      </w:r>
      <w:r w:rsidRPr="006968D0">
        <w:rPr>
          <w:rFonts w:hint="eastAsia"/>
          <w:lang w:eastAsia="ko-KR"/>
        </w:rPr>
        <w:t>에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표시된</w:t>
      </w:r>
      <w:r w:rsidRPr="006968D0">
        <w:rPr>
          <w:rFonts w:hint="eastAsia"/>
          <w:lang w:eastAsia="ko-KR"/>
        </w:rPr>
        <w:t xml:space="preserve"> &lt;</w:t>
      </w:r>
      <w:r w:rsidR="00FC5C57">
        <w:rPr>
          <w:lang w:eastAsia="ko-KR"/>
        </w:rPr>
        <w:t>S</w:t>
      </w:r>
      <w:r>
        <w:rPr>
          <w:lang w:eastAsia="ko-KR"/>
        </w:rPr>
        <w:t>tep size</w:t>
      </w:r>
      <w:r w:rsidRPr="006968D0">
        <w:rPr>
          <w:rFonts w:hint="eastAsia"/>
          <w:lang w:eastAsia="ko-KR"/>
        </w:rPr>
        <w:t>&gt;</w:t>
      </w:r>
      <w:r w:rsidRPr="006968D0">
        <w:rPr>
          <w:rFonts w:hint="eastAsia"/>
          <w:lang w:eastAsia="ko-KR"/>
        </w:rPr>
        <w:t>로</w:t>
      </w:r>
      <w:r w:rsidRPr="006968D0">
        <w:rPr>
          <w:rFonts w:hint="eastAsia"/>
          <w:lang w:eastAsia="ko-KR"/>
        </w:rPr>
        <w:t xml:space="preserve"> </w:t>
      </w:r>
      <w:r w:rsidRPr="006968D0">
        <w:rPr>
          <w:rFonts w:hint="eastAsia"/>
          <w:lang w:eastAsia="ko-KR"/>
        </w:rPr>
        <w:t>표시</w:t>
      </w:r>
      <w:r>
        <w:rPr>
          <w:rFonts w:hint="eastAsia"/>
          <w:lang w:eastAsia="ko-KR"/>
        </w:rPr>
        <w:t>된</w:t>
      </w:r>
      <w:r w:rsidRPr="006968D0">
        <w:rPr>
          <w:rFonts w:hint="eastAsia"/>
          <w:lang w:eastAsia="ko-KR"/>
        </w:rPr>
        <w:t>다</w:t>
      </w:r>
      <w:r w:rsidRPr="006968D0">
        <w:rPr>
          <w:rFonts w:hint="eastAsia"/>
          <w:lang w:eastAsia="ko-KR"/>
        </w:rPr>
        <w:t>.</w:t>
      </w:r>
    </w:p>
    <w:p w14:paraId="30C889E1" w14:textId="5080EA11" w:rsidR="00A80AF2" w:rsidRPr="00A80AF2" w:rsidRDefault="00A80AF2" w:rsidP="00A80AF2">
      <w:pPr>
        <w:jc w:val="center"/>
        <w:rPr>
          <w:b/>
          <w:bCs/>
          <w:lang w:eastAsia="ko-KR"/>
        </w:rPr>
      </w:pPr>
      <w:r w:rsidRPr="00A80AF2">
        <w:rPr>
          <w:rFonts w:hint="eastAsia"/>
          <w:b/>
          <w:bCs/>
          <w:lang w:eastAsia="ko-KR"/>
        </w:rPr>
        <w:t>T</w:t>
      </w:r>
      <w:r w:rsidRPr="00A80AF2">
        <w:rPr>
          <w:b/>
          <w:bCs/>
          <w:lang w:eastAsia="ko-KR"/>
        </w:rPr>
        <w:t>able 5.4.3.3-1: Applicabale SS raster entries per operating band(FR1)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2126"/>
        <w:gridCol w:w="3118"/>
      </w:tblGrid>
      <w:tr w:rsidR="00562FF8" w14:paraId="6AE275B2" w14:textId="77777777" w:rsidTr="003E16F7">
        <w:tc>
          <w:tcPr>
            <w:tcW w:w="1980" w:type="dxa"/>
            <w:shd w:val="clear" w:color="auto" w:fill="EAF1DD" w:themeFill="accent3" w:themeFillTint="33"/>
            <w:vAlign w:val="center"/>
          </w:tcPr>
          <w:p w14:paraId="4D4CA605" w14:textId="1F9ECD2D" w:rsidR="00562FF8" w:rsidRPr="003E16F7" w:rsidRDefault="00562FF8" w:rsidP="00562FF8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NR operating band</w:t>
            </w:r>
          </w:p>
        </w:tc>
        <w:tc>
          <w:tcPr>
            <w:tcW w:w="2126" w:type="dxa"/>
            <w:shd w:val="clear" w:color="auto" w:fill="EAF1DD" w:themeFill="accent3" w:themeFillTint="33"/>
            <w:vAlign w:val="center"/>
          </w:tcPr>
          <w:p w14:paraId="1089DD3E" w14:textId="39970E22" w:rsidR="00562FF8" w:rsidRPr="003E16F7" w:rsidRDefault="00562FF8" w:rsidP="00562FF8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SS Block SCS</w:t>
            </w:r>
          </w:p>
        </w:tc>
        <w:tc>
          <w:tcPr>
            <w:tcW w:w="2126" w:type="dxa"/>
            <w:shd w:val="clear" w:color="auto" w:fill="EAF1DD" w:themeFill="accent3" w:themeFillTint="33"/>
            <w:vAlign w:val="center"/>
          </w:tcPr>
          <w:p w14:paraId="00941F92" w14:textId="77777777" w:rsidR="00562FF8" w:rsidRDefault="00562FF8" w:rsidP="00562FF8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SS Block pattern</w:t>
            </w:r>
          </w:p>
          <w:p w14:paraId="13F95BAF" w14:textId="51F738F8" w:rsidR="00D46F12" w:rsidRPr="003E16F7" w:rsidRDefault="00D46F12" w:rsidP="00562FF8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(note)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17E78F56" w14:textId="77777777" w:rsidR="00562FF8" w:rsidRPr="003E16F7" w:rsidRDefault="00562FF8" w:rsidP="00562FF8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Range of GSCN</w:t>
            </w:r>
          </w:p>
          <w:p w14:paraId="603EF8FA" w14:textId="7C086A77" w:rsidR="003E16F7" w:rsidRPr="003E16F7" w:rsidRDefault="003E16F7" w:rsidP="00562FF8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(First - &lt;Step size&gt; - Last)</w:t>
            </w:r>
          </w:p>
        </w:tc>
      </w:tr>
      <w:tr w:rsidR="00562FF8" w14:paraId="57326F2E" w14:textId="77777777" w:rsidTr="003E16F7">
        <w:tc>
          <w:tcPr>
            <w:tcW w:w="1980" w:type="dxa"/>
          </w:tcPr>
          <w:p w14:paraId="0CCA1691" w14:textId="79E5B0AE" w:rsidR="00562FF8" w:rsidRPr="00562FF8" w:rsidRDefault="00D46F12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n1</w:t>
            </w:r>
          </w:p>
        </w:tc>
        <w:tc>
          <w:tcPr>
            <w:tcW w:w="2126" w:type="dxa"/>
          </w:tcPr>
          <w:p w14:paraId="3FD0778A" w14:textId="7F87DCF8" w:rsidR="00562FF8" w:rsidRPr="00562FF8" w:rsidRDefault="00D46F12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3B86D22F" w14:textId="220BEC94" w:rsidR="00562FF8" w:rsidRPr="00562FF8" w:rsidRDefault="00D46F12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3E3A21E0" w14:textId="7A4D97CF" w:rsidR="00562FF8" w:rsidRPr="00562FF8" w:rsidRDefault="00D46F12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5279 - &lt;1&gt; - 5419</w:t>
            </w:r>
          </w:p>
        </w:tc>
      </w:tr>
      <w:tr w:rsidR="00562FF8" w14:paraId="35172239" w14:textId="77777777" w:rsidTr="003E16F7">
        <w:tc>
          <w:tcPr>
            <w:tcW w:w="1980" w:type="dxa"/>
          </w:tcPr>
          <w:p w14:paraId="44E02BA0" w14:textId="241C4C3D" w:rsidR="00562FF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</w:t>
            </w:r>
          </w:p>
        </w:tc>
        <w:tc>
          <w:tcPr>
            <w:tcW w:w="2126" w:type="dxa"/>
          </w:tcPr>
          <w:p w14:paraId="66F672E3" w14:textId="0B97724D" w:rsidR="00562FF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17A25F89" w14:textId="0DBAC112" w:rsidR="00562FF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4B37C1EB" w14:textId="676BDCF2" w:rsidR="00562FF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4829 - &lt;1&gt; - 4969</w:t>
            </w:r>
          </w:p>
        </w:tc>
      </w:tr>
      <w:tr w:rsidR="00562FF8" w14:paraId="688B93F7" w14:textId="77777777" w:rsidTr="003E16F7">
        <w:tc>
          <w:tcPr>
            <w:tcW w:w="1980" w:type="dxa"/>
          </w:tcPr>
          <w:p w14:paraId="5388B3FB" w14:textId="43089924" w:rsidR="00562FF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</w:t>
            </w:r>
          </w:p>
        </w:tc>
        <w:tc>
          <w:tcPr>
            <w:tcW w:w="2126" w:type="dxa"/>
          </w:tcPr>
          <w:p w14:paraId="3E6D84C4" w14:textId="11E77DD5" w:rsidR="00562FF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0A8B3237" w14:textId="595317C9" w:rsidR="00562FF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191227BF" w14:textId="747F6EB2" w:rsidR="00562FF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4517 - &lt;1&gt; - 4693</w:t>
            </w:r>
          </w:p>
        </w:tc>
      </w:tr>
      <w:tr w:rsidR="00EE2E28" w14:paraId="2DFAE001" w14:textId="77777777" w:rsidTr="00EE2E28">
        <w:tc>
          <w:tcPr>
            <w:tcW w:w="1980" w:type="dxa"/>
            <w:vMerge w:val="restart"/>
            <w:vAlign w:val="center"/>
          </w:tcPr>
          <w:p w14:paraId="4DB852CE" w14:textId="760D6250" w:rsidR="00EE2E2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n5</w:t>
            </w:r>
          </w:p>
        </w:tc>
        <w:tc>
          <w:tcPr>
            <w:tcW w:w="2126" w:type="dxa"/>
          </w:tcPr>
          <w:p w14:paraId="334D8E24" w14:textId="4946411A" w:rsidR="00EE2E2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4152C4BC" w14:textId="045AE5FE" w:rsidR="00EE2E2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1F5228FB" w14:textId="642341F7" w:rsidR="00EE2E2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2177 - &lt;1&gt; - 2230</w:t>
            </w:r>
          </w:p>
        </w:tc>
      </w:tr>
      <w:tr w:rsidR="00EE2E28" w14:paraId="08B6425F" w14:textId="77777777" w:rsidTr="003E16F7">
        <w:tc>
          <w:tcPr>
            <w:tcW w:w="1980" w:type="dxa"/>
            <w:vMerge/>
          </w:tcPr>
          <w:p w14:paraId="0C705065" w14:textId="77777777" w:rsidR="00EE2E2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126" w:type="dxa"/>
          </w:tcPr>
          <w:p w14:paraId="4BC8F7DA" w14:textId="2843B845" w:rsidR="00EE2E2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30kHz</w:t>
            </w:r>
          </w:p>
        </w:tc>
        <w:tc>
          <w:tcPr>
            <w:tcW w:w="2126" w:type="dxa"/>
          </w:tcPr>
          <w:p w14:paraId="77D932C5" w14:textId="6F9D2DFB" w:rsidR="00EE2E2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B</w:t>
            </w:r>
          </w:p>
        </w:tc>
        <w:tc>
          <w:tcPr>
            <w:tcW w:w="3118" w:type="dxa"/>
          </w:tcPr>
          <w:p w14:paraId="627DA1D5" w14:textId="347B704E" w:rsidR="00EE2E28" w:rsidRPr="00562FF8" w:rsidRDefault="00EE2E28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2183 - &lt;1&gt; - 2224</w:t>
            </w:r>
          </w:p>
        </w:tc>
      </w:tr>
      <w:tr w:rsidR="00562FF8" w14:paraId="1194E8AA" w14:textId="77777777" w:rsidTr="003E16F7">
        <w:tc>
          <w:tcPr>
            <w:tcW w:w="1980" w:type="dxa"/>
          </w:tcPr>
          <w:p w14:paraId="531CEFC2" w14:textId="2A8E18E6" w:rsidR="00562FF8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</w:t>
            </w:r>
          </w:p>
        </w:tc>
        <w:tc>
          <w:tcPr>
            <w:tcW w:w="2126" w:type="dxa"/>
          </w:tcPr>
          <w:p w14:paraId="1826B6A0" w14:textId="75452A7F" w:rsidR="00562FF8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2038E71A" w14:textId="004B6DA3" w:rsidR="00562FF8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42069528" w14:textId="51D3AF59" w:rsidR="00562FF8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6554 - &lt;1&gt; - 6718</w:t>
            </w:r>
          </w:p>
        </w:tc>
      </w:tr>
      <w:tr w:rsidR="00413764" w14:paraId="4B515F4E" w14:textId="77777777" w:rsidTr="003E16F7">
        <w:tc>
          <w:tcPr>
            <w:tcW w:w="1980" w:type="dxa"/>
          </w:tcPr>
          <w:p w14:paraId="6F6215C1" w14:textId="72099F07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</w:t>
            </w:r>
          </w:p>
        </w:tc>
        <w:tc>
          <w:tcPr>
            <w:tcW w:w="2126" w:type="dxa"/>
          </w:tcPr>
          <w:p w14:paraId="20E990B1" w14:textId="2B65B9CC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3B608847" w14:textId="2F6A90C3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0158EB8E" w14:textId="076C1E38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2318 - &lt;1&gt; - 2395</w:t>
            </w:r>
          </w:p>
        </w:tc>
      </w:tr>
      <w:tr w:rsidR="00413764" w14:paraId="611E2A0E" w14:textId="77777777" w:rsidTr="003E16F7">
        <w:tc>
          <w:tcPr>
            <w:tcW w:w="1980" w:type="dxa"/>
          </w:tcPr>
          <w:p w14:paraId="22DB5DFB" w14:textId="4A88643E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n12</w:t>
            </w:r>
          </w:p>
        </w:tc>
        <w:tc>
          <w:tcPr>
            <w:tcW w:w="2126" w:type="dxa"/>
          </w:tcPr>
          <w:p w14:paraId="54B13395" w14:textId="0D492AA6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2D14CD52" w14:textId="308E9E12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121595BD" w14:textId="50E30E37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1828 - &lt;1&gt; - 1858</w:t>
            </w:r>
          </w:p>
        </w:tc>
      </w:tr>
      <w:tr w:rsidR="00413764" w14:paraId="0B560ED6" w14:textId="77777777" w:rsidTr="003E16F7">
        <w:tc>
          <w:tcPr>
            <w:tcW w:w="1980" w:type="dxa"/>
          </w:tcPr>
          <w:p w14:paraId="766C63B7" w14:textId="3BA5DB25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n20</w:t>
            </w:r>
          </w:p>
        </w:tc>
        <w:tc>
          <w:tcPr>
            <w:tcW w:w="2126" w:type="dxa"/>
          </w:tcPr>
          <w:p w14:paraId="373A59B8" w14:textId="4DB11B2E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5490B398" w14:textId="4F6CE99F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4E46C08F" w14:textId="184E1E2F" w:rsidR="00413764" w:rsidRPr="00562FF8" w:rsidRDefault="00CE688E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1982 - &lt;1&gt; - 2047</w:t>
            </w:r>
          </w:p>
        </w:tc>
      </w:tr>
      <w:tr w:rsidR="00413764" w14:paraId="37F259CD" w14:textId="77777777" w:rsidTr="003E16F7">
        <w:tc>
          <w:tcPr>
            <w:tcW w:w="1980" w:type="dxa"/>
          </w:tcPr>
          <w:p w14:paraId="1D31E7BF" w14:textId="0F27F0A9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n25</w:t>
            </w:r>
          </w:p>
        </w:tc>
        <w:tc>
          <w:tcPr>
            <w:tcW w:w="2126" w:type="dxa"/>
          </w:tcPr>
          <w:p w14:paraId="1E9455D8" w14:textId="19855D5D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3BADEF93" w14:textId="5F46FA4C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1ACCA568" w14:textId="728D3205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4829 - &lt;1&gt; - 4981</w:t>
            </w:r>
          </w:p>
        </w:tc>
      </w:tr>
      <w:tr w:rsidR="00413764" w14:paraId="3095DDC7" w14:textId="77777777" w:rsidTr="003E16F7">
        <w:tc>
          <w:tcPr>
            <w:tcW w:w="1980" w:type="dxa"/>
          </w:tcPr>
          <w:p w14:paraId="74254D40" w14:textId="6E9A5703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n28</w:t>
            </w:r>
          </w:p>
        </w:tc>
        <w:tc>
          <w:tcPr>
            <w:tcW w:w="2126" w:type="dxa"/>
          </w:tcPr>
          <w:p w14:paraId="5611848A" w14:textId="6F8E08B6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7916785F" w14:textId="2ED56757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6E14D756" w14:textId="3511EBF7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1901 - &lt;1&gt; - 2002</w:t>
            </w:r>
          </w:p>
        </w:tc>
      </w:tr>
      <w:tr w:rsidR="00413764" w14:paraId="3E08D562" w14:textId="77777777" w:rsidTr="003E16F7">
        <w:tc>
          <w:tcPr>
            <w:tcW w:w="1980" w:type="dxa"/>
          </w:tcPr>
          <w:p w14:paraId="623E5E04" w14:textId="37D79C4A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n34</w:t>
            </w:r>
          </w:p>
        </w:tc>
        <w:tc>
          <w:tcPr>
            <w:tcW w:w="2126" w:type="dxa"/>
          </w:tcPr>
          <w:p w14:paraId="0DA9B22C" w14:textId="77201EEF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4224F8FB" w14:textId="0C1B4E0E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1F709B77" w14:textId="25943052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5030 - &lt;1&gt; - 5056</w:t>
            </w:r>
          </w:p>
        </w:tc>
      </w:tr>
      <w:tr w:rsidR="00413764" w14:paraId="48FA7319" w14:textId="77777777" w:rsidTr="003E16F7">
        <w:tc>
          <w:tcPr>
            <w:tcW w:w="1980" w:type="dxa"/>
          </w:tcPr>
          <w:p w14:paraId="5E1E390C" w14:textId="42D2227E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n38</w:t>
            </w:r>
          </w:p>
        </w:tc>
        <w:tc>
          <w:tcPr>
            <w:tcW w:w="2126" w:type="dxa"/>
          </w:tcPr>
          <w:p w14:paraId="487F5DF8" w14:textId="5F797772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5944E06A" w14:textId="68E050FA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42621CDF" w14:textId="3DBBF841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6431 - &lt;1&gt; - 6544</w:t>
            </w:r>
          </w:p>
        </w:tc>
      </w:tr>
      <w:tr w:rsidR="00413764" w14:paraId="3C3F5FB5" w14:textId="77777777" w:rsidTr="003E16F7">
        <w:tc>
          <w:tcPr>
            <w:tcW w:w="1980" w:type="dxa"/>
          </w:tcPr>
          <w:p w14:paraId="1202658A" w14:textId="0BFB8475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n39</w:t>
            </w:r>
          </w:p>
        </w:tc>
        <w:tc>
          <w:tcPr>
            <w:tcW w:w="2126" w:type="dxa"/>
          </w:tcPr>
          <w:p w14:paraId="00FE16E2" w14:textId="7E6F4EFB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2EC094F9" w14:textId="5CBB6A29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2D1FE921" w14:textId="0F896FD7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4706 - &lt;1&gt; - 4795</w:t>
            </w:r>
          </w:p>
        </w:tc>
      </w:tr>
      <w:tr w:rsidR="00413764" w14:paraId="0A128518" w14:textId="77777777" w:rsidTr="003E16F7">
        <w:tc>
          <w:tcPr>
            <w:tcW w:w="1980" w:type="dxa"/>
          </w:tcPr>
          <w:p w14:paraId="11E58A53" w14:textId="20F361D1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n40</w:t>
            </w:r>
          </w:p>
        </w:tc>
        <w:tc>
          <w:tcPr>
            <w:tcW w:w="2126" w:type="dxa"/>
          </w:tcPr>
          <w:p w14:paraId="2DF85F41" w14:textId="2A5EA544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2C6B16EF" w14:textId="00663A13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235B8BE5" w14:textId="52BE9572" w:rsidR="00413764" w:rsidRPr="00562FF8" w:rsidRDefault="006E6E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5756 - &lt;1&gt; - 5995</w:t>
            </w:r>
          </w:p>
        </w:tc>
      </w:tr>
      <w:tr w:rsidR="00805BE6" w14:paraId="0EB540B6" w14:textId="77777777" w:rsidTr="00805BE6">
        <w:tc>
          <w:tcPr>
            <w:tcW w:w="1980" w:type="dxa"/>
            <w:vMerge w:val="restart"/>
            <w:vAlign w:val="center"/>
          </w:tcPr>
          <w:p w14:paraId="41D81544" w14:textId="0093EEB2" w:rsidR="00805BE6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n41</w:t>
            </w:r>
          </w:p>
        </w:tc>
        <w:tc>
          <w:tcPr>
            <w:tcW w:w="2126" w:type="dxa"/>
          </w:tcPr>
          <w:p w14:paraId="19B49B10" w14:textId="5EE8C375" w:rsidR="00805BE6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40AD619F" w14:textId="304B5D14" w:rsidR="00805BE6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5686DC10" w14:textId="5DA653A4" w:rsidR="00805BE6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6246 - &lt;3&gt; - 6717</w:t>
            </w:r>
          </w:p>
        </w:tc>
      </w:tr>
      <w:tr w:rsidR="00805BE6" w14:paraId="3BCFBA62" w14:textId="77777777" w:rsidTr="003E16F7">
        <w:tc>
          <w:tcPr>
            <w:tcW w:w="1980" w:type="dxa"/>
            <w:vMerge/>
          </w:tcPr>
          <w:p w14:paraId="31883304" w14:textId="77777777" w:rsidR="00805BE6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126" w:type="dxa"/>
          </w:tcPr>
          <w:p w14:paraId="5119FB7E" w14:textId="33CD03E1" w:rsidR="00805BE6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30kHz</w:t>
            </w:r>
          </w:p>
        </w:tc>
        <w:tc>
          <w:tcPr>
            <w:tcW w:w="2126" w:type="dxa"/>
          </w:tcPr>
          <w:p w14:paraId="6CD1DED9" w14:textId="2CC4D999" w:rsidR="00805BE6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C</w:t>
            </w:r>
          </w:p>
        </w:tc>
        <w:tc>
          <w:tcPr>
            <w:tcW w:w="3118" w:type="dxa"/>
          </w:tcPr>
          <w:p w14:paraId="4A5F0F03" w14:textId="153A7ADA" w:rsidR="00805BE6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6252 - &lt;3&gt; - 6714</w:t>
            </w:r>
          </w:p>
        </w:tc>
      </w:tr>
      <w:tr w:rsidR="00413764" w14:paraId="2479858C" w14:textId="77777777" w:rsidTr="003E16F7">
        <w:tc>
          <w:tcPr>
            <w:tcW w:w="1980" w:type="dxa"/>
          </w:tcPr>
          <w:p w14:paraId="5C5AE5E6" w14:textId="685B1C7E" w:rsidR="00413764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n50</w:t>
            </w:r>
          </w:p>
        </w:tc>
        <w:tc>
          <w:tcPr>
            <w:tcW w:w="2126" w:type="dxa"/>
          </w:tcPr>
          <w:p w14:paraId="26328A7D" w14:textId="3198EF56" w:rsidR="00413764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7BF7A065" w14:textId="0DCD52CF" w:rsidR="00413764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65D12B5D" w14:textId="197A7BD6" w:rsidR="00413764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3584 - &lt;1&gt; - 3787</w:t>
            </w:r>
          </w:p>
        </w:tc>
      </w:tr>
      <w:tr w:rsidR="00413764" w14:paraId="53B6AEFC" w14:textId="77777777" w:rsidTr="003E16F7">
        <w:tc>
          <w:tcPr>
            <w:tcW w:w="1980" w:type="dxa"/>
          </w:tcPr>
          <w:p w14:paraId="6B1DDEBE" w14:textId="344C39CF" w:rsidR="00413764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n51</w:t>
            </w:r>
          </w:p>
        </w:tc>
        <w:tc>
          <w:tcPr>
            <w:tcW w:w="2126" w:type="dxa"/>
          </w:tcPr>
          <w:p w14:paraId="73F706A5" w14:textId="7D890431" w:rsidR="00413764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66C6F03C" w14:textId="57F4B3A6" w:rsidR="00413764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78FB1738" w14:textId="6B4A7B86" w:rsidR="00413764" w:rsidRPr="00562FF8" w:rsidRDefault="00805BE6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3572 - &lt;1&gt; - 3574</w:t>
            </w:r>
          </w:p>
        </w:tc>
      </w:tr>
      <w:tr w:rsidR="00E16F64" w14:paraId="7A8BC148" w14:textId="77777777" w:rsidTr="00E16F64">
        <w:tc>
          <w:tcPr>
            <w:tcW w:w="1980" w:type="dxa"/>
            <w:vMerge w:val="restart"/>
            <w:vAlign w:val="center"/>
          </w:tcPr>
          <w:p w14:paraId="2D292487" w14:textId="7E4C6BA0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n66</w:t>
            </w:r>
          </w:p>
        </w:tc>
        <w:tc>
          <w:tcPr>
            <w:tcW w:w="2126" w:type="dxa"/>
          </w:tcPr>
          <w:p w14:paraId="1E6B1A93" w14:textId="52DA599C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0DE7307A" w14:textId="4009CB91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793B7F33" w14:textId="7C196BF5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5279 - &lt;1&gt; - 5494</w:t>
            </w:r>
          </w:p>
        </w:tc>
      </w:tr>
      <w:tr w:rsidR="00E16F64" w14:paraId="37D4A468" w14:textId="77777777" w:rsidTr="003E16F7">
        <w:tc>
          <w:tcPr>
            <w:tcW w:w="1980" w:type="dxa"/>
            <w:vMerge/>
          </w:tcPr>
          <w:p w14:paraId="7716328C" w14:textId="77777777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126" w:type="dxa"/>
          </w:tcPr>
          <w:p w14:paraId="299E0F7C" w14:textId="3E949B08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30kHz</w:t>
            </w:r>
          </w:p>
        </w:tc>
        <w:tc>
          <w:tcPr>
            <w:tcW w:w="2126" w:type="dxa"/>
          </w:tcPr>
          <w:p w14:paraId="2FC4CDCE" w14:textId="48CF386A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B</w:t>
            </w:r>
          </w:p>
        </w:tc>
        <w:tc>
          <w:tcPr>
            <w:tcW w:w="3118" w:type="dxa"/>
          </w:tcPr>
          <w:p w14:paraId="2C1835CC" w14:textId="5D62C95F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5285 - &lt;1&gt; - 5488</w:t>
            </w:r>
          </w:p>
        </w:tc>
      </w:tr>
      <w:tr w:rsidR="00413764" w14:paraId="44E9A291" w14:textId="77777777" w:rsidTr="003E16F7">
        <w:tc>
          <w:tcPr>
            <w:tcW w:w="1980" w:type="dxa"/>
          </w:tcPr>
          <w:p w14:paraId="2D044448" w14:textId="3F15A08C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n70</w:t>
            </w:r>
          </w:p>
        </w:tc>
        <w:tc>
          <w:tcPr>
            <w:tcW w:w="2126" w:type="dxa"/>
          </w:tcPr>
          <w:p w14:paraId="17BC371B" w14:textId="7223D00E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2A9ABC16" w14:textId="2A333E43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0D2E5117" w14:textId="7BB78841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4993 - &lt;1&gt; - 5044</w:t>
            </w:r>
          </w:p>
        </w:tc>
      </w:tr>
      <w:tr w:rsidR="00413764" w14:paraId="78CCFA7C" w14:textId="77777777" w:rsidTr="003E16F7">
        <w:tc>
          <w:tcPr>
            <w:tcW w:w="1980" w:type="dxa"/>
          </w:tcPr>
          <w:p w14:paraId="5580E5E9" w14:textId="6A5747FD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n71</w:t>
            </w:r>
          </w:p>
        </w:tc>
        <w:tc>
          <w:tcPr>
            <w:tcW w:w="2126" w:type="dxa"/>
          </w:tcPr>
          <w:p w14:paraId="4D00FCAD" w14:textId="75100A42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39EA5B4E" w14:textId="35B4CCF6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6EBD8CBC" w14:textId="492D33BF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1547 - &lt;1&gt; - 1624</w:t>
            </w:r>
          </w:p>
        </w:tc>
      </w:tr>
      <w:tr w:rsidR="00413764" w14:paraId="4727D489" w14:textId="77777777" w:rsidTr="003E16F7">
        <w:tc>
          <w:tcPr>
            <w:tcW w:w="1980" w:type="dxa"/>
          </w:tcPr>
          <w:p w14:paraId="73388783" w14:textId="67A5C692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n74</w:t>
            </w:r>
          </w:p>
        </w:tc>
        <w:tc>
          <w:tcPr>
            <w:tcW w:w="2126" w:type="dxa"/>
          </w:tcPr>
          <w:p w14:paraId="5AB3A97E" w14:textId="033C11A5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397A3F2F" w14:textId="71949771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21D6C3F2" w14:textId="60A32F4E" w:rsidR="004137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3692 - &lt;1&gt; - 3790</w:t>
            </w:r>
          </w:p>
        </w:tc>
      </w:tr>
      <w:tr w:rsidR="00562FF8" w14:paraId="17E92DB1" w14:textId="77777777" w:rsidTr="003E16F7">
        <w:tc>
          <w:tcPr>
            <w:tcW w:w="1980" w:type="dxa"/>
          </w:tcPr>
          <w:p w14:paraId="18AE8007" w14:textId="4559C94E" w:rsidR="00562FF8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n75</w:t>
            </w:r>
          </w:p>
        </w:tc>
        <w:tc>
          <w:tcPr>
            <w:tcW w:w="2126" w:type="dxa"/>
          </w:tcPr>
          <w:p w14:paraId="79723DD8" w14:textId="3718B720" w:rsidR="00562FF8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2EBB753D" w14:textId="57EB355B" w:rsidR="00562FF8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688D830B" w14:textId="6C6AEBFF" w:rsidR="00562FF8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3584 - &lt;1&gt; - 3787</w:t>
            </w:r>
          </w:p>
        </w:tc>
      </w:tr>
      <w:tr w:rsidR="00E16F64" w14:paraId="6DB8D660" w14:textId="77777777" w:rsidTr="003E16F7">
        <w:tc>
          <w:tcPr>
            <w:tcW w:w="1980" w:type="dxa"/>
          </w:tcPr>
          <w:p w14:paraId="1CAF945D" w14:textId="50026BE9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n76</w:t>
            </w:r>
          </w:p>
        </w:tc>
        <w:tc>
          <w:tcPr>
            <w:tcW w:w="2126" w:type="dxa"/>
          </w:tcPr>
          <w:p w14:paraId="16DB8443" w14:textId="0C75D88B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15kHz</w:t>
            </w:r>
          </w:p>
        </w:tc>
        <w:tc>
          <w:tcPr>
            <w:tcW w:w="2126" w:type="dxa"/>
          </w:tcPr>
          <w:p w14:paraId="7E6DB4F6" w14:textId="2C7FC1A0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A</w:t>
            </w:r>
          </w:p>
        </w:tc>
        <w:tc>
          <w:tcPr>
            <w:tcW w:w="3118" w:type="dxa"/>
          </w:tcPr>
          <w:p w14:paraId="51C42B2A" w14:textId="78DD035B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3572 - &lt;1&gt; - 3574</w:t>
            </w:r>
          </w:p>
        </w:tc>
      </w:tr>
      <w:tr w:rsidR="00E16F64" w14:paraId="28C3A3F4" w14:textId="77777777" w:rsidTr="003E16F7">
        <w:tc>
          <w:tcPr>
            <w:tcW w:w="1980" w:type="dxa"/>
          </w:tcPr>
          <w:p w14:paraId="7AD7D055" w14:textId="7FE0DA3F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n77</w:t>
            </w:r>
          </w:p>
        </w:tc>
        <w:tc>
          <w:tcPr>
            <w:tcW w:w="2126" w:type="dxa"/>
          </w:tcPr>
          <w:p w14:paraId="44604909" w14:textId="400AAC4C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30kHz</w:t>
            </w:r>
          </w:p>
        </w:tc>
        <w:tc>
          <w:tcPr>
            <w:tcW w:w="2126" w:type="dxa"/>
          </w:tcPr>
          <w:p w14:paraId="3CDEB75C" w14:textId="5D05B993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C</w:t>
            </w:r>
          </w:p>
        </w:tc>
        <w:tc>
          <w:tcPr>
            <w:tcW w:w="3118" w:type="dxa"/>
          </w:tcPr>
          <w:p w14:paraId="472D1D23" w14:textId="1D145F8A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7711 - &lt;1&gt; - 8329</w:t>
            </w:r>
          </w:p>
        </w:tc>
      </w:tr>
      <w:tr w:rsidR="00E16F64" w14:paraId="2723A0C7" w14:textId="77777777" w:rsidTr="003E16F7">
        <w:tc>
          <w:tcPr>
            <w:tcW w:w="1980" w:type="dxa"/>
          </w:tcPr>
          <w:p w14:paraId="48FAA041" w14:textId="7AAB26B6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n78</w:t>
            </w:r>
          </w:p>
        </w:tc>
        <w:tc>
          <w:tcPr>
            <w:tcW w:w="2126" w:type="dxa"/>
          </w:tcPr>
          <w:p w14:paraId="51E2AB8A" w14:textId="0933DE69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30kHz</w:t>
            </w:r>
          </w:p>
        </w:tc>
        <w:tc>
          <w:tcPr>
            <w:tcW w:w="2126" w:type="dxa"/>
          </w:tcPr>
          <w:p w14:paraId="7FDBA35F" w14:textId="5C6DA554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C</w:t>
            </w:r>
          </w:p>
        </w:tc>
        <w:tc>
          <w:tcPr>
            <w:tcW w:w="3118" w:type="dxa"/>
          </w:tcPr>
          <w:p w14:paraId="28177657" w14:textId="16B2CE0E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7711 - &lt;1&gt; - 8051</w:t>
            </w:r>
          </w:p>
        </w:tc>
      </w:tr>
      <w:tr w:rsidR="00E16F64" w14:paraId="52BB221D" w14:textId="77777777" w:rsidTr="003E16F7">
        <w:tc>
          <w:tcPr>
            <w:tcW w:w="1980" w:type="dxa"/>
          </w:tcPr>
          <w:p w14:paraId="194888B7" w14:textId="7E8F52BC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lastRenderedPageBreak/>
              <w:t>n79</w:t>
            </w:r>
          </w:p>
        </w:tc>
        <w:tc>
          <w:tcPr>
            <w:tcW w:w="2126" w:type="dxa"/>
          </w:tcPr>
          <w:p w14:paraId="0EB19645" w14:textId="0DFA6EE7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30kHz</w:t>
            </w:r>
          </w:p>
        </w:tc>
        <w:tc>
          <w:tcPr>
            <w:tcW w:w="2126" w:type="dxa"/>
          </w:tcPr>
          <w:p w14:paraId="4DDE9AF9" w14:textId="345E1820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C</w:t>
            </w:r>
          </w:p>
        </w:tc>
        <w:tc>
          <w:tcPr>
            <w:tcW w:w="3118" w:type="dxa"/>
          </w:tcPr>
          <w:p w14:paraId="6FEC2E5A" w14:textId="1D5F713E" w:rsidR="00E16F64" w:rsidRPr="00562FF8" w:rsidRDefault="00E16F64" w:rsidP="00D46F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8480 - &lt;1&gt; - 8880</w:t>
            </w:r>
          </w:p>
        </w:tc>
      </w:tr>
      <w:tr w:rsidR="00E16F64" w14:paraId="3CAACDE1" w14:textId="77777777" w:rsidTr="000A78EE">
        <w:tc>
          <w:tcPr>
            <w:tcW w:w="9350" w:type="dxa"/>
            <w:gridSpan w:val="4"/>
          </w:tcPr>
          <w:p w14:paraId="0923C78B" w14:textId="0BDC6AB8" w:rsidR="00E16F64" w:rsidRPr="00562FF8" w:rsidRDefault="00E16F64" w:rsidP="00E16F64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NOTE: </w:t>
            </w:r>
            <w:r w:rsidRPr="00E16F64">
              <w:rPr>
                <w:sz w:val="20"/>
                <w:szCs w:val="20"/>
                <w:lang w:eastAsia="ko-KR"/>
              </w:rPr>
              <w:t xml:space="preserve">SS Block pattern is defined in section 4.1 in </w:t>
            </w:r>
            <w:r w:rsidRPr="00E16F64">
              <w:rPr>
                <w:b/>
                <w:bCs/>
                <w:sz w:val="20"/>
                <w:szCs w:val="20"/>
                <w:lang w:eastAsia="ko-KR"/>
              </w:rPr>
              <w:t>TS 38.213</w:t>
            </w:r>
            <w:r w:rsidRPr="00E16F64">
              <w:rPr>
                <w:sz w:val="20"/>
                <w:szCs w:val="20"/>
                <w:lang w:eastAsia="ko-KR"/>
              </w:rPr>
              <w:t xml:space="preserve"> [10].</w:t>
            </w:r>
          </w:p>
        </w:tc>
      </w:tr>
    </w:tbl>
    <w:p w14:paraId="625581C9" w14:textId="0560EC6A" w:rsidR="006968D0" w:rsidRDefault="006968D0" w:rsidP="00AB3CF6">
      <w:pPr>
        <w:rPr>
          <w:lang w:eastAsia="ko-KR"/>
        </w:rPr>
      </w:pPr>
    </w:p>
    <w:p w14:paraId="725A63AA" w14:textId="102C013F" w:rsidR="006968D0" w:rsidRPr="005762DB" w:rsidRDefault="005762DB" w:rsidP="005762DB">
      <w:pPr>
        <w:jc w:val="center"/>
        <w:rPr>
          <w:b/>
          <w:bCs/>
          <w:lang w:eastAsia="ko-KR"/>
        </w:rPr>
      </w:pPr>
      <w:r w:rsidRPr="005762DB">
        <w:rPr>
          <w:b/>
          <w:bCs/>
          <w:lang w:eastAsia="ko-KR"/>
        </w:rPr>
        <w:t>Table 5.4.3.3-2: Applicable SS raster entries per operating band (FR2)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2126"/>
        <w:gridCol w:w="3118"/>
      </w:tblGrid>
      <w:tr w:rsidR="005762DB" w14:paraId="6BB54519" w14:textId="77777777" w:rsidTr="000A78EE">
        <w:tc>
          <w:tcPr>
            <w:tcW w:w="1980" w:type="dxa"/>
            <w:shd w:val="clear" w:color="auto" w:fill="EAF1DD" w:themeFill="accent3" w:themeFillTint="33"/>
            <w:vAlign w:val="center"/>
          </w:tcPr>
          <w:p w14:paraId="6B737414" w14:textId="77777777" w:rsidR="005762DB" w:rsidRPr="003E16F7" w:rsidRDefault="005762DB" w:rsidP="000A78E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NR operating band</w:t>
            </w:r>
          </w:p>
        </w:tc>
        <w:tc>
          <w:tcPr>
            <w:tcW w:w="2126" w:type="dxa"/>
            <w:shd w:val="clear" w:color="auto" w:fill="EAF1DD" w:themeFill="accent3" w:themeFillTint="33"/>
            <w:vAlign w:val="center"/>
          </w:tcPr>
          <w:p w14:paraId="47391AC7" w14:textId="77777777" w:rsidR="005762DB" w:rsidRPr="003E16F7" w:rsidRDefault="005762DB" w:rsidP="000A78E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SS Block SCS</w:t>
            </w:r>
          </w:p>
        </w:tc>
        <w:tc>
          <w:tcPr>
            <w:tcW w:w="2126" w:type="dxa"/>
            <w:shd w:val="clear" w:color="auto" w:fill="EAF1DD" w:themeFill="accent3" w:themeFillTint="33"/>
            <w:vAlign w:val="center"/>
          </w:tcPr>
          <w:p w14:paraId="74C51357" w14:textId="77777777" w:rsidR="005762DB" w:rsidRDefault="005762DB" w:rsidP="000A78E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SS Block pattern</w:t>
            </w:r>
          </w:p>
          <w:p w14:paraId="4783E2A5" w14:textId="77777777" w:rsidR="005762DB" w:rsidRPr="003E16F7" w:rsidRDefault="005762DB" w:rsidP="000A78E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(note)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299ABF77" w14:textId="77777777" w:rsidR="005762DB" w:rsidRPr="003E16F7" w:rsidRDefault="005762DB" w:rsidP="000A78E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Range of GSCN</w:t>
            </w:r>
          </w:p>
          <w:p w14:paraId="30B004CF" w14:textId="77777777" w:rsidR="005762DB" w:rsidRPr="003E16F7" w:rsidRDefault="005762DB" w:rsidP="000A78E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3E16F7">
              <w:rPr>
                <w:b/>
                <w:bCs/>
                <w:sz w:val="20"/>
                <w:szCs w:val="20"/>
                <w:lang w:eastAsia="ko-KR"/>
              </w:rPr>
              <w:t>(First - &lt;Step size&gt; - Last)</w:t>
            </w:r>
          </w:p>
        </w:tc>
      </w:tr>
      <w:tr w:rsidR="005762DB" w14:paraId="29DF84E1" w14:textId="77777777" w:rsidTr="000A78EE">
        <w:tc>
          <w:tcPr>
            <w:tcW w:w="1980" w:type="dxa"/>
            <w:vMerge w:val="restart"/>
            <w:vAlign w:val="center"/>
          </w:tcPr>
          <w:p w14:paraId="1F0CE0FC" w14:textId="0B30AA7D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n257</w:t>
            </w:r>
          </w:p>
        </w:tc>
        <w:tc>
          <w:tcPr>
            <w:tcW w:w="2126" w:type="dxa"/>
          </w:tcPr>
          <w:p w14:paraId="4C1FF0F3" w14:textId="40FA04D4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120kHz</w:t>
            </w:r>
          </w:p>
        </w:tc>
        <w:tc>
          <w:tcPr>
            <w:tcW w:w="2126" w:type="dxa"/>
          </w:tcPr>
          <w:p w14:paraId="006B661C" w14:textId="68F9281B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D</w:t>
            </w:r>
          </w:p>
        </w:tc>
        <w:tc>
          <w:tcPr>
            <w:tcW w:w="3118" w:type="dxa"/>
          </w:tcPr>
          <w:p w14:paraId="3338ECC1" w14:textId="046F55A0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22388 - &lt;1&gt; - 22558</w:t>
            </w:r>
          </w:p>
        </w:tc>
      </w:tr>
      <w:tr w:rsidR="005762DB" w14:paraId="44B6FD55" w14:textId="77777777" w:rsidTr="000A78EE">
        <w:tc>
          <w:tcPr>
            <w:tcW w:w="1980" w:type="dxa"/>
            <w:vMerge/>
          </w:tcPr>
          <w:p w14:paraId="7EF965C4" w14:textId="77777777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126" w:type="dxa"/>
          </w:tcPr>
          <w:p w14:paraId="40C21756" w14:textId="7A23EF6D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240kHz</w:t>
            </w:r>
          </w:p>
        </w:tc>
        <w:tc>
          <w:tcPr>
            <w:tcW w:w="2126" w:type="dxa"/>
          </w:tcPr>
          <w:p w14:paraId="71061B86" w14:textId="0EE7291E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Case E</w:t>
            </w:r>
          </w:p>
        </w:tc>
        <w:tc>
          <w:tcPr>
            <w:tcW w:w="3118" w:type="dxa"/>
          </w:tcPr>
          <w:p w14:paraId="125AE95B" w14:textId="0E381F85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22390 - &lt;1&gt; - 22556</w:t>
            </w:r>
          </w:p>
        </w:tc>
      </w:tr>
      <w:tr w:rsidR="005762DB" w14:paraId="7B2C7B9B" w14:textId="77777777" w:rsidTr="000A78EE">
        <w:tc>
          <w:tcPr>
            <w:tcW w:w="1980" w:type="dxa"/>
            <w:vMerge w:val="restart"/>
            <w:vAlign w:val="center"/>
          </w:tcPr>
          <w:p w14:paraId="32EE7AAF" w14:textId="064207BB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</w:t>
            </w:r>
            <w:r w:rsidR="00E756C4">
              <w:rPr>
                <w:sz w:val="20"/>
                <w:szCs w:val="20"/>
                <w:lang w:eastAsia="ko-KR"/>
              </w:rPr>
              <w:t>258</w:t>
            </w:r>
          </w:p>
        </w:tc>
        <w:tc>
          <w:tcPr>
            <w:tcW w:w="2126" w:type="dxa"/>
          </w:tcPr>
          <w:p w14:paraId="01E558D4" w14:textId="0E20EAB0" w:rsidR="005762DB" w:rsidRPr="00562FF8" w:rsidRDefault="00E756C4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  <w:r w:rsidR="005762DB">
              <w:rPr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2126" w:type="dxa"/>
          </w:tcPr>
          <w:p w14:paraId="568D7AE8" w14:textId="3F475A5A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Case </w:t>
            </w:r>
            <w:r w:rsidR="00E756C4">
              <w:rPr>
                <w:sz w:val="20"/>
                <w:szCs w:val="20"/>
                <w:lang w:eastAsia="ko-KR"/>
              </w:rPr>
              <w:t>D</w:t>
            </w:r>
          </w:p>
        </w:tc>
        <w:tc>
          <w:tcPr>
            <w:tcW w:w="3118" w:type="dxa"/>
          </w:tcPr>
          <w:p w14:paraId="0CB0F17A" w14:textId="59495B4A" w:rsidR="005762DB" w:rsidRPr="00562FF8" w:rsidRDefault="00E756C4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22257</w:t>
            </w:r>
            <w:r w:rsidR="005762DB">
              <w:rPr>
                <w:sz w:val="20"/>
                <w:szCs w:val="20"/>
                <w:lang w:eastAsia="ko-KR"/>
              </w:rPr>
              <w:t xml:space="preserve"> - &lt;</w:t>
            </w:r>
            <w:r>
              <w:rPr>
                <w:sz w:val="20"/>
                <w:szCs w:val="20"/>
                <w:lang w:eastAsia="ko-KR"/>
              </w:rPr>
              <w:t>1</w:t>
            </w:r>
            <w:r w:rsidR="005762DB">
              <w:rPr>
                <w:sz w:val="20"/>
                <w:szCs w:val="20"/>
                <w:lang w:eastAsia="ko-KR"/>
              </w:rPr>
              <w:t xml:space="preserve">&gt; - </w:t>
            </w:r>
            <w:r>
              <w:rPr>
                <w:sz w:val="20"/>
                <w:szCs w:val="20"/>
                <w:lang w:eastAsia="ko-KR"/>
              </w:rPr>
              <w:t>22443</w:t>
            </w:r>
          </w:p>
        </w:tc>
      </w:tr>
      <w:tr w:rsidR="005762DB" w14:paraId="0F4574A1" w14:textId="77777777" w:rsidTr="000A78EE">
        <w:tc>
          <w:tcPr>
            <w:tcW w:w="1980" w:type="dxa"/>
            <w:vMerge/>
          </w:tcPr>
          <w:p w14:paraId="748EE28A" w14:textId="77777777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126" w:type="dxa"/>
          </w:tcPr>
          <w:p w14:paraId="2895C471" w14:textId="12FB1451" w:rsidR="005762DB" w:rsidRPr="00562FF8" w:rsidRDefault="00E756C4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240</w:t>
            </w:r>
            <w:r w:rsidR="005762DB">
              <w:rPr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2126" w:type="dxa"/>
          </w:tcPr>
          <w:p w14:paraId="149DE3B8" w14:textId="56D6BF72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Case </w:t>
            </w:r>
            <w:r w:rsidR="00E756C4">
              <w:rPr>
                <w:sz w:val="20"/>
                <w:szCs w:val="20"/>
                <w:lang w:eastAsia="ko-KR"/>
              </w:rPr>
              <w:t>E</w:t>
            </w:r>
          </w:p>
        </w:tc>
        <w:tc>
          <w:tcPr>
            <w:tcW w:w="3118" w:type="dxa"/>
          </w:tcPr>
          <w:p w14:paraId="0835B3F5" w14:textId="08256D98" w:rsidR="005762DB" w:rsidRPr="00562FF8" w:rsidRDefault="00E756C4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22258</w:t>
            </w:r>
            <w:r w:rsidR="005762DB">
              <w:rPr>
                <w:sz w:val="20"/>
                <w:szCs w:val="20"/>
                <w:lang w:eastAsia="ko-KR"/>
              </w:rPr>
              <w:t xml:space="preserve"> - &lt;</w:t>
            </w:r>
            <w:r>
              <w:rPr>
                <w:sz w:val="20"/>
                <w:szCs w:val="20"/>
                <w:lang w:eastAsia="ko-KR"/>
              </w:rPr>
              <w:t>2</w:t>
            </w:r>
            <w:r w:rsidR="005762DB">
              <w:rPr>
                <w:sz w:val="20"/>
                <w:szCs w:val="20"/>
                <w:lang w:eastAsia="ko-KR"/>
              </w:rPr>
              <w:t xml:space="preserve">&gt; - </w:t>
            </w:r>
            <w:r>
              <w:rPr>
                <w:sz w:val="20"/>
                <w:szCs w:val="20"/>
                <w:lang w:eastAsia="ko-KR"/>
              </w:rPr>
              <w:t>22442</w:t>
            </w:r>
          </w:p>
        </w:tc>
      </w:tr>
      <w:tr w:rsidR="005762DB" w14:paraId="76105EDA" w14:textId="77777777" w:rsidTr="000A78EE">
        <w:tc>
          <w:tcPr>
            <w:tcW w:w="1980" w:type="dxa"/>
            <w:vMerge w:val="restart"/>
            <w:vAlign w:val="center"/>
          </w:tcPr>
          <w:p w14:paraId="43156840" w14:textId="6C758FA3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</w:t>
            </w:r>
            <w:r w:rsidR="00226019">
              <w:rPr>
                <w:sz w:val="20"/>
                <w:szCs w:val="20"/>
                <w:lang w:eastAsia="ko-KR"/>
              </w:rPr>
              <w:t>260</w:t>
            </w:r>
          </w:p>
        </w:tc>
        <w:tc>
          <w:tcPr>
            <w:tcW w:w="2126" w:type="dxa"/>
          </w:tcPr>
          <w:p w14:paraId="274D441B" w14:textId="3CAF7419" w:rsidR="005762DB" w:rsidRPr="00562FF8" w:rsidRDefault="00226019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  <w:r w:rsidR="005762DB">
              <w:rPr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2126" w:type="dxa"/>
          </w:tcPr>
          <w:p w14:paraId="5A3A8604" w14:textId="1F5050E0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Case </w:t>
            </w:r>
            <w:r w:rsidR="00226019">
              <w:rPr>
                <w:sz w:val="20"/>
                <w:szCs w:val="20"/>
                <w:lang w:eastAsia="ko-KR"/>
              </w:rPr>
              <w:t>D</w:t>
            </w:r>
          </w:p>
        </w:tc>
        <w:tc>
          <w:tcPr>
            <w:tcW w:w="3118" w:type="dxa"/>
          </w:tcPr>
          <w:p w14:paraId="123428DD" w14:textId="6C7FF40E" w:rsidR="005762DB" w:rsidRPr="00562FF8" w:rsidRDefault="00226019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22995</w:t>
            </w:r>
            <w:r w:rsidR="005762DB">
              <w:rPr>
                <w:sz w:val="20"/>
                <w:szCs w:val="20"/>
                <w:lang w:eastAsia="ko-KR"/>
              </w:rPr>
              <w:t xml:space="preserve"> - &lt;1&gt; - </w:t>
            </w:r>
            <w:r>
              <w:rPr>
                <w:sz w:val="20"/>
                <w:szCs w:val="20"/>
                <w:lang w:eastAsia="ko-KR"/>
              </w:rPr>
              <w:t>23166</w:t>
            </w:r>
          </w:p>
        </w:tc>
      </w:tr>
      <w:tr w:rsidR="005762DB" w14:paraId="61FD1277" w14:textId="77777777" w:rsidTr="000A78EE">
        <w:tc>
          <w:tcPr>
            <w:tcW w:w="1980" w:type="dxa"/>
            <w:vMerge/>
          </w:tcPr>
          <w:p w14:paraId="6D13D6B7" w14:textId="77777777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126" w:type="dxa"/>
          </w:tcPr>
          <w:p w14:paraId="2D211EB2" w14:textId="6607C9BC" w:rsidR="005762DB" w:rsidRPr="00562FF8" w:rsidRDefault="00226019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240</w:t>
            </w:r>
            <w:r w:rsidR="005762DB">
              <w:rPr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2126" w:type="dxa"/>
          </w:tcPr>
          <w:p w14:paraId="6AA36203" w14:textId="62C96A9A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Case </w:t>
            </w:r>
            <w:r w:rsidR="00226019">
              <w:rPr>
                <w:sz w:val="20"/>
                <w:szCs w:val="20"/>
                <w:lang w:eastAsia="ko-KR"/>
              </w:rPr>
              <w:t>E</w:t>
            </w:r>
          </w:p>
        </w:tc>
        <w:tc>
          <w:tcPr>
            <w:tcW w:w="3118" w:type="dxa"/>
          </w:tcPr>
          <w:p w14:paraId="18F3F4A5" w14:textId="3D5C50B0" w:rsidR="005762DB" w:rsidRPr="00562FF8" w:rsidRDefault="00226019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22996</w:t>
            </w:r>
            <w:r w:rsidR="005762DB">
              <w:rPr>
                <w:sz w:val="20"/>
                <w:szCs w:val="20"/>
                <w:lang w:eastAsia="ko-KR"/>
              </w:rPr>
              <w:t xml:space="preserve"> - &lt;</w:t>
            </w:r>
            <w:r>
              <w:rPr>
                <w:sz w:val="20"/>
                <w:szCs w:val="20"/>
                <w:lang w:eastAsia="ko-KR"/>
              </w:rPr>
              <w:t>2</w:t>
            </w:r>
            <w:r w:rsidR="005762DB">
              <w:rPr>
                <w:sz w:val="20"/>
                <w:szCs w:val="20"/>
                <w:lang w:eastAsia="ko-KR"/>
              </w:rPr>
              <w:t xml:space="preserve">&gt; - </w:t>
            </w:r>
            <w:r>
              <w:rPr>
                <w:sz w:val="20"/>
                <w:szCs w:val="20"/>
                <w:lang w:eastAsia="ko-KR"/>
              </w:rPr>
              <w:t>23164</w:t>
            </w:r>
          </w:p>
        </w:tc>
      </w:tr>
      <w:tr w:rsidR="005762DB" w14:paraId="64C151C1" w14:textId="77777777" w:rsidTr="005762DB">
        <w:tc>
          <w:tcPr>
            <w:tcW w:w="1980" w:type="dxa"/>
            <w:vMerge w:val="restart"/>
            <w:vAlign w:val="center"/>
          </w:tcPr>
          <w:p w14:paraId="44BA45BB" w14:textId="6FC1DFFD" w:rsidR="005762DB" w:rsidRPr="00562FF8" w:rsidRDefault="00690664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n261</w:t>
            </w:r>
          </w:p>
        </w:tc>
        <w:tc>
          <w:tcPr>
            <w:tcW w:w="2126" w:type="dxa"/>
          </w:tcPr>
          <w:p w14:paraId="3912035B" w14:textId="2191D8AA" w:rsidR="005762DB" w:rsidRPr="00562FF8" w:rsidRDefault="00690664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120</w:t>
            </w:r>
            <w:r w:rsidR="005762DB">
              <w:rPr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2126" w:type="dxa"/>
          </w:tcPr>
          <w:p w14:paraId="03178D88" w14:textId="535A77EF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Case </w:t>
            </w:r>
            <w:r w:rsidR="00690664">
              <w:rPr>
                <w:sz w:val="20"/>
                <w:szCs w:val="20"/>
                <w:lang w:eastAsia="ko-KR"/>
              </w:rPr>
              <w:t>D</w:t>
            </w:r>
          </w:p>
        </w:tc>
        <w:tc>
          <w:tcPr>
            <w:tcW w:w="3118" w:type="dxa"/>
          </w:tcPr>
          <w:p w14:paraId="399D5B38" w14:textId="60F27E7F" w:rsidR="005762DB" w:rsidRPr="00562FF8" w:rsidRDefault="00690664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22446</w:t>
            </w:r>
            <w:r w:rsidR="005762DB">
              <w:rPr>
                <w:sz w:val="20"/>
                <w:szCs w:val="20"/>
                <w:lang w:eastAsia="ko-KR"/>
              </w:rPr>
              <w:t xml:space="preserve"> - &lt;1&gt; - </w:t>
            </w:r>
            <w:r>
              <w:rPr>
                <w:sz w:val="20"/>
                <w:szCs w:val="20"/>
                <w:lang w:eastAsia="ko-KR"/>
              </w:rPr>
              <w:t>22492</w:t>
            </w:r>
          </w:p>
        </w:tc>
      </w:tr>
      <w:tr w:rsidR="005762DB" w14:paraId="31312518" w14:textId="77777777" w:rsidTr="000A78EE">
        <w:tc>
          <w:tcPr>
            <w:tcW w:w="1980" w:type="dxa"/>
            <w:vMerge/>
          </w:tcPr>
          <w:p w14:paraId="676A44DC" w14:textId="4428D7C3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126" w:type="dxa"/>
          </w:tcPr>
          <w:p w14:paraId="72E08D67" w14:textId="6165E55D" w:rsidR="005762DB" w:rsidRPr="00562FF8" w:rsidRDefault="00690664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240</w:t>
            </w:r>
            <w:r w:rsidR="005762DB">
              <w:rPr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2126" w:type="dxa"/>
          </w:tcPr>
          <w:p w14:paraId="2B9D8E52" w14:textId="7C125A6E" w:rsidR="005762DB" w:rsidRPr="00562FF8" w:rsidRDefault="005762DB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Case </w:t>
            </w:r>
            <w:r w:rsidR="00690664">
              <w:rPr>
                <w:sz w:val="20"/>
                <w:szCs w:val="20"/>
                <w:lang w:eastAsia="ko-KR"/>
              </w:rPr>
              <w:t>E</w:t>
            </w:r>
          </w:p>
        </w:tc>
        <w:tc>
          <w:tcPr>
            <w:tcW w:w="3118" w:type="dxa"/>
          </w:tcPr>
          <w:p w14:paraId="5669BAD3" w14:textId="4B3A35F4" w:rsidR="005762DB" w:rsidRPr="00562FF8" w:rsidRDefault="00690664" w:rsidP="000A78E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22446</w:t>
            </w:r>
            <w:r w:rsidR="005762DB">
              <w:rPr>
                <w:sz w:val="20"/>
                <w:szCs w:val="20"/>
                <w:lang w:eastAsia="ko-KR"/>
              </w:rPr>
              <w:t xml:space="preserve"> - &lt;1&gt; - </w:t>
            </w:r>
            <w:r>
              <w:rPr>
                <w:sz w:val="20"/>
                <w:szCs w:val="20"/>
                <w:lang w:eastAsia="ko-KR"/>
              </w:rPr>
              <w:t>22490</w:t>
            </w:r>
          </w:p>
        </w:tc>
      </w:tr>
      <w:tr w:rsidR="005762DB" w14:paraId="727AB0CB" w14:textId="77777777" w:rsidTr="000A78EE">
        <w:tc>
          <w:tcPr>
            <w:tcW w:w="9350" w:type="dxa"/>
            <w:gridSpan w:val="4"/>
          </w:tcPr>
          <w:p w14:paraId="4FE72B73" w14:textId="77777777" w:rsidR="005762DB" w:rsidRPr="00562FF8" w:rsidRDefault="005762DB" w:rsidP="000A78EE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NOTE: </w:t>
            </w:r>
            <w:r w:rsidRPr="00E16F64">
              <w:rPr>
                <w:sz w:val="20"/>
                <w:szCs w:val="20"/>
                <w:lang w:eastAsia="ko-KR"/>
              </w:rPr>
              <w:t xml:space="preserve">SS Block pattern is defined in section 4.1 in </w:t>
            </w:r>
            <w:r w:rsidRPr="00E16F64">
              <w:rPr>
                <w:b/>
                <w:bCs/>
                <w:sz w:val="20"/>
                <w:szCs w:val="20"/>
                <w:lang w:eastAsia="ko-KR"/>
              </w:rPr>
              <w:t>TS 38.213</w:t>
            </w:r>
            <w:r w:rsidRPr="00E16F64">
              <w:rPr>
                <w:sz w:val="20"/>
                <w:szCs w:val="20"/>
                <w:lang w:eastAsia="ko-KR"/>
              </w:rPr>
              <w:t xml:space="preserve"> [10].</w:t>
            </w:r>
          </w:p>
        </w:tc>
      </w:tr>
    </w:tbl>
    <w:p w14:paraId="0D339615" w14:textId="0F11651F" w:rsidR="006968D0" w:rsidRDefault="006968D0" w:rsidP="00AB3CF6">
      <w:pPr>
        <w:rPr>
          <w:lang w:eastAsia="ko-KR"/>
        </w:rPr>
      </w:pPr>
    </w:p>
    <w:p w14:paraId="2961004C" w14:textId="3333ED07" w:rsidR="006968D0" w:rsidRDefault="0022440A" w:rsidP="0022440A">
      <w:pPr>
        <w:pStyle w:val="1"/>
        <w:rPr>
          <w:lang w:eastAsia="ko-KR"/>
        </w:rPr>
      </w:pPr>
      <w:bookmarkStart w:id="36" w:name="_Toc39849625"/>
      <w:r>
        <w:rPr>
          <w:lang w:eastAsia="ko-KR"/>
        </w:rPr>
        <w:t>Conducted transmitter characteristics</w:t>
      </w:r>
      <w:bookmarkEnd w:id="36"/>
    </w:p>
    <w:p w14:paraId="25909D0C" w14:textId="4EE0EBF7" w:rsidR="006968D0" w:rsidRDefault="00F72623" w:rsidP="00F72623">
      <w:pPr>
        <w:pStyle w:val="2"/>
        <w:rPr>
          <w:lang w:eastAsia="ko-KR"/>
        </w:rPr>
      </w:pPr>
      <w:bookmarkStart w:id="37" w:name="_Toc39849626"/>
      <w:r>
        <w:rPr>
          <w:lang w:eastAsia="ko-KR"/>
        </w:rPr>
        <w:t>General</w:t>
      </w:r>
      <w:bookmarkEnd w:id="37"/>
    </w:p>
    <w:p w14:paraId="7E6E4C80" w14:textId="495531CD" w:rsidR="006968D0" w:rsidRDefault="00D86FDD" w:rsidP="00AB3CF6">
      <w:pPr>
        <w:rPr>
          <w:lang w:eastAsia="ko-KR"/>
        </w:rPr>
      </w:pPr>
      <w:r w:rsidRPr="00D86FDD">
        <w:rPr>
          <w:rFonts w:hint="eastAsia"/>
          <w:lang w:eastAsia="ko-KR"/>
        </w:rPr>
        <w:t>달리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언급되지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않는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한</w:t>
      </w:r>
      <w:r w:rsidRPr="00D86FDD">
        <w:rPr>
          <w:rFonts w:hint="eastAsia"/>
          <w:lang w:eastAsia="ko-KR"/>
        </w:rPr>
        <w:t xml:space="preserve">, </w:t>
      </w:r>
      <w:r w:rsidRPr="00D86FDD">
        <w:rPr>
          <w:rFonts w:hint="eastAsia"/>
          <w:lang w:eastAsia="ko-KR"/>
        </w:rPr>
        <w:t>수행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된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송신기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특성은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정상적인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작동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조건에서의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구성을위한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트랜시버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장치의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완전한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보완과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함께</w:t>
      </w:r>
      <w:r w:rsidRPr="00D86FDD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D86FDD">
        <w:rPr>
          <w:rFonts w:hint="eastAsia"/>
          <w:lang w:eastAsia="ko-KR"/>
        </w:rPr>
        <w:t xml:space="preserve"> 1-C </w:t>
      </w:r>
      <w:r w:rsidRPr="00D86FDD">
        <w:rPr>
          <w:rFonts w:hint="eastAsia"/>
          <w:lang w:eastAsia="ko-KR"/>
        </w:rPr>
        <w:t>용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안테나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커넥터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및</w:t>
      </w:r>
      <w:r w:rsidRPr="00D86FDD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D86FDD">
        <w:rPr>
          <w:rFonts w:hint="eastAsia"/>
          <w:lang w:eastAsia="ko-KR"/>
        </w:rPr>
        <w:t xml:space="preserve"> 1-H </w:t>
      </w:r>
      <w:r w:rsidRPr="00D86FDD">
        <w:rPr>
          <w:rFonts w:hint="eastAsia"/>
          <w:lang w:eastAsia="ko-KR"/>
        </w:rPr>
        <w:t>용</w:t>
      </w:r>
      <w:r w:rsidRPr="00D86FDD">
        <w:rPr>
          <w:rFonts w:hint="eastAsia"/>
          <w:lang w:eastAsia="ko-KR"/>
        </w:rPr>
        <w:t xml:space="preserve"> TAB </w:t>
      </w:r>
      <w:r w:rsidRPr="00D86FDD">
        <w:rPr>
          <w:rFonts w:hint="eastAsia"/>
          <w:lang w:eastAsia="ko-KR"/>
        </w:rPr>
        <w:t>커넥터에</w:t>
      </w:r>
      <w:r w:rsidRPr="00D86FDD">
        <w:rPr>
          <w:rFonts w:hint="eastAsia"/>
          <w:lang w:eastAsia="ko-KR"/>
        </w:rPr>
        <w:t xml:space="preserve"> </w:t>
      </w:r>
      <w:r w:rsidRPr="00D86FDD">
        <w:rPr>
          <w:rFonts w:hint="eastAsia"/>
          <w:lang w:eastAsia="ko-KR"/>
        </w:rPr>
        <w:t>지정</w:t>
      </w:r>
      <w:r>
        <w:rPr>
          <w:rFonts w:hint="eastAsia"/>
          <w:lang w:eastAsia="ko-KR"/>
        </w:rPr>
        <w:t>된다</w:t>
      </w:r>
      <w:r w:rsidRPr="00D86FDD">
        <w:rPr>
          <w:rFonts w:hint="eastAsia"/>
          <w:lang w:eastAsia="ko-KR"/>
        </w:rPr>
        <w:t>.</w:t>
      </w:r>
    </w:p>
    <w:p w14:paraId="64646335" w14:textId="4099DECA" w:rsidR="00FB0E6D" w:rsidRDefault="00FB0E6D" w:rsidP="00AB3CF6">
      <w:pPr>
        <w:rPr>
          <w:lang w:eastAsia="ko-KR"/>
        </w:rPr>
      </w:pPr>
      <w:r w:rsidRPr="00FB0E6D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FB0E6D">
        <w:rPr>
          <w:rFonts w:hint="eastAsia"/>
          <w:lang w:eastAsia="ko-KR"/>
        </w:rPr>
        <w:t xml:space="preserve"> 1-H</w:t>
      </w:r>
      <w:r w:rsidRPr="00FB0E6D">
        <w:rPr>
          <w:rFonts w:hint="eastAsia"/>
          <w:lang w:eastAsia="ko-KR"/>
        </w:rPr>
        <w:t>의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경우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제조업체는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지원되는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최소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지리적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셀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수</w:t>
      </w:r>
      <w:r w:rsidRPr="00FB0E6D">
        <w:rPr>
          <w:rFonts w:hint="eastAsia"/>
          <w:lang w:eastAsia="ko-KR"/>
        </w:rPr>
        <w:t xml:space="preserve"> (</w:t>
      </w:r>
      <w:r w:rsidRPr="00FB0E6D">
        <w:rPr>
          <w:rFonts w:hint="eastAsia"/>
          <w:lang w:eastAsia="ko-KR"/>
        </w:rPr>
        <w:t>즉</w:t>
      </w:r>
      <w:r w:rsidRPr="00FB0E6D">
        <w:rPr>
          <w:rFonts w:hint="eastAsia"/>
          <w:lang w:eastAsia="ko-KR"/>
        </w:rPr>
        <w:t xml:space="preserve">, </w:t>
      </w:r>
      <w:r w:rsidRPr="00FB0E6D">
        <w:rPr>
          <w:rFonts w:hint="eastAsia"/>
          <w:lang w:eastAsia="ko-KR"/>
        </w:rPr>
        <w:t>빔으로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덮인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지리적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영역</w:t>
      </w:r>
      <w:r w:rsidRPr="00FB0E6D">
        <w:rPr>
          <w:rFonts w:hint="eastAsia"/>
          <w:lang w:eastAsia="ko-KR"/>
        </w:rPr>
        <w:t>)</w:t>
      </w:r>
      <w:r w:rsidRPr="00FB0E6D">
        <w:rPr>
          <w:rFonts w:hint="eastAsia"/>
          <w:lang w:eastAsia="ko-KR"/>
        </w:rPr>
        <w:t>를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선언해야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FB0E6D">
        <w:rPr>
          <w:rFonts w:hint="eastAsia"/>
          <w:lang w:eastAsia="ko-KR"/>
        </w:rPr>
        <w:t>다</w:t>
      </w:r>
      <w:r w:rsidRPr="00FB0E6D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FB0E6D">
        <w:rPr>
          <w:rFonts w:hint="eastAsia"/>
          <w:lang w:eastAsia="ko-KR"/>
        </w:rPr>
        <w:t>지원되는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최소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지리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셀</w:t>
      </w:r>
      <w:r w:rsidRPr="00FB0E6D">
        <w:rPr>
          <w:rFonts w:hint="eastAsia"/>
          <w:lang w:eastAsia="ko-KR"/>
        </w:rPr>
        <w:t xml:space="preserve"> (N</w:t>
      </w:r>
      <w:r w:rsidRPr="00FB0E6D">
        <w:rPr>
          <w:rFonts w:hint="eastAsia"/>
          <w:vertAlign w:val="subscript"/>
          <w:lang w:eastAsia="ko-KR"/>
        </w:rPr>
        <w:t>cell</w:t>
      </w:r>
      <w:r w:rsidRPr="00FB0E6D">
        <w:rPr>
          <w:vertAlign w:val="subscript"/>
          <w:lang w:eastAsia="ko-KR"/>
        </w:rPr>
        <w:t>s</w:t>
      </w:r>
      <w:r w:rsidRPr="00FB0E6D">
        <w:rPr>
          <w:rFonts w:hint="eastAsia"/>
          <w:lang w:eastAsia="ko-KR"/>
        </w:rPr>
        <w:t>)</w:t>
      </w:r>
      <w:r w:rsidRPr="00FB0E6D">
        <w:rPr>
          <w:rFonts w:hint="eastAsia"/>
          <w:lang w:eastAsia="ko-KR"/>
        </w:rPr>
        <w:t>의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수는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동작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대역을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지원하는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모든</w:t>
      </w:r>
      <w:r w:rsidRPr="00FB0E6D">
        <w:rPr>
          <w:rFonts w:hint="eastAsia"/>
          <w:lang w:eastAsia="ko-KR"/>
        </w:rPr>
        <w:t xml:space="preserve"> TAB </w:t>
      </w:r>
      <w:r w:rsidRPr="00FB0E6D">
        <w:rPr>
          <w:rFonts w:hint="eastAsia"/>
          <w:lang w:eastAsia="ko-KR"/>
        </w:rPr>
        <w:t>커넥터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또는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최소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전송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빔의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전송을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지원하는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최소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셀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분할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량을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갖는</w:t>
      </w:r>
      <w:r w:rsidRPr="00FB0E6D">
        <w:rPr>
          <w:rFonts w:hint="eastAsia"/>
          <w:lang w:eastAsia="ko-KR"/>
        </w:rPr>
        <w:t xml:space="preserve"> BS </w:t>
      </w:r>
      <w:r w:rsidRPr="00FB0E6D">
        <w:rPr>
          <w:rFonts w:hint="eastAsia"/>
          <w:lang w:eastAsia="ko-KR"/>
        </w:rPr>
        <w:t>설정과</w:t>
      </w:r>
      <w:r w:rsidRPr="00FB0E6D"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관련이</w:t>
      </w:r>
      <w:r>
        <w:rPr>
          <w:rFonts w:hint="eastAsia"/>
          <w:lang w:eastAsia="ko-KR"/>
        </w:rPr>
        <w:t xml:space="preserve"> </w:t>
      </w:r>
      <w:r w:rsidRPr="00FB0E6D">
        <w:rPr>
          <w:rFonts w:hint="eastAsia"/>
          <w:lang w:eastAsia="ko-KR"/>
        </w:rPr>
        <w:t>있다</w:t>
      </w:r>
      <w:r w:rsidRPr="00FB0E6D">
        <w:rPr>
          <w:rFonts w:hint="eastAsia"/>
          <w:lang w:eastAsia="ko-KR"/>
        </w:rPr>
        <w:t>.</w:t>
      </w:r>
    </w:p>
    <w:p w14:paraId="6A04BABB" w14:textId="4E3EEC7F" w:rsidR="007E2E83" w:rsidRDefault="007E2E83" w:rsidP="00AB3CF6">
      <w:pPr>
        <w:rPr>
          <w:lang w:eastAsia="ko-KR"/>
        </w:rPr>
      </w:pPr>
      <w:r w:rsidRPr="007E2E83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7E2E83">
        <w:rPr>
          <w:rFonts w:hint="eastAsia"/>
          <w:lang w:eastAsia="ko-KR"/>
        </w:rPr>
        <w:t xml:space="preserve"> 1-H </w:t>
      </w:r>
      <w:r w:rsidRPr="007E2E83">
        <w:rPr>
          <w:rFonts w:hint="eastAsia"/>
          <w:lang w:eastAsia="ko-KR"/>
        </w:rPr>
        <w:t>제조업체의</w:t>
      </w:r>
      <w:r w:rsidRPr="007E2E83">
        <w:rPr>
          <w:rFonts w:hint="eastAsia"/>
          <w:lang w:eastAsia="ko-KR"/>
        </w:rPr>
        <w:t xml:space="preserve"> </w:t>
      </w:r>
      <w:r w:rsidRPr="007E2E83">
        <w:rPr>
          <w:rFonts w:hint="eastAsia"/>
          <w:lang w:eastAsia="ko-KR"/>
        </w:rPr>
        <w:t>경우</w:t>
      </w:r>
      <w:r w:rsidRPr="007E2E83">
        <w:rPr>
          <w:rFonts w:hint="eastAsia"/>
          <w:lang w:eastAsia="ko-KR"/>
        </w:rPr>
        <w:t xml:space="preserve"> TAB </w:t>
      </w:r>
      <w:r w:rsidRPr="007E2E83">
        <w:rPr>
          <w:rFonts w:hint="eastAsia"/>
          <w:lang w:eastAsia="ko-KR"/>
        </w:rPr>
        <w:t>커넥터</w:t>
      </w:r>
      <w:r w:rsidRPr="007E2E83">
        <w:rPr>
          <w:rFonts w:hint="eastAsia"/>
          <w:lang w:eastAsia="ko-KR"/>
        </w:rPr>
        <w:t xml:space="preserve"> TX </w:t>
      </w:r>
      <w:r w:rsidRPr="007E2E83">
        <w:rPr>
          <w:rFonts w:hint="eastAsia"/>
          <w:lang w:eastAsia="ko-KR"/>
        </w:rPr>
        <w:t>최소</w:t>
      </w:r>
      <w:r w:rsidRPr="007E2E83">
        <w:rPr>
          <w:rFonts w:hint="eastAsia"/>
          <w:lang w:eastAsia="ko-KR"/>
        </w:rPr>
        <w:t xml:space="preserve"> </w:t>
      </w:r>
      <w:r w:rsidRPr="007E2E83">
        <w:rPr>
          <w:rFonts w:hint="eastAsia"/>
          <w:lang w:eastAsia="ko-KR"/>
        </w:rPr>
        <w:t>셀</w:t>
      </w:r>
      <w:r w:rsidRPr="007E2E83">
        <w:rPr>
          <w:rFonts w:hint="eastAsia"/>
          <w:lang w:eastAsia="ko-KR"/>
        </w:rPr>
        <w:t xml:space="preserve"> </w:t>
      </w:r>
      <w:r w:rsidRPr="007E2E83">
        <w:rPr>
          <w:rFonts w:hint="eastAsia"/>
          <w:lang w:eastAsia="ko-KR"/>
        </w:rPr>
        <w:t>그룹도</w:t>
      </w:r>
      <w:r w:rsidRPr="007E2E83">
        <w:rPr>
          <w:rFonts w:hint="eastAsia"/>
          <w:lang w:eastAsia="ko-KR"/>
        </w:rPr>
        <w:t xml:space="preserve"> </w:t>
      </w:r>
      <w:r w:rsidRPr="007E2E83">
        <w:rPr>
          <w:rFonts w:hint="eastAsia"/>
          <w:lang w:eastAsia="ko-KR"/>
        </w:rPr>
        <w:t>선언해야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7E2E83">
        <w:rPr>
          <w:rFonts w:hint="eastAsia"/>
          <w:lang w:eastAsia="ko-KR"/>
        </w:rPr>
        <w:t>다</w:t>
      </w:r>
      <w:r w:rsidRPr="007E2E83">
        <w:rPr>
          <w:rFonts w:hint="eastAsia"/>
          <w:lang w:eastAsia="ko-KR"/>
        </w:rPr>
        <w:t>.</w:t>
      </w:r>
      <w:r w:rsidR="00DA1019">
        <w:rPr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동작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대역에서의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전송을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지원하는</w:t>
      </w:r>
      <w:r w:rsidR="00DA1019" w:rsidRPr="00DA1019">
        <w:rPr>
          <w:rFonts w:hint="eastAsia"/>
          <w:lang w:eastAsia="ko-KR"/>
        </w:rPr>
        <w:t xml:space="preserve"> BS </w:t>
      </w:r>
      <w:r w:rsidR="00DA1019">
        <w:rPr>
          <w:rFonts w:hint="eastAsia"/>
          <w:lang w:eastAsia="ko-KR"/>
        </w:rPr>
        <w:t>t</w:t>
      </w:r>
      <w:r w:rsidR="00DA1019">
        <w:rPr>
          <w:lang w:eastAsia="ko-KR"/>
        </w:rPr>
        <w:t>ype</w:t>
      </w:r>
      <w:r w:rsidR="00DA1019" w:rsidRPr="00DA1019">
        <w:rPr>
          <w:rFonts w:hint="eastAsia"/>
          <w:lang w:eastAsia="ko-KR"/>
        </w:rPr>
        <w:t xml:space="preserve"> 1-H</w:t>
      </w:r>
      <w:r w:rsidR="00DA1019" w:rsidRPr="00DA1019">
        <w:rPr>
          <w:rFonts w:hint="eastAsia"/>
          <w:lang w:eastAsia="ko-KR"/>
        </w:rPr>
        <w:t>의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모든</w:t>
      </w:r>
      <w:r w:rsidR="00DA1019" w:rsidRPr="00DA1019">
        <w:rPr>
          <w:rFonts w:hint="eastAsia"/>
          <w:lang w:eastAsia="ko-KR"/>
        </w:rPr>
        <w:t xml:space="preserve"> TAB </w:t>
      </w:r>
      <w:r w:rsidR="00DA1019" w:rsidRPr="00DA1019">
        <w:rPr>
          <w:rFonts w:hint="eastAsia"/>
          <w:lang w:eastAsia="ko-KR"/>
        </w:rPr>
        <w:t>커넥터는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동일한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동작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대역을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지원하는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하나의</w:t>
      </w:r>
      <w:r w:rsidR="00DA1019" w:rsidRPr="00DA1019">
        <w:rPr>
          <w:rFonts w:hint="eastAsia"/>
          <w:lang w:eastAsia="ko-KR"/>
        </w:rPr>
        <w:t xml:space="preserve"> TAB </w:t>
      </w:r>
      <w:r w:rsidR="00DA1019" w:rsidRPr="00DA1019">
        <w:rPr>
          <w:rFonts w:hint="eastAsia"/>
          <w:lang w:eastAsia="ko-KR"/>
        </w:rPr>
        <w:t>커넥터</w:t>
      </w:r>
      <w:r w:rsidR="00DA1019" w:rsidRPr="00DA1019">
        <w:rPr>
          <w:rFonts w:hint="eastAsia"/>
          <w:lang w:eastAsia="ko-KR"/>
        </w:rPr>
        <w:t xml:space="preserve"> TX </w:t>
      </w:r>
      <w:r w:rsidR="00DA1019" w:rsidRPr="00DA1019">
        <w:rPr>
          <w:rFonts w:hint="eastAsia"/>
          <w:lang w:eastAsia="ko-KR"/>
        </w:rPr>
        <w:t>최소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셀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그룹에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매핑되어야</w:t>
      </w:r>
      <w:r w:rsid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하며</w:t>
      </w:r>
      <w:r w:rsidR="00DA1019" w:rsidRPr="00DA1019">
        <w:rPr>
          <w:rFonts w:hint="eastAsia"/>
          <w:lang w:eastAsia="ko-KR"/>
        </w:rPr>
        <w:t xml:space="preserve">, </w:t>
      </w:r>
      <w:r w:rsidR="00DA1019" w:rsidRPr="00DA1019">
        <w:rPr>
          <w:rFonts w:hint="eastAsia"/>
          <w:lang w:eastAsia="ko-KR"/>
        </w:rPr>
        <w:t>여기서</w:t>
      </w:r>
      <w:r w:rsidR="00DA1019" w:rsidRPr="00DA1019">
        <w:rPr>
          <w:rFonts w:hint="eastAsia"/>
          <w:lang w:eastAsia="ko-KR"/>
        </w:rPr>
        <w:t xml:space="preserve"> TAB </w:t>
      </w:r>
      <w:r w:rsidR="00DA1019" w:rsidRPr="00DA1019">
        <w:rPr>
          <w:rFonts w:hint="eastAsia"/>
          <w:lang w:eastAsia="ko-KR"/>
        </w:rPr>
        <w:t>커넥터의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셀</w:t>
      </w:r>
      <w:r w:rsidR="00DA1019" w:rsidRPr="00DA1019">
        <w:rPr>
          <w:rFonts w:hint="eastAsia"/>
          <w:lang w:eastAsia="ko-KR"/>
        </w:rPr>
        <w:t xml:space="preserve"> / </w:t>
      </w:r>
      <w:r w:rsidR="00DA1019" w:rsidRPr="00DA1019">
        <w:rPr>
          <w:rFonts w:hint="eastAsia"/>
          <w:lang w:eastAsia="ko-KR"/>
        </w:rPr>
        <w:t>빔에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대한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매핑은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구현에</w:t>
      </w:r>
      <w:r w:rsidR="00DA1019" w:rsidRPr="00DA1019">
        <w:rPr>
          <w:rFonts w:hint="eastAsia"/>
          <w:lang w:eastAsia="ko-KR"/>
        </w:rPr>
        <w:t xml:space="preserve"> </w:t>
      </w:r>
      <w:r w:rsidR="00DA1019" w:rsidRPr="00DA1019">
        <w:rPr>
          <w:rFonts w:hint="eastAsia"/>
          <w:lang w:eastAsia="ko-KR"/>
        </w:rPr>
        <w:t>의존한다</w:t>
      </w:r>
      <w:r w:rsidR="00DA1019" w:rsidRPr="00DA1019">
        <w:rPr>
          <w:rFonts w:hint="eastAsia"/>
          <w:lang w:eastAsia="ko-KR"/>
        </w:rPr>
        <w:t>.</w:t>
      </w:r>
    </w:p>
    <w:p w14:paraId="5F03A0F9" w14:textId="0ADBF1C4" w:rsidR="002E5F7F" w:rsidRDefault="002E5F7F" w:rsidP="00AB3CF6">
      <w:pPr>
        <w:rPr>
          <w:lang w:eastAsia="ko-KR"/>
        </w:rPr>
      </w:pPr>
      <w:r w:rsidRPr="002E5F7F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2E5F7F">
        <w:rPr>
          <w:rFonts w:hint="eastAsia"/>
          <w:lang w:eastAsia="ko-KR"/>
        </w:rPr>
        <w:t xml:space="preserve"> 1-H</w:t>
      </w:r>
      <w:r w:rsidRPr="002E5F7F">
        <w:rPr>
          <w:rFonts w:hint="eastAsia"/>
          <w:lang w:eastAsia="ko-KR"/>
        </w:rPr>
        <w:t>에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대한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전도</w:t>
      </w:r>
      <w:r w:rsidRPr="002E5F7F">
        <w:rPr>
          <w:rFonts w:hint="eastAsia"/>
          <w:lang w:eastAsia="ko-KR"/>
        </w:rPr>
        <w:t xml:space="preserve"> TX </w:t>
      </w:r>
      <w:r w:rsidRPr="002E5F7F">
        <w:rPr>
          <w:rFonts w:hint="eastAsia"/>
          <w:lang w:eastAsia="ko-KR"/>
        </w:rPr>
        <w:t>방출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한계</w:t>
      </w:r>
      <w:r w:rsidRPr="002E5F7F">
        <w:rPr>
          <w:rFonts w:hint="eastAsia"/>
          <w:lang w:eastAsia="ko-KR"/>
        </w:rPr>
        <w:t xml:space="preserve"> (N</w:t>
      </w:r>
      <w:r w:rsidRPr="001932A5">
        <w:rPr>
          <w:rFonts w:hint="eastAsia"/>
          <w:vertAlign w:val="subscript"/>
          <w:lang w:eastAsia="ko-KR"/>
        </w:rPr>
        <w:t>TXU</w:t>
      </w:r>
      <w:r w:rsidR="005B3F9E" w:rsidRPr="001932A5">
        <w:rPr>
          <w:vertAlign w:val="subscript"/>
          <w:lang w:eastAsia="ko-KR"/>
        </w:rPr>
        <w:t>_counted</w:t>
      </w:r>
      <w:r w:rsidRPr="002E5F7F">
        <w:rPr>
          <w:rFonts w:hint="eastAsia"/>
          <w:lang w:eastAsia="ko-KR"/>
        </w:rPr>
        <w:t>)</w:t>
      </w:r>
      <w:r w:rsidRPr="002E5F7F">
        <w:rPr>
          <w:rFonts w:hint="eastAsia"/>
          <w:lang w:eastAsia="ko-KR"/>
        </w:rPr>
        <w:t>를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계산할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때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고려되는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활성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송신기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장치의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수는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다음과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같이</w:t>
      </w:r>
      <w:r w:rsidRPr="002E5F7F">
        <w:rPr>
          <w:rFonts w:hint="eastAsia"/>
          <w:lang w:eastAsia="ko-KR"/>
        </w:rPr>
        <w:t xml:space="preserve"> </w:t>
      </w:r>
      <w:r w:rsidRPr="002E5F7F">
        <w:rPr>
          <w:rFonts w:hint="eastAsia"/>
          <w:lang w:eastAsia="ko-KR"/>
        </w:rPr>
        <w:t>계산</w:t>
      </w:r>
      <w:r>
        <w:rPr>
          <w:rFonts w:hint="eastAsia"/>
          <w:lang w:eastAsia="ko-KR"/>
        </w:rPr>
        <w:t>된</w:t>
      </w:r>
      <w:r w:rsidRPr="002E5F7F">
        <w:rPr>
          <w:rFonts w:hint="eastAsia"/>
          <w:lang w:eastAsia="ko-KR"/>
        </w:rPr>
        <w:t>다</w:t>
      </w:r>
      <w:r w:rsidR="002943CD">
        <w:rPr>
          <w:lang w:eastAsia="ko-KR"/>
        </w:rPr>
        <w:t>:</w:t>
      </w:r>
    </w:p>
    <w:p w14:paraId="351A4340" w14:textId="7F0A6AC2" w:rsidR="00724135" w:rsidRDefault="00724135" w:rsidP="00724135">
      <w:pPr>
        <w:ind w:left="720"/>
        <w:rPr>
          <w:lang w:eastAsia="ko-KR"/>
        </w:rPr>
      </w:pPr>
      <w:r w:rsidRPr="00724135">
        <w:rPr>
          <w:lang w:eastAsia="ko-KR"/>
        </w:rPr>
        <w:t>N</w:t>
      </w:r>
      <w:r w:rsidRPr="00724135">
        <w:rPr>
          <w:vertAlign w:val="subscript"/>
          <w:lang w:eastAsia="ko-KR"/>
        </w:rPr>
        <w:t>TXU_counted</w:t>
      </w:r>
      <w:r w:rsidRPr="00724135">
        <w:rPr>
          <w:lang w:eastAsia="ko-KR"/>
        </w:rPr>
        <w:t xml:space="preserve"> = min(N</w:t>
      </w:r>
      <w:r w:rsidRPr="00724135">
        <w:rPr>
          <w:vertAlign w:val="subscript"/>
          <w:lang w:eastAsia="ko-KR"/>
        </w:rPr>
        <w:t>TXU_active</w:t>
      </w:r>
      <w:r w:rsidRPr="00724135">
        <w:rPr>
          <w:lang w:eastAsia="ko-KR"/>
        </w:rPr>
        <w:t xml:space="preserve"> , 8×N</w:t>
      </w:r>
      <w:r w:rsidRPr="00724135">
        <w:rPr>
          <w:vertAlign w:val="subscript"/>
          <w:lang w:eastAsia="ko-KR"/>
        </w:rPr>
        <w:t>cells</w:t>
      </w:r>
      <w:r w:rsidRPr="00724135">
        <w:rPr>
          <w:lang w:eastAsia="ko-KR"/>
        </w:rPr>
        <w:t>)</w:t>
      </w:r>
    </w:p>
    <w:p w14:paraId="2530F83E" w14:textId="6321E7CC" w:rsidR="006968D0" w:rsidRDefault="001840C7" w:rsidP="00AB3CF6">
      <w:pPr>
        <w:rPr>
          <w:lang w:eastAsia="ko-KR"/>
        </w:rPr>
      </w:pPr>
      <w:r w:rsidRPr="001840C7">
        <w:rPr>
          <w:rFonts w:hint="eastAsia"/>
          <w:lang w:eastAsia="ko-KR"/>
        </w:rPr>
        <w:t>N</w:t>
      </w:r>
      <w:r w:rsidRPr="001840C7">
        <w:rPr>
          <w:rFonts w:hint="eastAsia"/>
          <w:vertAlign w:val="subscript"/>
          <w:lang w:eastAsia="ko-KR"/>
        </w:rPr>
        <w:t>TXU</w:t>
      </w:r>
      <w:r w:rsidRPr="001840C7">
        <w:rPr>
          <w:vertAlign w:val="subscript"/>
          <w:lang w:eastAsia="ko-KR"/>
        </w:rPr>
        <w:t>_</w:t>
      </w:r>
      <w:r w:rsidRPr="001840C7">
        <w:rPr>
          <w:rFonts w:hint="eastAsia"/>
          <w:vertAlign w:val="subscript"/>
          <w:lang w:eastAsia="ko-KR"/>
        </w:rPr>
        <w:t>countedpercell</w:t>
      </w:r>
      <w:r w:rsidRPr="001840C7">
        <w:rPr>
          <w:rFonts w:hint="eastAsia"/>
          <w:lang w:eastAsia="ko-KR"/>
        </w:rPr>
        <w:t>은</w:t>
      </w:r>
      <w:r w:rsidRPr="001840C7">
        <w:rPr>
          <w:rFonts w:hint="eastAsia"/>
          <w:lang w:eastAsia="ko-KR"/>
        </w:rPr>
        <w:t xml:space="preserve"> </w:t>
      </w:r>
      <w:r w:rsidRPr="001840C7">
        <w:rPr>
          <w:rFonts w:hint="eastAsia"/>
          <w:lang w:eastAsia="ko-KR"/>
        </w:rPr>
        <w:t>기본</w:t>
      </w:r>
      <w:r w:rsidRPr="001840C7">
        <w:rPr>
          <w:rFonts w:hint="eastAsia"/>
          <w:lang w:eastAsia="ko-KR"/>
        </w:rPr>
        <w:t xml:space="preserve"> </w:t>
      </w:r>
      <w:r w:rsidRPr="001840C7">
        <w:rPr>
          <w:rFonts w:hint="eastAsia"/>
          <w:lang w:eastAsia="ko-KR"/>
        </w:rPr>
        <w:t>한계의</w:t>
      </w:r>
      <w:r w:rsidRPr="001840C7">
        <w:rPr>
          <w:rFonts w:hint="eastAsia"/>
          <w:lang w:eastAsia="ko-KR"/>
        </w:rPr>
        <w:t xml:space="preserve"> </w:t>
      </w:r>
      <w:r w:rsidRPr="001840C7">
        <w:rPr>
          <w:rFonts w:hint="eastAsia"/>
          <w:lang w:eastAsia="ko-KR"/>
        </w:rPr>
        <w:t>스케일링에</w:t>
      </w:r>
      <w:r w:rsidRPr="001840C7">
        <w:rPr>
          <w:rFonts w:hint="eastAsia"/>
          <w:lang w:eastAsia="ko-KR"/>
        </w:rPr>
        <w:t xml:space="preserve"> </w:t>
      </w:r>
      <w:r w:rsidRPr="001840C7">
        <w:rPr>
          <w:rFonts w:hint="eastAsia"/>
          <w:lang w:eastAsia="ko-KR"/>
        </w:rPr>
        <w:t>사용되며</w:t>
      </w:r>
      <w:r w:rsidRPr="001840C7">
        <w:rPr>
          <w:rFonts w:hint="eastAsia"/>
          <w:lang w:eastAsia="ko-KR"/>
        </w:rPr>
        <w:t xml:space="preserve"> N</w:t>
      </w:r>
      <w:r w:rsidRPr="001840C7">
        <w:rPr>
          <w:rFonts w:hint="eastAsia"/>
          <w:vertAlign w:val="subscript"/>
          <w:lang w:eastAsia="ko-KR"/>
        </w:rPr>
        <w:t>TXU</w:t>
      </w:r>
      <w:r w:rsidRPr="001840C7">
        <w:rPr>
          <w:vertAlign w:val="subscript"/>
          <w:lang w:eastAsia="ko-KR"/>
        </w:rPr>
        <w:t>_</w:t>
      </w:r>
      <w:r w:rsidRPr="001840C7">
        <w:rPr>
          <w:rFonts w:hint="eastAsia"/>
          <w:vertAlign w:val="subscript"/>
          <w:lang w:eastAsia="ko-KR"/>
        </w:rPr>
        <w:t>countedpercell</w:t>
      </w:r>
      <w:r w:rsidRPr="001840C7">
        <w:rPr>
          <w:rFonts w:hint="eastAsia"/>
          <w:lang w:eastAsia="ko-KR"/>
        </w:rPr>
        <w:t xml:space="preserve"> = N</w:t>
      </w:r>
      <w:r w:rsidRPr="001840C7">
        <w:rPr>
          <w:rFonts w:hint="eastAsia"/>
          <w:vertAlign w:val="subscript"/>
          <w:lang w:eastAsia="ko-KR"/>
        </w:rPr>
        <w:t>TXU</w:t>
      </w:r>
      <w:r w:rsidRPr="001840C7">
        <w:rPr>
          <w:vertAlign w:val="subscript"/>
          <w:lang w:eastAsia="ko-KR"/>
        </w:rPr>
        <w:t>_</w:t>
      </w:r>
      <w:r w:rsidRPr="001840C7">
        <w:rPr>
          <w:rFonts w:hint="eastAsia"/>
          <w:vertAlign w:val="subscript"/>
          <w:lang w:eastAsia="ko-KR"/>
        </w:rPr>
        <w:t>counted</w:t>
      </w:r>
      <w:r w:rsidRPr="001840C7">
        <w:rPr>
          <w:rFonts w:hint="eastAsia"/>
          <w:lang w:eastAsia="ko-KR"/>
        </w:rPr>
        <w:t xml:space="preserve"> / N</w:t>
      </w:r>
      <w:r w:rsidRPr="001840C7">
        <w:rPr>
          <w:rFonts w:hint="eastAsia"/>
          <w:vertAlign w:val="subscript"/>
          <w:lang w:eastAsia="ko-KR"/>
        </w:rPr>
        <w:t>cells</w:t>
      </w:r>
      <w:r w:rsidRPr="001840C7">
        <w:rPr>
          <w:rFonts w:hint="eastAsia"/>
          <w:lang w:eastAsia="ko-KR"/>
        </w:rPr>
        <w:t>로</w:t>
      </w:r>
      <w:r w:rsidRPr="001840C7">
        <w:rPr>
          <w:rFonts w:hint="eastAsia"/>
          <w:lang w:eastAsia="ko-KR"/>
        </w:rPr>
        <w:t xml:space="preserve"> </w:t>
      </w:r>
      <w:r w:rsidRPr="001840C7">
        <w:rPr>
          <w:rFonts w:hint="eastAsia"/>
          <w:lang w:eastAsia="ko-KR"/>
        </w:rPr>
        <w:t>파생</w:t>
      </w:r>
      <w:r>
        <w:rPr>
          <w:rFonts w:hint="eastAsia"/>
          <w:lang w:eastAsia="ko-KR"/>
        </w:rPr>
        <w:t>된</w:t>
      </w:r>
      <w:r w:rsidRPr="001840C7">
        <w:rPr>
          <w:rFonts w:hint="eastAsia"/>
          <w:lang w:eastAsia="ko-KR"/>
        </w:rPr>
        <w:t>다</w:t>
      </w:r>
      <w:r w:rsidRPr="001840C7">
        <w:rPr>
          <w:rFonts w:hint="eastAsia"/>
          <w:lang w:eastAsia="ko-KR"/>
        </w:rPr>
        <w:t>.</w:t>
      </w:r>
    </w:p>
    <w:p w14:paraId="1C4541C3" w14:textId="7A08C8A1" w:rsidR="006968D0" w:rsidRDefault="00C65D56" w:rsidP="00AB3CF6">
      <w:pPr>
        <w:rPr>
          <w:lang w:eastAsia="ko-KR"/>
        </w:rPr>
      </w:pPr>
      <w:r>
        <w:rPr>
          <w:lang w:eastAsia="ko-KR"/>
        </w:rPr>
        <w:t xml:space="preserve">NOTE: </w:t>
      </w:r>
      <w:r w:rsidRPr="00C65D56">
        <w:rPr>
          <w:rFonts w:hint="eastAsia"/>
          <w:lang w:eastAsia="ko-KR"/>
        </w:rPr>
        <w:t>N</w:t>
      </w:r>
      <w:r w:rsidRPr="00C65D56">
        <w:rPr>
          <w:rFonts w:hint="eastAsia"/>
          <w:vertAlign w:val="subscript"/>
          <w:lang w:eastAsia="ko-KR"/>
        </w:rPr>
        <w:t>TXU</w:t>
      </w:r>
      <w:r w:rsidRPr="00C65D56">
        <w:rPr>
          <w:vertAlign w:val="subscript"/>
          <w:lang w:eastAsia="ko-KR"/>
        </w:rPr>
        <w:t>_</w:t>
      </w:r>
      <w:r w:rsidRPr="00C65D56">
        <w:rPr>
          <w:rFonts w:hint="eastAsia"/>
          <w:vertAlign w:val="subscript"/>
          <w:lang w:eastAsia="ko-KR"/>
        </w:rPr>
        <w:t>active</w:t>
      </w:r>
      <w:r w:rsidRPr="00C65D56">
        <w:rPr>
          <w:rFonts w:hint="eastAsia"/>
          <w:lang w:eastAsia="ko-KR"/>
        </w:rPr>
        <w:t>는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실제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활성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송신기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단위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수에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따라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다르며</w:t>
      </w:r>
      <w:r w:rsidRPr="00C65D56">
        <w:rPr>
          <w:rFonts w:hint="eastAsia"/>
          <w:lang w:eastAsia="ko-KR"/>
        </w:rPr>
        <w:t xml:space="preserve"> N</w:t>
      </w:r>
      <w:r w:rsidRPr="00C65D56">
        <w:rPr>
          <w:rFonts w:hint="eastAsia"/>
          <w:vertAlign w:val="subscript"/>
          <w:lang w:eastAsia="ko-KR"/>
        </w:rPr>
        <w:t>cell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선언과</w:t>
      </w:r>
      <w:r w:rsidRPr="00C65D56">
        <w:rPr>
          <w:rFonts w:hint="eastAsia"/>
          <w:lang w:eastAsia="ko-KR"/>
        </w:rPr>
        <w:t xml:space="preserve"> </w:t>
      </w:r>
      <w:r w:rsidRPr="00C65D56">
        <w:rPr>
          <w:rFonts w:hint="eastAsia"/>
          <w:lang w:eastAsia="ko-KR"/>
        </w:rPr>
        <w:t>무관</w:t>
      </w:r>
      <w:r>
        <w:rPr>
          <w:rFonts w:hint="eastAsia"/>
          <w:lang w:eastAsia="ko-KR"/>
        </w:rPr>
        <w:t>하</w:t>
      </w:r>
      <w:r w:rsidRPr="00C65D56">
        <w:rPr>
          <w:rFonts w:hint="eastAsia"/>
          <w:lang w:eastAsia="ko-KR"/>
        </w:rPr>
        <w:t>다</w:t>
      </w:r>
      <w:r w:rsidRPr="00C65D56">
        <w:rPr>
          <w:rFonts w:hint="eastAsia"/>
          <w:lang w:eastAsia="ko-KR"/>
        </w:rPr>
        <w:t>.</w:t>
      </w:r>
    </w:p>
    <w:p w14:paraId="3E05D0EF" w14:textId="64D4FA24" w:rsidR="00872A8C" w:rsidRDefault="00872A8C" w:rsidP="00872A8C">
      <w:pPr>
        <w:pStyle w:val="2"/>
        <w:rPr>
          <w:lang w:eastAsia="ko-KR"/>
        </w:rPr>
      </w:pPr>
      <w:bookmarkStart w:id="38" w:name="_Toc39849627"/>
      <w:r>
        <w:rPr>
          <w:lang w:eastAsia="ko-KR"/>
        </w:rPr>
        <w:lastRenderedPageBreak/>
        <w:t>Base station output power</w:t>
      </w:r>
      <w:bookmarkEnd w:id="38"/>
    </w:p>
    <w:p w14:paraId="09A0E196" w14:textId="0563F8F6" w:rsidR="006968D0" w:rsidRDefault="00CC4268" w:rsidP="00CC4268">
      <w:pPr>
        <w:pStyle w:val="3"/>
        <w:rPr>
          <w:lang w:eastAsia="ko-KR"/>
        </w:rPr>
      </w:pPr>
      <w:bookmarkStart w:id="39" w:name="_Toc39849628"/>
      <w:r>
        <w:rPr>
          <w:lang w:eastAsia="ko-KR"/>
        </w:rPr>
        <w:t>General</w:t>
      </w:r>
      <w:bookmarkEnd w:id="39"/>
    </w:p>
    <w:p w14:paraId="64571ACA" w14:textId="3A588F03" w:rsidR="006968D0" w:rsidRDefault="00B2664B" w:rsidP="00AB3CF6">
      <w:pPr>
        <w:rPr>
          <w:lang w:eastAsia="ko-KR"/>
        </w:rPr>
      </w:pPr>
      <w:r w:rsidRPr="00B2664B">
        <w:rPr>
          <w:rFonts w:hint="eastAsia"/>
          <w:lang w:eastAsia="ko-KR"/>
        </w:rPr>
        <w:t xml:space="preserve">BS </w:t>
      </w:r>
      <w:r w:rsidRPr="00B2664B">
        <w:rPr>
          <w:rFonts w:hint="eastAsia"/>
          <w:lang w:eastAsia="ko-KR"/>
        </w:rPr>
        <w:t>수행</w:t>
      </w:r>
      <w:r w:rsidRPr="00B2664B">
        <w:rPr>
          <w:rFonts w:hint="eastAsia"/>
          <w:lang w:eastAsia="ko-KR"/>
        </w:rPr>
        <w:t xml:space="preserve"> </w:t>
      </w:r>
      <w:r w:rsidRPr="00B2664B">
        <w:rPr>
          <w:rFonts w:hint="eastAsia"/>
          <w:lang w:eastAsia="ko-KR"/>
        </w:rPr>
        <w:t>출력</w:t>
      </w:r>
      <w:r w:rsidRPr="00B2664B">
        <w:rPr>
          <w:rFonts w:hint="eastAsia"/>
          <w:lang w:eastAsia="ko-KR"/>
        </w:rPr>
        <w:t xml:space="preserve"> </w:t>
      </w:r>
      <w:r w:rsidRPr="00B2664B">
        <w:rPr>
          <w:rFonts w:hint="eastAsia"/>
          <w:lang w:eastAsia="ko-KR"/>
        </w:rPr>
        <w:t>전력</w:t>
      </w:r>
      <w:r w:rsidRPr="00B2664B">
        <w:rPr>
          <w:rFonts w:hint="eastAsia"/>
          <w:lang w:eastAsia="ko-KR"/>
        </w:rPr>
        <w:t xml:space="preserve"> </w:t>
      </w:r>
      <w:r w:rsidRPr="00B2664B">
        <w:rPr>
          <w:rFonts w:hint="eastAsia"/>
          <w:lang w:eastAsia="ko-KR"/>
        </w:rPr>
        <w:t>요구</w:t>
      </w:r>
      <w:r w:rsidRPr="00B2664B">
        <w:rPr>
          <w:rFonts w:hint="eastAsia"/>
          <w:lang w:eastAsia="ko-KR"/>
        </w:rPr>
        <w:t xml:space="preserve"> </w:t>
      </w:r>
      <w:r w:rsidRPr="00B2664B">
        <w:rPr>
          <w:rFonts w:hint="eastAsia"/>
          <w:lang w:eastAsia="ko-KR"/>
        </w:rPr>
        <w:t>사항은</w:t>
      </w:r>
      <w:r w:rsidRPr="00B2664B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B2664B">
        <w:rPr>
          <w:rFonts w:hint="eastAsia"/>
          <w:lang w:eastAsia="ko-KR"/>
        </w:rPr>
        <w:t xml:space="preserve"> 1-C </w:t>
      </w:r>
      <w:r w:rsidRPr="00B2664B">
        <w:rPr>
          <w:rFonts w:hint="eastAsia"/>
          <w:lang w:eastAsia="ko-KR"/>
        </w:rPr>
        <w:t>용</w:t>
      </w:r>
      <w:r w:rsidRPr="00B2664B">
        <w:rPr>
          <w:rFonts w:hint="eastAsia"/>
          <w:lang w:eastAsia="ko-KR"/>
        </w:rPr>
        <w:t xml:space="preserve"> </w:t>
      </w:r>
      <w:r w:rsidRPr="00B2664B">
        <w:rPr>
          <w:rFonts w:hint="eastAsia"/>
          <w:lang w:eastAsia="ko-KR"/>
        </w:rPr>
        <w:t>안테나</w:t>
      </w:r>
      <w:r w:rsidRPr="00B2664B">
        <w:rPr>
          <w:rFonts w:hint="eastAsia"/>
          <w:lang w:eastAsia="ko-KR"/>
        </w:rPr>
        <w:t xml:space="preserve"> </w:t>
      </w:r>
      <w:r w:rsidRPr="00B2664B">
        <w:rPr>
          <w:rFonts w:hint="eastAsia"/>
          <w:lang w:eastAsia="ko-KR"/>
        </w:rPr>
        <w:t>커넥터</w:t>
      </w:r>
      <w:r w:rsidRPr="00B2664B">
        <w:rPr>
          <w:rFonts w:hint="eastAsia"/>
          <w:lang w:eastAsia="ko-KR"/>
        </w:rPr>
        <w:t xml:space="preserve"> </w:t>
      </w:r>
      <w:r w:rsidRPr="00B2664B">
        <w:rPr>
          <w:rFonts w:hint="eastAsia"/>
          <w:lang w:eastAsia="ko-KR"/>
        </w:rPr>
        <w:t>또는</w:t>
      </w:r>
      <w:r w:rsidRPr="00B2664B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B2664B">
        <w:rPr>
          <w:rFonts w:hint="eastAsia"/>
          <w:lang w:eastAsia="ko-KR"/>
        </w:rPr>
        <w:t xml:space="preserve"> 1-H</w:t>
      </w:r>
      <w:r w:rsidRPr="00B2664B">
        <w:rPr>
          <w:rFonts w:hint="eastAsia"/>
          <w:lang w:eastAsia="ko-KR"/>
        </w:rPr>
        <w:t>의</w:t>
      </w:r>
      <w:r w:rsidRPr="00B2664B">
        <w:rPr>
          <w:rFonts w:hint="eastAsia"/>
          <w:lang w:eastAsia="ko-KR"/>
        </w:rPr>
        <w:t xml:space="preserve"> TAB </w:t>
      </w:r>
      <w:r w:rsidRPr="00B2664B">
        <w:rPr>
          <w:rFonts w:hint="eastAsia"/>
          <w:lang w:eastAsia="ko-KR"/>
        </w:rPr>
        <w:t>커넥터에</w:t>
      </w:r>
      <w:r w:rsidRPr="00B2664B">
        <w:rPr>
          <w:rFonts w:hint="eastAsia"/>
          <w:lang w:eastAsia="ko-KR"/>
        </w:rPr>
        <w:t xml:space="preserve"> </w:t>
      </w:r>
      <w:r w:rsidRPr="00B2664B">
        <w:rPr>
          <w:rFonts w:hint="eastAsia"/>
          <w:lang w:eastAsia="ko-KR"/>
        </w:rPr>
        <w:t>있다</w:t>
      </w:r>
      <w:r w:rsidRPr="00B2664B">
        <w:rPr>
          <w:rFonts w:hint="eastAsia"/>
          <w:lang w:eastAsia="ko-KR"/>
        </w:rPr>
        <w:t>.</w:t>
      </w:r>
    </w:p>
    <w:p w14:paraId="72734B04" w14:textId="5F912236" w:rsidR="00C116D4" w:rsidRDefault="00C116D4" w:rsidP="00AB3CF6">
      <w:pPr>
        <w:rPr>
          <w:lang w:eastAsia="ko-KR"/>
        </w:rPr>
      </w:pPr>
      <w:r w:rsidRPr="00C116D4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C116D4">
        <w:rPr>
          <w:rFonts w:hint="eastAsia"/>
          <w:lang w:eastAsia="ko-KR"/>
        </w:rPr>
        <w:t xml:space="preserve"> 1-C</w:t>
      </w:r>
      <w:r w:rsidRPr="00C116D4">
        <w:rPr>
          <w:rFonts w:hint="eastAsia"/>
          <w:lang w:eastAsia="ko-KR"/>
        </w:rPr>
        <w:t>의</w:t>
      </w:r>
      <w:r w:rsidRPr="00C116D4"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정격</w:t>
      </w:r>
      <w:r w:rsidRPr="00C116D4"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반송파</w:t>
      </w:r>
      <w:r w:rsidRPr="00C116D4"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출력</w:t>
      </w:r>
      <w:r w:rsidRPr="00C116D4"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전력은</w:t>
      </w:r>
      <w:r w:rsidRPr="00C116D4"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표</w:t>
      </w:r>
      <w:r w:rsidRPr="00C116D4">
        <w:rPr>
          <w:rFonts w:hint="eastAsia"/>
          <w:lang w:eastAsia="ko-KR"/>
        </w:rPr>
        <w:t xml:space="preserve"> 6.2.1-1</w:t>
      </w:r>
      <w:r w:rsidRPr="00C116D4">
        <w:rPr>
          <w:rFonts w:hint="eastAsia"/>
          <w:lang w:eastAsia="ko-KR"/>
        </w:rPr>
        <w:t>에</w:t>
      </w:r>
      <w:r w:rsidRPr="00C116D4"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규정</w:t>
      </w:r>
      <w:r w:rsidRPr="00C116D4"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된</w:t>
      </w:r>
      <w:r w:rsidRPr="00C116D4"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것과</w:t>
      </w:r>
      <w:r w:rsidRPr="00C116D4"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같아야</w:t>
      </w:r>
      <w:r>
        <w:rPr>
          <w:rFonts w:hint="eastAsia"/>
          <w:lang w:eastAsia="ko-KR"/>
        </w:rPr>
        <w:t xml:space="preserve"> </w:t>
      </w:r>
      <w:r w:rsidRPr="00C116D4">
        <w:rPr>
          <w:rFonts w:hint="eastAsia"/>
          <w:lang w:eastAsia="ko-KR"/>
        </w:rPr>
        <w:t>한다</w:t>
      </w:r>
      <w:r w:rsidRPr="00C116D4">
        <w:rPr>
          <w:rFonts w:hint="eastAsia"/>
          <w:lang w:eastAsia="ko-KR"/>
        </w:rPr>
        <w:t>.</w:t>
      </w:r>
    </w:p>
    <w:p w14:paraId="5DDA5379" w14:textId="7941EBB3" w:rsidR="00C116D4" w:rsidRPr="00C116D4" w:rsidRDefault="00C116D4" w:rsidP="00C116D4">
      <w:pPr>
        <w:jc w:val="center"/>
        <w:rPr>
          <w:b/>
          <w:bCs/>
          <w:lang w:eastAsia="ko-KR"/>
        </w:rPr>
      </w:pPr>
      <w:r w:rsidRPr="00C116D4">
        <w:rPr>
          <w:b/>
          <w:bCs/>
          <w:lang w:eastAsia="ko-KR"/>
        </w:rPr>
        <w:t>Table 6.2.1-1: BS type 1-C rated output pwer limits for BS classes</w:t>
      </w:r>
    </w:p>
    <w:tbl>
      <w:tblPr>
        <w:tblStyle w:val="a9"/>
        <w:tblW w:w="0" w:type="auto"/>
        <w:tblInd w:w="562" w:type="dxa"/>
        <w:tblLook w:val="04A0" w:firstRow="1" w:lastRow="0" w:firstColumn="1" w:lastColumn="0" w:noHBand="0" w:noVBand="1"/>
      </w:tblPr>
      <w:tblGrid>
        <w:gridCol w:w="4113"/>
        <w:gridCol w:w="4109"/>
      </w:tblGrid>
      <w:tr w:rsidR="00BD11DD" w14:paraId="6A74DEA3" w14:textId="77777777" w:rsidTr="002D5A02">
        <w:tc>
          <w:tcPr>
            <w:tcW w:w="4113" w:type="dxa"/>
            <w:shd w:val="clear" w:color="auto" w:fill="EAF1DD" w:themeFill="accent3" w:themeFillTint="33"/>
          </w:tcPr>
          <w:p w14:paraId="4BF372CF" w14:textId="0B1C5E66" w:rsidR="00BD11DD" w:rsidRPr="00BD11DD" w:rsidRDefault="00BD11DD" w:rsidP="00BD11D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BD11DD">
              <w:rPr>
                <w:b/>
                <w:bCs/>
                <w:sz w:val="20"/>
                <w:szCs w:val="20"/>
                <w:lang w:eastAsia="ko-KR"/>
              </w:rPr>
              <w:t>BS class</w:t>
            </w:r>
          </w:p>
        </w:tc>
        <w:tc>
          <w:tcPr>
            <w:tcW w:w="4109" w:type="dxa"/>
            <w:shd w:val="clear" w:color="auto" w:fill="EAF1DD" w:themeFill="accent3" w:themeFillTint="33"/>
          </w:tcPr>
          <w:p w14:paraId="558856C0" w14:textId="1B17D4BE" w:rsidR="00BD11DD" w:rsidRPr="00BD11DD" w:rsidRDefault="00BD11DD" w:rsidP="00BD11D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BD11DD">
              <w:rPr>
                <w:b/>
                <w:bCs/>
                <w:sz w:val="20"/>
                <w:szCs w:val="20"/>
                <w:lang w:eastAsia="ko-KR"/>
              </w:rPr>
              <w:t>P</w:t>
            </w:r>
            <w:r w:rsidRPr="00BD11D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rated_c_AC</w:t>
            </w:r>
          </w:p>
        </w:tc>
      </w:tr>
      <w:tr w:rsidR="00BD11DD" w14:paraId="1D34EA64" w14:textId="77777777" w:rsidTr="00BD11DD">
        <w:tc>
          <w:tcPr>
            <w:tcW w:w="4113" w:type="dxa"/>
          </w:tcPr>
          <w:p w14:paraId="208DF9B8" w14:textId="58380649" w:rsidR="00BD11DD" w:rsidRPr="00BD11DD" w:rsidRDefault="00BD11DD" w:rsidP="00BD11D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Wide Area BS</w:t>
            </w:r>
          </w:p>
        </w:tc>
        <w:tc>
          <w:tcPr>
            <w:tcW w:w="4109" w:type="dxa"/>
          </w:tcPr>
          <w:p w14:paraId="01B1CDE8" w14:textId="23DF04D2" w:rsidR="00BD11DD" w:rsidRPr="00BD11DD" w:rsidRDefault="00BD11DD" w:rsidP="00BD11D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(Note)</w:t>
            </w:r>
          </w:p>
        </w:tc>
      </w:tr>
      <w:tr w:rsidR="00BD11DD" w14:paraId="374F5674" w14:textId="77777777" w:rsidTr="00BD11DD">
        <w:tc>
          <w:tcPr>
            <w:tcW w:w="4113" w:type="dxa"/>
          </w:tcPr>
          <w:p w14:paraId="1210BF26" w14:textId="04EAC87E" w:rsidR="00BD11DD" w:rsidRPr="00BD11DD" w:rsidRDefault="00BD11DD" w:rsidP="00BD11D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Medium Range BS</w:t>
            </w:r>
          </w:p>
        </w:tc>
        <w:tc>
          <w:tcPr>
            <w:tcW w:w="4109" w:type="dxa"/>
          </w:tcPr>
          <w:p w14:paraId="2781BD7E" w14:textId="6FBFCE79" w:rsidR="00BD11DD" w:rsidRPr="00BD11DD" w:rsidRDefault="00BD11DD" w:rsidP="00BD11D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≤ 38 dBm</w:t>
            </w:r>
          </w:p>
        </w:tc>
      </w:tr>
      <w:tr w:rsidR="00BD11DD" w14:paraId="4B64A458" w14:textId="77777777" w:rsidTr="00BD11DD">
        <w:tc>
          <w:tcPr>
            <w:tcW w:w="4113" w:type="dxa"/>
          </w:tcPr>
          <w:p w14:paraId="79B46525" w14:textId="0DBD1687" w:rsidR="00BD11DD" w:rsidRPr="00BD11DD" w:rsidRDefault="00BD11DD" w:rsidP="00BD11D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Local Area BS</w:t>
            </w:r>
          </w:p>
        </w:tc>
        <w:tc>
          <w:tcPr>
            <w:tcW w:w="4109" w:type="dxa"/>
          </w:tcPr>
          <w:p w14:paraId="189947D0" w14:textId="3735CCE0" w:rsidR="00BD11DD" w:rsidRPr="00BD11DD" w:rsidRDefault="00BD11DD" w:rsidP="00BD11D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≤ 24 dBm</w:t>
            </w:r>
          </w:p>
        </w:tc>
      </w:tr>
      <w:tr w:rsidR="00BD11DD" w14:paraId="17928E77" w14:textId="77777777" w:rsidTr="000A78EE">
        <w:tc>
          <w:tcPr>
            <w:tcW w:w="8222" w:type="dxa"/>
            <w:gridSpan w:val="2"/>
          </w:tcPr>
          <w:p w14:paraId="2BF60109" w14:textId="55A22847" w:rsidR="00BD11DD" w:rsidRPr="00BD11DD" w:rsidRDefault="00BD11DD" w:rsidP="00AB3CF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NOTE: There is no upper limit for the P</w:t>
            </w:r>
            <w:r w:rsidRPr="00BD11DD">
              <w:rPr>
                <w:sz w:val="20"/>
                <w:szCs w:val="20"/>
                <w:vertAlign w:val="subscript"/>
                <w:lang w:eastAsia="ko-KR"/>
              </w:rPr>
              <w:t>rated_c_AC</w:t>
            </w:r>
            <w:r>
              <w:rPr>
                <w:sz w:val="20"/>
                <w:szCs w:val="20"/>
                <w:lang w:eastAsia="ko-KR"/>
              </w:rPr>
              <w:t xml:space="preserve"> rated output power of the Wide Area Base Station.</w:t>
            </w:r>
          </w:p>
        </w:tc>
      </w:tr>
    </w:tbl>
    <w:p w14:paraId="5FEBA6FA" w14:textId="6E71AE8B" w:rsidR="006968D0" w:rsidRDefault="006968D0" w:rsidP="00AB3CF6">
      <w:pPr>
        <w:rPr>
          <w:lang w:eastAsia="ko-KR"/>
        </w:rPr>
      </w:pPr>
    </w:p>
    <w:p w14:paraId="1A41EFA7" w14:textId="1819924A" w:rsidR="006968D0" w:rsidRDefault="009C3351" w:rsidP="00AB3CF6">
      <w:pPr>
        <w:rPr>
          <w:lang w:eastAsia="ko-KR"/>
        </w:rPr>
      </w:pPr>
      <w:r w:rsidRPr="009C3351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C3351">
        <w:rPr>
          <w:rFonts w:hint="eastAsia"/>
          <w:lang w:eastAsia="ko-KR"/>
        </w:rPr>
        <w:t xml:space="preserve"> 1-H</w:t>
      </w:r>
      <w:r w:rsidRPr="009C3351">
        <w:rPr>
          <w:rFonts w:hint="eastAsia"/>
          <w:lang w:eastAsia="ko-KR"/>
        </w:rPr>
        <w:t>의</w:t>
      </w:r>
      <w:r w:rsidRPr="009C3351"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정격</w:t>
      </w:r>
      <w:r w:rsidRPr="009C3351"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반송파</w:t>
      </w:r>
      <w:r w:rsidRPr="009C3351"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출력</w:t>
      </w:r>
      <w:r w:rsidRPr="009C3351"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전력은</w:t>
      </w:r>
      <w:r w:rsidRPr="009C3351"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표</w:t>
      </w:r>
      <w:r w:rsidRPr="009C3351">
        <w:rPr>
          <w:rFonts w:hint="eastAsia"/>
          <w:lang w:eastAsia="ko-KR"/>
        </w:rPr>
        <w:t xml:space="preserve"> 6.2.1-2</w:t>
      </w:r>
      <w:r w:rsidRPr="009C3351">
        <w:rPr>
          <w:rFonts w:hint="eastAsia"/>
          <w:lang w:eastAsia="ko-KR"/>
        </w:rPr>
        <w:t>에</w:t>
      </w:r>
      <w:r w:rsidRPr="009C3351"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규정</w:t>
      </w:r>
      <w:r w:rsidRPr="009C3351"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된</w:t>
      </w:r>
      <w:r w:rsidRPr="009C3351"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것과</w:t>
      </w:r>
      <w:r w:rsidRPr="009C3351"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같아야</w:t>
      </w:r>
      <w:r>
        <w:rPr>
          <w:rFonts w:hint="eastAsia"/>
          <w:lang w:eastAsia="ko-KR"/>
        </w:rPr>
        <w:t xml:space="preserve"> </w:t>
      </w:r>
      <w:r w:rsidRPr="009C3351">
        <w:rPr>
          <w:rFonts w:hint="eastAsia"/>
          <w:lang w:eastAsia="ko-KR"/>
        </w:rPr>
        <w:t>한다</w:t>
      </w:r>
      <w:r w:rsidRPr="009C3351">
        <w:rPr>
          <w:rFonts w:hint="eastAsia"/>
          <w:lang w:eastAsia="ko-KR"/>
        </w:rPr>
        <w:t>.</w:t>
      </w:r>
    </w:p>
    <w:tbl>
      <w:tblPr>
        <w:tblStyle w:val="a9"/>
        <w:tblW w:w="0" w:type="auto"/>
        <w:tblInd w:w="562" w:type="dxa"/>
        <w:tblLook w:val="04A0" w:firstRow="1" w:lastRow="0" w:firstColumn="1" w:lastColumn="0" w:noHBand="0" w:noVBand="1"/>
      </w:tblPr>
      <w:tblGrid>
        <w:gridCol w:w="2554"/>
        <w:gridCol w:w="3117"/>
        <w:gridCol w:w="2551"/>
      </w:tblGrid>
      <w:tr w:rsidR="00CD7C73" w14:paraId="34A63B9D" w14:textId="77777777" w:rsidTr="00CD7C73">
        <w:tc>
          <w:tcPr>
            <w:tcW w:w="2554" w:type="dxa"/>
            <w:shd w:val="clear" w:color="auto" w:fill="EAF1DD" w:themeFill="accent3" w:themeFillTint="33"/>
          </w:tcPr>
          <w:p w14:paraId="15E8A8AF" w14:textId="410CF077" w:rsidR="00CD7C73" w:rsidRPr="00CD7C73" w:rsidRDefault="00CD7C73" w:rsidP="00CD7C7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CD7C73">
              <w:rPr>
                <w:b/>
                <w:bCs/>
                <w:sz w:val="20"/>
                <w:szCs w:val="20"/>
                <w:lang w:eastAsia="ko-KR"/>
              </w:rPr>
              <w:t>BS class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99BF8CD" w14:textId="29302919" w:rsidR="00CD7C73" w:rsidRPr="00CD7C73" w:rsidRDefault="00CD7C73" w:rsidP="00CD7C7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CD7C73">
              <w:rPr>
                <w:b/>
                <w:bCs/>
                <w:sz w:val="20"/>
                <w:szCs w:val="20"/>
                <w:lang w:eastAsia="ko-KR"/>
              </w:rPr>
              <w:t>P</w:t>
            </w:r>
            <w:r w:rsidRPr="00CD7C7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rated_c_sys</w:t>
            </w:r>
          </w:p>
        </w:tc>
        <w:tc>
          <w:tcPr>
            <w:tcW w:w="2551" w:type="dxa"/>
            <w:shd w:val="clear" w:color="auto" w:fill="EAF1DD" w:themeFill="accent3" w:themeFillTint="33"/>
          </w:tcPr>
          <w:p w14:paraId="0FA47EEE" w14:textId="49342499" w:rsidR="00CD7C73" w:rsidRPr="00CD7C73" w:rsidRDefault="00CD7C73" w:rsidP="00CD7C7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CD7C73">
              <w:rPr>
                <w:b/>
                <w:bCs/>
                <w:sz w:val="20"/>
                <w:szCs w:val="20"/>
                <w:lang w:eastAsia="ko-KR"/>
              </w:rPr>
              <w:t>P</w:t>
            </w:r>
            <w:r w:rsidRPr="00CD7C7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rated_c_TABC</w:t>
            </w:r>
          </w:p>
        </w:tc>
      </w:tr>
      <w:tr w:rsidR="00CD7C73" w14:paraId="18F70E3E" w14:textId="77777777" w:rsidTr="00CD7C73">
        <w:tc>
          <w:tcPr>
            <w:tcW w:w="2554" w:type="dxa"/>
          </w:tcPr>
          <w:p w14:paraId="6849D6FD" w14:textId="0CCFC03D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Wide Area BS</w:t>
            </w:r>
          </w:p>
        </w:tc>
        <w:tc>
          <w:tcPr>
            <w:tcW w:w="3117" w:type="dxa"/>
          </w:tcPr>
          <w:p w14:paraId="73C9A9C2" w14:textId="4FCD24F6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(Note)</w:t>
            </w:r>
          </w:p>
        </w:tc>
        <w:tc>
          <w:tcPr>
            <w:tcW w:w="2551" w:type="dxa"/>
          </w:tcPr>
          <w:p w14:paraId="1A826F5D" w14:textId="50D2BD6B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(Note)</w:t>
            </w:r>
          </w:p>
        </w:tc>
      </w:tr>
      <w:tr w:rsidR="00CD7C73" w14:paraId="59F58679" w14:textId="77777777" w:rsidTr="00CD7C73">
        <w:tc>
          <w:tcPr>
            <w:tcW w:w="2554" w:type="dxa"/>
          </w:tcPr>
          <w:p w14:paraId="58EA10A0" w14:textId="62683002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Medium Range BS</w:t>
            </w:r>
          </w:p>
        </w:tc>
        <w:tc>
          <w:tcPr>
            <w:tcW w:w="3117" w:type="dxa"/>
          </w:tcPr>
          <w:p w14:paraId="268CBB7E" w14:textId="7726CAE0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≤ 38 dBm + 10log(N</w:t>
            </w:r>
            <w:r w:rsidRPr="00844E66">
              <w:rPr>
                <w:sz w:val="20"/>
                <w:szCs w:val="20"/>
                <w:vertAlign w:val="subscript"/>
                <w:lang w:eastAsia="ko-KR"/>
              </w:rPr>
              <w:t>TXU_couonted</w:t>
            </w:r>
            <w:r>
              <w:rPr>
                <w:sz w:val="20"/>
                <w:szCs w:val="20"/>
                <w:lang w:eastAsia="ko-KR"/>
              </w:rPr>
              <w:t>)</w:t>
            </w:r>
          </w:p>
        </w:tc>
        <w:tc>
          <w:tcPr>
            <w:tcW w:w="2551" w:type="dxa"/>
          </w:tcPr>
          <w:p w14:paraId="0001A3CC" w14:textId="5FAA891B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≤ 38 dBm</w:t>
            </w:r>
          </w:p>
        </w:tc>
      </w:tr>
      <w:tr w:rsidR="00CD7C73" w14:paraId="6070F1B6" w14:textId="77777777" w:rsidTr="00CD7C73">
        <w:tc>
          <w:tcPr>
            <w:tcW w:w="2554" w:type="dxa"/>
          </w:tcPr>
          <w:p w14:paraId="3B34C718" w14:textId="73C59C53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Local Area BS</w:t>
            </w:r>
          </w:p>
        </w:tc>
        <w:tc>
          <w:tcPr>
            <w:tcW w:w="3117" w:type="dxa"/>
          </w:tcPr>
          <w:p w14:paraId="72C6C413" w14:textId="70D3AA04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≤ 24 dBm + 10log(N</w:t>
            </w:r>
            <w:r w:rsidRPr="00844E66">
              <w:rPr>
                <w:sz w:val="20"/>
                <w:szCs w:val="20"/>
                <w:vertAlign w:val="subscript"/>
                <w:lang w:eastAsia="ko-KR"/>
              </w:rPr>
              <w:t>TXU_counted</w:t>
            </w:r>
            <w:r>
              <w:rPr>
                <w:sz w:val="20"/>
                <w:szCs w:val="20"/>
                <w:lang w:eastAsia="ko-KR"/>
              </w:rPr>
              <w:t>)</w:t>
            </w:r>
          </w:p>
        </w:tc>
        <w:tc>
          <w:tcPr>
            <w:tcW w:w="2551" w:type="dxa"/>
          </w:tcPr>
          <w:p w14:paraId="4E5CFD5F" w14:textId="6E70B38B" w:rsidR="00CD7C73" w:rsidRPr="00CD7C73" w:rsidRDefault="00844E66" w:rsidP="00CD7C7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≤ 24 dBm</w:t>
            </w:r>
          </w:p>
        </w:tc>
      </w:tr>
      <w:tr w:rsidR="00844E66" w14:paraId="2538E005" w14:textId="77777777" w:rsidTr="000A78EE">
        <w:tc>
          <w:tcPr>
            <w:tcW w:w="8222" w:type="dxa"/>
            <w:gridSpan w:val="3"/>
          </w:tcPr>
          <w:p w14:paraId="56CD8374" w14:textId="260217B2" w:rsidR="00844E66" w:rsidRPr="00CD7C73" w:rsidRDefault="00966098" w:rsidP="00AB3CF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NOTE: There is no upper limit for the P</w:t>
            </w:r>
            <w:r w:rsidRPr="00966098">
              <w:rPr>
                <w:sz w:val="20"/>
                <w:szCs w:val="20"/>
                <w:vertAlign w:val="subscript"/>
                <w:lang w:eastAsia="ko-KR"/>
              </w:rPr>
              <w:t>Rated_c_sys</w:t>
            </w:r>
            <w:r>
              <w:rPr>
                <w:sz w:val="20"/>
                <w:szCs w:val="20"/>
                <w:lang w:eastAsia="ko-KR"/>
              </w:rPr>
              <w:t xml:space="preserve"> or P</w:t>
            </w:r>
            <w:r w:rsidRPr="00966098">
              <w:rPr>
                <w:sz w:val="20"/>
                <w:szCs w:val="20"/>
                <w:vertAlign w:val="subscript"/>
                <w:lang w:eastAsia="ko-KR"/>
              </w:rPr>
              <w:t>Rated_c_TABC</w:t>
            </w:r>
            <w:r>
              <w:rPr>
                <w:sz w:val="20"/>
                <w:szCs w:val="20"/>
                <w:lang w:eastAsia="ko-KR"/>
              </w:rPr>
              <w:t xml:space="preserve"> of the Wide Area Base Station.</w:t>
            </w:r>
          </w:p>
        </w:tc>
      </w:tr>
    </w:tbl>
    <w:p w14:paraId="280DD81B" w14:textId="77777777" w:rsidR="009C3351" w:rsidRDefault="009C3351" w:rsidP="00AB3CF6">
      <w:pPr>
        <w:rPr>
          <w:lang w:eastAsia="ko-KR"/>
        </w:rPr>
      </w:pPr>
    </w:p>
    <w:p w14:paraId="2EDC87A1" w14:textId="65FA01A6" w:rsidR="006968D0" w:rsidRDefault="00397B31" w:rsidP="00397B31">
      <w:pPr>
        <w:pStyle w:val="3"/>
        <w:rPr>
          <w:lang w:eastAsia="ko-KR"/>
        </w:rPr>
      </w:pPr>
      <w:bookmarkStart w:id="40" w:name="_Toc39849629"/>
      <w:r>
        <w:rPr>
          <w:lang w:eastAsia="ko-KR"/>
        </w:rPr>
        <w:t>Minimum requirement for BS type 1-C</w:t>
      </w:r>
      <w:bookmarkEnd w:id="40"/>
    </w:p>
    <w:p w14:paraId="483BBBC6" w14:textId="75DCBC87" w:rsidR="006968D0" w:rsidRDefault="00463B92" w:rsidP="00AB3CF6">
      <w:pPr>
        <w:rPr>
          <w:lang w:eastAsia="ko-KR"/>
        </w:rPr>
      </w:pPr>
      <w:r w:rsidRPr="00463B92">
        <w:rPr>
          <w:rFonts w:hint="eastAsia"/>
          <w:lang w:eastAsia="ko-KR"/>
        </w:rPr>
        <w:t>정상적인</w:t>
      </w:r>
      <w:r w:rsidRPr="00463B92">
        <w:rPr>
          <w:rFonts w:hint="eastAsia"/>
          <w:lang w:eastAsia="ko-KR"/>
        </w:rPr>
        <w:t xml:space="preserve"> </w:t>
      </w:r>
      <w:r w:rsidRPr="00463B92">
        <w:rPr>
          <w:rFonts w:hint="eastAsia"/>
          <w:lang w:eastAsia="ko-KR"/>
        </w:rPr>
        <w:t>조건에서</w:t>
      </w:r>
      <w:r w:rsidRPr="00463B92">
        <w:rPr>
          <w:rFonts w:hint="eastAsia"/>
          <w:lang w:eastAsia="ko-KR"/>
        </w:rPr>
        <w:t xml:space="preserve"> P</w:t>
      </w:r>
      <w:r w:rsidRPr="00463B92">
        <w:rPr>
          <w:rFonts w:hint="eastAsia"/>
          <w:vertAlign w:val="subscript"/>
          <w:lang w:eastAsia="ko-KR"/>
        </w:rPr>
        <w:t>max_c_AC</w:t>
      </w:r>
      <w:r w:rsidRPr="00463B92">
        <w:rPr>
          <w:rFonts w:hint="eastAsia"/>
          <w:lang w:eastAsia="ko-KR"/>
        </w:rPr>
        <w:t>는</w:t>
      </w:r>
      <w:r w:rsidRPr="00463B92">
        <w:rPr>
          <w:rFonts w:hint="eastAsia"/>
          <w:lang w:eastAsia="ko-KR"/>
        </w:rPr>
        <w:t xml:space="preserve"> </w:t>
      </w:r>
      <w:r w:rsidRPr="00463B92">
        <w:rPr>
          <w:rFonts w:hint="eastAsia"/>
          <w:lang w:eastAsia="ko-KR"/>
        </w:rPr>
        <w:t>제조업체가</w:t>
      </w:r>
      <w:r w:rsidRPr="00463B92">
        <w:rPr>
          <w:rFonts w:hint="eastAsia"/>
          <w:lang w:eastAsia="ko-KR"/>
        </w:rPr>
        <w:t xml:space="preserve"> </w:t>
      </w:r>
      <w:r w:rsidRPr="00463B92">
        <w:rPr>
          <w:rFonts w:hint="eastAsia"/>
          <w:lang w:eastAsia="ko-KR"/>
        </w:rPr>
        <w:t>선언한</w:t>
      </w:r>
      <w:r w:rsidRPr="00463B92">
        <w:rPr>
          <w:rFonts w:hint="eastAsia"/>
          <w:lang w:eastAsia="ko-KR"/>
        </w:rPr>
        <w:t xml:space="preserve"> </w:t>
      </w:r>
      <w:r w:rsidRPr="00463B92">
        <w:rPr>
          <w:rFonts w:hint="eastAsia"/>
          <w:lang w:eastAsia="ko-KR"/>
        </w:rPr>
        <w:t>정격</w:t>
      </w:r>
      <w:r w:rsidRPr="00463B92">
        <w:rPr>
          <w:rFonts w:hint="eastAsia"/>
          <w:lang w:eastAsia="ko-KR"/>
        </w:rPr>
        <w:t xml:space="preserve"> </w:t>
      </w:r>
      <w:r w:rsidRPr="00463B92">
        <w:rPr>
          <w:rFonts w:hint="eastAsia"/>
          <w:lang w:eastAsia="ko-KR"/>
        </w:rPr>
        <w:t>반송파</w:t>
      </w:r>
      <w:r w:rsidRPr="00463B92">
        <w:rPr>
          <w:rFonts w:hint="eastAsia"/>
          <w:lang w:eastAsia="ko-KR"/>
        </w:rPr>
        <w:t xml:space="preserve"> </w:t>
      </w:r>
      <w:r w:rsidRPr="00463B92">
        <w:rPr>
          <w:rFonts w:hint="eastAsia"/>
          <w:lang w:eastAsia="ko-KR"/>
        </w:rPr>
        <w:t>출력</w:t>
      </w:r>
      <w:r w:rsidRPr="00463B92">
        <w:rPr>
          <w:rFonts w:hint="eastAsia"/>
          <w:lang w:eastAsia="ko-KR"/>
        </w:rPr>
        <w:t xml:space="preserve"> </w:t>
      </w:r>
      <w:r w:rsidRPr="00463B92">
        <w:rPr>
          <w:rFonts w:hint="eastAsia"/>
          <w:lang w:eastAsia="ko-KR"/>
        </w:rPr>
        <w:t>전력</w:t>
      </w:r>
      <w:r w:rsidRPr="00463B92">
        <w:rPr>
          <w:rFonts w:hint="eastAsia"/>
          <w:lang w:eastAsia="ko-KR"/>
        </w:rPr>
        <w:t xml:space="preserve"> P</w:t>
      </w:r>
      <w:r w:rsidRPr="00463B92">
        <w:rPr>
          <w:rFonts w:hint="eastAsia"/>
          <w:vertAlign w:val="subscript"/>
          <w:lang w:eastAsia="ko-KR"/>
        </w:rPr>
        <w:t>rated_c_AC</w:t>
      </w:r>
      <w:r w:rsidRPr="00463B92">
        <w:rPr>
          <w:rFonts w:hint="eastAsia"/>
          <w:lang w:eastAsia="ko-KR"/>
        </w:rPr>
        <w:t>의</w:t>
      </w:r>
      <w:r w:rsidRPr="00463B92">
        <w:rPr>
          <w:rFonts w:hint="eastAsia"/>
          <w:lang w:eastAsia="ko-KR"/>
        </w:rPr>
        <w:t xml:space="preserve"> + 2dB </w:t>
      </w:r>
      <w:r w:rsidRPr="00463B92">
        <w:rPr>
          <w:rFonts w:hint="eastAsia"/>
          <w:lang w:eastAsia="ko-KR"/>
        </w:rPr>
        <w:t>및</w:t>
      </w:r>
      <w:r w:rsidRPr="00463B92">
        <w:rPr>
          <w:rFonts w:hint="eastAsia"/>
          <w:lang w:eastAsia="ko-KR"/>
        </w:rPr>
        <w:t xml:space="preserve"> -2dB </w:t>
      </w:r>
      <w:r w:rsidRPr="00463B92">
        <w:rPr>
          <w:rFonts w:hint="eastAsia"/>
          <w:lang w:eastAsia="ko-KR"/>
        </w:rPr>
        <w:t>이내로</w:t>
      </w:r>
      <w:r w:rsidRPr="00463B92">
        <w:rPr>
          <w:rFonts w:hint="eastAsia"/>
          <w:lang w:eastAsia="ko-KR"/>
        </w:rPr>
        <w:t xml:space="preserve"> </w:t>
      </w:r>
      <w:r w:rsidRPr="00463B92">
        <w:rPr>
          <w:rFonts w:hint="eastAsia"/>
          <w:lang w:eastAsia="ko-KR"/>
        </w:rPr>
        <w:t>유지</w:t>
      </w:r>
      <w:r>
        <w:rPr>
          <w:rFonts w:hint="eastAsia"/>
          <w:lang w:eastAsia="ko-KR"/>
        </w:rPr>
        <w:t>된</w:t>
      </w:r>
      <w:r w:rsidRPr="00463B92">
        <w:rPr>
          <w:rFonts w:hint="eastAsia"/>
          <w:lang w:eastAsia="ko-KR"/>
        </w:rPr>
        <w:t>다</w:t>
      </w:r>
      <w:r w:rsidRPr="00463B92">
        <w:rPr>
          <w:rFonts w:hint="eastAsia"/>
          <w:lang w:eastAsia="ko-KR"/>
        </w:rPr>
        <w:t>.</w:t>
      </w:r>
    </w:p>
    <w:p w14:paraId="30398B25" w14:textId="733E8B1A" w:rsidR="008E5BC5" w:rsidRDefault="008E5BC5" w:rsidP="00AB3CF6">
      <w:pPr>
        <w:rPr>
          <w:lang w:eastAsia="ko-KR"/>
        </w:rPr>
      </w:pPr>
      <w:r w:rsidRPr="008E5BC5">
        <w:rPr>
          <w:rFonts w:hint="eastAsia"/>
          <w:lang w:eastAsia="ko-KR"/>
        </w:rPr>
        <w:t>극한</w:t>
      </w:r>
      <w:r w:rsidRPr="008E5BC5">
        <w:rPr>
          <w:rFonts w:hint="eastAsia"/>
          <w:lang w:eastAsia="ko-KR"/>
        </w:rPr>
        <w:t xml:space="preserve"> </w:t>
      </w:r>
      <w:r w:rsidRPr="008E5BC5">
        <w:rPr>
          <w:rFonts w:hint="eastAsia"/>
          <w:lang w:eastAsia="ko-KR"/>
        </w:rPr>
        <w:t>조건에서</w:t>
      </w:r>
      <w:r w:rsidRPr="008E5BC5">
        <w:rPr>
          <w:rFonts w:hint="eastAsia"/>
          <w:lang w:eastAsia="ko-KR"/>
        </w:rPr>
        <w:t xml:space="preserve"> P</w:t>
      </w:r>
      <w:r w:rsidRPr="008E5BC5">
        <w:rPr>
          <w:rFonts w:hint="eastAsia"/>
          <w:vertAlign w:val="subscript"/>
          <w:lang w:eastAsia="ko-KR"/>
        </w:rPr>
        <w:t>max_c_AC</w:t>
      </w:r>
      <w:r w:rsidRPr="008E5BC5">
        <w:rPr>
          <w:rFonts w:hint="eastAsia"/>
          <w:lang w:eastAsia="ko-KR"/>
        </w:rPr>
        <w:t>는</w:t>
      </w:r>
      <w:r w:rsidRPr="008E5BC5">
        <w:rPr>
          <w:rFonts w:hint="eastAsia"/>
          <w:lang w:eastAsia="ko-KR"/>
        </w:rPr>
        <w:t xml:space="preserve"> </w:t>
      </w:r>
      <w:r w:rsidRPr="008E5BC5">
        <w:rPr>
          <w:rFonts w:hint="eastAsia"/>
          <w:lang w:eastAsia="ko-KR"/>
        </w:rPr>
        <w:t>제조업체가</w:t>
      </w:r>
      <w:r w:rsidRPr="008E5BC5">
        <w:rPr>
          <w:rFonts w:hint="eastAsia"/>
          <w:lang w:eastAsia="ko-KR"/>
        </w:rPr>
        <w:t xml:space="preserve"> </w:t>
      </w:r>
      <w:r w:rsidRPr="008E5BC5">
        <w:rPr>
          <w:rFonts w:hint="eastAsia"/>
          <w:lang w:eastAsia="ko-KR"/>
        </w:rPr>
        <w:t>선언</w:t>
      </w:r>
      <w:r w:rsidRPr="008E5BC5">
        <w:rPr>
          <w:rFonts w:hint="eastAsia"/>
          <w:lang w:eastAsia="ko-KR"/>
        </w:rPr>
        <w:t xml:space="preserve"> </w:t>
      </w:r>
      <w:r w:rsidRPr="008E5BC5">
        <w:rPr>
          <w:rFonts w:hint="eastAsia"/>
          <w:lang w:eastAsia="ko-KR"/>
        </w:rPr>
        <w:t>한</w:t>
      </w:r>
      <w:r w:rsidRPr="008E5BC5">
        <w:rPr>
          <w:rFonts w:hint="eastAsia"/>
          <w:lang w:eastAsia="ko-KR"/>
        </w:rPr>
        <w:t xml:space="preserve"> </w:t>
      </w:r>
      <w:r w:rsidRPr="008E5BC5">
        <w:rPr>
          <w:rFonts w:hint="eastAsia"/>
          <w:lang w:eastAsia="ko-KR"/>
        </w:rPr>
        <w:t>정격</w:t>
      </w:r>
      <w:r w:rsidRPr="008E5BC5">
        <w:rPr>
          <w:rFonts w:hint="eastAsia"/>
          <w:lang w:eastAsia="ko-KR"/>
        </w:rPr>
        <w:t xml:space="preserve"> </w:t>
      </w:r>
      <w:r w:rsidRPr="008E5BC5">
        <w:rPr>
          <w:rFonts w:hint="eastAsia"/>
          <w:lang w:eastAsia="ko-KR"/>
        </w:rPr>
        <w:t>반송파</w:t>
      </w:r>
      <w:r w:rsidRPr="008E5BC5">
        <w:rPr>
          <w:rFonts w:hint="eastAsia"/>
          <w:lang w:eastAsia="ko-KR"/>
        </w:rPr>
        <w:t xml:space="preserve"> </w:t>
      </w:r>
      <w:r w:rsidRPr="008E5BC5">
        <w:rPr>
          <w:rFonts w:hint="eastAsia"/>
          <w:lang w:eastAsia="ko-KR"/>
        </w:rPr>
        <w:t>출력</w:t>
      </w:r>
      <w:r w:rsidRPr="008E5BC5">
        <w:rPr>
          <w:rFonts w:hint="eastAsia"/>
          <w:lang w:eastAsia="ko-KR"/>
        </w:rPr>
        <w:t xml:space="preserve"> </w:t>
      </w:r>
      <w:r w:rsidRPr="008E5BC5">
        <w:rPr>
          <w:rFonts w:hint="eastAsia"/>
          <w:lang w:eastAsia="ko-KR"/>
        </w:rPr>
        <w:t>전력</w:t>
      </w:r>
      <w:r w:rsidRPr="008E5BC5">
        <w:rPr>
          <w:rFonts w:hint="eastAsia"/>
          <w:lang w:eastAsia="ko-KR"/>
        </w:rPr>
        <w:t xml:space="preserve"> P</w:t>
      </w:r>
      <w:r w:rsidRPr="008E5BC5">
        <w:rPr>
          <w:rFonts w:hint="eastAsia"/>
          <w:vertAlign w:val="subscript"/>
          <w:lang w:eastAsia="ko-KR"/>
        </w:rPr>
        <w:t>rated_c_AC</w:t>
      </w:r>
      <w:r w:rsidRPr="008E5BC5">
        <w:rPr>
          <w:rFonts w:hint="eastAsia"/>
          <w:lang w:eastAsia="ko-KR"/>
        </w:rPr>
        <w:t>의</w:t>
      </w:r>
      <w:r w:rsidRPr="008E5BC5">
        <w:rPr>
          <w:rFonts w:hint="eastAsia"/>
          <w:lang w:eastAsia="ko-KR"/>
        </w:rPr>
        <w:t xml:space="preserve"> + 2.5dB </w:t>
      </w:r>
      <w:r w:rsidRPr="008E5BC5">
        <w:rPr>
          <w:rFonts w:hint="eastAsia"/>
          <w:lang w:eastAsia="ko-KR"/>
        </w:rPr>
        <w:t>및</w:t>
      </w:r>
      <w:r w:rsidRPr="008E5BC5">
        <w:rPr>
          <w:rFonts w:hint="eastAsia"/>
          <w:lang w:eastAsia="ko-KR"/>
        </w:rPr>
        <w:t xml:space="preserve"> -2.5dB </w:t>
      </w:r>
      <w:r w:rsidRPr="008E5BC5">
        <w:rPr>
          <w:rFonts w:hint="eastAsia"/>
          <w:lang w:eastAsia="ko-KR"/>
        </w:rPr>
        <w:t>내에</w:t>
      </w:r>
      <w:r w:rsidRPr="008E5BC5">
        <w:rPr>
          <w:rFonts w:hint="eastAsia"/>
          <w:lang w:eastAsia="ko-KR"/>
        </w:rPr>
        <w:t xml:space="preserve"> </w:t>
      </w:r>
      <w:r w:rsidRPr="008E5BC5"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8E5BC5">
        <w:rPr>
          <w:rFonts w:hint="eastAsia"/>
          <w:lang w:eastAsia="ko-KR"/>
        </w:rPr>
        <w:t>다</w:t>
      </w:r>
      <w:r w:rsidRPr="008E5BC5">
        <w:rPr>
          <w:rFonts w:hint="eastAsia"/>
          <w:lang w:eastAsia="ko-KR"/>
        </w:rPr>
        <w:t>.</w:t>
      </w:r>
    </w:p>
    <w:p w14:paraId="416B58F6" w14:textId="528B84EE" w:rsidR="001131A6" w:rsidRDefault="001131A6" w:rsidP="00AB3CF6">
      <w:pPr>
        <w:rPr>
          <w:lang w:eastAsia="ko-KR"/>
        </w:rPr>
      </w:pPr>
      <w:r w:rsidRPr="001131A6">
        <w:rPr>
          <w:rFonts w:hint="eastAsia"/>
          <w:lang w:eastAsia="ko-KR"/>
        </w:rPr>
        <w:t>특정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지역에서는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정상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조건에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대한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최소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요구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사항이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정상으로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정의된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조건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범위를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벗어난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일부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조건에도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적용될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수</w:t>
      </w:r>
      <w:r w:rsidRPr="001131A6">
        <w:rPr>
          <w:rFonts w:hint="eastAsia"/>
          <w:lang w:eastAsia="ko-KR"/>
        </w:rPr>
        <w:t xml:space="preserve"> </w:t>
      </w:r>
      <w:r w:rsidRPr="001131A6">
        <w:rPr>
          <w:rFonts w:hint="eastAsia"/>
          <w:lang w:eastAsia="ko-KR"/>
        </w:rPr>
        <w:t>있다</w:t>
      </w:r>
      <w:r w:rsidRPr="001131A6">
        <w:rPr>
          <w:rFonts w:hint="eastAsia"/>
          <w:lang w:eastAsia="ko-KR"/>
        </w:rPr>
        <w:t>.</w:t>
      </w:r>
    </w:p>
    <w:p w14:paraId="4D779080" w14:textId="70C8E6B2" w:rsidR="007520E9" w:rsidRDefault="007520E9" w:rsidP="007520E9">
      <w:pPr>
        <w:pStyle w:val="3"/>
        <w:rPr>
          <w:lang w:eastAsia="ko-KR"/>
        </w:rPr>
      </w:pPr>
      <w:bookmarkStart w:id="41" w:name="_Toc39849630"/>
      <w:r>
        <w:rPr>
          <w:lang w:eastAsia="ko-KR"/>
        </w:rPr>
        <w:t>Minimum requirement for BS type 1-H</w:t>
      </w:r>
      <w:bookmarkEnd w:id="41"/>
    </w:p>
    <w:p w14:paraId="7B2ED605" w14:textId="03499CD0" w:rsidR="007520E9" w:rsidRDefault="007A3A15" w:rsidP="00AB3CF6">
      <w:pPr>
        <w:rPr>
          <w:lang w:eastAsia="ko-KR"/>
        </w:rPr>
      </w:pPr>
      <w:r w:rsidRPr="007A3A15">
        <w:rPr>
          <w:rFonts w:hint="eastAsia"/>
          <w:lang w:eastAsia="ko-KR"/>
        </w:rPr>
        <w:t>정상적인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조건에서</w:t>
      </w:r>
      <w:r w:rsidRPr="007A3A15">
        <w:rPr>
          <w:rFonts w:hint="eastAsia"/>
          <w:lang w:eastAsia="ko-KR"/>
        </w:rPr>
        <w:t xml:space="preserve"> P</w:t>
      </w:r>
      <w:r w:rsidRPr="007A3A15">
        <w:rPr>
          <w:rFonts w:hint="eastAsia"/>
          <w:vertAlign w:val="subscript"/>
          <w:lang w:eastAsia="ko-KR"/>
        </w:rPr>
        <w:t>max_c_TABC</w:t>
      </w:r>
      <w:r w:rsidRPr="007A3A15">
        <w:rPr>
          <w:rFonts w:hint="eastAsia"/>
          <w:lang w:eastAsia="ko-KR"/>
        </w:rPr>
        <w:t>는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제조업체가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선언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한대로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각</w:t>
      </w:r>
      <w:r w:rsidRPr="007A3A15">
        <w:rPr>
          <w:rFonts w:hint="eastAsia"/>
          <w:lang w:eastAsia="ko-KR"/>
        </w:rPr>
        <w:t xml:space="preserve"> TAB </w:t>
      </w:r>
      <w:r w:rsidRPr="007A3A15">
        <w:rPr>
          <w:rFonts w:hint="eastAsia"/>
          <w:lang w:eastAsia="ko-KR"/>
        </w:rPr>
        <w:t>커넥터에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대해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정격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반송파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출력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전력</w:t>
      </w:r>
      <w:r w:rsidRPr="007A3A15">
        <w:rPr>
          <w:rFonts w:hint="eastAsia"/>
          <w:lang w:eastAsia="ko-KR"/>
        </w:rPr>
        <w:t xml:space="preserve"> P</w:t>
      </w:r>
      <w:r w:rsidRPr="007A3A15">
        <w:rPr>
          <w:rFonts w:hint="eastAsia"/>
          <w:vertAlign w:val="subscript"/>
          <w:lang w:eastAsia="ko-KR"/>
        </w:rPr>
        <w:t>rated_c_TABC</w:t>
      </w:r>
      <w:r w:rsidRPr="007A3A15">
        <w:rPr>
          <w:rFonts w:hint="eastAsia"/>
          <w:lang w:eastAsia="ko-KR"/>
        </w:rPr>
        <w:t>의</w:t>
      </w:r>
      <w:r w:rsidRPr="007A3A15">
        <w:rPr>
          <w:rFonts w:hint="eastAsia"/>
          <w:lang w:eastAsia="ko-KR"/>
        </w:rPr>
        <w:t xml:space="preserve"> + 2dB </w:t>
      </w:r>
      <w:r w:rsidRPr="007A3A15">
        <w:rPr>
          <w:rFonts w:hint="eastAsia"/>
          <w:lang w:eastAsia="ko-KR"/>
        </w:rPr>
        <w:t>및</w:t>
      </w:r>
      <w:r w:rsidRPr="007A3A15">
        <w:rPr>
          <w:rFonts w:hint="eastAsia"/>
          <w:lang w:eastAsia="ko-KR"/>
        </w:rPr>
        <w:t xml:space="preserve"> -2dB </w:t>
      </w:r>
      <w:r w:rsidRPr="007A3A15">
        <w:rPr>
          <w:rFonts w:hint="eastAsia"/>
          <w:lang w:eastAsia="ko-KR"/>
        </w:rPr>
        <w:t>내에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있어야합니다</w:t>
      </w:r>
      <w:r w:rsidRPr="007A3A15">
        <w:rPr>
          <w:rFonts w:hint="eastAsia"/>
          <w:lang w:eastAsia="ko-KR"/>
        </w:rPr>
        <w:t>.</w:t>
      </w:r>
    </w:p>
    <w:p w14:paraId="1F18B230" w14:textId="132F8E56" w:rsidR="006968D0" w:rsidRDefault="007A3A15" w:rsidP="00AB3CF6">
      <w:pPr>
        <w:rPr>
          <w:lang w:eastAsia="ko-KR"/>
        </w:rPr>
      </w:pPr>
      <w:r w:rsidRPr="007A3A15">
        <w:rPr>
          <w:rFonts w:hint="eastAsia"/>
          <w:lang w:eastAsia="ko-KR"/>
        </w:rPr>
        <w:t>극한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조건에서</w:t>
      </w:r>
      <w:r w:rsidRPr="007A3A15">
        <w:rPr>
          <w:rFonts w:hint="eastAsia"/>
          <w:lang w:eastAsia="ko-KR"/>
        </w:rPr>
        <w:t xml:space="preserve"> P</w:t>
      </w:r>
      <w:r w:rsidRPr="007A3A15">
        <w:rPr>
          <w:rFonts w:hint="eastAsia"/>
          <w:vertAlign w:val="subscript"/>
          <w:lang w:eastAsia="ko-KR"/>
        </w:rPr>
        <w:t>max_c_TABC</w:t>
      </w:r>
      <w:r w:rsidRPr="007A3A15">
        <w:rPr>
          <w:rFonts w:hint="eastAsia"/>
          <w:lang w:eastAsia="ko-KR"/>
        </w:rPr>
        <w:t>는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제조업체가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선언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한대로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각</w:t>
      </w:r>
      <w:r w:rsidRPr="007A3A15">
        <w:rPr>
          <w:rFonts w:hint="eastAsia"/>
          <w:lang w:eastAsia="ko-KR"/>
        </w:rPr>
        <w:t xml:space="preserve"> TAB </w:t>
      </w:r>
      <w:r w:rsidRPr="007A3A15">
        <w:rPr>
          <w:rFonts w:hint="eastAsia"/>
          <w:lang w:eastAsia="ko-KR"/>
        </w:rPr>
        <w:t>커넥터에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대해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정격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반송파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출력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전력</w:t>
      </w:r>
      <w:r w:rsidRPr="007A3A15">
        <w:rPr>
          <w:rFonts w:hint="eastAsia"/>
          <w:lang w:eastAsia="ko-KR"/>
        </w:rPr>
        <w:t xml:space="preserve"> P</w:t>
      </w:r>
      <w:r w:rsidRPr="007A3A15">
        <w:rPr>
          <w:rFonts w:hint="eastAsia"/>
          <w:vertAlign w:val="subscript"/>
          <w:lang w:eastAsia="ko-KR"/>
        </w:rPr>
        <w:t>rated_c_TABC</w:t>
      </w:r>
      <w:r w:rsidRPr="007A3A15">
        <w:rPr>
          <w:rFonts w:hint="eastAsia"/>
          <w:lang w:eastAsia="ko-KR"/>
        </w:rPr>
        <w:t>의</w:t>
      </w:r>
      <w:r w:rsidRPr="007A3A15">
        <w:rPr>
          <w:rFonts w:hint="eastAsia"/>
          <w:lang w:eastAsia="ko-KR"/>
        </w:rPr>
        <w:t xml:space="preserve"> + 2.5dB </w:t>
      </w:r>
      <w:r w:rsidRPr="007A3A15">
        <w:rPr>
          <w:rFonts w:hint="eastAsia"/>
          <w:lang w:eastAsia="ko-KR"/>
        </w:rPr>
        <w:t>및</w:t>
      </w:r>
      <w:r w:rsidRPr="007A3A15">
        <w:rPr>
          <w:rFonts w:hint="eastAsia"/>
          <w:lang w:eastAsia="ko-KR"/>
        </w:rPr>
        <w:t xml:space="preserve"> -2.5dB </w:t>
      </w:r>
      <w:r w:rsidRPr="007A3A15">
        <w:rPr>
          <w:rFonts w:hint="eastAsia"/>
          <w:lang w:eastAsia="ko-KR"/>
        </w:rPr>
        <w:t>내에</w:t>
      </w:r>
      <w:r w:rsidRPr="007A3A15">
        <w:rPr>
          <w:rFonts w:hint="eastAsia"/>
          <w:lang w:eastAsia="ko-KR"/>
        </w:rPr>
        <w:t xml:space="preserve"> </w:t>
      </w:r>
      <w:r w:rsidRPr="007A3A15"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7A3A15">
        <w:rPr>
          <w:rFonts w:hint="eastAsia"/>
          <w:lang w:eastAsia="ko-KR"/>
        </w:rPr>
        <w:t>다</w:t>
      </w:r>
      <w:r w:rsidRPr="007A3A15">
        <w:rPr>
          <w:rFonts w:hint="eastAsia"/>
          <w:lang w:eastAsia="ko-KR"/>
        </w:rPr>
        <w:t>.</w:t>
      </w:r>
    </w:p>
    <w:p w14:paraId="22743B42" w14:textId="4841442C" w:rsidR="00F40A69" w:rsidRDefault="00F40A69" w:rsidP="00AB3CF6">
      <w:pPr>
        <w:rPr>
          <w:lang w:eastAsia="ko-KR"/>
        </w:rPr>
      </w:pPr>
      <w:r w:rsidRPr="00F40A69">
        <w:rPr>
          <w:rFonts w:hint="eastAsia"/>
          <w:lang w:eastAsia="ko-KR"/>
        </w:rPr>
        <w:lastRenderedPageBreak/>
        <w:t>특정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지역에서는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정상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조건에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대한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최소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요구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사항이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정상으로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정의된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조건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범위를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벗어난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일부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조건에도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적용될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수</w:t>
      </w:r>
      <w:r w:rsidRPr="00F40A69">
        <w:rPr>
          <w:rFonts w:hint="eastAsia"/>
          <w:lang w:eastAsia="ko-KR"/>
        </w:rPr>
        <w:t xml:space="preserve"> </w:t>
      </w:r>
      <w:r w:rsidRPr="00F40A69">
        <w:rPr>
          <w:rFonts w:hint="eastAsia"/>
          <w:lang w:eastAsia="ko-KR"/>
        </w:rPr>
        <w:t>있다</w:t>
      </w:r>
      <w:r w:rsidRPr="00F40A69">
        <w:rPr>
          <w:rFonts w:hint="eastAsia"/>
          <w:lang w:eastAsia="ko-KR"/>
        </w:rPr>
        <w:t>.</w:t>
      </w:r>
    </w:p>
    <w:p w14:paraId="0AE13A35" w14:textId="05EE1BBA" w:rsidR="00215C14" w:rsidRDefault="00215C14" w:rsidP="00215C14">
      <w:pPr>
        <w:pStyle w:val="3"/>
        <w:rPr>
          <w:lang w:eastAsia="ko-KR"/>
        </w:rPr>
      </w:pPr>
      <w:bookmarkStart w:id="42" w:name="_Toc39849631"/>
      <w:r>
        <w:rPr>
          <w:rFonts w:hint="eastAsia"/>
          <w:lang w:eastAsia="ko-KR"/>
        </w:rPr>
        <w:t>A</w:t>
      </w:r>
      <w:r>
        <w:rPr>
          <w:lang w:eastAsia="ko-KR"/>
        </w:rPr>
        <w:t>dditional requirements (regional)</w:t>
      </w:r>
      <w:bookmarkEnd w:id="42"/>
    </w:p>
    <w:p w14:paraId="5BC159A4" w14:textId="06C7EB90" w:rsidR="006968D0" w:rsidRDefault="00013D8C" w:rsidP="00AB3CF6">
      <w:pPr>
        <w:rPr>
          <w:lang w:eastAsia="ko-KR"/>
        </w:rPr>
      </w:pPr>
      <w:r w:rsidRPr="00013D8C">
        <w:rPr>
          <w:rFonts w:hint="eastAsia"/>
          <w:lang w:eastAsia="ko-KR"/>
        </w:rPr>
        <w:t>특정</w:t>
      </w:r>
      <w:r w:rsidRPr="00013D8C">
        <w:rPr>
          <w:rFonts w:hint="eastAsia"/>
          <w:lang w:eastAsia="ko-KR"/>
        </w:rPr>
        <w:t xml:space="preserve"> </w:t>
      </w:r>
      <w:r w:rsidRPr="00013D8C">
        <w:rPr>
          <w:rFonts w:hint="eastAsia"/>
          <w:lang w:eastAsia="ko-KR"/>
        </w:rPr>
        <w:t>지역에서는</w:t>
      </w:r>
      <w:r w:rsidRPr="00013D8C">
        <w:rPr>
          <w:rFonts w:hint="eastAsia"/>
          <w:lang w:eastAsia="ko-KR"/>
        </w:rPr>
        <w:t xml:space="preserve"> </w:t>
      </w:r>
      <w:r w:rsidRPr="00013D8C">
        <w:rPr>
          <w:rFonts w:hint="eastAsia"/>
          <w:lang w:eastAsia="ko-KR"/>
        </w:rPr>
        <w:t>추가</w:t>
      </w:r>
      <w:r w:rsidRPr="00013D8C">
        <w:rPr>
          <w:rFonts w:hint="eastAsia"/>
          <w:lang w:eastAsia="ko-KR"/>
        </w:rPr>
        <w:t xml:space="preserve"> </w:t>
      </w:r>
      <w:r w:rsidRPr="00013D8C">
        <w:rPr>
          <w:rFonts w:hint="eastAsia"/>
          <w:lang w:eastAsia="ko-KR"/>
        </w:rPr>
        <w:t>지역</w:t>
      </w:r>
      <w:r w:rsidRPr="00013D8C">
        <w:rPr>
          <w:rFonts w:hint="eastAsia"/>
          <w:lang w:eastAsia="ko-KR"/>
        </w:rPr>
        <w:t xml:space="preserve"> </w:t>
      </w:r>
      <w:r w:rsidRPr="00013D8C">
        <w:rPr>
          <w:rFonts w:hint="eastAsia"/>
          <w:lang w:eastAsia="ko-KR"/>
        </w:rPr>
        <w:t>요구</w:t>
      </w:r>
      <w:r w:rsidRPr="00013D8C">
        <w:rPr>
          <w:rFonts w:hint="eastAsia"/>
          <w:lang w:eastAsia="ko-KR"/>
        </w:rPr>
        <w:t xml:space="preserve"> </w:t>
      </w:r>
      <w:r w:rsidRPr="00013D8C">
        <w:rPr>
          <w:rFonts w:hint="eastAsia"/>
          <w:lang w:eastAsia="ko-KR"/>
        </w:rPr>
        <w:t>사항이</w:t>
      </w:r>
      <w:r w:rsidRPr="00013D8C">
        <w:rPr>
          <w:rFonts w:hint="eastAsia"/>
          <w:lang w:eastAsia="ko-KR"/>
        </w:rPr>
        <w:t xml:space="preserve"> </w:t>
      </w:r>
      <w:r w:rsidRPr="00013D8C">
        <w:rPr>
          <w:rFonts w:hint="eastAsia"/>
          <w:lang w:eastAsia="ko-KR"/>
        </w:rPr>
        <w:t>적용될</w:t>
      </w:r>
      <w:r w:rsidRPr="00013D8C">
        <w:rPr>
          <w:rFonts w:hint="eastAsia"/>
          <w:lang w:eastAsia="ko-KR"/>
        </w:rPr>
        <w:t xml:space="preserve"> </w:t>
      </w:r>
      <w:r w:rsidRPr="00013D8C">
        <w:rPr>
          <w:rFonts w:hint="eastAsia"/>
          <w:lang w:eastAsia="ko-KR"/>
        </w:rPr>
        <w:t>수</w:t>
      </w:r>
      <w:r w:rsidRPr="00013D8C">
        <w:rPr>
          <w:rFonts w:hint="eastAsia"/>
          <w:lang w:eastAsia="ko-KR"/>
        </w:rPr>
        <w:t xml:space="preserve"> </w:t>
      </w:r>
      <w:r w:rsidRPr="00013D8C">
        <w:rPr>
          <w:rFonts w:hint="eastAsia"/>
          <w:lang w:eastAsia="ko-KR"/>
        </w:rPr>
        <w:t>있다</w:t>
      </w:r>
      <w:r w:rsidRPr="00013D8C">
        <w:rPr>
          <w:rFonts w:hint="eastAsia"/>
          <w:lang w:eastAsia="ko-KR"/>
        </w:rPr>
        <w:t>.</w:t>
      </w:r>
    </w:p>
    <w:p w14:paraId="379806D6" w14:textId="5FF0C435" w:rsidR="006968D0" w:rsidRDefault="007A0D5E" w:rsidP="007A0D5E">
      <w:pPr>
        <w:pStyle w:val="2"/>
        <w:rPr>
          <w:lang w:eastAsia="ko-KR"/>
        </w:rPr>
      </w:pPr>
      <w:bookmarkStart w:id="43" w:name="_Toc39849632"/>
      <w:r>
        <w:rPr>
          <w:rFonts w:hint="eastAsia"/>
          <w:lang w:eastAsia="ko-KR"/>
        </w:rPr>
        <w:t>O</w:t>
      </w:r>
      <w:r>
        <w:rPr>
          <w:lang w:eastAsia="ko-KR"/>
        </w:rPr>
        <w:t>utput power dynamics</w:t>
      </w:r>
      <w:bookmarkEnd w:id="43"/>
    </w:p>
    <w:p w14:paraId="7FD6D52E" w14:textId="461BB7C9" w:rsidR="006968D0" w:rsidRDefault="001D5308" w:rsidP="001D5308">
      <w:pPr>
        <w:pStyle w:val="3"/>
        <w:rPr>
          <w:lang w:eastAsia="ko-KR"/>
        </w:rPr>
      </w:pPr>
      <w:bookmarkStart w:id="44" w:name="_Toc39849633"/>
      <w:r>
        <w:rPr>
          <w:lang w:eastAsia="ko-KR"/>
        </w:rPr>
        <w:t>General</w:t>
      </w:r>
      <w:bookmarkEnd w:id="44"/>
    </w:p>
    <w:p w14:paraId="306678A8" w14:textId="45CC789C" w:rsidR="001D5308" w:rsidRPr="001D5308" w:rsidRDefault="001D5308" w:rsidP="001D5308">
      <w:pPr>
        <w:rPr>
          <w:lang w:eastAsia="ko-KR"/>
        </w:rPr>
      </w:pPr>
      <w:r w:rsidRPr="001D5308">
        <w:rPr>
          <w:rFonts w:hint="eastAsia"/>
          <w:lang w:eastAsia="ko-KR"/>
        </w:rPr>
        <w:t xml:space="preserve">6.3 </w:t>
      </w:r>
      <w:r>
        <w:rPr>
          <w:rFonts w:hint="eastAsia"/>
          <w:lang w:eastAsia="ko-KR"/>
        </w:rPr>
        <w:t>절</w:t>
      </w:r>
      <w:r w:rsidRPr="001D5308">
        <w:rPr>
          <w:rFonts w:hint="eastAsia"/>
          <w:lang w:eastAsia="ko-KR"/>
        </w:rPr>
        <w:t>의</w:t>
      </w:r>
      <w:r w:rsidRPr="001D5308">
        <w:rPr>
          <w:rFonts w:hint="eastAsia"/>
          <w:lang w:eastAsia="ko-KR"/>
        </w:rPr>
        <w:t xml:space="preserve"> </w:t>
      </w:r>
      <w:r w:rsidRPr="001D5308">
        <w:rPr>
          <w:rFonts w:hint="eastAsia"/>
          <w:lang w:eastAsia="ko-KR"/>
        </w:rPr>
        <w:t>요구</w:t>
      </w:r>
      <w:r w:rsidRPr="001D5308">
        <w:rPr>
          <w:rFonts w:hint="eastAsia"/>
          <w:lang w:eastAsia="ko-KR"/>
        </w:rPr>
        <w:t xml:space="preserve"> </w:t>
      </w:r>
      <w:r w:rsidRPr="001D5308">
        <w:rPr>
          <w:rFonts w:hint="eastAsia"/>
          <w:lang w:eastAsia="ko-KR"/>
        </w:rPr>
        <w:t>사항은</w:t>
      </w:r>
      <w:r w:rsidRPr="001D530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t</w:t>
      </w:r>
      <w:r>
        <w:rPr>
          <w:lang w:eastAsia="ko-KR"/>
        </w:rPr>
        <w:t>ransmitter</w:t>
      </w:r>
      <w:r w:rsidRPr="001D5308">
        <w:rPr>
          <w:rFonts w:hint="eastAsia"/>
          <w:lang w:eastAsia="ko-KR"/>
        </w:rPr>
        <w:t xml:space="preserve"> ON </w:t>
      </w:r>
      <w:r w:rsidRPr="001D5308">
        <w:rPr>
          <w:rFonts w:hint="eastAsia"/>
          <w:lang w:eastAsia="ko-KR"/>
        </w:rPr>
        <w:t>기간</w:t>
      </w:r>
      <w:r w:rsidRPr="001D5308">
        <w:rPr>
          <w:rFonts w:hint="eastAsia"/>
          <w:lang w:eastAsia="ko-KR"/>
        </w:rPr>
        <w:t xml:space="preserve"> </w:t>
      </w:r>
      <w:r w:rsidRPr="001D5308">
        <w:rPr>
          <w:rFonts w:hint="eastAsia"/>
          <w:lang w:eastAsia="ko-KR"/>
        </w:rPr>
        <w:t>동안</w:t>
      </w:r>
      <w:r w:rsidRPr="001D5308">
        <w:rPr>
          <w:rFonts w:hint="eastAsia"/>
          <w:lang w:eastAsia="ko-KR"/>
        </w:rPr>
        <w:t xml:space="preserve"> </w:t>
      </w:r>
      <w:r w:rsidRPr="001D5308">
        <w:rPr>
          <w:rFonts w:hint="eastAsia"/>
          <w:lang w:eastAsia="ko-KR"/>
        </w:rPr>
        <w:t>적용된다</w:t>
      </w:r>
      <w:r w:rsidRPr="001D5308">
        <w:rPr>
          <w:rFonts w:hint="eastAsia"/>
          <w:lang w:eastAsia="ko-KR"/>
        </w:rPr>
        <w:t>.</w:t>
      </w:r>
      <w:r w:rsidR="00D308B0">
        <w:rPr>
          <w:lang w:eastAsia="ko-KR"/>
        </w:rPr>
        <w:t xml:space="preserve"> </w:t>
      </w:r>
      <w:r w:rsidR="00D308B0">
        <w:rPr>
          <w:rFonts w:hint="eastAsia"/>
          <w:lang w:eastAsia="ko-KR"/>
        </w:rPr>
        <w:t>전송된</w:t>
      </w:r>
      <w:r w:rsidR="00D308B0">
        <w:rPr>
          <w:rFonts w:hint="eastAsia"/>
          <w:lang w:eastAsia="ko-KR"/>
        </w:rPr>
        <w:t xml:space="preserve"> </w:t>
      </w:r>
      <w:r w:rsidR="00D308B0">
        <w:rPr>
          <w:rFonts w:hint="eastAsia"/>
          <w:lang w:eastAsia="ko-KR"/>
        </w:rPr>
        <w:t>신호</w:t>
      </w:r>
      <w:r w:rsidR="00D308B0">
        <w:rPr>
          <w:rFonts w:hint="eastAsia"/>
          <w:lang w:eastAsia="ko-KR"/>
        </w:rPr>
        <w:t xml:space="preserve"> </w:t>
      </w:r>
      <w:r w:rsidR="00D308B0">
        <w:rPr>
          <w:rFonts w:hint="eastAsia"/>
          <w:lang w:eastAsia="ko-KR"/>
        </w:rPr>
        <w:t>품질</w:t>
      </w:r>
      <w:r w:rsidR="00A840F3">
        <w:rPr>
          <w:rFonts w:hint="eastAsia"/>
          <w:lang w:eastAsia="ko-KR"/>
        </w:rPr>
        <w:t>(</w:t>
      </w:r>
      <w:r w:rsidR="00A840F3">
        <w:rPr>
          <w:lang w:eastAsia="ko-KR"/>
        </w:rPr>
        <w:t>6.5</w:t>
      </w:r>
      <w:r w:rsidR="00A840F3">
        <w:rPr>
          <w:rFonts w:hint="eastAsia"/>
          <w:lang w:eastAsia="ko-KR"/>
        </w:rPr>
        <w:t>절에</w:t>
      </w:r>
      <w:r w:rsidR="00A840F3">
        <w:rPr>
          <w:rFonts w:hint="eastAsia"/>
          <w:lang w:eastAsia="ko-KR"/>
        </w:rPr>
        <w:t xml:space="preserve"> </w:t>
      </w:r>
      <w:r w:rsidR="00A840F3">
        <w:rPr>
          <w:rFonts w:hint="eastAsia"/>
          <w:lang w:eastAsia="ko-KR"/>
        </w:rPr>
        <w:t>명시된</w:t>
      </w:r>
      <w:r w:rsidR="00A840F3">
        <w:rPr>
          <w:rFonts w:hint="eastAsia"/>
          <w:lang w:eastAsia="ko-KR"/>
        </w:rPr>
        <w:t>)</w:t>
      </w:r>
      <w:r w:rsidR="00D308B0">
        <w:rPr>
          <w:rFonts w:hint="eastAsia"/>
          <w:lang w:eastAsia="ko-KR"/>
        </w:rPr>
        <w:t>은</w:t>
      </w:r>
      <w:r w:rsidR="00D308B0">
        <w:rPr>
          <w:rFonts w:hint="eastAsia"/>
          <w:lang w:eastAsia="ko-KR"/>
        </w:rPr>
        <w:t xml:space="preserve"> </w:t>
      </w:r>
      <w:r w:rsidR="00D308B0">
        <w:rPr>
          <w:rFonts w:hint="eastAsia"/>
          <w:lang w:eastAsia="ko-KR"/>
        </w:rPr>
        <w:t>이</w:t>
      </w:r>
      <w:r w:rsidR="00D308B0">
        <w:rPr>
          <w:rFonts w:hint="eastAsia"/>
          <w:lang w:eastAsia="ko-KR"/>
        </w:rPr>
        <w:t xml:space="preserve"> </w:t>
      </w:r>
      <w:r w:rsidR="00D308B0">
        <w:rPr>
          <w:rFonts w:hint="eastAsia"/>
          <w:lang w:eastAsia="ko-KR"/>
        </w:rPr>
        <w:t>절의</w:t>
      </w:r>
      <w:r w:rsidR="00A840F3">
        <w:rPr>
          <w:rFonts w:hint="eastAsia"/>
          <w:lang w:eastAsia="ko-KR"/>
        </w:rPr>
        <w:t>o</w:t>
      </w:r>
      <w:r w:rsidR="00A840F3">
        <w:rPr>
          <w:lang w:eastAsia="ko-KR"/>
        </w:rPr>
        <w:t xml:space="preserve">utput power </w:t>
      </w:r>
      <w:r w:rsidR="00D308B0">
        <w:rPr>
          <w:lang w:eastAsia="ko-KR"/>
        </w:rPr>
        <w:t xml:space="preserve">dynamic </w:t>
      </w:r>
      <w:r w:rsidR="00D308B0">
        <w:rPr>
          <w:rFonts w:hint="eastAsia"/>
          <w:lang w:eastAsia="ko-KR"/>
        </w:rPr>
        <w:t>요구사항을</w:t>
      </w:r>
      <w:r w:rsidR="00D308B0">
        <w:rPr>
          <w:rFonts w:hint="eastAsia"/>
          <w:lang w:eastAsia="ko-KR"/>
        </w:rPr>
        <w:t xml:space="preserve"> </w:t>
      </w:r>
      <w:r w:rsidR="00D308B0">
        <w:rPr>
          <w:rFonts w:hint="eastAsia"/>
          <w:lang w:eastAsia="ko-KR"/>
        </w:rPr>
        <w:t>유지시켜야</w:t>
      </w:r>
      <w:r w:rsidR="00D308B0">
        <w:rPr>
          <w:rFonts w:hint="eastAsia"/>
          <w:lang w:eastAsia="ko-KR"/>
        </w:rPr>
        <w:t xml:space="preserve"> </w:t>
      </w:r>
      <w:r w:rsidR="00D308B0">
        <w:rPr>
          <w:rFonts w:hint="eastAsia"/>
          <w:lang w:eastAsia="ko-KR"/>
        </w:rPr>
        <w:t>한다</w:t>
      </w:r>
      <w:r w:rsidR="00D308B0">
        <w:rPr>
          <w:rFonts w:hint="eastAsia"/>
          <w:lang w:eastAsia="ko-KR"/>
        </w:rPr>
        <w:t>.</w:t>
      </w:r>
    </w:p>
    <w:p w14:paraId="4AA03A38" w14:textId="51685E50" w:rsidR="006968D0" w:rsidRDefault="00182A84" w:rsidP="00AB3CF6">
      <w:pPr>
        <w:rPr>
          <w:lang w:eastAsia="ko-KR"/>
        </w:rPr>
      </w:pPr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간섭</w:t>
      </w:r>
      <w:r>
        <w:rPr>
          <w:rFonts w:hint="eastAsia"/>
          <w:lang w:eastAsia="ko-KR"/>
        </w:rPr>
        <w:t>(</w:t>
      </w:r>
      <w:r>
        <w:rPr>
          <w:lang w:eastAsia="ko-KR"/>
        </w:rPr>
        <w:t>interference) level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제한하는데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</w:p>
    <w:p w14:paraId="44BE08CB" w14:textId="0C9C051C" w:rsidR="006968D0" w:rsidRDefault="0092276D" w:rsidP="0092276D">
      <w:pPr>
        <w:pStyle w:val="3"/>
        <w:rPr>
          <w:lang w:eastAsia="ko-KR"/>
        </w:rPr>
      </w:pPr>
      <w:bookmarkStart w:id="45" w:name="_Toc39849634"/>
      <w:r w:rsidRPr="0092276D">
        <w:rPr>
          <w:lang w:eastAsia="ko-KR"/>
        </w:rPr>
        <w:t>RE power control dynamic range</w:t>
      </w:r>
      <w:bookmarkEnd w:id="45"/>
    </w:p>
    <w:p w14:paraId="10B4AAD0" w14:textId="66025EC5" w:rsidR="00AB3CF6" w:rsidRDefault="000A78EE" w:rsidP="000A78EE">
      <w:pPr>
        <w:pStyle w:val="4"/>
        <w:rPr>
          <w:lang w:eastAsia="ko-KR"/>
        </w:rPr>
      </w:pPr>
      <w:r w:rsidRPr="000A78EE">
        <w:rPr>
          <w:lang w:eastAsia="ko-KR"/>
        </w:rPr>
        <w:t>General</w:t>
      </w:r>
    </w:p>
    <w:p w14:paraId="03FA9AFD" w14:textId="3CAEFD7D" w:rsidR="000A78EE" w:rsidRDefault="000A78EE" w:rsidP="000A78EE">
      <w:pPr>
        <w:rPr>
          <w:lang w:eastAsia="ko-KR"/>
        </w:rPr>
      </w:pPr>
      <w:r w:rsidRPr="000A78EE">
        <w:rPr>
          <w:rFonts w:hint="eastAsia"/>
          <w:lang w:eastAsia="ko-KR"/>
        </w:rPr>
        <w:t xml:space="preserve">RE </w:t>
      </w:r>
      <w:r w:rsidRPr="000A78EE">
        <w:rPr>
          <w:rFonts w:hint="eastAsia"/>
          <w:lang w:eastAsia="ko-KR"/>
        </w:rPr>
        <w:t>전력</w:t>
      </w:r>
      <w:r w:rsidRPr="000A78EE">
        <w:rPr>
          <w:rFonts w:hint="eastAsia"/>
          <w:lang w:eastAsia="ko-KR"/>
        </w:rPr>
        <w:t xml:space="preserve"> </w:t>
      </w:r>
      <w:r w:rsidRPr="000A78EE">
        <w:rPr>
          <w:rFonts w:hint="eastAsia"/>
          <w:lang w:eastAsia="ko-KR"/>
        </w:rPr>
        <w:t>제어</w:t>
      </w:r>
      <w:r w:rsidRPr="000A78EE">
        <w:rPr>
          <w:rFonts w:hint="eastAsia"/>
          <w:lang w:eastAsia="ko-KR"/>
        </w:rPr>
        <w:t xml:space="preserve"> </w:t>
      </w:r>
      <w:r w:rsidRPr="000A78EE">
        <w:rPr>
          <w:rFonts w:hint="eastAsia"/>
          <w:lang w:eastAsia="ko-KR"/>
        </w:rPr>
        <w:t>동적</w:t>
      </w:r>
      <w:r w:rsidRPr="000A78EE">
        <w:rPr>
          <w:rFonts w:hint="eastAsia"/>
          <w:lang w:eastAsia="ko-KR"/>
        </w:rPr>
        <w:t xml:space="preserve"> </w:t>
      </w:r>
      <w:r w:rsidRPr="000A78EE">
        <w:rPr>
          <w:rFonts w:hint="eastAsia"/>
          <w:lang w:eastAsia="ko-KR"/>
        </w:rPr>
        <w:t>범위는</w:t>
      </w:r>
      <w:r w:rsidRPr="000A78EE">
        <w:rPr>
          <w:rFonts w:hint="eastAsia"/>
          <w:lang w:eastAsia="ko-KR"/>
        </w:rPr>
        <w:t xml:space="preserve"> </w:t>
      </w:r>
      <w:r w:rsidRPr="000A78EE">
        <w:rPr>
          <w:rFonts w:hint="eastAsia"/>
          <w:lang w:eastAsia="ko-KR"/>
        </w:rPr>
        <w:t>특정</w:t>
      </w:r>
      <w:r w:rsidRPr="000A78EE">
        <w:rPr>
          <w:rFonts w:hint="eastAsia"/>
          <w:lang w:eastAsia="ko-KR"/>
        </w:rPr>
        <w:t xml:space="preserve"> </w:t>
      </w:r>
      <w:r w:rsidRPr="000A78EE">
        <w:rPr>
          <w:rFonts w:hint="eastAsia"/>
          <w:lang w:eastAsia="ko-KR"/>
        </w:rPr>
        <w:t>기준</w:t>
      </w:r>
      <w:r w:rsidRPr="000A78EE">
        <w:rPr>
          <w:rFonts w:hint="eastAsia"/>
          <w:lang w:eastAsia="ko-KR"/>
        </w:rPr>
        <w:t xml:space="preserve"> </w:t>
      </w:r>
      <w:r w:rsidRPr="000A78EE">
        <w:rPr>
          <w:rFonts w:hint="eastAsia"/>
          <w:lang w:eastAsia="ko-KR"/>
        </w:rPr>
        <w:t>조건에</w:t>
      </w:r>
      <w:r w:rsidRPr="000A78EE">
        <w:rPr>
          <w:rFonts w:hint="eastAsia"/>
          <w:lang w:eastAsia="ko-KR"/>
        </w:rPr>
        <w:t xml:space="preserve"> </w:t>
      </w:r>
      <w:r w:rsidRPr="000A78EE">
        <w:rPr>
          <w:rFonts w:hint="eastAsia"/>
          <w:lang w:eastAsia="ko-KR"/>
        </w:rPr>
        <w:t>대한</w:t>
      </w:r>
      <w:r w:rsidRPr="000A78EE">
        <w:rPr>
          <w:rFonts w:hint="eastAsia"/>
          <w:lang w:eastAsia="ko-KR"/>
        </w:rPr>
        <w:t xml:space="preserve"> </w:t>
      </w:r>
      <w:r w:rsidRPr="000A78EE">
        <w:rPr>
          <w:rFonts w:hint="eastAsia"/>
          <w:lang w:eastAsia="ko-KR"/>
        </w:rPr>
        <w:t>최대</w:t>
      </w:r>
      <w:r w:rsidRPr="000A78EE">
        <w:rPr>
          <w:rFonts w:hint="eastAsia"/>
          <w:lang w:eastAsia="ko-KR"/>
        </w:rPr>
        <w:t xml:space="preserve"> </w:t>
      </w:r>
      <w:r w:rsidRPr="000A78EE">
        <w:rPr>
          <w:rFonts w:hint="eastAsia"/>
          <w:lang w:eastAsia="ko-KR"/>
        </w:rPr>
        <w:t>출력</w:t>
      </w:r>
      <w:r w:rsidRPr="000A78EE">
        <w:rPr>
          <w:rFonts w:hint="eastAsia"/>
          <w:lang w:eastAsia="ko-KR"/>
        </w:rPr>
        <w:t xml:space="preserve"> </w:t>
      </w:r>
      <w:r w:rsidRPr="000A78EE">
        <w:rPr>
          <w:rFonts w:hint="eastAsia"/>
          <w:lang w:eastAsia="ko-KR"/>
        </w:rPr>
        <w:t>전력</w:t>
      </w:r>
      <w:r w:rsidRPr="000A78EE">
        <w:rPr>
          <w:rFonts w:hint="eastAsia"/>
          <w:lang w:eastAsia="ko-KR"/>
        </w:rPr>
        <w:t xml:space="preserve"> (</w:t>
      </w:r>
      <w:r w:rsidR="00A91FE6">
        <w:rPr>
          <w:lang w:eastAsia="ko-KR"/>
        </w:rPr>
        <w:t>P</w:t>
      </w:r>
      <w:r w:rsidRPr="007F462B">
        <w:rPr>
          <w:rFonts w:hint="eastAsia"/>
          <w:vertAlign w:val="subscript"/>
          <w:lang w:eastAsia="ko-KR"/>
        </w:rPr>
        <w:t>max,c,</w:t>
      </w:r>
      <w:r w:rsidR="007F462B" w:rsidRPr="007F462B">
        <w:rPr>
          <w:rFonts w:hint="eastAsia"/>
          <w:vertAlign w:val="subscript"/>
          <w:lang w:eastAsia="ko-KR"/>
        </w:rPr>
        <w:t>A</w:t>
      </w:r>
      <w:r w:rsidR="007F462B" w:rsidRPr="007F462B">
        <w:rPr>
          <w:vertAlign w:val="subscript"/>
          <w:lang w:eastAsia="ko-KR"/>
        </w:rPr>
        <w:t>C</w:t>
      </w:r>
      <w:r w:rsidR="007F462B">
        <w:rPr>
          <w:lang w:eastAsia="ko-KR"/>
        </w:rPr>
        <w:t xml:space="preserve"> or P</w:t>
      </w:r>
      <w:r w:rsidR="007F462B" w:rsidRPr="007F462B">
        <w:rPr>
          <w:vertAlign w:val="subscript"/>
          <w:lang w:eastAsia="ko-KR"/>
        </w:rPr>
        <w:t>max,c,</w:t>
      </w:r>
      <w:r w:rsidRPr="007F462B">
        <w:rPr>
          <w:rFonts w:hint="eastAsia"/>
          <w:vertAlign w:val="subscript"/>
          <w:lang w:eastAsia="ko-KR"/>
        </w:rPr>
        <w:t>TABC</w:t>
      </w:r>
      <w:r w:rsidRPr="000A78EE">
        <w:rPr>
          <w:rFonts w:hint="eastAsia"/>
          <w:lang w:eastAsia="ko-KR"/>
        </w:rPr>
        <w:t>)</w:t>
      </w:r>
      <w:r w:rsidRPr="000A78EE">
        <w:rPr>
          <w:rFonts w:hint="eastAsia"/>
          <w:lang w:eastAsia="ko-KR"/>
        </w:rPr>
        <w:t>에서</w:t>
      </w:r>
      <w:r w:rsidRPr="000A78EE">
        <w:rPr>
          <w:rFonts w:hint="eastAsia"/>
          <w:lang w:eastAsia="ko-KR"/>
        </w:rPr>
        <w:t xml:space="preserve"> BS</w:t>
      </w:r>
      <w:r w:rsidRPr="000A78EE">
        <w:rPr>
          <w:rFonts w:hint="eastAsia"/>
          <w:lang w:eastAsia="ko-KR"/>
        </w:rPr>
        <w:t>에</w:t>
      </w:r>
      <w:r w:rsidRPr="000A78EE">
        <w:rPr>
          <w:rFonts w:hint="eastAsia"/>
          <w:lang w:eastAsia="ko-KR"/>
        </w:rPr>
        <w:t xml:space="preserve"> </w:t>
      </w:r>
      <w:r w:rsidRPr="000A78EE">
        <w:rPr>
          <w:rFonts w:hint="eastAsia"/>
          <w:lang w:eastAsia="ko-KR"/>
        </w:rPr>
        <w:t>대한</w:t>
      </w:r>
      <w:r w:rsidRPr="000A78EE">
        <w:rPr>
          <w:rFonts w:hint="eastAsia"/>
          <w:lang w:eastAsia="ko-KR"/>
        </w:rPr>
        <w:t xml:space="preserve"> RE</w:t>
      </w:r>
      <w:r w:rsidRPr="000A78EE">
        <w:rPr>
          <w:rFonts w:hint="eastAsia"/>
          <w:lang w:eastAsia="ko-KR"/>
        </w:rPr>
        <w:t>의</w:t>
      </w:r>
      <w:r w:rsidRPr="000A78EE">
        <w:rPr>
          <w:rFonts w:hint="eastAsia"/>
          <w:lang w:eastAsia="ko-KR"/>
        </w:rPr>
        <w:t xml:space="preserve"> </w:t>
      </w:r>
      <w:r w:rsidRPr="000A78EE">
        <w:rPr>
          <w:rFonts w:hint="eastAsia"/>
          <w:lang w:eastAsia="ko-KR"/>
        </w:rPr>
        <w:t>전력과</w:t>
      </w:r>
      <w:r w:rsidRPr="000A78EE">
        <w:rPr>
          <w:rFonts w:hint="eastAsia"/>
          <w:lang w:eastAsia="ko-KR"/>
        </w:rPr>
        <w:t xml:space="preserve"> </w:t>
      </w:r>
      <w:r w:rsidRPr="000A78EE">
        <w:rPr>
          <w:rFonts w:hint="eastAsia"/>
          <w:lang w:eastAsia="ko-KR"/>
        </w:rPr>
        <w:t>평균</w:t>
      </w:r>
      <w:r w:rsidRPr="000A78EE">
        <w:rPr>
          <w:rFonts w:hint="eastAsia"/>
          <w:lang w:eastAsia="ko-KR"/>
        </w:rPr>
        <w:t xml:space="preserve"> RE </w:t>
      </w:r>
      <w:r w:rsidRPr="000A78EE">
        <w:rPr>
          <w:rFonts w:hint="eastAsia"/>
          <w:lang w:eastAsia="ko-KR"/>
        </w:rPr>
        <w:t>전력의</w:t>
      </w:r>
      <w:r w:rsidRPr="000A78EE">
        <w:rPr>
          <w:rFonts w:hint="eastAsia"/>
          <w:lang w:eastAsia="ko-KR"/>
        </w:rPr>
        <w:t xml:space="preserve"> </w:t>
      </w:r>
      <w:r w:rsidRPr="000A78EE">
        <w:rPr>
          <w:rFonts w:hint="eastAsia"/>
          <w:lang w:eastAsia="ko-KR"/>
        </w:rPr>
        <w:t>차이이다</w:t>
      </w:r>
      <w:r w:rsidRPr="000A78EE">
        <w:rPr>
          <w:rFonts w:hint="eastAsia"/>
          <w:lang w:eastAsia="ko-KR"/>
        </w:rPr>
        <w:t>.</w:t>
      </w:r>
    </w:p>
    <w:p w14:paraId="203F68E6" w14:textId="5614B0EB" w:rsidR="00BD09AC" w:rsidRDefault="00BD09AC" w:rsidP="000A78EE">
      <w:pPr>
        <w:rPr>
          <w:lang w:eastAsia="ko-KR"/>
        </w:rPr>
      </w:pPr>
      <w:r w:rsidRPr="00BD09AC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BD09AC">
        <w:rPr>
          <w:rFonts w:hint="eastAsia"/>
          <w:lang w:eastAsia="ko-KR"/>
        </w:rPr>
        <w:t xml:space="preserve"> 1-C</w:t>
      </w:r>
      <w:r w:rsidRPr="00BD09AC">
        <w:rPr>
          <w:rFonts w:hint="eastAsia"/>
          <w:lang w:eastAsia="ko-KR"/>
        </w:rPr>
        <w:t>의</w:t>
      </w:r>
      <w:r w:rsidRPr="00BD09AC">
        <w:rPr>
          <w:rFonts w:hint="eastAsia"/>
          <w:lang w:eastAsia="ko-KR"/>
        </w:rPr>
        <w:t xml:space="preserve"> </w:t>
      </w:r>
      <w:r w:rsidRPr="00BD09AC">
        <w:rPr>
          <w:rFonts w:hint="eastAsia"/>
          <w:lang w:eastAsia="ko-KR"/>
        </w:rPr>
        <w:t>경우</w:t>
      </w:r>
      <w:r w:rsidRPr="00BD09AC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BD09AC">
        <w:rPr>
          <w:rFonts w:hint="eastAsia"/>
          <w:lang w:eastAsia="ko-KR"/>
        </w:rPr>
        <w:t>이</w:t>
      </w:r>
      <w:r w:rsidRPr="00BD09AC">
        <w:rPr>
          <w:rFonts w:hint="eastAsia"/>
          <w:lang w:eastAsia="ko-KR"/>
        </w:rPr>
        <w:t xml:space="preserve"> </w:t>
      </w:r>
      <w:r w:rsidRPr="00BD09AC">
        <w:rPr>
          <w:rFonts w:hint="eastAsia"/>
          <w:lang w:eastAsia="ko-KR"/>
        </w:rPr>
        <w:t>요구</w:t>
      </w:r>
      <w:r w:rsidRPr="00BD09AC">
        <w:rPr>
          <w:rFonts w:hint="eastAsia"/>
          <w:lang w:eastAsia="ko-KR"/>
        </w:rPr>
        <w:t xml:space="preserve"> </w:t>
      </w:r>
      <w:r w:rsidRPr="00BD09AC">
        <w:rPr>
          <w:rFonts w:hint="eastAsia"/>
          <w:lang w:eastAsia="ko-KR"/>
        </w:rPr>
        <w:t>사항은</w:t>
      </w:r>
      <w:r w:rsidRPr="00BD09AC">
        <w:rPr>
          <w:rFonts w:hint="eastAsia"/>
          <w:lang w:eastAsia="ko-KR"/>
        </w:rPr>
        <w:t xml:space="preserve"> </w:t>
      </w:r>
      <w:r w:rsidRPr="00BD09AC">
        <w:rPr>
          <w:rFonts w:hint="eastAsia"/>
          <w:lang w:eastAsia="ko-KR"/>
        </w:rPr>
        <w:t>동작</w:t>
      </w:r>
      <w:r w:rsidRPr="00BD09AC">
        <w:rPr>
          <w:rFonts w:hint="eastAsia"/>
          <w:lang w:eastAsia="ko-KR"/>
        </w:rPr>
        <w:t xml:space="preserve"> </w:t>
      </w:r>
      <w:r w:rsidRPr="00BD09AC">
        <w:rPr>
          <w:rFonts w:hint="eastAsia"/>
          <w:lang w:eastAsia="ko-KR"/>
        </w:rPr>
        <w:t>대역에서의</w:t>
      </w:r>
      <w:r w:rsidRPr="00BD09AC">
        <w:rPr>
          <w:rFonts w:hint="eastAsia"/>
          <w:lang w:eastAsia="ko-KR"/>
        </w:rPr>
        <w:t xml:space="preserve"> </w:t>
      </w:r>
      <w:r w:rsidRPr="00BD09AC">
        <w:rPr>
          <w:rFonts w:hint="eastAsia"/>
          <w:lang w:eastAsia="ko-KR"/>
        </w:rPr>
        <w:t>전송을</w:t>
      </w:r>
      <w:r w:rsidRPr="00BD09AC">
        <w:rPr>
          <w:rFonts w:hint="eastAsia"/>
          <w:lang w:eastAsia="ko-KR"/>
        </w:rPr>
        <w:t xml:space="preserve"> </w:t>
      </w:r>
      <w:r w:rsidRPr="00BD09AC">
        <w:rPr>
          <w:rFonts w:hint="eastAsia"/>
          <w:lang w:eastAsia="ko-KR"/>
        </w:rPr>
        <w:t>지원하는</w:t>
      </w:r>
      <w:r w:rsidRPr="00BD09AC">
        <w:rPr>
          <w:rFonts w:hint="eastAsia"/>
          <w:lang w:eastAsia="ko-KR"/>
        </w:rPr>
        <w:t xml:space="preserve"> </w:t>
      </w:r>
      <w:r w:rsidRPr="00BD09AC">
        <w:rPr>
          <w:rFonts w:hint="eastAsia"/>
          <w:lang w:eastAsia="ko-KR"/>
        </w:rPr>
        <w:t>안테나</w:t>
      </w:r>
      <w:r w:rsidRPr="00BD09AC">
        <w:rPr>
          <w:rFonts w:hint="eastAsia"/>
          <w:lang w:eastAsia="ko-KR"/>
        </w:rPr>
        <w:t xml:space="preserve"> </w:t>
      </w:r>
      <w:r w:rsidRPr="00BD09AC">
        <w:rPr>
          <w:rFonts w:hint="eastAsia"/>
          <w:lang w:eastAsia="ko-KR"/>
        </w:rPr>
        <w:t>커넥터에</w:t>
      </w:r>
      <w:r w:rsidRPr="00BD09AC">
        <w:rPr>
          <w:rFonts w:hint="eastAsia"/>
          <w:lang w:eastAsia="ko-KR"/>
        </w:rPr>
        <w:t xml:space="preserve"> </w:t>
      </w:r>
      <w:r w:rsidRPr="00BD09AC">
        <w:rPr>
          <w:rFonts w:hint="eastAsia"/>
          <w:lang w:eastAsia="ko-KR"/>
        </w:rPr>
        <w:t>적용</w:t>
      </w:r>
      <w:r w:rsidR="00696542">
        <w:rPr>
          <w:rFonts w:hint="eastAsia"/>
          <w:lang w:eastAsia="ko-KR"/>
        </w:rPr>
        <w:t xml:space="preserve"> </w:t>
      </w:r>
      <w:r w:rsidRPr="00BD09AC">
        <w:rPr>
          <w:rFonts w:hint="eastAsia"/>
          <w:lang w:eastAsia="ko-KR"/>
        </w:rPr>
        <w:t>되어야</w:t>
      </w:r>
      <w:r>
        <w:rPr>
          <w:rFonts w:hint="eastAsia"/>
          <w:lang w:eastAsia="ko-KR"/>
        </w:rPr>
        <w:t xml:space="preserve"> </w:t>
      </w:r>
      <w:r w:rsidRPr="00BD09AC">
        <w:rPr>
          <w:rFonts w:hint="eastAsia"/>
          <w:lang w:eastAsia="ko-KR"/>
        </w:rPr>
        <w:t>한다</w:t>
      </w:r>
      <w:r w:rsidRPr="00BD09AC">
        <w:rPr>
          <w:rFonts w:hint="eastAsia"/>
          <w:lang w:eastAsia="ko-KR"/>
        </w:rPr>
        <w:t>.</w:t>
      </w:r>
    </w:p>
    <w:p w14:paraId="7D24C8D3" w14:textId="72D41A9C" w:rsidR="00696542" w:rsidRPr="000A78EE" w:rsidRDefault="00696542" w:rsidP="000A78EE">
      <w:pPr>
        <w:rPr>
          <w:lang w:eastAsia="ko-KR"/>
        </w:rPr>
      </w:pPr>
      <w:r w:rsidRPr="00696542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696542">
        <w:rPr>
          <w:rFonts w:hint="eastAsia"/>
          <w:lang w:eastAsia="ko-KR"/>
        </w:rPr>
        <w:t xml:space="preserve"> 1-H</w:t>
      </w:r>
      <w:r w:rsidRPr="00696542">
        <w:rPr>
          <w:rFonts w:hint="eastAsia"/>
          <w:lang w:eastAsia="ko-KR"/>
        </w:rPr>
        <w:t>의</w:t>
      </w:r>
      <w:r w:rsidRPr="00696542">
        <w:rPr>
          <w:rFonts w:hint="eastAsia"/>
          <w:lang w:eastAsia="ko-KR"/>
        </w:rPr>
        <w:t xml:space="preserve"> </w:t>
      </w:r>
      <w:r w:rsidRPr="00696542">
        <w:rPr>
          <w:rFonts w:hint="eastAsia"/>
          <w:lang w:eastAsia="ko-KR"/>
        </w:rPr>
        <w:t>경우</w:t>
      </w:r>
      <w:r w:rsidRPr="00696542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696542">
        <w:rPr>
          <w:rFonts w:hint="eastAsia"/>
          <w:lang w:eastAsia="ko-KR"/>
        </w:rPr>
        <w:t>이</w:t>
      </w:r>
      <w:r w:rsidRPr="00696542">
        <w:rPr>
          <w:rFonts w:hint="eastAsia"/>
          <w:lang w:eastAsia="ko-KR"/>
        </w:rPr>
        <w:t xml:space="preserve"> </w:t>
      </w:r>
      <w:r w:rsidRPr="00696542">
        <w:rPr>
          <w:rFonts w:hint="eastAsia"/>
          <w:lang w:eastAsia="ko-KR"/>
        </w:rPr>
        <w:t>요구</w:t>
      </w:r>
      <w:r w:rsidRPr="00696542">
        <w:rPr>
          <w:rFonts w:hint="eastAsia"/>
          <w:lang w:eastAsia="ko-KR"/>
        </w:rPr>
        <w:t xml:space="preserve"> </w:t>
      </w:r>
      <w:r w:rsidRPr="00696542">
        <w:rPr>
          <w:rFonts w:hint="eastAsia"/>
          <w:lang w:eastAsia="ko-KR"/>
        </w:rPr>
        <w:t>사항은</w:t>
      </w:r>
      <w:r w:rsidRPr="00696542">
        <w:rPr>
          <w:rFonts w:hint="eastAsia"/>
          <w:lang w:eastAsia="ko-KR"/>
        </w:rPr>
        <w:t xml:space="preserve"> </w:t>
      </w:r>
      <w:r w:rsidRPr="00696542">
        <w:rPr>
          <w:rFonts w:hint="eastAsia"/>
          <w:lang w:eastAsia="ko-KR"/>
        </w:rPr>
        <w:t>동작</w:t>
      </w:r>
      <w:r w:rsidRPr="00696542">
        <w:rPr>
          <w:rFonts w:hint="eastAsia"/>
          <w:lang w:eastAsia="ko-KR"/>
        </w:rPr>
        <w:t xml:space="preserve"> </w:t>
      </w:r>
      <w:r w:rsidRPr="00696542">
        <w:rPr>
          <w:rFonts w:hint="eastAsia"/>
          <w:lang w:eastAsia="ko-KR"/>
        </w:rPr>
        <w:t>대역에서의</w:t>
      </w:r>
      <w:r w:rsidRPr="00696542">
        <w:rPr>
          <w:rFonts w:hint="eastAsia"/>
          <w:lang w:eastAsia="ko-KR"/>
        </w:rPr>
        <w:t xml:space="preserve"> </w:t>
      </w:r>
      <w:r w:rsidRPr="00696542">
        <w:rPr>
          <w:rFonts w:hint="eastAsia"/>
          <w:lang w:eastAsia="ko-KR"/>
        </w:rPr>
        <w:t>전송을</w:t>
      </w:r>
      <w:r w:rsidRPr="00696542">
        <w:rPr>
          <w:rFonts w:hint="eastAsia"/>
          <w:lang w:eastAsia="ko-KR"/>
        </w:rPr>
        <w:t xml:space="preserve"> </w:t>
      </w:r>
      <w:r w:rsidRPr="00696542">
        <w:rPr>
          <w:rFonts w:hint="eastAsia"/>
          <w:lang w:eastAsia="ko-KR"/>
        </w:rPr>
        <w:t>지원하는</w:t>
      </w:r>
      <w:r w:rsidRPr="00696542">
        <w:rPr>
          <w:rFonts w:hint="eastAsia"/>
          <w:lang w:eastAsia="ko-KR"/>
        </w:rPr>
        <w:t xml:space="preserve"> </w:t>
      </w:r>
      <w:r w:rsidRPr="00696542">
        <w:rPr>
          <w:rFonts w:hint="eastAsia"/>
          <w:lang w:eastAsia="ko-KR"/>
        </w:rPr>
        <w:t>각</w:t>
      </w:r>
      <w:r w:rsidRPr="00696542">
        <w:rPr>
          <w:rFonts w:hint="eastAsia"/>
          <w:lang w:eastAsia="ko-KR"/>
        </w:rPr>
        <w:t xml:space="preserve"> TAB </w:t>
      </w:r>
      <w:r w:rsidRPr="00696542">
        <w:rPr>
          <w:rFonts w:hint="eastAsia"/>
          <w:lang w:eastAsia="ko-KR"/>
        </w:rPr>
        <w:t>커넥터에</w:t>
      </w:r>
      <w:r w:rsidRPr="00696542">
        <w:rPr>
          <w:rFonts w:hint="eastAsia"/>
          <w:lang w:eastAsia="ko-KR"/>
        </w:rPr>
        <w:t xml:space="preserve"> </w:t>
      </w:r>
      <w:r w:rsidRPr="00696542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 xml:space="preserve"> </w:t>
      </w:r>
      <w:r w:rsidRPr="00696542">
        <w:rPr>
          <w:rFonts w:hint="eastAsia"/>
          <w:lang w:eastAsia="ko-KR"/>
        </w:rPr>
        <w:t>되어야</w:t>
      </w:r>
      <w:r>
        <w:rPr>
          <w:rFonts w:hint="eastAsia"/>
          <w:lang w:eastAsia="ko-KR"/>
        </w:rPr>
        <w:t xml:space="preserve"> </w:t>
      </w:r>
      <w:r w:rsidRPr="00696542">
        <w:rPr>
          <w:rFonts w:hint="eastAsia"/>
          <w:lang w:eastAsia="ko-KR"/>
        </w:rPr>
        <w:t>한다</w:t>
      </w:r>
      <w:r w:rsidRPr="00696542">
        <w:rPr>
          <w:rFonts w:hint="eastAsia"/>
          <w:lang w:eastAsia="ko-KR"/>
        </w:rPr>
        <w:t>.</w:t>
      </w:r>
    </w:p>
    <w:p w14:paraId="54AA14D4" w14:textId="32C0AA8A" w:rsidR="00AB3CF6" w:rsidRDefault="00F626A8" w:rsidP="00F626A8">
      <w:pPr>
        <w:pStyle w:val="4"/>
        <w:rPr>
          <w:lang w:eastAsia="ko-KR"/>
        </w:rPr>
      </w:pPr>
      <w:r w:rsidRPr="00F626A8">
        <w:rPr>
          <w:lang w:eastAsia="ko-KR"/>
        </w:rPr>
        <w:t>Minimum requirement for BS type 1-C and BS type 1-H</w:t>
      </w:r>
    </w:p>
    <w:p w14:paraId="0F27C89D" w14:textId="2A043375" w:rsidR="00AB3CF6" w:rsidRDefault="002C1DAB" w:rsidP="00AB3CF6">
      <w:pPr>
        <w:rPr>
          <w:lang w:eastAsia="ko-KR"/>
        </w:rPr>
      </w:pPr>
      <w:r w:rsidRPr="002C1DAB">
        <w:rPr>
          <w:rFonts w:hint="eastAsia"/>
          <w:lang w:eastAsia="ko-KR"/>
        </w:rPr>
        <w:t xml:space="preserve">RE </w:t>
      </w:r>
      <w:r w:rsidRPr="002C1DAB">
        <w:rPr>
          <w:rFonts w:hint="eastAsia"/>
          <w:lang w:eastAsia="ko-KR"/>
        </w:rPr>
        <w:t>전력</w:t>
      </w:r>
      <w:r w:rsidRPr="002C1DAB">
        <w:rPr>
          <w:rFonts w:hint="eastAsia"/>
          <w:lang w:eastAsia="ko-KR"/>
        </w:rPr>
        <w:t xml:space="preserve"> </w:t>
      </w:r>
      <w:r w:rsidRPr="002C1DAB">
        <w:rPr>
          <w:rFonts w:hint="eastAsia"/>
          <w:lang w:eastAsia="ko-KR"/>
        </w:rPr>
        <w:t>제어</w:t>
      </w:r>
      <w:r w:rsidRPr="002C1DAB">
        <w:rPr>
          <w:rFonts w:hint="eastAsia"/>
          <w:lang w:eastAsia="ko-KR"/>
        </w:rPr>
        <w:t xml:space="preserve"> </w:t>
      </w:r>
      <w:r w:rsidRPr="002C1DAB">
        <w:rPr>
          <w:rFonts w:hint="eastAsia"/>
          <w:lang w:eastAsia="ko-KR"/>
        </w:rPr>
        <w:t>동적</w:t>
      </w:r>
      <w:r w:rsidRPr="002C1DAB">
        <w:rPr>
          <w:rFonts w:hint="eastAsia"/>
          <w:lang w:eastAsia="ko-KR"/>
        </w:rPr>
        <w:t xml:space="preserve"> </w:t>
      </w:r>
      <w:r w:rsidRPr="002C1DAB">
        <w:rPr>
          <w:rFonts w:hint="eastAsia"/>
          <w:lang w:eastAsia="ko-KR"/>
        </w:rPr>
        <w:t>범위</w:t>
      </w:r>
      <w:r w:rsidRPr="002C1DAB">
        <w:rPr>
          <w:rFonts w:hint="eastAsia"/>
          <w:lang w:eastAsia="ko-KR"/>
        </w:rPr>
        <w:t xml:space="preserve"> :</w:t>
      </w:r>
    </w:p>
    <w:p w14:paraId="7E36D808" w14:textId="418851D0" w:rsidR="002C1DAB" w:rsidRPr="002C1DAB" w:rsidRDefault="002C1DAB" w:rsidP="002C1DAB">
      <w:pPr>
        <w:jc w:val="center"/>
        <w:rPr>
          <w:b/>
          <w:bCs/>
          <w:lang w:eastAsia="ko-KR"/>
        </w:rPr>
      </w:pPr>
      <w:r w:rsidRPr="002C1DAB">
        <w:rPr>
          <w:b/>
          <w:bCs/>
          <w:lang w:eastAsia="ko-KR"/>
        </w:rPr>
        <w:t>Table 6.3.2.2-1: RE power control dynamic range</w:t>
      </w:r>
    </w:p>
    <w:tbl>
      <w:tblPr>
        <w:tblStyle w:val="a9"/>
        <w:tblW w:w="0" w:type="auto"/>
        <w:tblInd w:w="846" w:type="dxa"/>
        <w:tblLook w:val="04A0" w:firstRow="1" w:lastRow="0" w:firstColumn="1" w:lastColumn="0" w:noHBand="0" w:noVBand="1"/>
      </w:tblPr>
      <w:tblGrid>
        <w:gridCol w:w="2835"/>
        <w:gridCol w:w="2552"/>
        <w:gridCol w:w="2409"/>
      </w:tblGrid>
      <w:tr w:rsidR="00AD0BAF" w14:paraId="36614A61" w14:textId="77777777" w:rsidTr="00844CF4">
        <w:tc>
          <w:tcPr>
            <w:tcW w:w="2835" w:type="dxa"/>
            <w:vMerge w:val="restart"/>
          </w:tcPr>
          <w:p w14:paraId="794A9419" w14:textId="77777777" w:rsidR="00AD0BAF" w:rsidRDefault="00AD0BAF" w:rsidP="00AE7DF6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 xml:space="preserve">Modulation scheme </w:t>
            </w:r>
          </w:p>
          <w:p w14:paraId="25B77C4B" w14:textId="46F327CC" w:rsidR="00AD0BAF" w:rsidRPr="008A1309" w:rsidRDefault="00AD0BAF" w:rsidP="00AE7DF6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used on the RE</w:t>
            </w:r>
          </w:p>
        </w:tc>
        <w:tc>
          <w:tcPr>
            <w:tcW w:w="4961" w:type="dxa"/>
            <w:gridSpan w:val="2"/>
          </w:tcPr>
          <w:p w14:paraId="1C7B0451" w14:textId="756BEF94" w:rsidR="00AD0BAF" w:rsidRPr="008A1309" w:rsidRDefault="00AD0BAF" w:rsidP="00AE7DF6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RE power control dynamic range (dB)</w:t>
            </w:r>
          </w:p>
        </w:tc>
      </w:tr>
      <w:tr w:rsidR="00AD0BAF" w14:paraId="74DF82B4" w14:textId="77777777" w:rsidTr="008A1309">
        <w:tc>
          <w:tcPr>
            <w:tcW w:w="2835" w:type="dxa"/>
            <w:vMerge/>
          </w:tcPr>
          <w:p w14:paraId="4D6F327F" w14:textId="77777777" w:rsidR="00AD0BAF" w:rsidRPr="008A1309" w:rsidRDefault="00AD0BAF" w:rsidP="00AE7DF6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2552" w:type="dxa"/>
          </w:tcPr>
          <w:p w14:paraId="3DF10203" w14:textId="219518A8" w:rsidR="00AD0BAF" w:rsidRPr="008A1309" w:rsidRDefault="00AD0BAF" w:rsidP="00AE7DF6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(down)</w:t>
            </w:r>
          </w:p>
        </w:tc>
        <w:tc>
          <w:tcPr>
            <w:tcW w:w="2409" w:type="dxa"/>
          </w:tcPr>
          <w:p w14:paraId="61E6F8B1" w14:textId="2922D794" w:rsidR="00AD0BAF" w:rsidRPr="008A1309" w:rsidRDefault="00AD0BAF" w:rsidP="00AE7DF6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(up)</w:t>
            </w:r>
          </w:p>
        </w:tc>
      </w:tr>
      <w:tr w:rsidR="008A1309" w14:paraId="7F78E901" w14:textId="77777777" w:rsidTr="008A1309">
        <w:tc>
          <w:tcPr>
            <w:tcW w:w="2835" w:type="dxa"/>
          </w:tcPr>
          <w:p w14:paraId="3DA61C84" w14:textId="5701C2F3" w:rsidR="008A1309" w:rsidRPr="00AD0BAF" w:rsidRDefault="00AD0BAF" w:rsidP="00AE7DF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QPSK(PDCCH)</w:t>
            </w:r>
          </w:p>
        </w:tc>
        <w:tc>
          <w:tcPr>
            <w:tcW w:w="2552" w:type="dxa"/>
          </w:tcPr>
          <w:p w14:paraId="28A0C7CD" w14:textId="257C8427" w:rsidR="008A1309" w:rsidRPr="00AD0BAF" w:rsidRDefault="00AD0BAF" w:rsidP="00AE7DF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-6</w:t>
            </w:r>
          </w:p>
        </w:tc>
        <w:tc>
          <w:tcPr>
            <w:tcW w:w="2409" w:type="dxa"/>
          </w:tcPr>
          <w:p w14:paraId="3B1DC0C4" w14:textId="0B485CC5" w:rsidR="008A1309" w:rsidRPr="00AD0BAF" w:rsidRDefault="00AD0BAF" w:rsidP="00AE7DF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+4</w:t>
            </w:r>
          </w:p>
        </w:tc>
      </w:tr>
      <w:tr w:rsidR="008A1309" w14:paraId="02B704B8" w14:textId="77777777" w:rsidTr="008A1309">
        <w:tc>
          <w:tcPr>
            <w:tcW w:w="2835" w:type="dxa"/>
          </w:tcPr>
          <w:p w14:paraId="5C8FC858" w14:textId="22F5EE21" w:rsidR="008A1309" w:rsidRPr="00AD0BAF" w:rsidRDefault="00AD0BAF" w:rsidP="00AE7DF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QPSK(PDSCH)</w:t>
            </w:r>
          </w:p>
        </w:tc>
        <w:tc>
          <w:tcPr>
            <w:tcW w:w="2552" w:type="dxa"/>
          </w:tcPr>
          <w:p w14:paraId="1305B0E9" w14:textId="2615676B" w:rsidR="008A1309" w:rsidRPr="00AD0BAF" w:rsidRDefault="00AD0BAF" w:rsidP="00AE7DF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-6</w:t>
            </w:r>
          </w:p>
        </w:tc>
        <w:tc>
          <w:tcPr>
            <w:tcW w:w="2409" w:type="dxa"/>
          </w:tcPr>
          <w:p w14:paraId="5C60A56C" w14:textId="4ACBD3A2" w:rsidR="008A1309" w:rsidRPr="00AD0BAF" w:rsidRDefault="00AD0BAF" w:rsidP="00AE7DF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+3</w:t>
            </w:r>
          </w:p>
        </w:tc>
      </w:tr>
      <w:tr w:rsidR="008A1309" w14:paraId="3ADE0BE8" w14:textId="77777777" w:rsidTr="008A1309">
        <w:tc>
          <w:tcPr>
            <w:tcW w:w="2835" w:type="dxa"/>
          </w:tcPr>
          <w:p w14:paraId="423CAA36" w14:textId="6D94F01D" w:rsidR="008A1309" w:rsidRPr="00AD0BAF" w:rsidRDefault="00AD0BAF" w:rsidP="00AE7DF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16QAM(PDSCH)</w:t>
            </w:r>
          </w:p>
        </w:tc>
        <w:tc>
          <w:tcPr>
            <w:tcW w:w="2552" w:type="dxa"/>
          </w:tcPr>
          <w:p w14:paraId="2C5AA945" w14:textId="10D2016A" w:rsidR="008A1309" w:rsidRPr="00AD0BAF" w:rsidRDefault="00AD0BAF" w:rsidP="00AE7DF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-3</w:t>
            </w:r>
          </w:p>
        </w:tc>
        <w:tc>
          <w:tcPr>
            <w:tcW w:w="2409" w:type="dxa"/>
          </w:tcPr>
          <w:p w14:paraId="2D1C89C5" w14:textId="342F7E3E" w:rsidR="008A1309" w:rsidRPr="00AD0BAF" w:rsidRDefault="00AD0BAF" w:rsidP="00AE7DF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+3</w:t>
            </w:r>
          </w:p>
        </w:tc>
      </w:tr>
      <w:tr w:rsidR="008A1309" w14:paraId="19E885B0" w14:textId="77777777" w:rsidTr="008A1309">
        <w:tc>
          <w:tcPr>
            <w:tcW w:w="2835" w:type="dxa"/>
          </w:tcPr>
          <w:p w14:paraId="737B85BD" w14:textId="3E5228FD" w:rsidR="008A1309" w:rsidRPr="00AD0BAF" w:rsidRDefault="00AD0BAF" w:rsidP="00AE7DF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64QAM(PDSCH)</w:t>
            </w:r>
          </w:p>
        </w:tc>
        <w:tc>
          <w:tcPr>
            <w:tcW w:w="2552" w:type="dxa"/>
          </w:tcPr>
          <w:p w14:paraId="64C6A848" w14:textId="70FB4AFF" w:rsidR="008A1309" w:rsidRPr="00AD0BAF" w:rsidRDefault="00AD0BAF" w:rsidP="00AE7DF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0</w:t>
            </w:r>
          </w:p>
        </w:tc>
        <w:tc>
          <w:tcPr>
            <w:tcW w:w="2409" w:type="dxa"/>
          </w:tcPr>
          <w:p w14:paraId="3432BF7A" w14:textId="737917B6" w:rsidR="008A1309" w:rsidRPr="00AD0BAF" w:rsidRDefault="00AD0BAF" w:rsidP="00AE7DF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0</w:t>
            </w:r>
          </w:p>
        </w:tc>
      </w:tr>
      <w:tr w:rsidR="008A1309" w14:paraId="14C267C2" w14:textId="77777777" w:rsidTr="008A1309">
        <w:tc>
          <w:tcPr>
            <w:tcW w:w="2835" w:type="dxa"/>
          </w:tcPr>
          <w:p w14:paraId="085D66AA" w14:textId="5D23010C" w:rsidR="008A1309" w:rsidRPr="00AD0BAF" w:rsidRDefault="00AD0BAF" w:rsidP="00AE7DF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256QAM(PDSCH)</w:t>
            </w:r>
          </w:p>
        </w:tc>
        <w:tc>
          <w:tcPr>
            <w:tcW w:w="2552" w:type="dxa"/>
          </w:tcPr>
          <w:p w14:paraId="0238444E" w14:textId="22EC0081" w:rsidR="008A1309" w:rsidRPr="00AD0BAF" w:rsidRDefault="00AD0BAF" w:rsidP="00AE7DF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0</w:t>
            </w:r>
          </w:p>
        </w:tc>
        <w:tc>
          <w:tcPr>
            <w:tcW w:w="2409" w:type="dxa"/>
          </w:tcPr>
          <w:p w14:paraId="43A10ED2" w14:textId="52DC11DB" w:rsidR="008A1309" w:rsidRPr="00AD0BAF" w:rsidRDefault="00AD0BAF" w:rsidP="00AE7DF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0</w:t>
            </w:r>
          </w:p>
        </w:tc>
      </w:tr>
      <w:tr w:rsidR="00AD0BAF" w14:paraId="4AF09D82" w14:textId="77777777" w:rsidTr="008D757C">
        <w:tc>
          <w:tcPr>
            <w:tcW w:w="7796" w:type="dxa"/>
            <w:gridSpan w:val="3"/>
          </w:tcPr>
          <w:p w14:paraId="2C7977AB" w14:textId="39D117DF" w:rsidR="00AD0BAF" w:rsidRPr="00AD0BAF" w:rsidRDefault="00AD0BAF" w:rsidP="00AD0BAF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NOTE: 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>캐리어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>당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>출력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>전력은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>항상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>기지국의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>최대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>출력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>전력보다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>적거나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>같아야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한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>다</w:t>
            </w:r>
            <w:r w:rsidRPr="00AD0BAF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</w:tbl>
    <w:p w14:paraId="035ACDE4" w14:textId="4D994625" w:rsidR="00E32AEA" w:rsidRDefault="00E32AEA" w:rsidP="00AB3CF6">
      <w:pPr>
        <w:rPr>
          <w:lang w:eastAsia="ko-KR"/>
        </w:rPr>
      </w:pPr>
    </w:p>
    <w:p w14:paraId="0C24DAA0" w14:textId="343C7A11" w:rsidR="00E32AEA" w:rsidRDefault="00596011" w:rsidP="00596011">
      <w:pPr>
        <w:pStyle w:val="3"/>
        <w:rPr>
          <w:lang w:eastAsia="ko-KR"/>
        </w:rPr>
      </w:pPr>
      <w:bookmarkStart w:id="46" w:name="_Toc39849635"/>
      <w:r>
        <w:rPr>
          <w:lang w:eastAsia="ko-KR"/>
        </w:rPr>
        <w:lastRenderedPageBreak/>
        <w:t>Total power dynamic range</w:t>
      </w:r>
      <w:bookmarkEnd w:id="46"/>
    </w:p>
    <w:p w14:paraId="506721B0" w14:textId="1BC0072E" w:rsidR="00E32AEA" w:rsidRDefault="00596011" w:rsidP="00596011">
      <w:pPr>
        <w:pStyle w:val="4"/>
        <w:rPr>
          <w:lang w:eastAsia="ko-KR"/>
        </w:rPr>
      </w:pPr>
      <w:r>
        <w:rPr>
          <w:lang w:eastAsia="ko-KR"/>
        </w:rPr>
        <w:t>General</w:t>
      </w:r>
    </w:p>
    <w:p w14:paraId="31FC1683" w14:textId="28FC18D5" w:rsidR="00E32AEA" w:rsidRDefault="00862389" w:rsidP="00AB3CF6">
      <w:pPr>
        <w:rPr>
          <w:lang w:eastAsia="ko-KR"/>
        </w:rPr>
      </w:pPr>
      <w:r w:rsidRPr="00862389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otal power dynamic range</w:t>
      </w:r>
      <w:r w:rsidRPr="00862389">
        <w:rPr>
          <w:rFonts w:hint="eastAsia"/>
          <w:lang w:eastAsia="ko-KR"/>
        </w:rPr>
        <w:t>는</w:t>
      </w:r>
      <w:r w:rsidRPr="00862389">
        <w:rPr>
          <w:rFonts w:hint="eastAsia"/>
          <w:lang w:eastAsia="ko-KR"/>
        </w:rPr>
        <w:t xml:space="preserve"> </w:t>
      </w:r>
      <w:r w:rsidRPr="00862389">
        <w:rPr>
          <w:rFonts w:hint="eastAsia"/>
          <w:lang w:eastAsia="ko-KR"/>
        </w:rPr>
        <w:t>특정</w:t>
      </w:r>
      <w:r w:rsidRPr="00862389">
        <w:rPr>
          <w:rFonts w:hint="eastAsia"/>
          <w:lang w:eastAsia="ko-KR"/>
        </w:rPr>
        <w:t xml:space="preserve"> </w:t>
      </w:r>
      <w:r w:rsidRPr="00862389">
        <w:rPr>
          <w:rFonts w:hint="eastAsia"/>
          <w:lang w:eastAsia="ko-KR"/>
        </w:rPr>
        <w:t>기준</w:t>
      </w:r>
      <w:r w:rsidRPr="00862389">
        <w:rPr>
          <w:rFonts w:hint="eastAsia"/>
          <w:lang w:eastAsia="ko-KR"/>
        </w:rPr>
        <w:t xml:space="preserve"> </w:t>
      </w:r>
      <w:r w:rsidRPr="00862389">
        <w:rPr>
          <w:rFonts w:hint="eastAsia"/>
          <w:lang w:eastAsia="ko-KR"/>
        </w:rPr>
        <w:t>조건에</w:t>
      </w:r>
      <w:r w:rsidRPr="00862389">
        <w:rPr>
          <w:rFonts w:hint="eastAsia"/>
          <w:lang w:eastAsia="ko-KR"/>
        </w:rPr>
        <w:t xml:space="preserve"> </w:t>
      </w:r>
      <w:r w:rsidRPr="00862389">
        <w:rPr>
          <w:rFonts w:hint="eastAsia"/>
          <w:lang w:eastAsia="ko-KR"/>
        </w:rPr>
        <w:t>대한</w:t>
      </w:r>
      <w:r w:rsidRPr="00862389">
        <w:rPr>
          <w:rFonts w:hint="eastAsia"/>
          <w:lang w:eastAsia="ko-KR"/>
        </w:rPr>
        <w:t xml:space="preserve"> OFDM </w:t>
      </w:r>
      <w:r w:rsidRPr="00862389">
        <w:rPr>
          <w:rFonts w:hint="eastAsia"/>
          <w:lang w:eastAsia="ko-KR"/>
        </w:rPr>
        <w:t>심볼의</w:t>
      </w:r>
      <w:r w:rsidRPr="00862389">
        <w:rPr>
          <w:rFonts w:hint="eastAsia"/>
          <w:lang w:eastAsia="ko-KR"/>
        </w:rPr>
        <w:t xml:space="preserve"> </w:t>
      </w:r>
      <w:r w:rsidRPr="00862389">
        <w:rPr>
          <w:rFonts w:hint="eastAsia"/>
          <w:lang w:eastAsia="ko-KR"/>
        </w:rPr>
        <w:t>최대</w:t>
      </w:r>
      <w:r w:rsidRPr="00862389">
        <w:rPr>
          <w:rFonts w:hint="eastAsia"/>
          <w:lang w:eastAsia="ko-KR"/>
        </w:rPr>
        <w:t xml:space="preserve"> </w:t>
      </w:r>
      <w:r w:rsidRPr="00862389">
        <w:rPr>
          <w:rFonts w:hint="eastAsia"/>
          <w:lang w:eastAsia="ko-KR"/>
        </w:rPr>
        <w:t>전송</w:t>
      </w:r>
      <w:r w:rsidRPr="00862389">
        <w:rPr>
          <w:rFonts w:hint="eastAsia"/>
          <w:lang w:eastAsia="ko-KR"/>
        </w:rPr>
        <w:t xml:space="preserve"> </w:t>
      </w:r>
      <w:r w:rsidRPr="00862389">
        <w:rPr>
          <w:rFonts w:hint="eastAsia"/>
          <w:lang w:eastAsia="ko-KR"/>
        </w:rPr>
        <w:t>전력과</w:t>
      </w:r>
      <w:r w:rsidRPr="00862389">
        <w:rPr>
          <w:rFonts w:hint="eastAsia"/>
          <w:lang w:eastAsia="ko-KR"/>
        </w:rPr>
        <w:t xml:space="preserve"> </w:t>
      </w:r>
      <w:r w:rsidRPr="00862389">
        <w:rPr>
          <w:rFonts w:hint="eastAsia"/>
          <w:lang w:eastAsia="ko-KR"/>
        </w:rPr>
        <w:t>최소</w:t>
      </w:r>
      <w:r w:rsidRPr="00862389">
        <w:rPr>
          <w:rFonts w:hint="eastAsia"/>
          <w:lang w:eastAsia="ko-KR"/>
        </w:rPr>
        <w:t xml:space="preserve"> </w:t>
      </w:r>
      <w:r w:rsidRPr="00862389">
        <w:rPr>
          <w:rFonts w:hint="eastAsia"/>
          <w:lang w:eastAsia="ko-KR"/>
        </w:rPr>
        <w:t>전송</w:t>
      </w:r>
      <w:r w:rsidRPr="00862389">
        <w:rPr>
          <w:rFonts w:hint="eastAsia"/>
          <w:lang w:eastAsia="ko-KR"/>
        </w:rPr>
        <w:t xml:space="preserve"> </w:t>
      </w:r>
      <w:r w:rsidRPr="00862389">
        <w:rPr>
          <w:rFonts w:hint="eastAsia"/>
          <w:lang w:eastAsia="ko-KR"/>
        </w:rPr>
        <w:t>전력의</w:t>
      </w:r>
      <w:r w:rsidRPr="00862389">
        <w:rPr>
          <w:rFonts w:hint="eastAsia"/>
          <w:lang w:eastAsia="ko-KR"/>
        </w:rPr>
        <w:t xml:space="preserve"> </w:t>
      </w:r>
      <w:r w:rsidRPr="00862389">
        <w:rPr>
          <w:rFonts w:hint="eastAsia"/>
          <w:lang w:eastAsia="ko-KR"/>
        </w:rPr>
        <w:t>차이이다</w:t>
      </w:r>
      <w:r w:rsidRPr="00862389">
        <w:rPr>
          <w:rFonts w:hint="eastAsia"/>
          <w:lang w:eastAsia="ko-KR"/>
        </w:rPr>
        <w:t>.</w:t>
      </w:r>
    </w:p>
    <w:p w14:paraId="6A516A69" w14:textId="4A6C2ABE" w:rsidR="00561369" w:rsidRDefault="00561369" w:rsidP="00AB3CF6">
      <w:pPr>
        <w:rPr>
          <w:lang w:eastAsia="ko-KR"/>
        </w:rPr>
      </w:pPr>
      <w:r w:rsidRPr="00561369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561369">
        <w:rPr>
          <w:rFonts w:hint="eastAsia"/>
          <w:lang w:eastAsia="ko-KR"/>
        </w:rPr>
        <w:t xml:space="preserve"> 1-C</w:t>
      </w:r>
      <w:r w:rsidRPr="00561369">
        <w:rPr>
          <w:rFonts w:hint="eastAsia"/>
          <w:lang w:eastAsia="ko-KR"/>
        </w:rPr>
        <w:t>의</w:t>
      </w:r>
      <w:r w:rsidRPr="00561369">
        <w:rPr>
          <w:rFonts w:hint="eastAsia"/>
          <w:lang w:eastAsia="ko-KR"/>
        </w:rPr>
        <w:t xml:space="preserve"> </w:t>
      </w:r>
      <w:r w:rsidRPr="00561369">
        <w:rPr>
          <w:rFonts w:hint="eastAsia"/>
          <w:lang w:eastAsia="ko-KR"/>
        </w:rPr>
        <w:t>경우</w:t>
      </w:r>
      <w:r w:rsidRPr="00561369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561369">
        <w:rPr>
          <w:rFonts w:hint="eastAsia"/>
          <w:lang w:eastAsia="ko-KR"/>
        </w:rPr>
        <w:t>이</w:t>
      </w:r>
      <w:r w:rsidRPr="00561369">
        <w:rPr>
          <w:rFonts w:hint="eastAsia"/>
          <w:lang w:eastAsia="ko-KR"/>
        </w:rPr>
        <w:t xml:space="preserve"> </w:t>
      </w:r>
      <w:r w:rsidRPr="00561369">
        <w:rPr>
          <w:rFonts w:hint="eastAsia"/>
          <w:lang w:eastAsia="ko-KR"/>
        </w:rPr>
        <w:t>요구</w:t>
      </w:r>
      <w:r w:rsidRPr="00561369">
        <w:rPr>
          <w:rFonts w:hint="eastAsia"/>
          <w:lang w:eastAsia="ko-KR"/>
        </w:rPr>
        <w:t xml:space="preserve"> </w:t>
      </w:r>
      <w:r w:rsidRPr="00561369">
        <w:rPr>
          <w:rFonts w:hint="eastAsia"/>
          <w:lang w:eastAsia="ko-KR"/>
        </w:rPr>
        <w:t>사항은</w:t>
      </w:r>
      <w:r w:rsidRPr="00561369">
        <w:rPr>
          <w:rFonts w:hint="eastAsia"/>
          <w:lang w:eastAsia="ko-KR"/>
        </w:rPr>
        <w:t xml:space="preserve"> </w:t>
      </w:r>
      <w:r w:rsidRPr="00561369">
        <w:rPr>
          <w:rFonts w:hint="eastAsia"/>
          <w:lang w:eastAsia="ko-KR"/>
        </w:rPr>
        <w:t>동작</w:t>
      </w:r>
      <w:r w:rsidRPr="00561369">
        <w:rPr>
          <w:rFonts w:hint="eastAsia"/>
          <w:lang w:eastAsia="ko-KR"/>
        </w:rPr>
        <w:t xml:space="preserve"> </w:t>
      </w:r>
      <w:r w:rsidRPr="00561369">
        <w:rPr>
          <w:rFonts w:hint="eastAsia"/>
          <w:lang w:eastAsia="ko-KR"/>
        </w:rPr>
        <w:t>대역에서의</w:t>
      </w:r>
      <w:r w:rsidRPr="00561369">
        <w:rPr>
          <w:rFonts w:hint="eastAsia"/>
          <w:lang w:eastAsia="ko-KR"/>
        </w:rPr>
        <w:t xml:space="preserve"> </w:t>
      </w:r>
      <w:r w:rsidRPr="00561369">
        <w:rPr>
          <w:rFonts w:hint="eastAsia"/>
          <w:lang w:eastAsia="ko-KR"/>
        </w:rPr>
        <w:t>전송을</w:t>
      </w:r>
      <w:r w:rsidRPr="00561369">
        <w:rPr>
          <w:rFonts w:hint="eastAsia"/>
          <w:lang w:eastAsia="ko-KR"/>
        </w:rPr>
        <w:t xml:space="preserve"> </w:t>
      </w:r>
      <w:r w:rsidRPr="00561369">
        <w:rPr>
          <w:rFonts w:hint="eastAsia"/>
          <w:lang w:eastAsia="ko-KR"/>
        </w:rPr>
        <w:t>지원하는</w:t>
      </w:r>
      <w:r w:rsidRPr="00561369">
        <w:rPr>
          <w:rFonts w:hint="eastAsia"/>
          <w:lang w:eastAsia="ko-KR"/>
        </w:rPr>
        <w:t xml:space="preserve"> </w:t>
      </w:r>
      <w:r w:rsidRPr="00561369">
        <w:rPr>
          <w:rFonts w:hint="eastAsia"/>
          <w:lang w:eastAsia="ko-KR"/>
        </w:rPr>
        <w:t>안테나</w:t>
      </w:r>
      <w:r w:rsidRPr="00561369">
        <w:rPr>
          <w:rFonts w:hint="eastAsia"/>
          <w:lang w:eastAsia="ko-KR"/>
        </w:rPr>
        <w:t xml:space="preserve"> </w:t>
      </w:r>
      <w:r w:rsidRPr="00561369">
        <w:rPr>
          <w:rFonts w:hint="eastAsia"/>
          <w:lang w:eastAsia="ko-KR"/>
        </w:rPr>
        <w:t>커넥터에</w:t>
      </w:r>
      <w:r w:rsidRPr="00561369">
        <w:rPr>
          <w:rFonts w:hint="eastAsia"/>
          <w:lang w:eastAsia="ko-KR"/>
        </w:rPr>
        <w:t xml:space="preserve"> </w:t>
      </w:r>
      <w:r w:rsidRPr="00561369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 xml:space="preserve"> </w:t>
      </w:r>
      <w:r w:rsidRPr="00561369">
        <w:rPr>
          <w:rFonts w:hint="eastAsia"/>
          <w:lang w:eastAsia="ko-KR"/>
        </w:rPr>
        <w:t>되어야</w:t>
      </w:r>
      <w:r>
        <w:rPr>
          <w:rFonts w:hint="eastAsia"/>
          <w:lang w:eastAsia="ko-KR"/>
        </w:rPr>
        <w:t xml:space="preserve"> </w:t>
      </w:r>
      <w:r w:rsidRPr="00561369">
        <w:rPr>
          <w:rFonts w:hint="eastAsia"/>
          <w:lang w:eastAsia="ko-KR"/>
        </w:rPr>
        <w:t>한다</w:t>
      </w:r>
      <w:r w:rsidRPr="00561369">
        <w:rPr>
          <w:rFonts w:hint="eastAsia"/>
          <w:lang w:eastAsia="ko-KR"/>
        </w:rPr>
        <w:t>.</w:t>
      </w:r>
    </w:p>
    <w:p w14:paraId="0CBC099F" w14:textId="641D9123" w:rsidR="00E32AEA" w:rsidRDefault="004D165F" w:rsidP="00AB3CF6">
      <w:pPr>
        <w:rPr>
          <w:lang w:eastAsia="ko-KR"/>
        </w:rPr>
      </w:pPr>
      <w:r w:rsidRPr="004D165F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4D165F">
        <w:rPr>
          <w:rFonts w:hint="eastAsia"/>
          <w:lang w:eastAsia="ko-KR"/>
        </w:rPr>
        <w:t xml:space="preserve"> 1-H</w:t>
      </w:r>
      <w:r w:rsidRPr="004D165F">
        <w:rPr>
          <w:rFonts w:hint="eastAsia"/>
          <w:lang w:eastAsia="ko-KR"/>
        </w:rPr>
        <w:t>의</w:t>
      </w:r>
      <w:r w:rsidRPr="004D165F">
        <w:rPr>
          <w:rFonts w:hint="eastAsia"/>
          <w:lang w:eastAsia="ko-KR"/>
        </w:rPr>
        <w:t xml:space="preserve"> </w:t>
      </w:r>
      <w:r w:rsidRPr="004D165F">
        <w:rPr>
          <w:rFonts w:hint="eastAsia"/>
          <w:lang w:eastAsia="ko-KR"/>
        </w:rPr>
        <w:t>경우</w:t>
      </w:r>
      <w:r w:rsidRPr="004D165F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4D165F">
        <w:rPr>
          <w:rFonts w:hint="eastAsia"/>
          <w:lang w:eastAsia="ko-KR"/>
        </w:rPr>
        <w:t>이</w:t>
      </w:r>
      <w:r w:rsidRPr="004D165F">
        <w:rPr>
          <w:rFonts w:hint="eastAsia"/>
          <w:lang w:eastAsia="ko-KR"/>
        </w:rPr>
        <w:t xml:space="preserve"> </w:t>
      </w:r>
      <w:r w:rsidRPr="004D165F">
        <w:rPr>
          <w:rFonts w:hint="eastAsia"/>
          <w:lang w:eastAsia="ko-KR"/>
        </w:rPr>
        <w:t>요구</w:t>
      </w:r>
      <w:r w:rsidRPr="004D165F">
        <w:rPr>
          <w:rFonts w:hint="eastAsia"/>
          <w:lang w:eastAsia="ko-KR"/>
        </w:rPr>
        <w:t xml:space="preserve"> </w:t>
      </w:r>
      <w:r w:rsidRPr="004D165F">
        <w:rPr>
          <w:rFonts w:hint="eastAsia"/>
          <w:lang w:eastAsia="ko-KR"/>
        </w:rPr>
        <w:t>사항은</w:t>
      </w:r>
      <w:r w:rsidRPr="004D165F">
        <w:rPr>
          <w:rFonts w:hint="eastAsia"/>
          <w:lang w:eastAsia="ko-KR"/>
        </w:rPr>
        <w:t xml:space="preserve"> </w:t>
      </w:r>
      <w:r w:rsidRPr="004D165F">
        <w:rPr>
          <w:rFonts w:hint="eastAsia"/>
          <w:lang w:eastAsia="ko-KR"/>
        </w:rPr>
        <w:t>동작</w:t>
      </w:r>
      <w:r w:rsidRPr="004D165F">
        <w:rPr>
          <w:rFonts w:hint="eastAsia"/>
          <w:lang w:eastAsia="ko-KR"/>
        </w:rPr>
        <w:t xml:space="preserve"> </w:t>
      </w:r>
      <w:r w:rsidRPr="004D165F">
        <w:rPr>
          <w:rFonts w:hint="eastAsia"/>
          <w:lang w:eastAsia="ko-KR"/>
        </w:rPr>
        <w:t>대역에서의</w:t>
      </w:r>
      <w:r w:rsidRPr="004D165F">
        <w:rPr>
          <w:rFonts w:hint="eastAsia"/>
          <w:lang w:eastAsia="ko-KR"/>
        </w:rPr>
        <w:t xml:space="preserve"> </w:t>
      </w:r>
      <w:r w:rsidRPr="004D165F">
        <w:rPr>
          <w:rFonts w:hint="eastAsia"/>
          <w:lang w:eastAsia="ko-KR"/>
        </w:rPr>
        <w:t>전송을</w:t>
      </w:r>
      <w:r w:rsidRPr="004D165F">
        <w:rPr>
          <w:rFonts w:hint="eastAsia"/>
          <w:lang w:eastAsia="ko-KR"/>
        </w:rPr>
        <w:t xml:space="preserve"> </w:t>
      </w:r>
      <w:r w:rsidRPr="004D165F">
        <w:rPr>
          <w:rFonts w:hint="eastAsia"/>
          <w:lang w:eastAsia="ko-KR"/>
        </w:rPr>
        <w:t>지원하는</w:t>
      </w:r>
      <w:r w:rsidRPr="004D165F">
        <w:rPr>
          <w:rFonts w:hint="eastAsia"/>
          <w:lang w:eastAsia="ko-KR"/>
        </w:rPr>
        <w:t xml:space="preserve"> </w:t>
      </w:r>
      <w:r w:rsidRPr="004D165F">
        <w:rPr>
          <w:rFonts w:hint="eastAsia"/>
          <w:lang w:eastAsia="ko-KR"/>
        </w:rPr>
        <w:t>각</w:t>
      </w:r>
      <w:r w:rsidRPr="004D165F">
        <w:rPr>
          <w:rFonts w:hint="eastAsia"/>
          <w:lang w:eastAsia="ko-KR"/>
        </w:rPr>
        <w:t xml:space="preserve"> TAB </w:t>
      </w:r>
      <w:r w:rsidRPr="004D165F">
        <w:rPr>
          <w:rFonts w:hint="eastAsia"/>
          <w:lang w:eastAsia="ko-KR"/>
        </w:rPr>
        <w:t>커넥터에</w:t>
      </w:r>
      <w:r w:rsidRPr="004D165F">
        <w:rPr>
          <w:rFonts w:hint="eastAsia"/>
          <w:lang w:eastAsia="ko-KR"/>
        </w:rPr>
        <w:t xml:space="preserve"> </w:t>
      </w:r>
      <w:r w:rsidRPr="004D165F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 xml:space="preserve"> </w:t>
      </w:r>
      <w:r w:rsidRPr="004D165F">
        <w:rPr>
          <w:rFonts w:hint="eastAsia"/>
          <w:lang w:eastAsia="ko-KR"/>
        </w:rPr>
        <w:t>되어야</w:t>
      </w:r>
      <w:r>
        <w:rPr>
          <w:rFonts w:hint="eastAsia"/>
          <w:lang w:eastAsia="ko-KR"/>
        </w:rPr>
        <w:t xml:space="preserve"> </w:t>
      </w:r>
      <w:r w:rsidRPr="004D165F">
        <w:rPr>
          <w:rFonts w:hint="eastAsia"/>
          <w:lang w:eastAsia="ko-KR"/>
        </w:rPr>
        <w:t>한다</w:t>
      </w:r>
      <w:r w:rsidRPr="004D165F">
        <w:rPr>
          <w:rFonts w:hint="eastAsia"/>
          <w:lang w:eastAsia="ko-KR"/>
        </w:rPr>
        <w:t>.</w:t>
      </w:r>
    </w:p>
    <w:p w14:paraId="6B769FCC" w14:textId="20BEE9B5" w:rsidR="00E32AEA" w:rsidRDefault="00D143A4" w:rsidP="00AB3CF6">
      <w:pPr>
        <w:rPr>
          <w:lang w:eastAsia="ko-KR"/>
        </w:rPr>
      </w:pPr>
      <w:r>
        <w:rPr>
          <w:lang w:eastAsia="ko-KR"/>
        </w:rPr>
        <w:t xml:space="preserve">NOTE: </w:t>
      </w:r>
      <w:r>
        <w:rPr>
          <w:rFonts w:hint="eastAsia"/>
          <w:lang w:eastAsia="ko-KR"/>
        </w:rPr>
        <w:t>d</w:t>
      </w:r>
      <w:r>
        <w:rPr>
          <w:lang w:eastAsia="ko-KR"/>
        </w:rPr>
        <w:t>ynamic range</w:t>
      </w:r>
      <w:r w:rsidRPr="00D143A4">
        <w:rPr>
          <w:rFonts w:hint="eastAsia"/>
          <w:lang w:eastAsia="ko-KR"/>
        </w:rPr>
        <w:t>의</w:t>
      </w:r>
      <w:r w:rsidRPr="00D143A4">
        <w:rPr>
          <w:rFonts w:hint="eastAsia"/>
          <w:lang w:eastAsia="ko-KR"/>
        </w:rPr>
        <w:t xml:space="preserve"> </w:t>
      </w:r>
      <w:r w:rsidRPr="00D143A4">
        <w:rPr>
          <w:rFonts w:hint="eastAsia"/>
          <w:lang w:eastAsia="ko-KR"/>
        </w:rPr>
        <w:t>상한은</w:t>
      </w:r>
      <w:r w:rsidRPr="00D143A4">
        <w:rPr>
          <w:rFonts w:hint="eastAsia"/>
          <w:lang w:eastAsia="ko-KR"/>
        </w:rPr>
        <w:t xml:space="preserve"> </w:t>
      </w:r>
      <w:r w:rsidRPr="00D143A4">
        <w:rPr>
          <w:rFonts w:hint="eastAsia"/>
          <w:lang w:eastAsia="ko-KR"/>
        </w:rPr>
        <w:t>최대</w:t>
      </w:r>
      <w:r w:rsidRPr="00D143A4">
        <w:rPr>
          <w:rFonts w:hint="eastAsia"/>
          <w:lang w:eastAsia="ko-KR"/>
        </w:rPr>
        <w:t xml:space="preserve"> </w:t>
      </w:r>
      <w:r w:rsidRPr="00D143A4">
        <w:rPr>
          <w:rFonts w:hint="eastAsia"/>
          <w:lang w:eastAsia="ko-KR"/>
        </w:rPr>
        <w:t>출력</w:t>
      </w:r>
      <w:r w:rsidRPr="00D143A4">
        <w:rPr>
          <w:rFonts w:hint="eastAsia"/>
          <w:lang w:eastAsia="ko-KR"/>
        </w:rPr>
        <w:t xml:space="preserve"> </w:t>
      </w:r>
      <w:r w:rsidRPr="00D143A4">
        <w:rPr>
          <w:rFonts w:hint="eastAsia"/>
          <w:lang w:eastAsia="ko-KR"/>
        </w:rPr>
        <w:t>전력으로</w:t>
      </w:r>
      <w:r w:rsidRPr="00D143A4">
        <w:rPr>
          <w:rFonts w:hint="eastAsia"/>
          <w:lang w:eastAsia="ko-KR"/>
        </w:rPr>
        <w:t xml:space="preserve"> </w:t>
      </w:r>
      <w:r w:rsidRPr="00D143A4">
        <w:rPr>
          <w:rFonts w:hint="eastAsia"/>
          <w:lang w:eastAsia="ko-KR"/>
        </w:rPr>
        <w:t>모든</w:t>
      </w:r>
      <w:r w:rsidRPr="00D143A4">
        <w:rPr>
          <w:rFonts w:hint="eastAsia"/>
          <w:lang w:eastAsia="ko-KR"/>
        </w:rPr>
        <w:t xml:space="preserve"> RB</w:t>
      </w:r>
      <w:r w:rsidRPr="00D143A4">
        <w:rPr>
          <w:rFonts w:hint="eastAsia"/>
          <w:lang w:eastAsia="ko-KR"/>
        </w:rPr>
        <w:t>를</w:t>
      </w:r>
      <w:r w:rsidRPr="00D143A4">
        <w:rPr>
          <w:rFonts w:hint="eastAsia"/>
          <w:lang w:eastAsia="ko-KR"/>
        </w:rPr>
        <w:t xml:space="preserve"> </w:t>
      </w:r>
      <w:r w:rsidRPr="00D143A4">
        <w:rPr>
          <w:rFonts w:hint="eastAsia"/>
          <w:lang w:eastAsia="ko-KR"/>
        </w:rPr>
        <w:t>전송할</w:t>
      </w:r>
      <w:r w:rsidRPr="00D143A4">
        <w:rPr>
          <w:rFonts w:hint="eastAsia"/>
          <w:lang w:eastAsia="ko-KR"/>
        </w:rPr>
        <w:t xml:space="preserve"> </w:t>
      </w:r>
      <w:r w:rsidRPr="00D143A4">
        <w:rPr>
          <w:rFonts w:hint="eastAsia"/>
          <w:lang w:eastAsia="ko-KR"/>
        </w:rPr>
        <w:t>때</w:t>
      </w:r>
      <w:r w:rsidRPr="00D143A4">
        <w:rPr>
          <w:rFonts w:hint="eastAsia"/>
          <w:lang w:eastAsia="ko-KR"/>
        </w:rPr>
        <w:t xml:space="preserve"> BS</w:t>
      </w:r>
      <w:r w:rsidRPr="00D143A4">
        <w:rPr>
          <w:rFonts w:hint="eastAsia"/>
          <w:lang w:eastAsia="ko-KR"/>
        </w:rPr>
        <w:t>에</w:t>
      </w:r>
      <w:r w:rsidRPr="00D143A4">
        <w:rPr>
          <w:rFonts w:hint="eastAsia"/>
          <w:lang w:eastAsia="ko-KR"/>
        </w:rPr>
        <w:t xml:space="preserve"> </w:t>
      </w:r>
      <w:r w:rsidRPr="00D143A4">
        <w:rPr>
          <w:rFonts w:hint="eastAsia"/>
          <w:lang w:eastAsia="ko-KR"/>
        </w:rPr>
        <w:t>대한</w:t>
      </w:r>
      <w:r w:rsidRPr="00D143A4">
        <w:rPr>
          <w:rFonts w:hint="eastAsia"/>
          <w:lang w:eastAsia="ko-KR"/>
        </w:rPr>
        <w:t xml:space="preserve"> OFDM </w:t>
      </w:r>
      <w:r w:rsidRPr="00D143A4">
        <w:rPr>
          <w:rFonts w:hint="eastAsia"/>
          <w:lang w:eastAsia="ko-KR"/>
        </w:rPr>
        <w:t>심볼</w:t>
      </w:r>
      <w:r w:rsidRPr="00D143A4">
        <w:rPr>
          <w:rFonts w:hint="eastAsia"/>
          <w:lang w:eastAsia="ko-KR"/>
        </w:rPr>
        <w:t xml:space="preserve"> </w:t>
      </w:r>
      <w:r w:rsidRPr="00D143A4">
        <w:rPr>
          <w:rFonts w:hint="eastAsia"/>
          <w:lang w:eastAsia="ko-KR"/>
        </w:rPr>
        <w:t>전력이다</w:t>
      </w:r>
      <w:r w:rsidRPr="00D143A4">
        <w:rPr>
          <w:rFonts w:hint="eastAsia"/>
          <w:lang w:eastAsia="ko-KR"/>
        </w:rPr>
        <w:t>.</w:t>
      </w:r>
      <w:r w:rsidR="00213481">
        <w:rPr>
          <w:lang w:eastAsia="ko-KR"/>
        </w:rPr>
        <w:t xml:space="preserve"> Total power dynamic range</w:t>
      </w:r>
      <w:r w:rsidR="00213481" w:rsidRPr="00213481">
        <w:rPr>
          <w:rFonts w:hint="eastAsia"/>
          <w:lang w:eastAsia="ko-KR"/>
        </w:rPr>
        <w:t>의</w:t>
      </w:r>
      <w:r w:rsidR="00213481" w:rsidRPr="00213481">
        <w:rPr>
          <w:rFonts w:hint="eastAsia"/>
          <w:lang w:eastAsia="ko-KR"/>
        </w:rPr>
        <w:t xml:space="preserve"> </w:t>
      </w:r>
      <w:r w:rsidR="00213481" w:rsidRPr="00213481">
        <w:rPr>
          <w:rFonts w:hint="eastAsia"/>
          <w:lang w:eastAsia="ko-KR"/>
        </w:rPr>
        <w:t>하한은</w:t>
      </w:r>
      <w:r w:rsidR="00213481" w:rsidRPr="00213481">
        <w:rPr>
          <w:rFonts w:hint="eastAsia"/>
          <w:lang w:eastAsia="ko-KR"/>
        </w:rPr>
        <w:t xml:space="preserve"> </w:t>
      </w:r>
      <w:r w:rsidR="00213481" w:rsidRPr="00213481">
        <w:rPr>
          <w:rFonts w:hint="eastAsia"/>
          <w:lang w:eastAsia="ko-KR"/>
        </w:rPr>
        <w:t>단일</w:t>
      </w:r>
      <w:r w:rsidR="00213481" w:rsidRPr="00213481">
        <w:rPr>
          <w:rFonts w:hint="eastAsia"/>
          <w:lang w:eastAsia="ko-KR"/>
        </w:rPr>
        <w:t xml:space="preserve"> RB </w:t>
      </w:r>
      <w:r w:rsidR="00213481" w:rsidRPr="00213481">
        <w:rPr>
          <w:rFonts w:hint="eastAsia"/>
          <w:lang w:eastAsia="ko-KR"/>
        </w:rPr>
        <w:t>전송의</w:t>
      </w:r>
      <w:r w:rsidR="00213481" w:rsidRPr="00213481">
        <w:rPr>
          <w:rFonts w:hint="eastAsia"/>
          <w:lang w:eastAsia="ko-KR"/>
        </w:rPr>
        <w:t xml:space="preserve"> </w:t>
      </w:r>
      <w:r w:rsidR="00213481" w:rsidRPr="00213481">
        <w:rPr>
          <w:rFonts w:hint="eastAsia"/>
          <w:lang w:eastAsia="ko-KR"/>
        </w:rPr>
        <w:t>평균</w:t>
      </w:r>
      <w:r w:rsidR="00213481" w:rsidRPr="00213481">
        <w:rPr>
          <w:rFonts w:hint="eastAsia"/>
          <w:lang w:eastAsia="ko-KR"/>
        </w:rPr>
        <w:t xml:space="preserve"> </w:t>
      </w:r>
      <w:r w:rsidR="00213481" w:rsidRPr="00213481">
        <w:rPr>
          <w:rFonts w:hint="eastAsia"/>
          <w:lang w:eastAsia="ko-KR"/>
        </w:rPr>
        <w:t>전력</w:t>
      </w:r>
      <w:r w:rsidR="00AF2318">
        <w:rPr>
          <w:rFonts w:hint="eastAsia"/>
          <w:lang w:eastAsia="ko-KR"/>
        </w:rPr>
        <w:t>이</w:t>
      </w:r>
      <w:r w:rsidR="00213481" w:rsidRPr="00213481">
        <w:rPr>
          <w:rFonts w:hint="eastAsia"/>
          <w:lang w:eastAsia="ko-KR"/>
        </w:rPr>
        <w:t>다</w:t>
      </w:r>
      <w:r w:rsidR="00213481" w:rsidRPr="00213481">
        <w:rPr>
          <w:rFonts w:hint="eastAsia"/>
          <w:lang w:eastAsia="ko-KR"/>
        </w:rPr>
        <w:t>.</w:t>
      </w:r>
      <w:r w:rsidR="005167AD">
        <w:rPr>
          <w:lang w:eastAsia="ko-KR"/>
        </w:rPr>
        <w:t xml:space="preserve"> </w:t>
      </w:r>
      <w:r w:rsidR="005167AD" w:rsidRPr="005167AD">
        <w:rPr>
          <w:rFonts w:hint="eastAsia"/>
          <w:lang w:eastAsia="ko-KR"/>
        </w:rPr>
        <w:t xml:space="preserve">OFDM </w:t>
      </w:r>
      <w:r w:rsidR="005167AD" w:rsidRPr="005167AD">
        <w:rPr>
          <w:rFonts w:hint="eastAsia"/>
          <w:lang w:eastAsia="ko-KR"/>
        </w:rPr>
        <w:t>심벌은</w:t>
      </w:r>
      <w:r w:rsidR="005167AD" w:rsidRPr="005167AD">
        <w:rPr>
          <w:rFonts w:hint="eastAsia"/>
          <w:lang w:eastAsia="ko-KR"/>
        </w:rPr>
        <w:t xml:space="preserve"> PDSCH</w:t>
      </w:r>
      <w:r w:rsidR="005167AD" w:rsidRPr="005167AD">
        <w:rPr>
          <w:rFonts w:hint="eastAsia"/>
          <w:lang w:eastAsia="ko-KR"/>
        </w:rPr>
        <w:t>를</w:t>
      </w:r>
      <w:r w:rsidR="005167AD" w:rsidRPr="005167AD">
        <w:rPr>
          <w:rFonts w:hint="eastAsia"/>
          <w:lang w:eastAsia="ko-KR"/>
        </w:rPr>
        <w:t xml:space="preserve"> </w:t>
      </w:r>
      <w:r w:rsidR="005167AD" w:rsidRPr="005167AD">
        <w:rPr>
          <w:rFonts w:hint="eastAsia"/>
          <w:lang w:eastAsia="ko-KR"/>
        </w:rPr>
        <w:t>운반해야하며</w:t>
      </w:r>
      <w:r w:rsidR="005167AD" w:rsidRPr="005167AD">
        <w:rPr>
          <w:rFonts w:hint="eastAsia"/>
          <w:lang w:eastAsia="ko-KR"/>
        </w:rPr>
        <w:t xml:space="preserve"> RS </w:t>
      </w:r>
      <w:r w:rsidR="005167AD" w:rsidRPr="005167AD">
        <w:rPr>
          <w:rFonts w:hint="eastAsia"/>
          <w:lang w:eastAsia="ko-KR"/>
        </w:rPr>
        <w:t>또는</w:t>
      </w:r>
      <w:r w:rsidR="005167AD" w:rsidRPr="005167AD">
        <w:rPr>
          <w:rFonts w:hint="eastAsia"/>
          <w:lang w:eastAsia="ko-KR"/>
        </w:rPr>
        <w:t xml:space="preserve"> SSB</w:t>
      </w:r>
      <w:r w:rsidR="005167AD" w:rsidRPr="005167AD">
        <w:rPr>
          <w:rFonts w:hint="eastAsia"/>
          <w:lang w:eastAsia="ko-KR"/>
        </w:rPr>
        <w:t>를</w:t>
      </w:r>
      <w:r w:rsidR="005167AD" w:rsidRPr="005167AD">
        <w:rPr>
          <w:rFonts w:hint="eastAsia"/>
          <w:lang w:eastAsia="ko-KR"/>
        </w:rPr>
        <w:t xml:space="preserve"> </w:t>
      </w:r>
      <w:r w:rsidR="005167AD" w:rsidRPr="005167AD">
        <w:rPr>
          <w:rFonts w:hint="eastAsia"/>
          <w:lang w:eastAsia="ko-KR"/>
        </w:rPr>
        <w:t>포함하지</w:t>
      </w:r>
      <w:r w:rsidR="005167AD" w:rsidRPr="005167AD">
        <w:rPr>
          <w:rFonts w:hint="eastAsia"/>
          <w:lang w:eastAsia="ko-KR"/>
        </w:rPr>
        <w:t xml:space="preserve"> </w:t>
      </w:r>
      <w:r w:rsidR="005167AD" w:rsidRPr="005167AD">
        <w:rPr>
          <w:rFonts w:hint="eastAsia"/>
          <w:lang w:eastAsia="ko-KR"/>
        </w:rPr>
        <w:t>않아야</w:t>
      </w:r>
      <w:r w:rsidR="005167AD">
        <w:rPr>
          <w:rFonts w:hint="eastAsia"/>
          <w:lang w:eastAsia="ko-KR"/>
        </w:rPr>
        <w:t xml:space="preserve"> </w:t>
      </w:r>
      <w:r w:rsidR="005167AD" w:rsidRPr="005167AD">
        <w:rPr>
          <w:rFonts w:hint="eastAsia"/>
          <w:lang w:eastAsia="ko-KR"/>
        </w:rPr>
        <w:t>한다</w:t>
      </w:r>
      <w:r w:rsidR="005167AD" w:rsidRPr="005167AD">
        <w:rPr>
          <w:rFonts w:hint="eastAsia"/>
          <w:lang w:eastAsia="ko-KR"/>
        </w:rPr>
        <w:t>.</w:t>
      </w:r>
    </w:p>
    <w:p w14:paraId="03C30AF9" w14:textId="35477E92" w:rsidR="00E32AEA" w:rsidRDefault="00231D99" w:rsidP="00231D99">
      <w:pPr>
        <w:pStyle w:val="4"/>
        <w:rPr>
          <w:lang w:eastAsia="ko-KR"/>
        </w:rPr>
      </w:pPr>
      <w:r w:rsidRPr="00231D99">
        <w:rPr>
          <w:lang w:eastAsia="ko-KR"/>
        </w:rPr>
        <w:t>Minimum requirement for BS type 1-C and BS type 1-H</w:t>
      </w:r>
    </w:p>
    <w:p w14:paraId="4FC30579" w14:textId="3B88F289" w:rsidR="00E32AEA" w:rsidRDefault="00F3340B" w:rsidP="00AB3CF6">
      <w:pPr>
        <w:rPr>
          <w:lang w:eastAsia="ko-KR"/>
        </w:rPr>
      </w:pPr>
      <w:r w:rsidRPr="00F3340B">
        <w:rPr>
          <w:rFonts w:hint="eastAsia"/>
          <w:lang w:eastAsia="ko-KR"/>
        </w:rPr>
        <w:t>각</w:t>
      </w:r>
      <w:r w:rsidRPr="00F3340B">
        <w:rPr>
          <w:rFonts w:hint="eastAsia"/>
          <w:lang w:eastAsia="ko-KR"/>
        </w:rPr>
        <w:t xml:space="preserve"> NR </w:t>
      </w:r>
      <w:r w:rsidRPr="00F3340B">
        <w:rPr>
          <w:rFonts w:hint="eastAsia"/>
          <w:lang w:eastAsia="ko-KR"/>
        </w:rPr>
        <w:t>반송파에</w:t>
      </w:r>
      <w:r w:rsidRPr="00F3340B">
        <w:rPr>
          <w:rFonts w:hint="eastAsia"/>
          <w:lang w:eastAsia="ko-KR"/>
        </w:rPr>
        <w:t xml:space="preserve"> </w:t>
      </w:r>
      <w:r w:rsidRPr="00F3340B">
        <w:rPr>
          <w:rFonts w:hint="eastAsia"/>
          <w:lang w:eastAsia="ko-KR"/>
        </w:rPr>
        <w:t>대한</w:t>
      </w:r>
      <w:r w:rsidRPr="00F3340B">
        <w:rPr>
          <w:rFonts w:hint="eastAsia"/>
          <w:lang w:eastAsia="ko-KR"/>
        </w:rPr>
        <w:t xml:space="preserve"> </w:t>
      </w:r>
      <w:r w:rsidRPr="00F3340B">
        <w:rPr>
          <w:rFonts w:hint="eastAsia"/>
          <w:lang w:eastAsia="ko-KR"/>
        </w:rPr>
        <w:t>하향</w:t>
      </w:r>
      <w:r w:rsidRPr="00F3340B">
        <w:rPr>
          <w:rFonts w:hint="eastAsia"/>
          <w:lang w:eastAsia="ko-KR"/>
        </w:rPr>
        <w:t xml:space="preserve"> </w:t>
      </w:r>
      <w:r w:rsidRPr="00F3340B">
        <w:rPr>
          <w:rFonts w:hint="eastAsia"/>
          <w:lang w:eastAsia="ko-KR"/>
        </w:rPr>
        <w:t>링크</w:t>
      </w:r>
      <w:r w:rsidRPr="00F3340B">
        <w:rPr>
          <w:rFonts w:hint="eastAsia"/>
          <w:lang w:eastAsia="ko-KR"/>
        </w:rPr>
        <w:t xml:space="preserve"> (DL) </w:t>
      </w:r>
      <w:r w:rsidRPr="00F3340B">
        <w:rPr>
          <w:rFonts w:hint="eastAsia"/>
          <w:lang w:eastAsia="ko-KR"/>
        </w:rPr>
        <w:t>총</w:t>
      </w:r>
      <w:r w:rsidRPr="00F3340B">
        <w:rPr>
          <w:rFonts w:hint="eastAsia"/>
          <w:lang w:eastAsia="ko-KR"/>
        </w:rPr>
        <w:t xml:space="preserve"> </w:t>
      </w:r>
      <w:r w:rsidRPr="00F3340B">
        <w:rPr>
          <w:rFonts w:hint="eastAsia"/>
          <w:lang w:eastAsia="ko-KR"/>
        </w:rPr>
        <w:t>전력</w:t>
      </w:r>
      <w:r w:rsidRPr="00F3340B">
        <w:rPr>
          <w:rFonts w:hint="eastAsia"/>
          <w:lang w:eastAsia="ko-KR"/>
        </w:rPr>
        <w:t xml:space="preserve"> </w:t>
      </w:r>
      <w:r w:rsidRPr="00F3340B">
        <w:rPr>
          <w:rFonts w:hint="eastAsia"/>
          <w:lang w:eastAsia="ko-KR"/>
        </w:rPr>
        <w:t>동적</w:t>
      </w:r>
      <w:r w:rsidRPr="00F3340B">
        <w:rPr>
          <w:rFonts w:hint="eastAsia"/>
          <w:lang w:eastAsia="ko-KR"/>
        </w:rPr>
        <w:t xml:space="preserve"> </w:t>
      </w:r>
      <w:r w:rsidRPr="00F3340B">
        <w:rPr>
          <w:rFonts w:hint="eastAsia"/>
          <w:lang w:eastAsia="ko-KR"/>
        </w:rPr>
        <w:t>범위는</w:t>
      </w:r>
      <w:r w:rsidRPr="00F3340B">
        <w:rPr>
          <w:rFonts w:hint="eastAsia"/>
          <w:lang w:eastAsia="ko-KR"/>
        </w:rPr>
        <w:t xml:space="preserve"> </w:t>
      </w:r>
      <w:r w:rsidRPr="00F3340B">
        <w:rPr>
          <w:rFonts w:hint="eastAsia"/>
          <w:lang w:eastAsia="ko-KR"/>
        </w:rPr>
        <w:t>표</w:t>
      </w:r>
      <w:r w:rsidRPr="00F3340B">
        <w:rPr>
          <w:rFonts w:hint="eastAsia"/>
          <w:lang w:eastAsia="ko-KR"/>
        </w:rPr>
        <w:t xml:space="preserve"> 6.3.3.2-1</w:t>
      </w:r>
      <w:r w:rsidRPr="00F3340B">
        <w:rPr>
          <w:rFonts w:hint="eastAsia"/>
          <w:lang w:eastAsia="ko-KR"/>
        </w:rPr>
        <w:t>의</w:t>
      </w:r>
      <w:r w:rsidRPr="00F3340B">
        <w:rPr>
          <w:rFonts w:hint="eastAsia"/>
          <w:lang w:eastAsia="ko-KR"/>
        </w:rPr>
        <w:t xml:space="preserve"> </w:t>
      </w:r>
      <w:r w:rsidRPr="00F3340B">
        <w:rPr>
          <w:rFonts w:hint="eastAsia"/>
          <w:lang w:eastAsia="ko-KR"/>
        </w:rPr>
        <w:t>레벨보다</w:t>
      </w:r>
      <w:r w:rsidRPr="00F3340B">
        <w:rPr>
          <w:rFonts w:hint="eastAsia"/>
          <w:lang w:eastAsia="ko-KR"/>
        </w:rPr>
        <w:t xml:space="preserve"> </w:t>
      </w:r>
      <w:r w:rsidRPr="00F3340B">
        <w:rPr>
          <w:rFonts w:hint="eastAsia"/>
          <w:lang w:eastAsia="ko-KR"/>
        </w:rPr>
        <w:t>크거나</w:t>
      </w:r>
      <w:r w:rsidRPr="00F3340B">
        <w:rPr>
          <w:rFonts w:hint="eastAsia"/>
          <w:lang w:eastAsia="ko-KR"/>
        </w:rPr>
        <w:t xml:space="preserve"> </w:t>
      </w:r>
      <w:r w:rsidRPr="00F3340B">
        <w:rPr>
          <w:rFonts w:hint="eastAsia"/>
          <w:lang w:eastAsia="ko-KR"/>
        </w:rPr>
        <w:t>같아야</w:t>
      </w:r>
      <w:r>
        <w:rPr>
          <w:rFonts w:hint="eastAsia"/>
          <w:lang w:eastAsia="ko-KR"/>
        </w:rPr>
        <w:t xml:space="preserve"> </w:t>
      </w:r>
      <w:r w:rsidRPr="00F3340B">
        <w:rPr>
          <w:rFonts w:hint="eastAsia"/>
          <w:lang w:eastAsia="ko-KR"/>
        </w:rPr>
        <w:t>한다</w:t>
      </w:r>
      <w:r w:rsidRPr="00F3340B">
        <w:rPr>
          <w:rFonts w:hint="eastAsia"/>
          <w:lang w:eastAsia="ko-KR"/>
        </w:rPr>
        <w:t>.</w:t>
      </w:r>
    </w:p>
    <w:p w14:paraId="640B84F4" w14:textId="48B41288" w:rsidR="00E32AEA" w:rsidRPr="00E029E7" w:rsidRDefault="00E029E7" w:rsidP="00E029E7">
      <w:pPr>
        <w:jc w:val="center"/>
        <w:rPr>
          <w:b/>
          <w:bCs/>
          <w:lang w:eastAsia="ko-KR"/>
        </w:rPr>
      </w:pPr>
      <w:r w:rsidRPr="00E029E7">
        <w:rPr>
          <w:b/>
          <w:bCs/>
          <w:lang w:eastAsia="ko-KR"/>
        </w:rPr>
        <w:t>Table 6.3.3.2-1: Total power dynamic range</w:t>
      </w:r>
    </w:p>
    <w:tbl>
      <w:tblPr>
        <w:tblStyle w:val="a9"/>
        <w:tblW w:w="0" w:type="auto"/>
        <w:tblInd w:w="846" w:type="dxa"/>
        <w:tblLook w:val="04A0" w:firstRow="1" w:lastRow="0" w:firstColumn="1" w:lastColumn="0" w:noHBand="0" w:noVBand="1"/>
      </w:tblPr>
      <w:tblGrid>
        <w:gridCol w:w="2551"/>
        <w:gridCol w:w="1701"/>
        <w:gridCol w:w="1701"/>
        <w:gridCol w:w="1560"/>
      </w:tblGrid>
      <w:tr w:rsidR="009C459E" w14:paraId="174E0CD2" w14:textId="77777777" w:rsidTr="00425A6E">
        <w:tc>
          <w:tcPr>
            <w:tcW w:w="2551" w:type="dxa"/>
            <w:vMerge w:val="restart"/>
          </w:tcPr>
          <w:p w14:paraId="72480C28" w14:textId="77777777" w:rsidR="009C459E" w:rsidRPr="009C459E" w:rsidRDefault="009C459E" w:rsidP="009C45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C459E">
              <w:rPr>
                <w:b/>
                <w:bCs/>
                <w:sz w:val="20"/>
                <w:szCs w:val="20"/>
                <w:lang w:eastAsia="ko-KR"/>
              </w:rPr>
              <w:t xml:space="preserve">BS channel </w:t>
            </w:r>
          </w:p>
          <w:p w14:paraId="29113B04" w14:textId="72D1B635" w:rsidR="009C459E" w:rsidRPr="009C459E" w:rsidRDefault="009C459E" w:rsidP="009C45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C459E">
              <w:rPr>
                <w:b/>
                <w:bCs/>
                <w:sz w:val="20"/>
                <w:szCs w:val="20"/>
                <w:lang w:eastAsia="ko-KR"/>
              </w:rPr>
              <w:t>bandwidth (MHz)</w:t>
            </w:r>
          </w:p>
        </w:tc>
        <w:tc>
          <w:tcPr>
            <w:tcW w:w="4962" w:type="dxa"/>
            <w:gridSpan w:val="3"/>
          </w:tcPr>
          <w:p w14:paraId="1D245E9A" w14:textId="6D59B3C0" w:rsidR="009C459E" w:rsidRPr="009C459E" w:rsidRDefault="009C459E" w:rsidP="009C45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Total power dynamic range (dB)</w:t>
            </w:r>
          </w:p>
        </w:tc>
      </w:tr>
      <w:tr w:rsidR="009C459E" w14:paraId="75A393C9" w14:textId="77777777" w:rsidTr="009C459E">
        <w:tc>
          <w:tcPr>
            <w:tcW w:w="2551" w:type="dxa"/>
            <w:vMerge/>
          </w:tcPr>
          <w:p w14:paraId="284E83B8" w14:textId="77777777" w:rsidR="009C459E" w:rsidRPr="009C459E" w:rsidRDefault="009C459E" w:rsidP="009C45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</w:tcPr>
          <w:p w14:paraId="672002DB" w14:textId="37808965" w:rsidR="009C459E" w:rsidRPr="009C459E" w:rsidRDefault="009C459E" w:rsidP="009C45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 kHz SCS</w:t>
            </w:r>
          </w:p>
        </w:tc>
        <w:tc>
          <w:tcPr>
            <w:tcW w:w="1701" w:type="dxa"/>
          </w:tcPr>
          <w:p w14:paraId="521A83AB" w14:textId="669CFB21" w:rsidR="009C459E" w:rsidRPr="009C459E" w:rsidRDefault="009C459E" w:rsidP="009C45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 kHz SCS</w:t>
            </w:r>
          </w:p>
        </w:tc>
        <w:tc>
          <w:tcPr>
            <w:tcW w:w="1560" w:type="dxa"/>
          </w:tcPr>
          <w:p w14:paraId="5E3A177A" w14:textId="08385617" w:rsidR="009C459E" w:rsidRPr="009C459E" w:rsidRDefault="009C459E" w:rsidP="009C45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 kHz SCS</w:t>
            </w:r>
          </w:p>
        </w:tc>
      </w:tr>
      <w:tr w:rsidR="009C459E" w14:paraId="3921DDB5" w14:textId="77777777" w:rsidTr="009C459E">
        <w:tc>
          <w:tcPr>
            <w:tcW w:w="2551" w:type="dxa"/>
          </w:tcPr>
          <w:p w14:paraId="1F697883" w14:textId="3A38C3C0" w:rsidR="009C459E" w:rsidRPr="009C459E" w:rsidRDefault="00093CEE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</w:t>
            </w:r>
          </w:p>
        </w:tc>
        <w:tc>
          <w:tcPr>
            <w:tcW w:w="1701" w:type="dxa"/>
          </w:tcPr>
          <w:p w14:paraId="2C41020C" w14:textId="07EE2443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13.9</w:t>
            </w:r>
          </w:p>
        </w:tc>
        <w:tc>
          <w:tcPr>
            <w:tcW w:w="1701" w:type="dxa"/>
          </w:tcPr>
          <w:p w14:paraId="54F852A3" w14:textId="20643B81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10.4</w:t>
            </w:r>
          </w:p>
        </w:tc>
        <w:tc>
          <w:tcPr>
            <w:tcW w:w="1560" w:type="dxa"/>
          </w:tcPr>
          <w:p w14:paraId="55870D9B" w14:textId="2CD16D22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9C459E" w14:paraId="2A6A8B82" w14:textId="77777777" w:rsidTr="009C459E">
        <w:tc>
          <w:tcPr>
            <w:tcW w:w="2551" w:type="dxa"/>
          </w:tcPr>
          <w:p w14:paraId="63433FE5" w14:textId="41BAB828" w:rsidR="009C459E" w:rsidRPr="009C459E" w:rsidRDefault="00093CEE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</w:t>
            </w:r>
          </w:p>
        </w:tc>
        <w:tc>
          <w:tcPr>
            <w:tcW w:w="1701" w:type="dxa"/>
          </w:tcPr>
          <w:p w14:paraId="25F7178C" w14:textId="6893755C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17.1</w:t>
            </w:r>
          </w:p>
        </w:tc>
        <w:tc>
          <w:tcPr>
            <w:tcW w:w="1701" w:type="dxa"/>
          </w:tcPr>
          <w:p w14:paraId="134F2A28" w14:textId="035873B7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13.8</w:t>
            </w:r>
          </w:p>
        </w:tc>
        <w:tc>
          <w:tcPr>
            <w:tcW w:w="1560" w:type="dxa"/>
          </w:tcPr>
          <w:p w14:paraId="5F110145" w14:textId="6597011D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10.4</w:t>
            </w:r>
          </w:p>
        </w:tc>
      </w:tr>
      <w:tr w:rsidR="009C459E" w14:paraId="311F57C8" w14:textId="77777777" w:rsidTr="009C459E">
        <w:tc>
          <w:tcPr>
            <w:tcW w:w="2551" w:type="dxa"/>
          </w:tcPr>
          <w:p w14:paraId="5476D317" w14:textId="7C560895" w:rsidR="009C459E" w:rsidRPr="009C459E" w:rsidRDefault="00093CEE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1701" w:type="dxa"/>
          </w:tcPr>
          <w:p w14:paraId="6D8D0387" w14:textId="44A82A94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18.9</w:t>
            </w:r>
          </w:p>
        </w:tc>
        <w:tc>
          <w:tcPr>
            <w:tcW w:w="1701" w:type="dxa"/>
          </w:tcPr>
          <w:p w14:paraId="55CD3AA4" w14:textId="2128E82B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15.7</w:t>
            </w:r>
          </w:p>
        </w:tc>
        <w:tc>
          <w:tcPr>
            <w:tcW w:w="1560" w:type="dxa"/>
          </w:tcPr>
          <w:p w14:paraId="3D4F954C" w14:textId="4601678A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12.5</w:t>
            </w:r>
          </w:p>
        </w:tc>
      </w:tr>
      <w:tr w:rsidR="009C459E" w14:paraId="1A6276AB" w14:textId="77777777" w:rsidTr="009C459E">
        <w:tc>
          <w:tcPr>
            <w:tcW w:w="2551" w:type="dxa"/>
          </w:tcPr>
          <w:p w14:paraId="1A775EF6" w14:textId="51233751" w:rsidR="009C459E" w:rsidRPr="009C459E" w:rsidRDefault="00093CEE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</w:t>
            </w:r>
          </w:p>
        </w:tc>
        <w:tc>
          <w:tcPr>
            <w:tcW w:w="1701" w:type="dxa"/>
          </w:tcPr>
          <w:p w14:paraId="7082CBE5" w14:textId="40CD9FA9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20.2</w:t>
            </w:r>
          </w:p>
        </w:tc>
        <w:tc>
          <w:tcPr>
            <w:tcW w:w="1701" w:type="dxa"/>
          </w:tcPr>
          <w:p w14:paraId="64D509CC" w14:textId="07C137D6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17.0</w:t>
            </w:r>
          </w:p>
        </w:tc>
        <w:tc>
          <w:tcPr>
            <w:tcW w:w="1560" w:type="dxa"/>
          </w:tcPr>
          <w:p w14:paraId="5BE5CFD1" w14:textId="4C1C7165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13.8</w:t>
            </w:r>
          </w:p>
        </w:tc>
      </w:tr>
      <w:tr w:rsidR="009C459E" w14:paraId="6CAAFF9C" w14:textId="77777777" w:rsidTr="009C459E">
        <w:tc>
          <w:tcPr>
            <w:tcW w:w="2551" w:type="dxa"/>
          </w:tcPr>
          <w:p w14:paraId="4E6F4D9F" w14:textId="67B7A654" w:rsidR="009C459E" w:rsidRPr="009C459E" w:rsidRDefault="00093CEE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25</w:t>
            </w:r>
          </w:p>
        </w:tc>
        <w:tc>
          <w:tcPr>
            <w:tcW w:w="1701" w:type="dxa"/>
          </w:tcPr>
          <w:p w14:paraId="1F019BE3" w14:textId="117C5CF5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21.2</w:t>
            </w:r>
          </w:p>
        </w:tc>
        <w:tc>
          <w:tcPr>
            <w:tcW w:w="1701" w:type="dxa"/>
          </w:tcPr>
          <w:p w14:paraId="1BC6261D" w14:textId="545844DA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18.1</w:t>
            </w:r>
          </w:p>
        </w:tc>
        <w:tc>
          <w:tcPr>
            <w:tcW w:w="1560" w:type="dxa"/>
          </w:tcPr>
          <w:p w14:paraId="1BB0E76D" w14:textId="7577D4FA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14.9</w:t>
            </w:r>
          </w:p>
        </w:tc>
      </w:tr>
      <w:tr w:rsidR="009C459E" w14:paraId="36928814" w14:textId="77777777" w:rsidTr="009C459E">
        <w:tc>
          <w:tcPr>
            <w:tcW w:w="2551" w:type="dxa"/>
          </w:tcPr>
          <w:p w14:paraId="771CFAA8" w14:textId="1AA8C45C" w:rsidR="009C459E" w:rsidRPr="009C459E" w:rsidRDefault="00093CEE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1701" w:type="dxa"/>
          </w:tcPr>
          <w:p w14:paraId="2DC8E9F5" w14:textId="68420096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22.0</w:t>
            </w:r>
          </w:p>
        </w:tc>
        <w:tc>
          <w:tcPr>
            <w:tcW w:w="1701" w:type="dxa"/>
          </w:tcPr>
          <w:p w14:paraId="0FC41747" w14:textId="69153715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18.9</w:t>
            </w:r>
          </w:p>
        </w:tc>
        <w:tc>
          <w:tcPr>
            <w:tcW w:w="1560" w:type="dxa"/>
          </w:tcPr>
          <w:p w14:paraId="70BDA5E7" w14:textId="57CDD7F2" w:rsidR="009C459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15.7</w:t>
            </w:r>
          </w:p>
        </w:tc>
      </w:tr>
      <w:tr w:rsidR="00093CEE" w14:paraId="7791BC97" w14:textId="77777777" w:rsidTr="009C459E">
        <w:tc>
          <w:tcPr>
            <w:tcW w:w="2551" w:type="dxa"/>
          </w:tcPr>
          <w:p w14:paraId="3B3069EE" w14:textId="622F036C" w:rsidR="00093CEE" w:rsidRDefault="00093CEE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40</w:t>
            </w:r>
          </w:p>
        </w:tc>
        <w:tc>
          <w:tcPr>
            <w:tcW w:w="1701" w:type="dxa"/>
          </w:tcPr>
          <w:p w14:paraId="4B5C9B70" w14:textId="60544756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23.3</w:t>
            </w:r>
          </w:p>
        </w:tc>
        <w:tc>
          <w:tcPr>
            <w:tcW w:w="1701" w:type="dxa"/>
          </w:tcPr>
          <w:p w14:paraId="3AC3F892" w14:textId="761B7E55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20.2</w:t>
            </w:r>
          </w:p>
        </w:tc>
        <w:tc>
          <w:tcPr>
            <w:tcW w:w="1560" w:type="dxa"/>
          </w:tcPr>
          <w:p w14:paraId="0B23CD90" w14:textId="44F17ACD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17.0</w:t>
            </w:r>
          </w:p>
        </w:tc>
      </w:tr>
      <w:tr w:rsidR="00093CEE" w14:paraId="217B8FC2" w14:textId="77777777" w:rsidTr="009C459E">
        <w:tc>
          <w:tcPr>
            <w:tcW w:w="2551" w:type="dxa"/>
          </w:tcPr>
          <w:p w14:paraId="62FA3A15" w14:textId="4CECEC41" w:rsidR="00093CEE" w:rsidRDefault="00093CEE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50</w:t>
            </w:r>
          </w:p>
        </w:tc>
        <w:tc>
          <w:tcPr>
            <w:tcW w:w="1701" w:type="dxa"/>
          </w:tcPr>
          <w:p w14:paraId="34932207" w14:textId="18A1D43A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24.3</w:t>
            </w:r>
          </w:p>
        </w:tc>
        <w:tc>
          <w:tcPr>
            <w:tcW w:w="1701" w:type="dxa"/>
          </w:tcPr>
          <w:p w14:paraId="0B8D3DB0" w14:textId="7F5592DE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21.2</w:t>
            </w:r>
          </w:p>
        </w:tc>
        <w:tc>
          <w:tcPr>
            <w:tcW w:w="1560" w:type="dxa"/>
          </w:tcPr>
          <w:p w14:paraId="448445EE" w14:textId="63C48650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18.1</w:t>
            </w:r>
          </w:p>
        </w:tc>
      </w:tr>
      <w:tr w:rsidR="00093CEE" w14:paraId="48543E12" w14:textId="77777777" w:rsidTr="009C459E">
        <w:tc>
          <w:tcPr>
            <w:tcW w:w="2551" w:type="dxa"/>
          </w:tcPr>
          <w:p w14:paraId="23CAB861" w14:textId="3334A156" w:rsidR="00093CEE" w:rsidRDefault="00093CEE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1701" w:type="dxa"/>
          </w:tcPr>
          <w:p w14:paraId="33102786" w14:textId="069792FC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1701" w:type="dxa"/>
          </w:tcPr>
          <w:p w14:paraId="0DC901B2" w14:textId="48B45BA4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22.0</w:t>
            </w:r>
          </w:p>
        </w:tc>
        <w:tc>
          <w:tcPr>
            <w:tcW w:w="1560" w:type="dxa"/>
          </w:tcPr>
          <w:p w14:paraId="7352BE1C" w14:textId="6CE416C2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18.9</w:t>
            </w:r>
          </w:p>
        </w:tc>
      </w:tr>
      <w:tr w:rsidR="00093CEE" w14:paraId="585BD4C1" w14:textId="77777777" w:rsidTr="009C459E">
        <w:tc>
          <w:tcPr>
            <w:tcW w:w="2551" w:type="dxa"/>
          </w:tcPr>
          <w:p w14:paraId="71757119" w14:textId="72A734CF" w:rsidR="00093CEE" w:rsidRDefault="00093CEE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70</w:t>
            </w:r>
          </w:p>
        </w:tc>
        <w:tc>
          <w:tcPr>
            <w:tcW w:w="1701" w:type="dxa"/>
          </w:tcPr>
          <w:p w14:paraId="4180BA87" w14:textId="7C4B8FAD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1701" w:type="dxa"/>
          </w:tcPr>
          <w:p w14:paraId="02809CFF" w14:textId="57034A43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22.7</w:t>
            </w:r>
          </w:p>
        </w:tc>
        <w:tc>
          <w:tcPr>
            <w:tcW w:w="1560" w:type="dxa"/>
          </w:tcPr>
          <w:p w14:paraId="1B138ED9" w14:textId="729BD02C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19.6</w:t>
            </w:r>
          </w:p>
        </w:tc>
      </w:tr>
      <w:tr w:rsidR="00093CEE" w14:paraId="68740E48" w14:textId="77777777" w:rsidTr="009C459E">
        <w:tc>
          <w:tcPr>
            <w:tcW w:w="2551" w:type="dxa"/>
          </w:tcPr>
          <w:p w14:paraId="3CB23630" w14:textId="42EBE3F7" w:rsidR="00093CEE" w:rsidRDefault="00093CEE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80</w:t>
            </w:r>
          </w:p>
        </w:tc>
        <w:tc>
          <w:tcPr>
            <w:tcW w:w="1701" w:type="dxa"/>
          </w:tcPr>
          <w:p w14:paraId="1BD5A7DB" w14:textId="79D3D45C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1701" w:type="dxa"/>
          </w:tcPr>
          <w:p w14:paraId="6E953CEB" w14:textId="75B9F4EA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23.3</w:t>
            </w:r>
          </w:p>
        </w:tc>
        <w:tc>
          <w:tcPr>
            <w:tcW w:w="1560" w:type="dxa"/>
          </w:tcPr>
          <w:p w14:paraId="6E4F04B2" w14:textId="1F0D86E9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20.2</w:t>
            </w:r>
          </w:p>
        </w:tc>
      </w:tr>
      <w:tr w:rsidR="00093CEE" w14:paraId="43C68C58" w14:textId="77777777" w:rsidTr="009C459E">
        <w:tc>
          <w:tcPr>
            <w:tcW w:w="2551" w:type="dxa"/>
          </w:tcPr>
          <w:p w14:paraId="1C6B8567" w14:textId="70B7E3C5" w:rsidR="00093CEE" w:rsidRDefault="00093CEE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90</w:t>
            </w:r>
          </w:p>
        </w:tc>
        <w:tc>
          <w:tcPr>
            <w:tcW w:w="1701" w:type="dxa"/>
          </w:tcPr>
          <w:p w14:paraId="63E975D7" w14:textId="4E86B8A5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1701" w:type="dxa"/>
          </w:tcPr>
          <w:p w14:paraId="0E5AA681" w14:textId="712AF85A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23.8</w:t>
            </w:r>
          </w:p>
        </w:tc>
        <w:tc>
          <w:tcPr>
            <w:tcW w:w="1560" w:type="dxa"/>
          </w:tcPr>
          <w:p w14:paraId="46B25DD5" w14:textId="501B259D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20.8</w:t>
            </w:r>
          </w:p>
        </w:tc>
      </w:tr>
      <w:tr w:rsidR="00093CEE" w14:paraId="780405D1" w14:textId="77777777" w:rsidTr="009C459E">
        <w:tc>
          <w:tcPr>
            <w:tcW w:w="2551" w:type="dxa"/>
          </w:tcPr>
          <w:p w14:paraId="0FB6427A" w14:textId="1A3A57B0" w:rsidR="00093CEE" w:rsidRDefault="00093CEE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1701" w:type="dxa"/>
          </w:tcPr>
          <w:p w14:paraId="5E210C6C" w14:textId="21666916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1701" w:type="dxa"/>
          </w:tcPr>
          <w:p w14:paraId="34E67DBA" w14:textId="25FC55CF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24.3</w:t>
            </w:r>
          </w:p>
        </w:tc>
        <w:tc>
          <w:tcPr>
            <w:tcW w:w="1560" w:type="dxa"/>
          </w:tcPr>
          <w:p w14:paraId="09721108" w14:textId="19309567" w:rsidR="00093CEE" w:rsidRPr="009C459E" w:rsidRDefault="00A665DB" w:rsidP="009C45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21.3</w:t>
            </w:r>
          </w:p>
        </w:tc>
      </w:tr>
    </w:tbl>
    <w:p w14:paraId="5CF11379" w14:textId="2784EE7D" w:rsidR="00E32AEA" w:rsidRDefault="00E32AEA" w:rsidP="00AB3CF6">
      <w:pPr>
        <w:rPr>
          <w:lang w:eastAsia="ko-KR"/>
        </w:rPr>
      </w:pPr>
    </w:p>
    <w:p w14:paraId="31BDE99C" w14:textId="368147B1" w:rsidR="00E32AEA" w:rsidRDefault="00AC66D0" w:rsidP="00AC66D0">
      <w:pPr>
        <w:pStyle w:val="2"/>
        <w:rPr>
          <w:lang w:eastAsia="ko-KR"/>
        </w:rPr>
      </w:pPr>
      <w:bookmarkStart w:id="47" w:name="_Toc39849636"/>
      <w:r>
        <w:rPr>
          <w:lang w:eastAsia="ko-KR"/>
        </w:rPr>
        <w:lastRenderedPageBreak/>
        <w:t>Transmit ON/OFF power</w:t>
      </w:r>
      <w:bookmarkEnd w:id="47"/>
    </w:p>
    <w:p w14:paraId="6D99E937" w14:textId="6204519C" w:rsidR="00E32AEA" w:rsidRDefault="00EC1A07" w:rsidP="00EC1A07">
      <w:pPr>
        <w:pStyle w:val="3"/>
        <w:rPr>
          <w:lang w:eastAsia="ko-KR"/>
        </w:rPr>
      </w:pPr>
      <w:bookmarkStart w:id="48" w:name="_Toc39849637"/>
      <w:r>
        <w:rPr>
          <w:lang w:eastAsia="ko-KR"/>
        </w:rPr>
        <w:t>Transmitter ON/OFF power</w:t>
      </w:r>
      <w:bookmarkEnd w:id="48"/>
    </w:p>
    <w:p w14:paraId="1AE88159" w14:textId="7985CC17" w:rsidR="00E32AEA" w:rsidRDefault="00EC1A07" w:rsidP="00EC1A07">
      <w:pPr>
        <w:pStyle w:val="4"/>
        <w:rPr>
          <w:lang w:eastAsia="ko-KR"/>
        </w:rPr>
      </w:pPr>
      <w:r>
        <w:rPr>
          <w:lang w:eastAsia="ko-KR"/>
        </w:rPr>
        <w:t>General</w:t>
      </w:r>
    </w:p>
    <w:p w14:paraId="17A3C48D" w14:textId="77777777" w:rsidR="00A12185" w:rsidRDefault="002C77BA" w:rsidP="00AB3CF6">
      <w:pPr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>ransmit</w:t>
      </w:r>
      <w:r w:rsidRPr="002C77BA">
        <w:rPr>
          <w:rFonts w:hint="eastAsia"/>
          <w:lang w:eastAsia="ko-KR"/>
        </w:rPr>
        <w:t xml:space="preserve"> OFF </w:t>
      </w:r>
      <w:r w:rsidRPr="002C77BA">
        <w:rPr>
          <w:rFonts w:hint="eastAsia"/>
          <w:lang w:eastAsia="ko-KR"/>
        </w:rPr>
        <w:t>전력</w:t>
      </w:r>
      <w:r w:rsidRPr="002C77BA">
        <w:rPr>
          <w:rFonts w:hint="eastAsia"/>
          <w:lang w:eastAsia="ko-KR"/>
        </w:rPr>
        <w:t xml:space="preserve"> </w:t>
      </w:r>
      <w:r w:rsidRPr="002C77BA">
        <w:rPr>
          <w:rFonts w:hint="eastAsia"/>
          <w:lang w:eastAsia="ko-KR"/>
        </w:rPr>
        <w:t>요구</w:t>
      </w:r>
      <w:r w:rsidRPr="002C77BA">
        <w:rPr>
          <w:rFonts w:hint="eastAsia"/>
          <w:lang w:eastAsia="ko-KR"/>
        </w:rPr>
        <w:t xml:space="preserve"> </w:t>
      </w:r>
      <w:r w:rsidRPr="002C77BA">
        <w:rPr>
          <w:rFonts w:hint="eastAsia"/>
          <w:lang w:eastAsia="ko-KR"/>
        </w:rPr>
        <w:t>사항은</w:t>
      </w:r>
      <w:r w:rsidRPr="002C77BA">
        <w:rPr>
          <w:rFonts w:hint="eastAsia"/>
          <w:lang w:eastAsia="ko-KR"/>
        </w:rPr>
        <w:t xml:space="preserve"> NR BS</w:t>
      </w:r>
      <w:r w:rsidRPr="002C77BA">
        <w:rPr>
          <w:rFonts w:hint="eastAsia"/>
          <w:lang w:eastAsia="ko-KR"/>
        </w:rPr>
        <w:t>의</w:t>
      </w:r>
      <w:r w:rsidRPr="002C77BA">
        <w:rPr>
          <w:rFonts w:hint="eastAsia"/>
          <w:lang w:eastAsia="ko-KR"/>
        </w:rPr>
        <w:t xml:space="preserve"> TDD </w:t>
      </w:r>
      <w:r w:rsidRPr="002C77BA">
        <w:rPr>
          <w:rFonts w:hint="eastAsia"/>
          <w:lang w:eastAsia="ko-KR"/>
        </w:rPr>
        <w:t>작동에만</w:t>
      </w:r>
      <w:r w:rsidRPr="002C77BA">
        <w:rPr>
          <w:rFonts w:hint="eastAsia"/>
          <w:lang w:eastAsia="ko-KR"/>
        </w:rPr>
        <w:t xml:space="preserve"> </w:t>
      </w:r>
      <w:r w:rsidRPr="002C77BA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2C77BA">
        <w:rPr>
          <w:rFonts w:hint="eastAsia"/>
          <w:lang w:eastAsia="ko-KR"/>
        </w:rPr>
        <w:t>다</w:t>
      </w:r>
      <w:r w:rsidRPr="002C77BA">
        <w:rPr>
          <w:rFonts w:hint="eastAsia"/>
          <w:lang w:eastAsia="ko-KR"/>
        </w:rPr>
        <w:t>.</w:t>
      </w:r>
      <w:r w:rsidR="00A12185">
        <w:rPr>
          <w:lang w:eastAsia="ko-KR"/>
        </w:rPr>
        <w:t xml:space="preserve"> </w:t>
      </w:r>
    </w:p>
    <w:p w14:paraId="57A78609" w14:textId="55086C87" w:rsidR="00E32AEA" w:rsidRDefault="00A12185" w:rsidP="00AB3CF6">
      <w:pPr>
        <w:rPr>
          <w:lang w:eastAsia="ko-KR"/>
        </w:rPr>
      </w:pPr>
      <w:r w:rsidRPr="00A12185">
        <w:rPr>
          <w:rFonts w:hint="eastAsia"/>
          <w:lang w:eastAsia="ko-KR"/>
        </w:rPr>
        <w:t>송신기</w:t>
      </w:r>
      <w:r w:rsidRPr="00A12185">
        <w:rPr>
          <w:rFonts w:hint="eastAsia"/>
          <w:lang w:eastAsia="ko-KR"/>
        </w:rPr>
        <w:t xml:space="preserve"> OFF </w:t>
      </w:r>
      <w:r w:rsidRPr="00A12185">
        <w:rPr>
          <w:rFonts w:hint="eastAsia"/>
          <w:lang w:eastAsia="ko-KR"/>
        </w:rPr>
        <w:t>전력은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송신기</w:t>
      </w:r>
      <w:r w:rsidRPr="00A12185">
        <w:rPr>
          <w:rFonts w:hint="eastAsia"/>
          <w:lang w:eastAsia="ko-KR"/>
        </w:rPr>
        <w:t xml:space="preserve"> OFF </w:t>
      </w:r>
      <w:r w:rsidRPr="00A12185">
        <w:rPr>
          <w:rFonts w:hint="eastAsia"/>
          <w:lang w:eastAsia="ko-KR"/>
        </w:rPr>
        <w:t>기간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동안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할당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된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채널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주파수를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중심으로</w:t>
      </w:r>
      <w:r w:rsidRPr="00A12185">
        <w:rPr>
          <w:rFonts w:hint="eastAsia"/>
          <w:lang w:eastAsia="ko-KR"/>
        </w:rPr>
        <w:t xml:space="preserve"> BS (BW</w:t>
      </w:r>
      <w:r w:rsidRPr="00C441F7">
        <w:rPr>
          <w:rFonts w:hint="eastAsia"/>
          <w:vertAlign w:val="subscript"/>
          <w:lang w:eastAsia="ko-KR"/>
        </w:rPr>
        <w:t>Config</w:t>
      </w:r>
      <w:r w:rsidRPr="00A12185">
        <w:rPr>
          <w:rFonts w:hint="eastAsia"/>
          <w:lang w:eastAsia="ko-KR"/>
        </w:rPr>
        <w:t>)</w:t>
      </w:r>
      <w:r w:rsidRPr="00A12185">
        <w:rPr>
          <w:rFonts w:hint="eastAsia"/>
          <w:lang w:eastAsia="ko-KR"/>
        </w:rPr>
        <w:t>의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전송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대역폭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구성과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동일한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대역폭의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사각형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필터로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필터링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된</w:t>
      </w:r>
      <w:r w:rsidRPr="00A12185">
        <w:rPr>
          <w:rFonts w:hint="eastAsia"/>
          <w:lang w:eastAsia="ko-KR"/>
        </w:rPr>
        <w:t xml:space="preserve"> 70 / N us </w:t>
      </w:r>
      <w:r w:rsidRPr="00A12185">
        <w:rPr>
          <w:rFonts w:hint="eastAsia"/>
          <w:lang w:eastAsia="ko-KR"/>
        </w:rPr>
        <w:t>이상으로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측정된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평균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전력으로</w:t>
      </w:r>
      <w:r w:rsidRPr="00A12185">
        <w:rPr>
          <w:rFonts w:hint="eastAsia"/>
          <w:lang w:eastAsia="ko-KR"/>
        </w:rPr>
        <w:t xml:space="preserve"> </w:t>
      </w:r>
      <w:r w:rsidRPr="00A12185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A12185">
        <w:rPr>
          <w:rFonts w:hint="eastAsia"/>
          <w:lang w:eastAsia="ko-KR"/>
        </w:rPr>
        <w:t>다</w:t>
      </w:r>
      <w:r w:rsidRPr="00A12185">
        <w:rPr>
          <w:rFonts w:hint="eastAsia"/>
          <w:lang w:eastAsia="ko-KR"/>
        </w:rPr>
        <w:t>.</w:t>
      </w:r>
      <w:r w:rsidR="00CC32C9">
        <w:rPr>
          <w:lang w:eastAsia="ko-KR"/>
        </w:rPr>
        <w:t xml:space="preserve"> </w:t>
      </w:r>
      <w:r w:rsidR="00CC32C9" w:rsidRPr="00CC32C9">
        <w:rPr>
          <w:rFonts w:hint="eastAsia"/>
          <w:lang w:eastAsia="ko-KR"/>
        </w:rPr>
        <w:t xml:space="preserve">N = SCS / 15, </w:t>
      </w:r>
      <w:r w:rsidR="00CC32C9" w:rsidRPr="00CC32C9">
        <w:rPr>
          <w:rFonts w:hint="eastAsia"/>
          <w:lang w:eastAsia="ko-KR"/>
        </w:rPr>
        <w:t>여기서</w:t>
      </w:r>
      <w:r w:rsidR="00CC32C9" w:rsidRPr="00CC32C9">
        <w:rPr>
          <w:rFonts w:hint="eastAsia"/>
          <w:lang w:eastAsia="ko-KR"/>
        </w:rPr>
        <w:t xml:space="preserve"> SCS</w:t>
      </w:r>
      <w:r w:rsidR="00CC32C9" w:rsidRPr="00CC32C9">
        <w:rPr>
          <w:rFonts w:hint="eastAsia"/>
          <w:lang w:eastAsia="ko-KR"/>
        </w:rPr>
        <w:t>는</w:t>
      </w:r>
      <w:r w:rsidR="00CC32C9" w:rsidRPr="00CC32C9">
        <w:rPr>
          <w:rFonts w:hint="eastAsia"/>
          <w:lang w:eastAsia="ko-KR"/>
        </w:rPr>
        <w:t xml:space="preserve"> </w:t>
      </w:r>
      <w:r w:rsidR="00CC32C9" w:rsidRPr="00CC32C9">
        <w:rPr>
          <w:rFonts w:hint="eastAsia"/>
          <w:lang w:eastAsia="ko-KR"/>
        </w:rPr>
        <w:t>서브</w:t>
      </w:r>
      <w:r w:rsidR="00CC32C9" w:rsidRPr="00CC32C9">
        <w:rPr>
          <w:rFonts w:hint="eastAsia"/>
          <w:lang w:eastAsia="ko-KR"/>
        </w:rPr>
        <w:t xml:space="preserve"> </w:t>
      </w:r>
      <w:r w:rsidR="00CC32C9" w:rsidRPr="00CC32C9">
        <w:rPr>
          <w:rFonts w:hint="eastAsia"/>
          <w:lang w:eastAsia="ko-KR"/>
        </w:rPr>
        <w:t>캐리어</w:t>
      </w:r>
      <w:r w:rsidR="00CC32C9" w:rsidRPr="00CC32C9">
        <w:rPr>
          <w:rFonts w:hint="eastAsia"/>
          <w:lang w:eastAsia="ko-KR"/>
        </w:rPr>
        <w:t xml:space="preserve"> </w:t>
      </w:r>
      <w:r w:rsidR="00CC32C9" w:rsidRPr="00CC32C9">
        <w:rPr>
          <w:rFonts w:hint="eastAsia"/>
          <w:lang w:eastAsia="ko-KR"/>
        </w:rPr>
        <w:t>간격</w:t>
      </w:r>
      <w:r w:rsidR="00CC32C9" w:rsidRPr="00CC32C9">
        <w:rPr>
          <w:rFonts w:hint="eastAsia"/>
          <w:lang w:eastAsia="ko-KR"/>
        </w:rPr>
        <w:t xml:space="preserve"> (kHz)</w:t>
      </w:r>
      <w:r w:rsidR="00CC32C9">
        <w:rPr>
          <w:rFonts w:hint="eastAsia"/>
          <w:lang w:eastAsia="ko-KR"/>
        </w:rPr>
        <w:t>이</w:t>
      </w:r>
      <w:r w:rsidR="00CC32C9" w:rsidRPr="00CC32C9">
        <w:rPr>
          <w:rFonts w:hint="eastAsia"/>
          <w:lang w:eastAsia="ko-KR"/>
        </w:rPr>
        <w:t>다</w:t>
      </w:r>
      <w:r w:rsidR="00CC32C9" w:rsidRPr="00CC32C9">
        <w:rPr>
          <w:rFonts w:hint="eastAsia"/>
          <w:lang w:eastAsia="ko-KR"/>
        </w:rPr>
        <w:t>.</w:t>
      </w:r>
    </w:p>
    <w:p w14:paraId="04FFA3D2" w14:textId="0B48B1C1" w:rsidR="00E32AEA" w:rsidRDefault="0020588C" w:rsidP="00AB3CF6">
      <w:pPr>
        <w:rPr>
          <w:lang w:eastAsia="ko-KR"/>
        </w:rPr>
      </w:pPr>
      <w:r w:rsidRPr="0020588C">
        <w:rPr>
          <w:rFonts w:hint="eastAsia"/>
          <w:lang w:eastAsia="ko-KR"/>
        </w:rPr>
        <w:t>다중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대역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커넥터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및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다중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작동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대역에서의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전송을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지원하는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단일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대역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커넥터의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경우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요구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사항은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지원되는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모든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작동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대역에서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송신기</w:t>
      </w:r>
      <w:r w:rsidRPr="0020588C">
        <w:rPr>
          <w:rFonts w:hint="eastAsia"/>
          <w:lang w:eastAsia="ko-KR"/>
        </w:rPr>
        <w:t xml:space="preserve"> OFF </w:t>
      </w:r>
      <w:r w:rsidRPr="0020588C">
        <w:rPr>
          <w:rFonts w:hint="eastAsia"/>
          <w:lang w:eastAsia="ko-KR"/>
        </w:rPr>
        <w:t>기간에만</w:t>
      </w:r>
      <w:r w:rsidRPr="0020588C">
        <w:rPr>
          <w:rFonts w:hint="eastAsia"/>
          <w:lang w:eastAsia="ko-KR"/>
        </w:rPr>
        <w:t xml:space="preserve"> </w:t>
      </w:r>
      <w:r w:rsidRPr="0020588C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20588C">
        <w:rPr>
          <w:rFonts w:hint="eastAsia"/>
          <w:lang w:eastAsia="ko-KR"/>
        </w:rPr>
        <w:t>다</w:t>
      </w:r>
      <w:r w:rsidRPr="0020588C">
        <w:rPr>
          <w:rFonts w:hint="eastAsia"/>
          <w:lang w:eastAsia="ko-KR"/>
        </w:rPr>
        <w:t>.</w:t>
      </w:r>
    </w:p>
    <w:p w14:paraId="50494C7C" w14:textId="667F5223" w:rsidR="00E32AEA" w:rsidRDefault="00B4409F" w:rsidP="00AB3CF6">
      <w:pPr>
        <w:rPr>
          <w:lang w:eastAsia="ko-KR"/>
        </w:rPr>
      </w:pPr>
      <w:r w:rsidRPr="00B4409F">
        <w:rPr>
          <w:rFonts w:hint="eastAsia"/>
          <w:lang w:eastAsia="ko-KR"/>
        </w:rPr>
        <w:t>대역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내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연속</w:t>
      </w:r>
      <w:r w:rsidRPr="00B4409F">
        <w:rPr>
          <w:rFonts w:hint="eastAsia"/>
          <w:lang w:eastAsia="ko-KR"/>
        </w:rPr>
        <w:t xml:space="preserve"> CA</w:t>
      </w:r>
      <w:r w:rsidRPr="00B4409F">
        <w:rPr>
          <w:rFonts w:hint="eastAsia"/>
          <w:lang w:eastAsia="ko-KR"/>
        </w:rPr>
        <w:t>를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지원하는</w:t>
      </w:r>
      <w:r w:rsidRPr="00B4409F">
        <w:rPr>
          <w:rFonts w:hint="eastAsia"/>
          <w:lang w:eastAsia="ko-KR"/>
        </w:rPr>
        <w:t xml:space="preserve"> BS</w:t>
      </w:r>
      <w:r w:rsidRPr="00B4409F">
        <w:rPr>
          <w:rFonts w:hint="eastAsia"/>
          <w:lang w:eastAsia="ko-KR"/>
        </w:rPr>
        <w:t>의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경우</w:t>
      </w:r>
      <w:r w:rsidRPr="00B4409F">
        <w:rPr>
          <w:rFonts w:hint="eastAsia"/>
          <w:lang w:eastAsia="ko-KR"/>
        </w:rPr>
        <w:t xml:space="preserve">, </w:t>
      </w:r>
      <w:r w:rsidRPr="00B4409F">
        <w:rPr>
          <w:rFonts w:hint="eastAsia"/>
          <w:lang w:eastAsia="ko-KR"/>
        </w:rPr>
        <w:t>송신기</w:t>
      </w:r>
      <w:r w:rsidRPr="00B4409F">
        <w:rPr>
          <w:rFonts w:hint="eastAsia"/>
          <w:lang w:eastAsia="ko-KR"/>
        </w:rPr>
        <w:t xml:space="preserve"> OFF </w:t>
      </w:r>
      <w:r w:rsidRPr="00B4409F">
        <w:rPr>
          <w:rFonts w:hint="eastAsia"/>
          <w:lang w:eastAsia="ko-KR"/>
        </w:rPr>
        <w:t>전력은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송신기</w:t>
      </w:r>
      <w:r w:rsidRPr="00B4409F">
        <w:rPr>
          <w:rFonts w:hint="eastAsia"/>
          <w:lang w:eastAsia="ko-KR"/>
        </w:rPr>
        <w:t xml:space="preserve"> OFF </w:t>
      </w:r>
      <w:r w:rsidRPr="00B4409F">
        <w:rPr>
          <w:rFonts w:hint="eastAsia"/>
          <w:lang w:eastAsia="ko-KR"/>
        </w:rPr>
        <w:t>기간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동안</w:t>
      </w:r>
      <w:r w:rsidRPr="00B4409F"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F</w:t>
      </w:r>
      <w:r w:rsidRPr="00B4409F">
        <w:rPr>
          <w:vertAlign w:val="subscript"/>
          <w:lang w:eastAsia="ko-KR"/>
        </w:rPr>
        <w:t>edge,high</w:t>
      </w:r>
      <w:r>
        <w:rPr>
          <w:lang w:eastAsia="ko-KR"/>
        </w:rPr>
        <w:t>+F</w:t>
      </w:r>
      <w:r w:rsidRPr="00B4409F">
        <w:rPr>
          <w:vertAlign w:val="subscript"/>
          <w:lang w:eastAsia="ko-KR"/>
        </w:rPr>
        <w:t>edge,low</w:t>
      </w:r>
      <w:r>
        <w:rPr>
          <w:lang w:eastAsia="ko-KR"/>
        </w:rPr>
        <w:t>)/2</w:t>
      </w:r>
      <w:r w:rsidRPr="00B4409F">
        <w:rPr>
          <w:rFonts w:hint="eastAsia"/>
          <w:lang w:eastAsia="ko-KR"/>
        </w:rPr>
        <w:t>를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중심으로하는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집합</w:t>
      </w:r>
      <w:r w:rsidRPr="00B4409F">
        <w:rPr>
          <w:rFonts w:hint="eastAsia"/>
          <w:lang w:eastAsia="ko-KR"/>
        </w:rPr>
        <w:t xml:space="preserve"> BS </w:t>
      </w:r>
      <w:r w:rsidRPr="00B4409F">
        <w:rPr>
          <w:rFonts w:hint="eastAsia"/>
          <w:lang w:eastAsia="ko-KR"/>
        </w:rPr>
        <w:t>채널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대역폭</w:t>
      </w:r>
      <w:r w:rsidRPr="00B4409F">
        <w:rPr>
          <w:rFonts w:hint="eastAsia"/>
          <w:lang w:eastAsia="ko-KR"/>
        </w:rPr>
        <w:t xml:space="preserve"> BW</w:t>
      </w:r>
      <w:r w:rsidRPr="00B4409F">
        <w:rPr>
          <w:rFonts w:hint="eastAsia"/>
          <w:vertAlign w:val="subscript"/>
          <w:lang w:eastAsia="ko-KR"/>
        </w:rPr>
        <w:t>Channel_CA</w:t>
      </w:r>
      <w:r w:rsidRPr="00B4409F">
        <w:rPr>
          <w:rFonts w:hint="eastAsia"/>
          <w:lang w:eastAsia="ko-KR"/>
        </w:rPr>
        <w:t>와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동일한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대역폭의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제곱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필터로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필터링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된</w:t>
      </w:r>
      <w:r w:rsidRPr="00B4409F">
        <w:rPr>
          <w:rFonts w:hint="eastAsia"/>
          <w:lang w:eastAsia="ko-KR"/>
        </w:rPr>
        <w:t xml:space="preserve"> 70 / N us </w:t>
      </w:r>
      <w:r w:rsidRPr="00B4409F">
        <w:rPr>
          <w:rFonts w:hint="eastAsia"/>
          <w:lang w:eastAsia="ko-KR"/>
        </w:rPr>
        <w:t>이상으로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측정된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평균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전력으로</w:t>
      </w:r>
      <w:r w:rsidRPr="00B4409F">
        <w:rPr>
          <w:rFonts w:hint="eastAsia"/>
          <w:lang w:eastAsia="ko-KR"/>
        </w:rPr>
        <w:t xml:space="preserve"> </w:t>
      </w:r>
      <w:r w:rsidRPr="00B4409F">
        <w:rPr>
          <w:rFonts w:hint="eastAsia"/>
          <w:lang w:eastAsia="ko-KR"/>
        </w:rPr>
        <w:t>정의된다</w:t>
      </w:r>
      <w:r w:rsidRPr="00B4409F">
        <w:rPr>
          <w:rFonts w:hint="eastAsia"/>
          <w:lang w:eastAsia="ko-KR"/>
        </w:rPr>
        <w:t>.</w:t>
      </w:r>
      <w:r w:rsidR="00AD32E8">
        <w:rPr>
          <w:lang w:eastAsia="ko-KR"/>
        </w:rPr>
        <w:t xml:space="preserve"> </w:t>
      </w:r>
      <w:r w:rsidR="00AD32E8" w:rsidRPr="00AD32E8">
        <w:rPr>
          <w:rFonts w:hint="eastAsia"/>
          <w:lang w:eastAsia="ko-KR"/>
        </w:rPr>
        <w:t>N = SCS / 15</w:t>
      </w:r>
      <w:r w:rsidR="00AD32E8">
        <w:rPr>
          <w:lang w:eastAsia="ko-KR"/>
        </w:rPr>
        <w:t>,</w:t>
      </w:r>
      <w:r w:rsidR="00AD32E8" w:rsidRPr="00AD32E8">
        <w:rPr>
          <w:rFonts w:hint="eastAsia"/>
          <w:lang w:eastAsia="ko-KR"/>
        </w:rPr>
        <w:t xml:space="preserve"> </w:t>
      </w:r>
      <w:r w:rsidR="00AD32E8" w:rsidRPr="00AD32E8">
        <w:rPr>
          <w:rFonts w:hint="eastAsia"/>
          <w:lang w:eastAsia="ko-KR"/>
        </w:rPr>
        <w:t>여기서</w:t>
      </w:r>
      <w:r w:rsidR="00AD32E8" w:rsidRPr="00AD32E8">
        <w:rPr>
          <w:rFonts w:hint="eastAsia"/>
          <w:lang w:eastAsia="ko-KR"/>
        </w:rPr>
        <w:t xml:space="preserve"> SCS</w:t>
      </w:r>
      <w:r w:rsidR="00AD32E8" w:rsidRPr="00AD32E8">
        <w:rPr>
          <w:rFonts w:hint="eastAsia"/>
          <w:lang w:eastAsia="ko-KR"/>
        </w:rPr>
        <w:t>는</w:t>
      </w:r>
      <w:r w:rsidR="00AD32E8" w:rsidRPr="00AD32E8">
        <w:rPr>
          <w:rFonts w:hint="eastAsia"/>
          <w:lang w:eastAsia="ko-KR"/>
        </w:rPr>
        <w:t xml:space="preserve"> </w:t>
      </w:r>
      <w:r w:rsidR="00AD32E8" w:rsidRPr="00AD32E8">
        <w:rPr>
          <w:rFonts w:hint="eastAsia"/>
          <w:lang w:eastAsia="ko-KR"/>
        </w:rPr>
        <w:t>집계된</w:t>
      </w:r>
      <w:r w:rsidR="00AD32E8" w:rsidRPr="00AD32E8">
        <w:rPr>
          <w:rFonts w:hint="eastAsia"/>
          <w:lang w:eastAsia="ko-KR"/>
        </w:rPr>
        <w:t xml:space="preserve"> BS </w:t>
      </w:r>
      <w:r w:rsidR="00AD32E8" w:rsidRPr="00AD32E8">
        <w:rPr>
          <w:rFonts w:hint="eastAsia"/>
          <w:lang w:eastAsia="ko-KR"/>
        </w:rPr>
        <w:t>채널</w:t>
      </w:r>
      <w:r w:rsidR="00AD32E8" w:rsidRPr="00AD32E8">
        <w:rPr>
          <w:rFonts w:hint="eastAsia"/>
          <w:lang w:eastAsia="ko-KR"/>
        </w:rPr>
        <w:t xml:space="preserve"> </w:t>
      </w:r>
      <w:r w:rsidR="00AD32E8" w:rsidRPr="00AD32E8">
        <w:rPr>
          <w:rFonts w:hint="eastAsia"/>
          <w:lang w:eastAsia="ko-KR"/>
        </w:rPr>
        <w:t>대역폭에서</w:t>
      </w:r>
      <w:r w:rsidR="00AD32E8" w:rsidRPr="00AD32E8">
        <w:rPr>
          <w:rFonts w:hint="eastAsia"/>
          <w:lang w:eastAsia="ko-KR"/>
        </w:rPr>
        <w:t xml:space="preserve"> </w:t>
      </w:r>
      <w:r w:rsidR="00AD32E8" w:rsidRPr="00AD32E8">
        <w:rPr>
          <w:rFonts w:hint="eastAsia"/>
          <w:lang w:eastAsia="ko-KR"/>
        </w:rPr>
        <w:t>가장</w:t>
      </w:r>
      <w:r w:rsidR="00AD32E8" w:rsidRPr="00AD32E8">
        <w:rPr>
          <w:rFonts w:hint="eastAsia"/>
          <w:lang w:eastAsia="ko-KR"/>
        </w:rPr>
        <w:t xml:space="preserve"> </w:t>
      </w:r>
      <w:r w:rsidR="00AD32E8" w:rsidRPr="00AD32E8">
        <w:rPr>
          <w:rFonts w:hint="eastAsia"/>
          <w:lang w:eastAsia="ko-KR"/>
        </w:rPr>
        <w:t>작은</w:t>
      </w:r>
      <w:r w:rsidR="00AD32E8" w:rsidRPr="00AD32E8">
        <w:rPr>
          <w:rFonts w:hint="eastAsia"/>
          <w:lang w:eastAsia="ko-KR"/>
        </w:rPr>
        <w:t xml:space="preserve"> </w:t>
      </w:r>
      <w:r w:rsidR="00AD32E8" w:rsidRPr="00AD32E8">
        <w:rPr>
          <w:rFonts w:hint="eastAsia"/>
          <w:lang w:eastAsia="ko-KR"/>
        </w:rPr>
        <w:t>지원되는</w:t>
      </w:r>
      <w:r w:rsidR="00AD32E8" w:rsidRPr="00AD32E8">
        <w:rPr>
          <w:rFonts w:hint="eastAsia"/>
          <w:lang w:eastAsia="ko-KR"/>
        </w:rPr>
        <w:t xml:space="preserve"> </w:t>
      </w:r>
      <w:r w:rsidR="00AD32E8" w:rsidRPr="00AD32E8">
        <w:rPr>
          <w:rFonts w:hint="eastAsia"/>
          <w:lang w:eastAsia="ko-KR"/>
        </w:rPr>
        <w:t>서브</w:t>
      </w:r>
      <w:r w:rsidR="00AD32E8" w:rsidRPr="00AD32E8">
        <w:rPr>
          <w:rFonts w:hint="eastAsia"/>
          <w:lang w:eastAsia="ko-KR"/>
        </w:rPr>
        <w:t xml:space="preserve"> </w:t>
      </w:r>
      <w:r w:rsidR="00AD32E8" w:rsidRPr="00AD32E8">
        <w:rPr>
          <w:rFonts w:hint="eastAsia"/>
          <w:lang w:eastAsia="ko-KR"/>
        </w:rPr>
        <w:t>캐리어</w:t>
      </w:r>
      <w:r w:rsidR="00AD32E8" w:rsidRPr="00AD32E8">
        <w:rPr>
          <w:rFonts w:hint="eastAsia"/>
          <w:lang w:eastAsia="ko-KR"/>
        </w:rPr>
        <w:t xml:space="preserve"> </w:t>
      </w:r>
      <w:r w:rsidR="00AD32E8" w:rsidRPr="00AD32E8">
        <w:rPr>
          <w:rFonts w:hint="eastAsia"/>
          <w:lang w:eastAsia="ko-KR"/>
        </w:rPr>
        <w:t>간격</w:t>
      </w:r>
      <w:r w:rsidR="00AD32E8" w:rsidRPr="00AD32E8">
        <w:rPr>
          <w:rFonts w:hint="eastAsia"/>
          <w:lang w:eastAsia="ko-KR"/>
        </w:rPr>
        <w:t xml:space="preserve"> (kHz)</w:t>
      </w:r>
      <w:r w:rsidR="00AD32E8">
        <w:rPr>
          <w:rFonts w:hint="eastAsia"/>
          <w:lang w:eastAsia="ko-KR"/>
        </w:rPr>
        <w:t>이</w:t>
      </w:r>
      <w:r w:rsidR="00AD32E8" w:rsidRPr="00AD32E8">
        <w:rPr>
          <w:rFonts w:hint="eastAsia"/>
          <w:lang w:eastAsia="ko-KR"/>
        </w:rPr>
        <w:t>다</w:t>
      </w:r>
      <w:r w:rsidR="00AD32E8" w:rsidRPr="00AD32E8">
        <w:rPr>
          <w:rFonts w:hint="eastAsia"/>
          <w:lang w:eastAsia="ko-KR"/>
        </w:rPr>
        <w:t>.</w:t>
      </w:r>
    </w:p>
    <w:p w14:paraId="791DE913" w14:textId="0A0AE64C" w:rsidR="00E32AEA" w:rsidRDefault="00EC65AE" w:rsidP="00EC65AE">
      <w:pPr>
        <w:pStyle w:val="4"/>
        <w:rPr>
          <w:lang w:eastAsia="ko-KR"/>
        </w:rPr>
      </w:pPr>
      <w:r w:rsidRPr="00EC65AE">
        <w:rPr>
          <w:lang w:eastAsia="ko-KR"/>
        </w:rPr>
        <w:t>Minimum requirement for BS type 1-C</w:t>
      </w:r>
    </w:p>
    <w:p w14:paraId="4EE2BF9F" w14:textId="59050E5A" w:rsidR="00E32AEA" w:rsidRDefault="0037784C" w:rsidP="00AB3CF6">
      <w:pPr>
        <w:rPr>
          <w:lang w:eastAsia="ko-KR"/>
        </w:rPr>
      </w:pPr>
      <w:r w:rsidRPr="0037784C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37784C">
        <w:rPr>
          <w:rFonts w:hint="eastAsia"/>
          <w:lang w:eastAsia="ko-KR"/>
        </w:rPr>
        <w:t xml:space="preserve"> 1-C</w:t>
      </w:r>
      <w:r w:rsidRPr="0037784C">
        <w:rPr>
          <w:rFonts w:hint="eastAsia"/>
          <w:lang w:eastAsia="ko-KR"/>
        </w:rPr>
        <w:t>의</w:t>
      </w:r>
      <w:r w:rsidRPr="0037784C">
        <w:rPr>
          <w:rFonts w:hint="eastAsia"/>
          <w:lang w:eastAsia="ko-KR"/>
        </w:rPr>
        <w:t xml:space="preserve"> </w:t>
      </w:r>
      <w:r w:rsidRPr="0037784C">
        <w:rPr>
          <w:rFonts w:hint="eastAsia"/>
          <w:lang w:eastAsia="ko-KR"/>
        </w:rPr>
        <w:t>경우</w:t>
      </w:r>
      <w:r w:rsidRPr="0037784C">
        <w:rPr>
          <w:rFonts w:hint="eastAsia"/>
          <w:lang w:eastAsia="ko-KR"/>
        </w:rPr>
        <w:t xml:space="preserve">, </w:t>
      </w:r>
      <w:r w:rsidRPr="0037784C">
        <w:rPr>
          <w:rFonts w:hint="eastAsia"/>
          <w:lang w:eastAsia="ko-KR"/>
        </w:rPr>
        <w:t>송신기</w:t>
      </w:r>
      <w:r w:rsidRPr="0037784C">
        <w:rPr>
          <w:rFonts w:hint="eastAsia"/>
          <w:lang w:eastAsia="ko-KR"/>
        </w:rPr>
        <w:t xml:space="preserve"> OFF </w:t>
      </w:r>
      <w:r w:rsidRPr="0037784C">
        <w:rPr>
          <w:rFonts w:hint="eastAsia"/>
          <w:lang w:eastAsia="ko-KR"/>
        </w:rPr>
        <w:t>전력</w:t>
      </w:r>
      <w:r w:rsidRPr="0037784C">
        <w:rPr>
          <w:rFonts w:hint="eastAsia"/>
          <w:lang w:eastAsia="ko-KR"/>
        </w:rPr>
        <w:t xml:space="preserve"> </w:t>
      </w:r>
      <w:r w:rsidRPr="0037784C">
        <w:rPr>
          <w:rFonts w:hint="eastAsia"/>
          <w:lang w:eastAsia="ko-KR"/>
        </w:rPr>
        <w:t>스펙트럼</w:t>
      </w:r>
      <w:r w:rsidRPr="0037784C">
        <w:rPr>
          <w:rFonts w:hint="eastAsia"/>
          <w:lang w:eastAsia="ko-KR"/>
        </w:rPr>
        <w:t xml:space="preserve"> </w:t>
      </w:r>
      <w:r w:rsidRPr="0037784C">
        <w:rPr>
          <w:rFonts w:hint="eastAsia"/>
          <w:lang w:eastAsia="ko-KR"/>
        </w:rPr>
        <w:t>밀도에</w:t>
      </w:r>
      <w:r w:rsidRPr="0037784C">
        <w:rPr>
          <w:rFonts w:hint="eastAsia"/>
          <w:lang w:eastAsia="ko-KR"/>
        </w:rPr>
        <w:t xml:space="preserve"> </w:t>
      </w:r>
      <w:r w:rsidRPr="0037784C">
        <w:rPr>
          <w:rFonts w:hint="eastAsia"/>
          <w:lang w:eastAsia="ko-KR"/>
        </w:rPr>
        <w:t>대한</w:t>
      </w:r>
      <w:r w:rsidRPr="0037784C">
        <w:rPr>
          <w:rFonts w:hint="eastAsia"/>
          <w:lang w:eastAsia="ko-KR"/>
        </w:rPr>
        <w:t xml:space="preserve"> </w:t>
      </w:r>
      <w:r w:rsidRPr="0037784C">
        <w:rPr>
          <w:rFonts w:hint="eastAsia"/>
          <w:lang w:eastAsia="ko-KR"/>
        </w:rPr>
        <w:t>요구</w:t>
      </w:r>
      <w:r w:rsidRPr="0037784C">
        <w:rPr>
          <w:rFonts w:hint="eastAsia"/>
          <w:lang w:eastAsia="ko-KR"/>
        </w:rPr>
        <w:t xml:space="preserve"> </w:t>
      </w:r>
      <w:r w:rsidRPr="0037784C">
        <w:rPr>
          <w:rFonts w:hint="eastAsia"/>
          <w:lang w:eastAsia="ko-KR"/>
        </w:rPr>
        <w:t>사항은</w:t>
      </w:r>
      <w:r w:rsidRPr="0037784C">
        <w:rPr>
          <w:rFonts w:hint="eastAsia"/>
          <w:lang w:eastAsia="ko-KR"/>
        </w:rPr>
        <w:t xml:space="preserve"> </w:t>
      </w:r>
      <w:r w:rsidRPr="0037784C">
        <w:rPr>
          <w:rFonts w:hint="eastAsia"/>
          <w:lang w:eastAsia="ko-KR"/>
        </w:rPr>
        <w:t>안테나</w:t>
      </w:r>
      <w:r w:rsidRPr="0037784C">
        <w:rPr>
          <w:rFonts w:hint="eastAsia"/>
          <w:lang w:eastAsia="ko-KR"/>
        </w:rPr>
        <w:t xml:space="preserve"> </w:t>
      </w:r>
      <w:r w:rsidRPr="0037784C">
        <w:rPr>
          <w:rFonts w:hint="eastAsia"/>
          <w:lang w:eastAsia="ko-KR"/>
        </w:rPr>
        <w:t>커넥터</w:t>
      </w:r>
      <w:r w:rsidRPr="0037784C">
        <w:rPr>
          <w:rFonts w:hint="eastAsia"/>
          <w:lang w:eastAsia="ko-KR"/>
        </w:rPr>
        <w:t xml:space="preserve"> </w:t>
      </w:r>
      <w:r w:rsidRPr="0037784C">
        <w:rPr>
          <w:rFonts w:hint="eastAsia"/>
          <w:lang w:eastAsia="ko-KR"/>
        </w:rPr>
        <w:t>당</w:t>
      </w:r>
      <w:r w:rsidRPr="0037784C">
        <w:rPr>
          <w:rFonts w:hint="eastAsia"/>
          <w:lang w:eastAsia="ko-KR"/>
        </w:rPr>
        <w:t xml:space="preserve"> -85 dBm / MHz </w:t>
      </w:r>
      <w:r w:rsidRPr="0037784C">
        <w:rPr>
          <w:rFonts w:hint="eastAsia"/>
          <w:lang w:eastAsia="ko-KR"/>
        </w:rPr>
        <w:t>미만이어야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37784C">
        <w:rPr>
          <w:rFonts w:hint="eastAsia"/>
          <w:lang w:eastAsia="ko-KR"/>
        </w:rPr>
        <w:t>다</w:t>
      </w:r>
      <w:r w:rsidRPr="0037784C">
        <w:rPr>
          <w:rFonts w:hint="eastAsia"/>
          <w:lang w:eastAsia="ko-KR"/>
        </w:rPr>
        <w:t>.</w:t>
      </w:r>
    </w:p>
    <w:p w14:paraId="32046E55" w14:textId="3123BB7C" w:rsidR="004978CB" w:rsidRDefault="004978CB" w:rsidP="004978CB">
      <w:pPr>
        <w:pStyle w:val="4"/>
        <w:rPr>
          <w:lang w:eastAsia="ko-KR"/>
        </w:rPr>
      </w:pPr>
      <w:r w:rsidRPr="004978CB">
        <w:rPr>
          <w:lang w:eastAsia="ko-KR"/>
        </w:rPr>
        <w:t>Minimum requirement for BS type 1-H</w:t>
      </w:r>
    </w:p>
    <w:p w14:paraId="414F5432" w14:textId="028A03D8" w:rsidR="00E32AEA" w:rsidRDefault="004978CB" w:rsidP="00AB3CF6">
      <w:pPr>
        <w:rPr>
          <w:lang w:eastAsia="ko-KR"/>
        </w:rPr>
      </w:pPr>
      <w:r w:rsidRPr="004978CB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4978CB">
        <w:rPr>
          <w:rFonts w:hint="eastAsia"/>
          <w:lang w:eastAsia="ko-KR"/>
        </w:rPr>
        <w:t xml:space="preserve"> 1-H</w:t>
      </w:r>
      <w:r w:rsidRPr="004978CB">
        <w:rPr>
          <w:rFonts w:hint="eastAsia"/>
          <w:lang w:eastAsia="ko-KR"/>
        </w:rPr>
        <w:t>의</w:t>
      </w:r>
      <w:r w:rsidRPr="004978CB">
        <w:rPr>
          <w:rFonts w:hint="eastAsia"/>
          <w:lang w:eastAsia="ko-KR"/>
        </w:rPr>
        <w:t xml:space="preserve"> </w:t>
      </w:r>
      <w:r w:rsidRPr="004978CB">
        <w:rPr>
          <w:rFonts w:hint="eastAsia"/>
          <w:lang w:eastAsia="ko-KR"/>
        </w:rPr>
        <w:t>경우</w:t>
      </w:r>
      <w:r w:rsidRPr="004978CB">
        <w:rPr>
          <w:rFonts w:hint="eastAsia"/>
          <w:lang w:eastAsia="ko-KR"/>
        </w:rPr>
        <w:t xml:space="preserve">, </w:t>
      </w:r>
      <w:r w:rsidRPr="004978CB">
        <w:rPr>
          <w:rFonts w:hint="eastAsia"/>
          <w:lang w:eastAsia="ko-KR"/>
        </w:rPr>
        <w:t>송신기</w:t>
      </w:r>
      <w:r w:rsidRPr="004978CB">
        <w:rPr>
          <w:rFonts w:hint="eastAsia"/>
          <w:lang w:eastAsia="ko-KR"/>
        </w:rPr>
        <w:t xml:space="preserve"> OFF </w:t>
      </w:r>
      <w:r w:rsidRPr="004978CB">
        <w:rPr>
          <w:rFonts w:hint="eastAsia"/>
          <w:lang w:eastAsia="ko-KR"/>
        </w:rPr>
        <w:t>전력</w:t>
      </w:r>
      <w:r w:rsidRPr="004978CB">
        <w:rPr>
          <w:rFonts w:hint="eastAsia"/>
          <w:lang w:eastAsia="ko-KR"/>
        </w:rPr>
        <w:t xml:space="preserve"> </w:t>
      </w:r>
      <w:r w:rsidRPr="004978CB">
        <w:rPr>
          <w:rFonts w:hint="eastAsia"/>
          <w:lang w:eastAsia="ko-KR"/>
        </w:rPr>
        <w:t>스펙트럼</w:t>
      </w:r>
      <w:r w:rsidRPr="004978CB">
        <w:rPr>
          <w:rFonts w:hint="eastAsia"/>
          <w:lang w:eastAsia="ko-KR"/>
        </w:rPr>
        <w:t xml:space="preserve"> </w:t>
      </w:r>
      <w:r w:rsidRPr="004978CB">
        <w:rPr>
          <w:rFonts w:hint="eastAsia"/>
          <w:lang w:eastAsia="ko-KR"/>
        </w:rPr>
        <w:t>밀도에</w:t>
      </w:r>
      <w:r w:rsidRPr="004978CB">
        <w:rPr>
          <w:rFonts w:hint="eastAsia"/>
          <w:lang w:eastAsia="ko-KR"/>
        </w:rPr>
        <w:t xml:space="preserve"> </w:t>
      </w:r>
      <w:r w:rsidRPr="004978CB">
        <w:rPr>
          <w:rFonts w:hint="eastAsia"/>
          <w:lang w:eastAsia="ko-KR"/>
        </w:rPr>
        <w:t>대한</w:t>
      </w:r>
      <w:r w:rsidRPr="004978CB">
        <w:rPr>
          <w:rFonts w:hint="eastAsia"/>
          <w:lang w:eastAsia="ko-KR"/>
        </w:rPr>
        <w:t xml:space="preserve"> </w:t>
      </w:r>
      <w:r w:rsidRPr="004978CB">
        <w:rPr>
          <w:rFonts w:hint="eastAsia"/>
          <w:lang w:eastAsia="ko-KR"/>
        </w:rPr>
        <w:t>요구</w:t>
      </w:r>
      <w:r w:rsidRPr="004978CB">
        <w:rPr>
          <w:rFonts w:hint="eastAsia"/>
          <w:lang w:eastAsia="ko-KR"/>
        </w:rPr>
        <w:t xml:space="preserve"> </w:t>
      </w:r>
      <w:r w:rsidRPr="004978CB">
        <w:rPr>
          <w:rFonts w:hint="eastAsia"/>
          <w:lang w:eastAsia="ko-KR"/>
        </w:rPr>
        <w:t>사항은</w:t>
      </w:r>
      <w:r w:rsidRPr="004978CB">
        <w:rPr>
          <w:rFonts w:hint="eastAsia"/>
          <w:lang w:eastAsia="ko-KR"/>
        </w:rPr>
        <w:t xml:space="preserve"> TAB </w:t>
      </w:r>
      <w:r w:rsidRPr="004978CB">
        <w:rPr>
          <w:rFonts w:hint="eastAsia"/>
          <w:lang w:eastAsia="ko-KR"/>
        </w:rPr>
        <w:t>커넥터</w:t>
      </w:r>
      <w:r w:rsidRPr="004978CB">
        <w:rPr>
          <w:rFonts w:hint="eastAsia"/>
          <w:lang w:eastAsia="ko-KR"/>
        </w:rPr>
        <w:t xml:space="preserve"> </w:t>
      </w:r>
      <w:r w:rsidRPr="004978CB">
        <w:rPr>
          <w:rFonts w:hint="eastAsia"/>
          <w:lang w:eastAsia="ko-KR"/>
        </w:rPr>
        <w:t>당</w:t>
      </w:r>
      <w:r w:rsidRPr="004978CB">
        <w:rPr>
          <w:rFonts w:hint="eastAsia"/>
          <w:lang w:eastAsia="ko-KR"/>
        </w:rPr>
        <w:t xml:space="preserve"> -85 dBm / MHz </w:t>
      </w:r>
      <w:r w:rsidRPr="004978CB">
        <w:rPr>
          <w:rFonts w:hint="eastAsia"/>
          <w:lang w:eastAsia="ko-KR"/>
        </w:rPr>
        <w:t>미만이어야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4978CB">
        <w:rPr>
          <w:rFonts w:hint="eastAsia"/>
          <w:lang w:eastAsia="ko-KR"/>
        </w:rPr>
        <w:t>다</w:t>
      </w:r>
      <w:r w:rsidRPr="004978CB">
        <w:rPr>
          <w:rFonts w:hint="eastAsia"/>
          <w:lang w:eastAsia="ko-KR"/>
        </w:rPr>
        <w:t>.</w:t>
      </w:r>
    </w:p>
    <w:p w14:paraId="79B430B5" w14:textId="7D9E4261" w:rsidR="00E32AEA" w:rsidRDefault="00341294" w:rsidP="00341294">
      <w:pPr>
        <w:pStyle w:val="3"/>
        <w:rPr>
          <w:lang w:eastAsia="ko-KR"/>
        </w:rPr>
      </w:pPr>
      <w:bookmarkStart w:id="49" w:name="_Toc39849638"/>
      <w:r w:rsidRPr="00341294">
        <w:rPr>
          <w:lang w:eastAsia="ko-KR"/>
        </w:rPr>
        <w:t>Transmitter transient period</w:t>
      </w:r>
      <w:bookmarkEnd w:id="49"/>
    </w:p>
    <w:p w14:paraId="507F9BD3" w14:textId="2A13D727" w:rsidR="00E32AEA" w:rsidRDefault="00895A52" w:rsidP="00895A52">
      <w:pPr>
        <w:pStyle w:val="4"/>
        <w:rPr>
          <w:lang w:eastAsia="ko-KR"/>
        </w:rPr>
      </w:pPr>
      <w:r>
        <w:rPr>
          <w:lang w:eastAsia="ko-KR"/>
        </w:rPr>
        <w:t>General</w:t>
      </w:r>
    </w:p>
    <w:p w14:paraId="21A02AFE" w14:textId="33955791" w:rsidR="00E32AEA" w:rsidRDefault="00F24B0F" w:rsidP="00AB3CF6">
      <w:pPr>
        <w:rPr>
          <w:lang w:eastAsia="ko-KR"/>
        </w:rPr>
      </w:pPr>
      <w:r w:rsidRPr="00F24B0F">
        <w:rPr>
          <w:rFonts w:hint="eastAsia"/>
          <w:lang w:eastAsia="ko-KR"/>
        </w:rPr>
        <w:t>송신기</w:t>
      </w:r>
      <w:r w:rsidRPr="00F24B0F">
        <w:rPr>
          <w:rFonts w:hint="eastAsia"/>
          <w:lang w:eastAsia="ko-KR"/>
        </w:rPr>
        <w:t xml:space="preserve"> </w:t>
      </w:r>
      <w:r w:rsidRPr="00F24B0F">
        <w:rPr>
          <w:rFonts w:hint="eastAsia"/>
          <w:lang w:eastAsia="ko-KR"/>
        </w:rPr>
        <w:t>과도</w:t>
      </w:r>
      <w:r w:rsidRPr="00F24B0F">
        <w:rPr>
          <w:rFonts w:hint="eastAsia"/>
          <w:lang w:eastAsia="ko-KR"/>
        </w:rPr>
        <w:t xml:space="preserve"> </w:t>
      </w:r>
      <w:r w:rsidRPr="00F24B0F">
        <w:rPr>
          <w:rFonts w:hint="eastAsia"/>
          <w:lang w:eastAsia="ko-KR"/>
        </w:rPr>
        <w:t>기간</w:t>
      </w:r>
      <w:r w:rsidRPr="00F24B0F">
        <w:rPr>
          <w:rFonts w:hint="eastAsia"/>
          <w:lang w:eastAsia="ko-KR"/>
        </w:rPr>
        <w:t xml:space="preserve"> </w:t>
      </w:r>
      <w:r w:rsidRPr="00F24B0F">
        <w:rPr>
          <w:rFonts w:hint="eastAsia"/>
          <w:lang w:eastAsia="ko-KR"/>
        </w:rPr>
        <w:t>요구</w:t>
      </w:r>
      <w:r w:rsidRPr="00F24B0F">
        <w:rPr>
          <w:rFonts w:hint="eastAsia"/>
          <w:lang w:eastAsia="ko-KR"/>
        </w:rPr>
        <w:t xml:space="preserve"> </w:t>
      </w:r>
      <w:r w:rsidRPr="00F24B0F">
        <w:rPr>
          <w:rFonts w:hint="eastAsia"/>
          <w:lang w:eastAsia="ko-KR"/>
        </w:rPr>
        <w:t>사항은</w:t>
      </w:r>
      <w:r w:rsidRPr="00F24B0F">
        <w:rPr>
          <w:rFonts w:hint="eastAsia"/>
          <w:lang w:eastAsia="ko-KR"/>
        </w:rPr>
        <w:t xml:space="preserve"> NR BS</w:t>
      </w:r>
      <w:r w:rsidRPr="00F24B0F">
        <w:rPr>
          <w:rFonts w:hint="eastAsia"/>
          <w:lang w:eastAsia="ko-KR"/>
        </w:rPr>
        <w:t>의</w:t>
      </w:r>
      <w:r w:rsidRPr="00F24B0F">
        <w:rPr>
          <w:rFonts w:hint="eastAsia"/>
          <w:lang w:eastAsia="ko-KR"/>
        </w:rPr>
        <w:t xml:space="preserve"> </w:t>
      </w:r>
      <w:r w:rsidRPr="00752A66">
        <w:rPr>
          <w:rFonts w:hint="eastAsia"/>
          <w:b/>
          <w:bCs/>
          <w:color w:val="0000FF"/>
          <w:lang w:eastAsia="ko-KR"/>
        </w:rPr>
        <w:t xml:space="preserve">TDD </w:t>
      </w:r>
      <w:r w:rsidRPr="00752A66">
        <w:rPr>
          <w:rFonts w:hint="eastAsia"/>
          <w:b/>
          <w:bCs/>
          <w:color w:val="0000FF"/>
          <w:lang w:eastAsia="ko-KR"/>
        </w:rPr>
        <w:t>작동에만</w:t>
      </w:r>
      <w:r w:rsidRPr="00F24B0F">
        <w:rPr>
          <w:rFonts w:hint="eastAsia"/>
          <w:lang w:eastAsia="ko-KR"/>
        </w:rPr>
        <w:t xml:space="preserve"> </w:t>
      </w:r>
      <w:r w:rsidRPr="00F24B0F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F24B0F">
        <w:rPr>
          <w:rFonts w:hint="eastAsia"/>
          <w:lang w:eastAsia="ko-KR"/>
        </w:rPr>
        <w:t>다</w:t>
      </w:r>
      <w:r w:rsidRPr="00F24B0F">
        <w:rPr>
          <w:rFonts w:hint="eastAsia"/>
          <w:lang w:eastAsia="ko-KR"/>
        </w:rPr>
        <w:t>.</w:t>
      </w:r>
    </w:p>
    <w:p w14:paraId="03A82D66" w14:textId="7A214495" w:rsidR="00E32AEA" w:rsidRDefault="00752A66" w:rsidP="00AB3CF6">
      <w:pPr>
        <w:rPr>
          <w:lang w:eastAsia="ko-KR"/>
        </w:rPr>
      </w:pPr>
      <w:r w:rsidRPr="00752A66">
        <w:rPr>
          <w:rFonts w:hint="eastAsia"/>
          <w:lang w:eastAsia="ko-KR"/>
        </w:rPr>
        <w:t>송신기</w:t>
      </w:r>
      <w:r w:rsidRPr="00752A66">
        <w:rPr>
          <w:rFonts w:hint="eastAsia"/>
          <w:lang w:eastAsia="ko-KR"/>
        </w:rPr>
        <w:t xml:space="preserve"> </w:t>
      </w:r>
      <w:r w:rsidRPr="00752A66">
        <w:rPr>
          <w:rFonts w:hint="eastAsia"/>
          <w:lang w:eastAsia="ko-KR"/>
        </w:rPr>
        <w:t>과도</w:t>
      </w:r>
      <w:r w:rsidRPr="00752A66">
        <w:rPr>
          <w:rFonts w:hint="eastAsia"/>
          <w:lang w:eastAsia="ko-KR"/>
        </w:rPr>
        <w:t xml:space="preserve"> </w:t>
      </w:r>
      <w:r w:rsidRPr="00752A66">
        <w:rPr>
          <w:rFonts w:hint="eastAsia"/>
          <w:lang w:eastAsia="ko-KR"/>
        </w:rPr>
        <w:t>기간은</w:t>
      </w:r>
      <w:r w:rsidRPr="00752A66">
        <w:rPr>
          <w:rFonts w:hint="eastAsia"/>
          <w:lang w:eastAsia="ko-KR"/>
        </w:rPr>
        <w:t xml:space="preserve"> </w:t>
      </w:r>
      <w:r w:rsidRPr="00752A66">
        <w:rPr>
          <w:rFonts w:hint="eastAsia"/>
          <w:lang w:eastAsia="ko-KR"/>
        </w:rPr>
        <w:t>송신기가</w:t>
      </w:r>
      <w:r w:rsidRPr="00752A66">
        <w:rPr>
          <w:rFonts w:hint="eastAsia"/>
          <w:lang w:eastAsia="ko-KR"/>
        </w:rPr>
        <w:t xml:space="preserve"> </w:t>
      </w:r>
      <w:r w:rsidRPr="00752A66">
        <w:rPr>
          <w:rFonts w:hint="eastAsia"/>
          <w:lang w:eastAsia="ko-KR"/>
        </w:rPr>
        <w:t>송신기</w:t>
      </w:r>
      <w:r w:rsidRPr="00752A66">
        <w:rPr>
          <w:rFonts w:hint="eastAsia"/>
          <w:lang w:eastAsia="ko-KR"/>
        </w:rPr>
        <w:t xml:space="preserve"> OFF </w:t>
      </w:r>
      <w:r w:rsidRPr="00752A66">
        <w:rPr>
          <w:rFonts w:hint="eastAsia"/>
          <w:lang w:eastAsia="ko-KR"/>
        </w:rPr>
        <w:t>기간에서</w:t>
      </w:r>
      <w:r w:rsidRPr="00752A66">
        <w:rPr>
          <w:rFonts w:hint="eastAsia"/>
          <w:lang w:eastAsia="ko-KR"/>
        </w:rPr>
        <w:t xml:space="preserve"> </w:t>
      </w:r>
      <w:r w:rsidRPr="00752A66">
        <w:rPr>
          <w:rFonts w:hint="eastAsia"/>
          <w:lang w:eastAsia="ko-KR"/>
        </w:rPr>
        <w:t>송신기</w:t>
      </w:r>
      <w:r w:rsidRPr="00752A66">
        <w:rPr>
          <w:rFonts w:hint="eastAsia"/>
          <w:lang w:eastAsia="ko-KR"/>
        </w:rPr>
        <w:t xml:space="preserve"> ON </w:t>
      </w:r>
      <w:r w:rsidRPr="00752A66">
        <w:rPr>
          <w:rFonts w:hint="eastAsia"/>
          <w:lang w:eastAsia="ko-KR"/>
        </w:rPr>
        <w:t>기간으로</w:t>
      </w:r>
      <w:r w:rsidRPr="00752A66">
        <w:rPr>
          <w:rFonts w:hint="eastAsia"/>
          <w:lang w:eastAsia="ko-KR"/>
        </w:rPr>
        <w:t xml:space="preserve"> </w:t>
      </w:r>
      <w:r w:rsidRPr="00752A66">
        <w:rPr>
          <w:rFonts w:hint="eastAsia"/>
          <w:lang w:eastAsia="ko-KR"/>
        </w:rPr>
        <w:t>또는</w:t>
      </w:r>
      <w:r w:rsidRPr="00752A66">
        <w:rPr>
          <w:rFonts w:hint="eastAsia"/>
          <w:lang w:eastAsia="ko-KR"/>
        </w:rPr>
        <w:t xml:space="preserve"> </w:t>
      </w:r>
      <w:r w:rsidRPr="00752A66">
        <w:rPr>
          <w:rFonts w:hint="eastAsia"/>
          <w:lang w:eastAsia="ko-KR"/>
        </w:rPr>
        <w:t>그</w:t>
      </w:r>
      <w:r w:rsidRPr="00752A66">
        <w:rPr>
          <w:rFonts w:hint="eastAsia"/>
          <w:lang w:eastAsia="ko-KR"/>
        </w:rPr>
        <w:t xml:space="preserve"> </w:t>
      </w:r>
      <w:r w:rsidRPr="00752A66">
        <w:rPr>
          <w:rFonts w:hint="eastAsia"/>
          <w:lang w:eastAsia="ko-KR"/>
        </w:rPr>
        <w:t>반대로</w:t>
      </w:r>
      <w:r w:rsidRPr="00752A66">
        <w:rPr>
          <w:rFonts w:hint="eastAsia"/>
          <w:lang w:eastAsia="ko-KR"/>
        </w:rPr>
        <w:t xml:space="preserve"> </w:t>
      </w:r>
      <w:r w:rsidRPr="00752A66">
        <w:rPr>
          <w:rFonts w:hint="eastAsia"/>
          <w:lang w:eastAsia="ko-KR"/>
        </w:rPr>
        <w:t>변경되는</w:t>
      </w:r>
      <w:r w:rsidRPr="00752A66">
        <w:rPr>
          <w:rFonts w:hint="eastAsia"/>
          <w:lang w:eastAsia="ko-KR"/>
        </w:rPr>
        <w:t xml:space="preserve"> </w:t>
      </w:r>
      <w:r w:rsidRPr="00752A66">
        <w:rPr>
          <w:rFonts w:hint="eastAsia"/>
          <w:lang w:eastAsia="ko-KR"/>
        </w:rPr>
        <w:t>기간</w:t>
      </w:r>
      <w:r w:rsidR="00066912">
        <w:rPr>
          <w:rFonts w:hint="eastAsia"/>
          <w:lang w:eastAsia="ko-KR"/>
        </w:rPr>
        <w:t>이</w:t>
      </w:r>
      <w:r w:rsidRPr="00752A66">
        <w:rPr>
          <w:rFonts w:hint="eastAsia"/>
          <w:lang w:eastAsia="ko-KR"/>
        </w:rPr>
        <w:t>다</w:t>
      </w:r>
      <w:r w:rsidRPr="00752A66">
        <w:rPr>
          <w:rFonts w:hint="eastAsia"/>
          <w:lang w:eastAsia="ko-KR"/>
        </w:rPr>
        <w:t xml:space="preserve">. </w:t>
      </w:r>
      <w:r w:rsidRPr="00752A66">
        <w:rPr>
          <w:rFonts w:hint="eastAsia"/>
          <w:lang w:eastAsia="ko-KR"/>
        </w:rPr>
        <w:t>송신기</w:t>
      </w:r>
      <w:r w:rsidRPr="00752A66">
        <w:rPr>
          <w:rFonts w:hint="eastAsia"/>
          <w:lang w:eastAsia="ko-KR"/>
        </w:rPr>
        <w:t xml:space="preserve"> </w:t>
      </w:r>
      <w:r w:rsidRPr="00752A66">
        <w:rPr>
          <w:rFonts w:hint="eastAsia"/>
          <w:lang w:eastAsia="ko-KR"/>
        </w:rPr>
        <w:t>과도</w:t>
      </w:r>
      <w:r w:rsidRPr="00752A66">
        <w:rPr>
          <w:rFonts w:hint="eastAsia"/>
          <w:lang w:eastAsia="ko-KR"/>
        </w:rPr>
        <w:t xml:space="preserve"> </w:t>
      </w:r>
      <w:r w:rsidRPr="00752A66">
        <w:rPr>
          <w:rFonts w:hint="eastAsia"/>
          <w:lang w:eastAsia="ko-KR"/>
        </w:rPr>
        <w:t>기간은</w:t>
      </w:r>
      <w:r w:rsidRPr="00752A66">
        <w:rPr>
          <w:rFonts w:hint="eastAsia"/>
          <w:lang w:eastAsia="ko-KR"/>
        </w:rPr>
        <w:t xml:space="preserve"> </w:t>
      </w:r>
      <w:r w:rsidRPr="00752A66">
        <w:rPr>
          <w:rFonts w:hint="eastAsia"/>
          <w:lang w:eastAsia="ko-KR"/>
        </w:rPr>
        <w:t>그림</w:t>
      </w:r>
      <w:r w:rsidRPr="00752A66">
        <w:rPr>
          <w:rFonts w:hint="eastAsia"/>
          <w:lang w:eastAsia="ko-KR"/>
        </w:rPr>
        <w:t xml:space="preserve"> 6.4.2.1-1</w:t>
      </w:r>
      <w:r w:rsidRPr="00752A66">
        <w:rPr>
          <w:rFonts w:hint="eastAsia"/>
          <w:lang w:eastAsia="ko-KR"/>
        </w:rPr>
        <w:t>에</w:t>
      </w:r>
      <w:r w:rsidRPr="00752A66">
        <w:rPr>
          <w:rFonts w:hint="eastAsia"/>
          <w:lang w:eastAsia="ko-KR"/>
        </w:rPr>
        <w:t xml:space="preserve"> </w:t>
      </w:r>
      <w:r w:rsidRPr="00752A66">
        <w:rPr>
          <w:rFonts w:hint="eastAsia"/>
          <w:lang w:eastAsia="ko-KR"/>
        </w:rPr>
        <w:t>설명되어</w:t>
      </w:r>
      <w:r w:rsidRPr="00752A66">
        <w:rPr>
          <w:rFonts w:hint="eastAsia"/>
          <w:lang w:eastAsia="ko-KR"/>
        </w:rPr>
        <w:t xml:space="preserve"> </w:t>
      </w:r>
      <w:r w:rsidRPr="00752A66">
        <w:rPr>
          <w:rFonts w:hint="eastAsia"/>
          <w:lang w:eastAsia="ko-KR"/>
        </w:rPr>
        <w:t>있다</w:t>
      </w:r>
      <w:r w:rsidRPr="00752A66">
        <w:rPr>
          <w:rFonts w:hint="eastAsia"/>
          <w:lang w:eastAsia="ko-KR"/>
        </w:rPr>
        <w:t>.</w:t>
      </w:r>
    </w:p>
    <w:p w14:paraId="344ED2BB" w14:textId="44FD9877" w:rsidR="00E32AEA" w:rsidRDefault="00A9750D" w:rsidP="00AB3CF6">
      <w:pPr>
        <w:rPr>
          <w:lang w:eastAsia="ko-KR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36FC2BDE" wp14:editId="3E089E4A">
                <wp:extent cx="6167105" cy="3043353"/>
                <wp:effectExtent l="0" t="0" r="5715" b="5080"/>
                <wp:docPr id="714" name="Canvas 714"/>
                <wp:cNvGraphicFramePr>
                  <a:graphicFrameLocks xmlns:a="http://schemas.openxmlformats.org/drawingml/2006/main" noMove="1" noResize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57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6135355" y="2720138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905E6F" w14:textId="77777777" w:rsidR="00A9750D" w:rsidRDefault="00A9750D" w:rsidP="00A9750D"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58" name="Freeform 65"/>
                        <wps:cNvSpPr>
                          <a:spLocks noEditPoints="1"/>
                        </wps:cNvSpPr>
                        <wps:spPr bwMode="auto">
                          <a:xfrm>
                            <a:off x="1200111" y="1534146"/>
                            <a:ext cx="4573941" cy="8900"/>
                          </a:xfrm>
                          <a:custGeom>
                            <a:avLst/>
                            <a:gdLst>
                              <a:gd name="T0" fmla="*/ 12502471 w 25050"/>
                              <a:gd name="T1" fmla="*/ 0 h 50"/>
                              <a:gd name="T2" fmla="*/ 29172249 w 25050"/>
                              <a:gd name="T3" fmla="*/ 0 h 50"/>
                              <a:gd name="T4" fmla="*/ 41674719 w 25050"/>
                              <a:gd name="T5" fmla="*/ 791210 h 50"/>
                              <a:gd name="T6" fmla="*/ 52510121 w 25050"/>
                              <a:gd name="T7" fmla="*/ 1582420 h 50"/>
                              <a:gd name="T8" fmla="*/ 59178032 w 25050"/>
                              <a:gd name="T9" fmla="*/ 1582420 h 50"/>
                              <a:gd name="T10" fmla="*/ 70013434 w 25050"/>
                              <a:gd name="T11" fmla="*/ 791210 h 50"/>
                              <a:gd name="T12" fmla="*/ 82515904 w 25050"/>
                              <a:gd name="T13" fmla="*/ 0 h 50"/>
                              <a:gd name="T14" fmla="*/ 105853594 w 25050"/>
                              <a:gd name="T15" fmla="*/ 0 h 50"/>
                              <a:gd name="T16" fmla="*/ 122523554 w 25050"/>
                              <a:gd name="T17" fmla="*/ 0 h 50"/>
                              <a:gd name="T18" fmla="*/ 135026025 w 25050"/>
                              <a:gd name="T19" fmla="*/ 791210 h 50"/>
                              <a:gd name="T20" fmla="*/ 145861426 w 25050"/>
                              <a:gd name="T21" fmla="*/ 1582420 h 50"/>
                              <a:gd name="T22" fmla="*/ 152529338 w 25050"/>
                              <a:gd name="T23" fmla="*/ 1582420 h 50"/>
                              <a:gd name="T24" fmla="*/ 163364739 w 25050"/>
                              <a:gd name="T25" fmla="*/ 791210 h 50"/>
                              <a:gd name="T26" fmla="*/ 175867210 w 25050"/>
                              <a:gd name="T27" fmla="*/ 0 h 50"/>
                              <a:gd name="T28" fmla="*/ 199204899 w 25050"/>
                              <a:gd name="T29" fmla="*/ 0 h 50"/>
                              <a:gd name="T30" fmla="*/ 215874860 w 25050"/>
                              <a:gd name="T31" fmla="*/ 0 h 50"/>
                              <a:gd name="T32" fmla="*/ 228377148 w 25050"/>
                              <a:gd name="T33" fmla="*/ 791210 h 50"/>
                              <a:gd name="T34" fmla="*/ 239212732 w 25050"/>
                              <a:gd name="T35" fmla="*/ 1582420 h 50"/>
                              <a:gd name="T36" fmla="*/ 245880643 w 25050"/>
                              <a:gd name="T37" fmla="*/ 1582420 h 50"/>
                              <a:gd name="T38" fmla="*/ 256716045 w 25050"/>
                              <a:gd name="T39" fmla="*/ 791210 h 50"/>
                              <a:gd name="T40" fmla="*/ 269218333 w 25050"/>
                              <a:gd name="T41" fmla="*/ 0 h 50"/>
                              <a:gd name="T42" fmla="*/ 292556205 w 25050"/>
                              <a:gd name="T43" fmla="*/ 0 h 50"/>
                              <a:gd name="T44" fmla="*/ 309226166 w 25050"/>
                              <a:gd name="T45" fmla="*/ 0 h 50"/>
                              <a:gd name="T46" fmla="*/ 321728454 w 25050"/>
                              <a:gd name="T47" fmla="*/ 791210 h 50"/>
                              <a:gd name="T48" fmla="*/ 332563855 w 25050"/>
                              <a:gd name="T49" fmla="*/ 1582420 h 50"/>
                              <a:gd name="T50" fmla="*/ 339231949 w 25050"/>
                              <a:gd name="T51" fmla="*/ 1582420 h 50"/>
                              <a:gd name="T52" fmla="*/ 350067350 w 25050"/>
                              <a:gd name="T53" fmla="*/ 791210 h 50"/>
                              <a:gd name="T54" fmla="*/ 362569638 w 25050"/>
                              <a:gd name="T55" fmla="*/ 0 h 50"/>
                              <a:gd name="T56" fmla="*/ 385907511 w 25050"/>
                              <a:gd name="T57" fmla="*/ 0 h 50"/>
                              <a:gd name="T58" fmla="*/ 402577471 w 25050"/>
                              <a:gd name="T59" fmla="*/ 0 h 50"/>
                              <a:gd name="T60" fmla="*/ 415079759 w 25050"/>
                              <a:gd name="T61" fmla="*/ 791210 h 50"/>
                              <a:gd name="T62" fmla="*/ 425915161 w 25050"/>
                              <a:gd name="T63" fmla="*/ 1582420 h 50"/>
                              <a:gd name="T64" fmla="*/ 432583072 w 25050"/>
                              <a:gd name="T65" fmla="*/ 1582420 h 50"/>
                              <a:gd name="T66" fmla="*/ 443418656 w 25050"/>
                              <a:gd name="T67" fmla="*/ 791210 h 50"/>
                              <a:gd name="T68" fmla="*/ 455920944 w 25050"/>
                              <a:gd name="T69" fmla="*/ 0 h 50"/>
                              <a:gd name="T70" fmla="*/ 479258816 w 25050"/>
                              <a:gd name="T71" fmla="*/ 0 h 50"/>
                              <a:gd name="T72" fmla="*/ 495928594 w 25050"/>
                              <a:gd name="T73" fmla="*/ 0 h 50"/>
                              <a:gd name="T74" fmla="*/ 508431065 w 25050"/>
                              <a:gd name="T75" fmla="*/ 791210 h 50"/>
                              <a:gd name="T76" fmla="*/ 519266466 w 25050"/>
                              <a:gd name="T77" fmla="*/ 1582420 h 50"/>
                              <a:gd name="T78" fmla="*/ 525934378 w 25050"/>
                              <a:gd name="T79" fmla="*/ 1582420 h 50"/>
                              <a:gd name="T80" fmla="*/ 536769779 w 25050"/>
                              <a:gd name="T81" fmla="*/ 791210 h 50"/>
                              <a:gd name="T82" fmla="*/ 549272250 w 25050"/>
                              <a:gd name="T83" fmla="*/ 0 h 50"/>
                              <a:gd name="T84" fmla="*/ 572610122 w 25050"/>
                              <a:gd name="T85" fmla="*/ 0 h 50"/>
                              <a:gd name="T86" fmla="*/ 589279900 w 25050"/>
                              <a:gd name="T87" fmla="*/ 0 h 50"/>
                              <a:gd name="T88" fmla="*/ 601782371 w 25050"/>
                              <a:gd name="T89" fmla="*/ 791210 h 50"/>
                              <a:gd name="T90" fmla="*/ 612617772 w 25050"/>
                              <a:gd name="T91" fmla="*/ 1582420 h 50"/>
                              <a:gd name="T92" fmla="*/ 619285683 w 25050"/>
                              <a:gd name="T93" fmla="*/ 1582420 h 50"/>
                              <a:gd name="T94" fmla="*/ 630121085 w 25050"/>
                              <a:gd name="T95" fmla="*/ 791210 h 50"/>
                              <a:gd name="T96" fmla="*/ 642623555 w 25050"/>
                              <a:gd name="T97" fmla="*/ 0 h 50"/>
                              <a:gd name="T98" fmla="*/ 665961427 w 25050"/>
                              <a:gd name="T99" fmla="*/ 0 h 50"/>
                              <a:gd name="T100" fmla="*/ 682631206 w 25050"/>
                              <a:gd name="T101" fmla="*/ 0 h 50"/>
                              <a:gd name="T102" fmla="*/ 695133676 w 25050"/>
                              <a:gd name="T103" fmla="*/ 791210 h 50"/>
                              <a:gd name="T104" fmla="*/ 705969078 w 25050"/>
                              <a:gd name="T105" fmla="*/ 1582420 h 50"/>
                              <a:gd name="T106" fmla="*/ 712636989 w 25050"/>
                              <a:gd name="T107" fmla="*/ 1582420 h 50"/>
                              <a:gd name="T108" fmla="*/ 723472390 w 25050"/>
                              <a:gd name="T109" fmla="*/ 791210 h 50"/>
                              <a:gd name="T110" fmla="*/ 735974861 w 25050"/>
                              <a:gd name="T111" fmla="*/ 0 h 50"/>
                              <a:gd name="T112" fmla="*/ 759312550 w 25050"/>
                              <a:gd name="T113" fmla="*/ 0 h 50"/>
                              <a:gd name="T114" fmla="*/ 775982511 w 25050"/>
                              <a:gd name="T115" fmla="*/ 0 h 50"/>
                              <a:gd name="T116" fmla="*/ 788484982 w 25050"/>
                              <a:gd name="T117" fmla="*/ 791210 h 50"/>
                              <a:gd name="T118" fmla="*/ 799320383 w 25050"/>
                              <a:gd name="T119" fmla="*/ 1582420 h 50"/>
                              <a:gd name="T120" fmla="*/ 805988295 w 25050"/>
                              <a:gd name="T121" fmla="*/ 1582420 h 50"/>
                              <a:gd name="T122" fmla="*/ 816823696 w 25050"/>
                              <a:gd name="T123" fmla="*/ 791210 h 50"/>
                              <a:gd name="T124" fmla="*/ 829326167 w 25050"/>
                              <a:gd name="T125" fmla="*/ 0 h 50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5050" h="50">
                                <a:moveTo>
                                  <a:pt x="25" y="0"/>
                                </a:moveTo>
                                <a:lnTo>
                                  <a:pt x="175" y="0"/>
                                </a:lnTo>
                                <a:cubicBezTo>
                                  <a:pt x="189" y="0"/>
                                  <a:pt x="200" y="12"/>
                                  <a:pt x="200" y="25"/>
                                </a:cubicBezTo>
                                <a:cubicBezTo>
                                  <a:pt x="200" y="39"/>
                                  <a:pt x="189" y="50"/>
                                  <a:pt x="175" y="50"/>
                                </a:cubicBezTo>
                                <a:lnTo>
                                  <a:pt x="25" y="50"/>
                                </a:lnTo>
                                <a:cubicBezTo>
                                  <a:pt x="12" y="50"/>
                                  <a:pt x="0" y="39"/>
                                  <a:pt x="0" y="25"/>
                                </a:cubicBezTo>
                                <a:cubicBezTo>
                                  <a:pt x="0" y="12"/>
                                  <a:pt x="12" y="0"/>
                                  <a:pt x="25" y="0"/>
                                </a:cubicBezTo>
                                <a:close/>
                                <a:moveTo>
                                  <a:pt x="375" y="0"/>
                                </a:moveTo>
                                <a:lnTo>
                                  <a:pt x="525" y="0"/>
                                </a:lnTo>
                                <a:cubicBezTo>
                                  <a:pt x="539" y="0"/>
                                  <a:pt x="550" y="12"/>
                                  <a:pt x="550" y="25"/>
                                </a:cubicBezTo>
                                <a:cubicBezTo>
                                  <a:pt x="550" y="39"/>
                                  <a:pt x="539" y="50"/>
                                  <a:pt x="525" y="50"/>
                                </a:cubicBezTo>
                                <a:lnTo>
                                  <a:pt x="375" y="50"/>
                                </a:lnTo>
                                <a:cubicBezTo>
                                  <a:pt x="362" y="50"/>
                                  <a:pt x="350" y="39"/>
                                  <a:pt x="350" y="25"/>
                                </a:cubicBezTo>
                                <a:cubicBezTo>
                                  <a:pt x="350" y="12"/>
                                  <a:pt x="362" y="0"/>
                                  <a:pt x="375" y="0"/>
                                </a:cubicBezTo>
                                <a:close/>
                                <a:moveTo>
                                  <a:pt x="725" y="0"/>
                                </a:moveTo>
                                <a:lnTo>
                                  <a:pt x="875" y="0"/>
                                </a:lnTo>
                                <a:cubicBezTo>
                                  <a:pt x="889" y="0"/>
                                  <a:pt x="900" y="12"/>
                                  <a:pt x="900" y="25"/>
                                </a:cubicBezTo>
                                <a:cubicBezTo>
                                  <a:pt x="900" y="39"/>
                                  <a:pt x="889" y="50"/>
                                  <a:pt x="875" y="50"/>
                                </a:cubicBezTo>
                                <a:lnTo>
                                  <a:pt x="725" y="50"/>
                                </a:lnTo>
                                <a:cubicBezTo>
                                  <a:pt x="712" y="50"/>
                                  <a:pt x="700" y="39"/>
                                  <a:pt x="700" y="25"/>
                                </a:cubicBezTo>
                                <a:cubicBezTo>
                                  <a:pt x="700" y="12"/>
                                  <a:pt x="712" y="0"/>
                                  <a:pt x="725" y="0"/>
                                </a:cubicBezTo>
                                <a:close/>
                                <a:moveTo>
                                  <a:pt x="1075" y="0"/>
                                </a:moveTo>
                                <a:lnTo>
                                  <a:pt x="1225" y="0"/>
                                </a:lnTo>
                                <a:cubicBezTo>
                                  <a:pt x="1239" y="0"/>
                                  <a:pt x="1250" y="12"/>
                                  <a:pt x="1250" y="25"/>
                                </a:cubicBezTo>
                                <a:cubicBezTo>
                                  <a:pt x="1250" y="39"/>
                                  <a:pt x="1239" y="50"/>
                                  <a:pt x="1225" y="50"/>
                                </a:cubicBezTo>
                                <a:lnTo>
                                  <a:pt x="1075" y="50"/>
                                </a:lnTo>
                                <a:cubicBezTo>
                                  <a:pt x="1062" y="50"/>
                                  <a:pt x="1050" y="39"/>
                                  <a:pt x="1050" y="25"/>
                                </a:cubicBezTo>
                                <a:cubicBezTo>
                                  <a:pt x="1050" y="12"/>
                                  <a:pt x="1062" y="0"/>
                                  <a:pt x="1075" y="0"/>
                                </a:cubicBezTo>
                                <a:close/>
                                <a:moveTo>
                                  <a:pt x="1425" y="0"/>
                                </a:moveTo>
                                <a:lnTo>
                                  <a:pt x="1575" y="0"/>
                                </a:lnTo>
                                <a:cubicBezTo>
                                  <a:pt x="1589" y="0"/>
                                  <a:pt x="1600" y="12"/>
                                  <a:pt x="1600" y="25"/>
                                </a:cubicBezTo>
                                <a:cubicBezTo>
                                  <a:pt x="1600" y="39"/>
                                  <a:pt x="1589" y="50"/>
                                  <a:pt x="1575" y="50"/>
                                </a:cubicBezTo>
                                <a:lnTo>
                                  <a:pt x="1425" y="50"/>
                                </a:lnTo>
                                <a:cubicBezTo>
                                  <a:pt x="1412" y="50"/>
                                  <a:pt x="1400" y="39"/>
                                  <a:pt x="1400" y="25"/>
                                </a:cubicBezTo>
                                <a:cubicBezTo>
                                  <a:pt x="1400" y="12"/>
                                  <a:pt x="1412" y="0"/>
                                  <a:pt x="1425" y="0"/>
                                </a:cubicBezTo>
                                <a:close/>
                                <a:moveTo>
                                  <a:pt x="1775" y="0"/>
                                </a:moveTo>
                                <a:lnTo>
                                  <a:pt x="1925" y="0"/>
                                </a:lnTo>
                                <a:cubicBezTo>
                                  <a:pt x="1939" y="0"/>
                                  <a:pt x="1950" y="12"/>
                                  <a:pt x="1950" y="25"/>
                                </a:cubicBezTo>
                                <a:cubicBezTo>
                                  <a:pt x="1950" y="39"/>
                                  <a:pt x="1939" y="50"/>
                                  <a:pt x="1925" y="50"/>
                                </a:cubicBezTo>
                                <a:lnTo>
                                  <a:pt x="1775" y="50"/>
                                </a:lnTo>
                                <a:cubicBezTo>
                                  <a:pt x="1762" y="50"/>
                                  <a:pt x="1750" y="39"/>
                                  <a:pt x="1750" y="25"/>
                                </a:cubicBezTo>
                                <a:cubicBezTo>
                                  <a:pt x="1750" y="12"/>
                                  <a:pt x="1762" y="0"/>
                                  <a:pt x="1775" y="0"/>
                                </a:cubicBezTo>
                                <a:close/>
                                <a:moveTo>
                                  <a:pt x="2125" y="0"/>
                                </a:moveTo>
                                <a:lnTo>
                                  <a:pt x="2275" y="0"/>
                                </a:lnTo>
                                <a:cubicBezTo>
                                  <a:pt x="2289" y="0"/>
                                  <a:pt x="2300" y="12"/>
                                  <a:pt x="2300" y="25"/>
                                </a:cubicBezTo>
                                <a:cubicBezTo>
                                  <a:pt x="2300" y="39"/>
                                  <a:pt x="2289" y="50"/>
                                  <a:pt x="2275" y="50"/>
                                </a:cubicBezTo>
                                <a:lnTo>
                                  <a:pt x="2125" y="50"/>
                                </a:lnTo>
                                <a:cubicBezTo>
                                  <a:pt x="2112" y="50"/>
                                  <a:pt x="2100" y="39"/>
                                  <a:pt x="2100" y="25"/>
                                </a:cubicBezTo>
                                <a:cubicBezTo>
                                  <a:pt x="2100" y="12"/>
                                  <a:pt x="2112" y="0"/>
                                  <a:pt x="2125" y="0"/>
                                </a:cubicBezTo>
                                <a:close/>
                                <a:moveTo>
                                  <a:pt x="2475" y="0"/>
                                </a:moveTo>
                                <a:lnTo>
                                  <a:pt x="2625" y="0"/>
                                </a:lnTo>
                                <a:cubicBezTo>
                                  <a:pt x="2639" y="0"/>
                                  <a:pt x="2650" y="12"/>
                                  <a:pt x="2650" y="25"/>
                                </a:cubicBezTo>
                                <a:cubicBezTo>
                                  <a:pt x="2650" y="39"/>
                                  <a:pt x="2639" y="50"/>
                                  <a:pt x="2625" y="50"/>
                                </a:cubicBezTo>
                                <a:lnTo>
                                  <a:pt x="2475" y="50"/>
                                </a:lnTo>
                                <a:cubicBezTo>
                                  <a:pt x="2462" y="50"/>
                                  <a:pt x="2450" y="39"/>
                                  <a:pt x="2450" y="25"/>
                                </a:cubicBezTo>
                                <a:cubicBezTo>
                                  <a:pt x="2450" y="12"/>
                                  <a:pt x="2462" y="0"/>
                                  <a:pt x="2475" y="0"/>
                                </a:cubicBezTo>
                                <a:close/>
                                <a:moveTo>
                                  <a:pt x="2825" y="0"/>
                                </a:moveTo>
                                <a:lnTo>
                                  <a:pt x="2975" y="0"/>
                                </a:lnTo>
                                <a:cubicBezTo>
                                  <a:pt x="2989" y="0"/>
                                  <a:pt x="3000" y="12"/>
                                  <a:pt x="3000" y="25"/>
                                </a:cubicBezTo>
                                <a:cubicBezTo>
                                  <a:pt x="3000" y="39"/>
                                  <a:pt x="2989" y="50"/>
                                  <a:pt x="2975" y="50"/>
                                </a:cubicBezTo>
                                <a:lnTo>
                                  <a:pt x="2825" y="50"/>
                                </a:lnTo>
                                <a:cubicBezTo>
                                  <a:pt x="2812" y="50"/>
                                  <a:pt x="2800" y="39"/>
                                  <a:pt x="2800" y="25"/>
                                </a:cubicBezTo>
                                <a:cubicBezTo>
                                  <a:pt x="2800" y="12"/>
                                  <a:pt x="2812" y="0"/>
                                  <a:pt x="2825" y="0"/>
                                </a:cubicBezTo>
                                <a:close/>
                                <a:moveTo>
                                  <a:pt x="3175" y="0"/>
                                </a:moveTo>
                                <a:lnTo>
                                  <a:pt x="3325" y="0"/>
                                </a:lnTo>
                                <a:cubicBezTo>
                                  <a:pt x="3339" y="0"/>
                                  <a:pt x="3350" y="12"/>
                                  <a:pt x="3350" y="25"/>
                                </a:cubicBezTo>
                                <a:cubicBezTo>
                                  <a:pt x="3350" y="39"/>
                                  <a:pt x="3339" y="50"/>
                                  <a:pt x="3325" y="50"/>
                                </a:cubicBezTo>
                                <a:lnTo>
                                  <a:pt x="3175" y="50"/>
                                </a:lnTo>
                                <a:cubicBezTo>
                                  <a:pt x="3162" y="50"/>
                                  <a:pt x="3150" y="39"/>
                                  <a:pt x="3150" y="25"/>
                                </a:cubicBezTo>
                                <a:cubicBezTo>
                                  <a:pt x="3150" y="12"/>
                                  <a:pt x="3162" y="0"/>
                                  <a:pt x="3175" y="0"/>
                                </a:cubicBezTo>
                                <a:close/>
                                <a:moveTo>
                                  <a:pt x="3525" y="0"/>
                                </a:moveTo>
                                <a:lnTo>
                                  <a:pt x="3675" y="0"/>
                                </a:lnTo>
                                <a:cubicBezTo>
                                  <a:pt x="3689" y="0"/>
                                  <a:pt x="3700" y="12"/>
                                  <a:pt x="3700" y="25"/>
                                </a:cubicBezTo>
                                <a:cubicBezTo>
                                  <a:pt x="3700" y="39"/>
                                  <a:pt x="3689" y="50"/>
                                  <a:pt x="3675" y="50"/>
                                </a:cubicBezTo>
                                <a:lnTo>
                                  <a:pt x="3525" y="50"/>
                                </a:lnTo>
                                <a:cubicBezTo>
                                  <a:pt x="3512" y="50"/>
                                  <a:pt x="3500" y="39"/>
                                  <a:pt x="3500" y="25"/>
                                </a:cubicBezTo>
                                <a:cubicBezTo>
                                  <a:pt x="3500" y="12"/>
                                  <a:pt x="3512" y="0"/>
                                  <a:pt x="3525" y="0"/>
                                </a:cubicBezTo>
                                <a:close/>
                                <a:moveTo>
                                  <a:pt x="3875" y="0"/>
                                </a:moveTo>
                                <a:lnTo>
                                  <a:pt x="4025" y="0"/>
                                </a:lnTo>
                                <a:cubicBezTo>
                                  <a:pt x="4039" y="0"/>
                                  <a:pt x="4050" y="12"/>
                                  <a:pt x="4050" y="25"/>
                                </a:cubicBezTo>
                                <a:cubicBezTo>
                                  <a:pt x="4050" y="39"/>
                                  <a:pt x="4039" y="50"/>
                                  <a:pt x="4025" y="50"/>
                                </a:cubicBezTo>
                                <a:lnTo>
                                  <a:pt x="3875" y="50"/>
                                </a:lnTo>
                                <a:cubicBezTo>
                                  <a:pt x="3862" y="50"/>
                                  <a:pt x="3850" y="39"/>
                                  <a:pt x="3850" y="25"/>
                                </a:cubicBezTo>
                                <a:cubicBezTo>
                                  <a:pt x="3850" y="12"/>
                                  <a:pt x="3862" y="0"/>
                                  <a:pt x="3875" y="0"/>
                                </a:cubicBezTo>
                                <a:close/>
                                <a:moveTo>
                                  <a:pt x="4225" y="0"/>
                                </a:moveTo>
                                <a:lnTo>
                                  <a:pt x="4375" y="0"/>
                                </a:lnTo>
                                <a:cubicBezTo>
                                  <a:pt x="4389" y="0"/>
                                  <a:pt x="4400" y="12"/>
                                  <a:pt x="4400" y="25"/>
                                </a:cubicBezTo>
                                <a:cubicBezTo>
                                  <a:pt x="4400" y="39"/>
                                  <a:pt x="4389" y="50"/>
                                  <a:pt x="4375" y="50"/>
                                </a:cubicBezTo>
                                <a:lnTo>
                                  <a:pt x="4225" y="50"/>
                                </a:lnTo>
                                <a:cubicBezTo>
                                  <a:pt x="4212" y="50"/>
                                  <a:pt x="4200" y="39"/>
                                  <a:pt x="4200" y="25"/>
                                </a:cubicBezTo>
                                <a:cubicBezTo>
                                  <a:pt x="4200" y="12"/>
                                  <a:pt x="4212" y="0"/>
                                  <a:pt x="4225" y="0"/>
                                </a:cubicBezTo>
                                <a:close/>
                                <a:moveTo>
                                  <a:pt x="4575" y="0"/>
                                </a:moveTo>
                                <a:lnTo>
                                  <a:pt x="4725" y="0"/>
                                </a:lnTo>
                                <a:cubicBezTo>
                                  <a:pt x="4739" y="0"/>
                                  <a:pt x="4750" y="12"/>
                                  <a:pt x="4750" y="25"/>
                                </a:cubicBezTo>
                                <a:cubicBezTo>
                                  <a:pt x="4750" y="39"/>
                                  <a:pt x="4739" y="50"/>
                                  <a:pt x="4725" y="50"/>
                                </a:cubicBezTo>
                                <a:lnTo>
                                  <a:pt x="4575" y="50"/>
                                </a:lnTo>
                                <a:cubicBezTo>
                                  <a:pt x="4562" y="50"/>
                                  <a:pt x="4550" y="39"/>
                                  <a:pt x="4550" y="25"/>
                                </a:cubicBezTo>
                                <a:cubicBezTo>
                                  <a:pt x="4550" y="12"/>
                                  <a:pt x="4562" y="0"/>
                                  <a:pt x="4575" y="0"/>
                                </a:cubicBezTo>
                                <a:close/>
                                <a:moveTo>
                                  <a:pt x="4925" y="0"/>
                                </a:moveTo>
                                <a:lnTo>
                                  <a:pt x="5075" y="0"/>
                                </a:lnTo>
                                <a:cubicBezTo>
                                  <a:pt x="5089" y="0"/>
                                  <a:pt x="5100" y="12"/>
                                  <a:pt x="5100" y="25"/>
                                </a:cubicBezTo>
                                <a:cubicBezTo>
                                  <a:pt x="5100" y="39"/>
                                  <a:pt x="5089" y="50"/>
                                  <a:pt x="5075" y="50"/>
                                </a:cubicBezTo>
                                <a:lnTo>
                                  <a:pt x="4925" y="50"/>
                                </a:lnTo>
                                <a:cubicBezTo>
                                  <a:pt x="4912" y="50"/>
                                  <a:pt x="4900" y="39"/>
                                  <a:pt x="4900" y="25"/>
                                </a:cubicBezTo>
                                <a:cubicBezTo>
                                  <a:pt x="4900" y="12"/>
                                  <a:pt x="4912" y="0"/>
                                  <a:pt x="4925" y="0"/>
                                </a:cubicBezTo>
                                <a:close/>
                                <a:moveTo>
                                  <a:pt x="5275" y="0"/>
                                </a:moveTo>
                                <a:lnTo>
                                  <a:pt x="5425" y="0"/>
                                </a:lnTo>
                                <a:cubicBezTo>
                                  <a:pt x="5439" y="0"/>
                                  <a:pt x="5450" y="12"/>
                                  <a:pt x="5450" y="25"/>
                                </a:cubicBezTo>
                                <a:cubicBezTo>
                                  <a:pt x="5450" y="39"/>
                                  <a:pt x="5439" y="50"/>
                                  <a:pt x="5425" y="50"/>
                                </a:cubicBezTo>
                                <a:lnTo>
                                  <a:pt x="5275" y="50"/>
                                </a:lnTo>
                                <a:cubicBezTo>
                                  <a:pt x="5262" y="50"/>
                                  <a:pt x="5250" y="39"/>
                                  <a:pt x="5250" y="25"/>
                                </a:cubicBezTo>
                                <a:cubicBezTo>
                                  <a:pt x="5250" y="12"/>
                                  <a:pt x="5262" y="0"/>
                                  <a:pt x="5275" y="0"/>
                                </a:cubicBezTo>
                                <a:close/>
                                <a:moveTo>
                                  <a:pt x="5625" y="0"/>
                                </a:moveTo>
                                <a:lnTo>
                                  <a:pt x="5775" y="0"/>
                                </a:lnTo>
                                <a:cubicBezTo>
                                  <a:pt x="5789" y="0"/>
                                  <a:pt x="5800" y="12"/>
                                  <a:pt x="5800" y="25"/>
                                </a:cubicBezTo>
                                <a:cubicBezTo>
                                  <a:pt x="5800" y="39"/>
                                  <a:pt x="5789" y="50"/>
                                  <a:pt x="5775" y="50"/>
                                </a:cubicBezTo>
                                <a:lnTo>
                                  <a:pt x="5625" y="50"/>
                                </a:lnTo>
                                <a:cubicBezTo>
                                  <a:pt x="5612" y="50"/>
                                  <a:pt x="5600" y="39"/>
                                  <a:pt x="5600" y="25"/>
                                </a:cubicBezTo>
                                <a:cubicBezTo>
                                  <a:pt x="5600" y="12"/>
                                  <a:pt x="5612" y="0"/>
                                  <a:pt x="5625" y="0"/>
                                </a:cubicBezTo>
                                <a:close/>
                                <a:moveTo>
                                  <a:pt x="5975" y="0"/>
                                </a:moveTo>
                                <a:lnTo>
                                  <a:pt x="6125" y="0"/>
                                </a:lnTo>
                                <a:cubicBezTo>
                                  <a:pt x="6139" y="0"/>
                                  <a:pt x="6150" y="12"/>
                                  <a:pt x="6150" y="25"/>
                                </a:cubicBezTo>
                                <a:cubicBezTo>
                                  <a:pt x="6150" y="39"/>
                                  <a:pt x="6139" y="50"/>
                                  <a:pt x="6125" y="50"/>
                                </a:cubicBezTo>
                                <a:lnTo>
                                  <a:pt x="5975" y="50"/>
                                </a:lnTo>
                                <a:cubicBezTo>
                                  <a:pt x="5962" y="50"/>
                                  <a:pt x="5950" y="39"/>
                                  <a:pt x="5950" y="25"/>
                                </a:cubicBezTo>
                                <a:cubicBezTo>
                                  <a:pt x="5950" y="12"/>
                                  <a:pt x="5962" y="0"/>
                                  <a:pt x="5975" y="0"/>
                                </a:cubicBezTo>
                                <a:close/>
                                <a:moveTo>
                                  <a:pt x="6325" y="0"/>
                                </a:moveTo>
                                <a:lnTo>
                                  <a:pt x="6475" y="0"/>
                                </a:lnTo>
                                <a:cubicBezTo>
                                  <a:pt x="6489" y="0"/>
                                  <a:pt x="6500" y="12"/>
                                  <a:pt x="6500" y="25"/>
                                </a:cubicBezTo>
                                <a:cubicBezTo>
                                  <a:pt x="6500" y="39"/>
                                  <a:pt x="6489" y="50"/>
                                  <a:pt x="6475" y="50"/>
                                </a:cubicBezTo>
                                <a:lnTo>
                                  <a:pt x="6325" y="50"/>
                                </a:lnTo>
                                <a:cubicBezTo>
                                  <a:pt x="6312" y="50"/>
                                  <a:pt x="6300" y="39"/>
                                  <a:pt x="6300" y="25"/>
                                </a:cubicBezTo>
                                <a:cubicBezTo>
                                  <a:pt x="6300" y="12"/>
                                  <a:pt x="6312" y="0"/>
                                  <a:pt x="6325" y="0"/>
                                </a:cubicBezTo>
                                <a:close/>
                                <a:moveTo>
                                  <a:pt x="6675" y="0"/>
                                </a:moveTo>
                                <a:lnTo>
                                  <a:pt x="6825" y="0"/>
                                </a:lnTo>
                                <a:cubicBezTo>
                                  <a:pt x="6839" y="0"/>
                                  <a:pt x="6850" y="12"/>
                                  <a:pt x="6850" y="25"/>
                                </a:cubicBezTo>
                                <a:cubicBezTo>
                                  <a:pt x="6850" y="39"/>
                                  <a:pt x="6839" y="50"/>
                                  <a:pt x="6825" y="50"/>
                                </a:cubicBezTo>
                                <a:lnTo>
                                  <a:pt x="6675" y="50"/>
                                </a:lnTo>
                                <a:cubicBezTo>
                                  <a:pt x="6662" y="50"/>
                                  <a:pt x="6650" y="39"/>
                                  <a:pt x="6650" y="25"/>
                                </a:cubicBezTo>
                                <a:cubicBezTo>
                                  <a:pt x="6650" y="12"/>
                                  <a:pt x="6662" y="0"/>
                                  <a:pt x="6675" y="0"/>
                                </a:cubicBezTo>
                                <a:close/>
                                <a:moveTo>
                                  <a:pt x="7025" y="0"/>
                                </a:moveTo>
                                <a:lnTo>
                                  <a:pt x="7175" y="0"/>
                                </a:lnTo>
                                <a:cubicBezTo>
                                  <a:pt x="7189" y="0"/>
                                  <a:pt x="7200" y="12"/>
                                  <a:pt x="7200" y="25"/>
                                </a:cubicBezTo>
                                <a:cubicBezTo>
                                  <a:pt x="7200" y="39"/>
                                  <a:pt x="7189" y="50"/>
                                  <a:pt x="7175" y="50"/>
                                </a:cubicBezTo>
                                <a:lnTo>
                                  <a:pt x="7025" y="50"/>
                                </a:lnTo>
                                <a:cubicBezTo>
                                  <a:pt x="7012" y="50"/>
                                  <a:pt x="7000" y="39"/>
                                  <a:pt x="7000" y="25"/>
                                </a:cubicBezTo>
                                <a:cubicBezTo>
                                  <a:pt x="7000" y="12"/>
                                  <a:pt x="7012" y="0"/>
                                  <a:pt x="7025" y="0"/>
                                </a:cubicBezTo>
                                <a:close/>
                                <a:moveTo>
                                  <a:pt x="7375" y="0"/>
                                </a:moveTo>
                                <a:lnTo>
                                  <a:pt x="7525" y="0"/>
                                </a:lnTo>
                                <a:cubicBezTo>
                                  <a:pt x="7539" y="0"/>
                                  <a:pt x="7550" y="12"/>
                                  <a:pt x="7550" y="25"/>
                                </a:cubicBezTo>
                                <a:cubicBezTo>
                                  <a:pt x="7550" y="39"/>
                                  <a:pt x="7539" y="50"/>
                                  <a:pt x="7525" y="50"/>
                                </a:cubicBezTo>
                                <a:lnTo>
                                  <a:pt x="7375" y="50"/>
                                </a:lnTo>
                                <a:cubicBezTo>
                                  <a:pt x="7362" y="50"/>
                                  <a:pt x="7350" y="39"/>
                                  <a:pt x="7350" y="25"/>
                                </a:cubicBezTo>
                                <a:cubicBezTo>
                                  <a:pt x="7350" y="12"/>
                                  <a:pt x="7362" y="0"/>
                                  <a:pt x="7375" y="0"/>
                                </a:cubicBezTo>
                                <a:close/>
                                <a:moveTo>
                                  <a:pt x="7725" y="0"/>
                                </a:moveTo>
                                <a:lnTo>
                                  <a:pt x="7875" y="0"/>
                                </a:lnTo>
                                <a:cubicBezTo>
                                  <a:pt x="7889" y="0"/>
                                  <a:pt x="7900" y="12"/>
                                  <a:pt x="7900" y="25"/>
                                </a:cubicBezTo>
                                <a:cubicBezTo>
                                  <a:pt x="7900" y="39"/>
                                  <a:pt x="7889" y="50"/>
                                  <a:pt x="7875" y="50"/>
                                </a:cubicBezTo>
                                <a:lnTo>
                                  <a:pt x="7725" y="50"/>
                                </a:lnTo>
                                <a:cubicBezTo>
                                  <a:pt x="7712" y="50"/>
                                  <a:pt x="7700" y="39"/>
                                  <a:pt x="7700" y="25"/>
                                </a:cubicBezTo>
                                <a:cubicBezTo>
                                  <a:pt x="7700" y="12"/>
                                  <a:pt x="7712" y="0"/>
                                  <a:pt x="7725" y="0"/>
                                </a:cubicBezTo>
                                <a:close/>
                                <a:moveTo>
                                  <a:pt x="8075" y="0"/>
                                </a:moveTo>
                                <a:lnTo>
                                  <a:pt x="8225" y="0"/>
                                </a:lnTo>
                                <a:cubicBezTo>
                                  <a:pt x="8239" y="0"/>
                                  <a:pt x="8250" y="12"/>
                                  <a:pt x="8250" y="25"/>
                                </a:cubicBezTo>
                                <a:cubicBezTo>
                                  <a:pt x="8250" y="39"/>
                                  <a:pt x="8239" y="50"/>
                                  <a:pt x="8225" y="50"/>
                                </a:cubicBezTo>
                                <a:lnTo>
                                  <a:pt x="8075" y="50"/>
                                </a:lnTo>
                                <a:cubicBezTo>
                                  <a:pt x="8062" y="50"/>
                                  <a:pt x="8050" y="39"/>
                                  <a:pt x="8050" y="25"/>
                                </a:cubicBezTo>
                                <a:cubicBezTo>
                                  <a:pt x="8050" y="12"/>
                                  <a:pt x="8062" y="0"/>
                                  <a:pt x="8075" y="0"/>
                                </a:cubicBezTo>
                                <a:close/>
                                <a:moveTo>
                                  <a:pt x="8425" y="0"/>
                                </a:moveTo>
                                <a:lnTo>
                                  <a:pt x="8575" y="0"/>
                                </a:lnTo>
                                <a:cubicBezTo>
                                  <a:pt x="8589" y="0"/>
                                  <a:pt x="8600" y="12"/>
                                  <a:pt x="8600" y="25"/>
                                </a:cubicBezTo>
                                <a:cubicBezTo>
                                  <a:pt x="8600" y="39"/>
                                  <a:pt x="8589" y="50"/>
                                  <a:pt x="8575" y="50"/>
                                </a:cubicBezTo>
                                <a:lnTo>
                                  <a:pt x="8425" y="50"/>
                                </a:lnTo>
                                <a:cubicBezTo>
                                  <a:pt x="8412" y="50"/>
                                  <a:pt x="8400" y="39"/>
                                  <a:pt x="8400" y="25"/>
                                </a:cubicBezTo>
                                <a:cubicBezTo>
                                  <a:pt x="8400" y="12"/>
                                  <a:pt x="8412" y="0"/>
                                  <a:pt x="8425" y="0"/>
                                </a:cubicBezTo>
                                <a:close/>
                                <a:moveTo>
                                  <a:pt x="8775" y="0"/>
                                </a:moveTo>
                                <a:lnTo>
                                  <a:pt x="8925" y="0"/>
                                </a:lnTo>
                                <a:cubicBezTo>
                                  <a:pt x="8939" y="0"/>
                                  <a:pt x="8950" y="12"/>
                                  <a:pt x="8950" y="25"/>
                                </a:cubicBezTo>
                                <a:cubicBezTo>
                                  <a:pt x="8950" y="39"/>
                                  <a:pt x="8939" y="50"/>
                                  <a:pt x="8925" y="50"/>
                                </a:cubicBezTo>
                                <a:lnTo>
                                  <a:pt x="8775" y="50"/>
                                </a:lnTo>
                                <a:cubicBezTo>
                                  <a:pt x="8762" y="50"/>
                                  <a:pt x="8750" y="39"/>
                                  <a:pt x="8750" y="25"/>
                                </a:cubicBezTo>
                                <a:cubicBezTo>
                                  <a:pt x="8750" y="12"/>
                                  <a:pt x="8762" y="0"/>
                                  <a:pt x="8775" y="0"/>
                                </a:cubicBezTo>
                                <a:close/>
                                <a:moveTo>
                                  <a:pt x="9125" y="0"/>
                                </a:moveTo>
                                <a:lnTo>
                                  <a:pt x="9275" y="0"/>
                                </a:lnTo>
                                <a:cubicBezTo>
                                  <a:pt x="9289" y="0"/>
                                  <a:pt x="9300" y="12"/>
                                  <a:pt x="9300" y="25"/>
                                </a:cubicBezTo>
                                <a:cubicBezTo>
                                  <a:pt x="9300" y="39"/>
                                  <a:pt x="9289" y="50"/>
                                  <a:pt x="9275" y="50"/>
                                </a:cubicBezTo>
                                <a:lnTo>
                                  <a:pt x="9125" y="50"/>
                                </a:lnTo>
                                <a:cubicBezTo>
                                  <a:pt x="9112" y="50"/>
                                  <a:pt x="9100" y="39"/>
                                  <a:pt x="9100" y="25"/>
                                </a:cubicBezTo>
                                <a:cubicBezTo>
                                  <a:pt x="9100" y="12"/>
                                  <a:pt x="9112" y="0"/>
                                  <a:pt x="9125" y="0"/>
                                </a:cubicBezTo>
                                <a:close/>
                                <a:moveTo>
                                  <a:pt x="9475" y="0"/>
                                </a:moveTo>
                                <a:lnTo>
                                  <a:pt x="9625" y="0"/>
                                </a:lnTo>
                                <a:cubicBezTo>
                                  <a:pt x="9639" y="0"/>
                                  <a:pt x="9650" y="12"/>
                                  <a:pt x="9650" y="25"/>
                                </a:cubicBezTo>
                                <a:cubicBezTo>
                                  <a:pt x="9650" y="39"/>
                                  <a:pt x="9639" y="50"/>
                                  <a:pt x="9625" y="50"/>
                                </a:cubicBezTo>
                                <a:lnTo>
                                  <a:pt x="9475" y="50"/>
                                </a:lnTo>
                                <a:cubicBezTo>
                                  <a:pt x="9462" y="50"/>
                                  <a:pt x="9450" y="39"/>
                                  <a:pt x="9450" y="25"/>
                                </a:cubicBezTo>
                                <a:cubicBezTo>
                                  <a:pt x="9450" y="12"/>
                                  <a:pt x="9462" y="0"/>
                                  <a:pt x="9475" y="0"/>
                                </a:cubicBezTo>
                                <a:close/>
                                <a:moveTo>
                                  <a:pt x="9825" y="0"/>
                                </a:moveTo>
                                <a:lnTo>
                                  <a:pt x="9975" y="0"/>
                                </a:lnTo>
                                <a:cubicBezTo>
                                  <a:pt x="9989" y="0"/>
                                  <a:pt x="10000" y="12"/>
                                  <a:pt x="10000" y="25"/>
                                </a:cubicBezTo>
                                <a:cubicBezTo>
                                  <a:pt x="10000" y="39"/>
                                  <a:pt x="9989" y="50"/>
                                  <a:pt x="9975" y="50"/>
                                </a:cubicBezTo>
                                <a:lnTo>
                                  <a:pt x="9825" y="50"/>
                                </a:lnTo>
                                <a:cubicBezTo>
                                  <a:pt x="9812" y="50"/>
                                  <a:pt x="9800" y="39"/>
                                  <a:pt x="9800" y="25"/>
                                </a:cubicBezTo>
                                <a:cubicBezTo>
                                  <a:pt x="9800" y="12"/>
                                  <a:pt x="9812" y="0"/>
                                  <a:pt x="9825" y="0"/>
                                </a:cubicBezTo>
                                <a:close/>
                                <a:moveTo>
                                  <a:pt x="10175" y="0"/>
                                </a:moveTo>
                                <a:lnTo>
                                  <a:pt x="10325" y="0"/>
                                </a:lnTo>
                                <a:cubicBezTo>
                                  <a:pt x="10339" y="0"/>
                                  <a:pt x="10350" y="12"/>
                                  <a:pt x="10350" y="25"/>
                                </a:cubicBezTo>
                                <a:cubicBezTo>
                                  <a:pt x="10350" y="39"/>
                                  <a:pt x="10339" y="50"/>
                                  <a:pt x="10325" y="50"/>
                                </a:cubicBezTo>
                                <a:lnTo>
                                  <a:pt x="10175" y="50"/>
                                </a:lnTo>
                                <a:cubicBezTo>
                                  <a:pt x="10162" y="50"/>
                                  <a:pt x="10150" y="39"/>
                                  <a:pt x="10150" y="25"/>
                                </a:cubicBezTo>
                                <a:cubicBezTo>
                                  <a:pt x="10150" y="12"/>
                                  <a:pt x="10162" y="0"/>
                                  <a:pt x="10175" y="0"/>
                                </a:cubicBezTo>
                                <a:close/>
                                <a:moveTo>
                                  <a:pt x="10525" y="0"/>
                                </a:moveTo>
                                <a:lnTo>
                                  <a:pt x="10675" y="0"/>
                                </a:lnTo>
                                <a:cubicBezTo>
                                  <a:pt x="10689" y="0"/>
                                  <a:pt x="10700" y="12"/>
                                  <a:pt x="10700" y="25"/>
                                </a:cubicBezTo>
                                <a:cubicBezTo>
                                  <a:pt x="10700" y="39"/>
                                  <a:pt x="10689" y="50"/>
                                  <a:pt x="10675" y="50"/>
                                </a:cubicBezTo>
                                <a:lnTo>
                                  <a:pt x="10525" y="50"/>
                                </a:lnTo>
                                <a:cubicBezTo>
                                  <a:pt x="10512" y="50"/>
                                  <a:pt x="10500" y="39"/>
                                  <a:pt x="10500" y="25"/>
                                </a:cubicBezTo>
                                <a:cubicBezTo>
                                  <a:pt x="10500" y="12"/>
                                  <a:pt x="10512" y="0"/>
                                  <a:pt x="10525" y="0"/>
                                </a:cubicBezTo>
                                <a:close/>
                                <a:moveTo>
                                  <a:pt x="10875" y="0"/>
                                </a:moveTo>
                                <a:lnTo>
                                  <a:pt x="11025" y="0"/>
                                </a:lnTo>
                                <a:cubicBezTo>
                                  <a:pt x="11039" y="0"/>
                                  <a:pt x="11050" y="12"/>
                                  <a:pt x="11050" y="25"/>
                                </a:cubicBezTo>
                                <a:cubicBezTo>
                                  <a:pt x="11050" y="39"/>
                                  <a:pt x="11039" y="50"/>
                                  <a:pt x="11025" y="50"/>
                                </a:cubicBezTo>
                                <a:lnTo>
                                  <a:pt x="10875" y="50"/>
                                </a:lnTo>
                                <a:cubicBezTo>
                                  <a:pt x="10862" y="50"/>
                                  <a:pt x="10850" y="39"/>
                                  <a:pt x="10850" y="25"/>
                                </a:cubicBezTo>
                                <a:cubicBezTo>
                                  <a:pt x="10850" y="12"/>
                                  <a:pt x="10862" y="0"/>
                                  <a:pt x="10875" y="0"/>
                                </a:cubicBezTo>
                                <a:close/>
                                <a:moveTo>
                                  <a:pt x="11225" y="0"/>
                                </a:moveTo>
                                <a:lnTo>
                                  <a:pt x="11375" y="0"/>
                                </a:lnTo>
                                <a:cubicBezTo>
                                  <a:pt x="11389" y="0"/>
                                  <a:pt x="11400" y="12"/>
                                  <a:pt x="11400" y="25"/>
                                </a:cubicBezTo>
                                <a:cubicBezTo>
                                  <a:pt x="11400" y="39"/>
                                  <a:pt x="11389" y="50"/>
                                  <a:pt x="11375" y="50"/>
                                </a:cubicBezTo>
                                <a:lnTo>
                                  <a:pt x="11225" y="50"/>
                                </a:lnTo>
                                <a:cubicBezTo>
                                  <a:pt x="11212" y="50"/>
                                  <a:pt x="11200" y="39"/>
                                  <a:pt x="11200" y="25"/>
                                </a:cubicBezTo>
                                <a:cubicBezTo>
                                  <a:pt x="11200" y="12"/>
                                  <a:pt x="11212" y="0"/>
                                  <a:pt x="11225" y="0"/>
                                </a:cubicBezTo>
                                <a:close/>
                                <a:moveTo>
                                  <a:pt x="11575" y="0"/>
                                </a:moveTo>
                                <a:lnTo>
                                  <a:pt x="11725" y="0"/>
                                </a:lnTo>
                                <a:cubicBezTo>
                                  <a:pt x="11739" y="0"/>
                                  <a:pt x="11750" y="12"/>
                                  <a:pt x="11750" y="25"/>
                                </a:cubicBezTo>
                                <a:cubicBezTo>
                                  <a:pt x="11750" y="39"/>
                                  <a:pt x="11739" y="50"/>
                                  <a:pt x="11725" y="50"/>
                                </a:cubicBezTo>
                                <a:lnTo>
                                  <a:pt x="11575" y="50"/>
                                </a:lnTo>
                                <a:cubicBezTo>
                                  <a:pt x="11562" y="50"/>
                                  <a:pt x="11550" y="39"/>
                                  <a:pt x="11550" y="25"/>
                                </a:cubicBezTo>
                                <a:cubicBezTo>
                                  <a:pt x="11550" y="12"/>
                                  <a:pt x="11562" y="0"/>
                                  <a:pt x="11575" y="0"/>
                                </a:cubicBezTo>
                                <a:close/>
                                <a:moveTo>
                                  <a:pt x="11925" y="0"/>
                                </a:moveTo>
                                <a:lnTo>
                                  <a:pt x="12075" y="0"/>
                                </a:lnTo>
                                <a:cubicBezTo>
                                  <a:pt x="12089" y="0"/>
                                  <a:pt x="12100" y="12"/>
                                  <a:pt x="12100" y="25"/>
                                </a:cubicBezTo>
                                <a:cubicBezTo>
                                  <a:pt x="12100" y="39"/>
                                  <a:pt x="12089" y="50"/>
                                  <a:pt x="12075" y="50"/>
                                </a:cubicBezTo>
                                <a:lnTo>
                                  <a:pt x="11925" y="50"/>
                                </a:lnTo>
                                <a:cubicBezTo>
                                  <a:pt x="11912" y="50"/>
                                  <a:pt x="11900" y="39"/>
                                  <a:pt x="11900" y="25"/>
                                </a:cubicBezTo>
                                <a:cubicBezTo>
                                  <a:pt x="11900" y="12"/>
                                  <a:pt x="11912" y="0"/>
                                  <a:pt x="11925" y="0"/>
                                </a:cubicBezTo>
                                <a:close/>
                                <a:moveTo>
                                  <a:pt x="12275" y="0"/>
                                </a:moveTo>
                                <a:lnTo>
                                  <a:pt x="12425" y="0"/>
                                </a:lnTo>
                                <a:cubicBezTo>
                                  <a:pt x="12439" y="0"/>
                                  <a:pt x="12450" y="12"/>
                                  <a:pt x="12450" y="25"/>
                                </a:cubicBezTo>
                                <a:cubicBezTo>
                                  <a:pt x="12450" y="39"/>
                                  <a:pt x="12439" y="50"/>
                                  <a:pt x="12425" y="50"/>
                                </a:cubicBezTo>
                                <a:lnTo>
                                  <a:pt x="12275" y="50"/>
                                </a:lnTo>
                                <a:cubicBezTo>
                                  <a:pt x="12262" y="50"/>
                                  <a:pt x="12250" y="39"/>
                                  <a:pt x="12250" y="25"/>
                                </a:cubicBezTo>
                                <a:cubicBezTo>
                                  <a:pt x="12250" y="12"/>
                                  <a:pt x="12262" y="0"/>
                                  <a:pt x="12275" y="0"/>
                                </a:cubicBezTo>
                                <a:close/>
                                <a:moveTo>
                                  <a:pt x="12625" y="0"/>
                                </a:moveTo>
                                <a:lnTo>
                                  <a:pt x="12775" y="0"/>
                                </a:lnTo>
                                <a:cubicBezTo>
                                  <a:pt x="12789" y="0"/>
                                  <a:pt x="12800" y="12"/>
                                  <a:pt x="12800" y="25"/>
                                </a:cubicBezTo>
                                <a:cubicBezTo>
                                  <a:pt x="12800" y="39"/>
                                  <a:pt x="12789" y="50"/>
                                  <a:pt x="12775" y="50"/>
                                </a:cubicBezTo>
                                <a:lnTo>
                                  <a:pt x="12625" y="50"/>
                                </a:lnTo>
                                <a:cubicBezTo>
                                  <a:pt x="12612" y="50"/>
                                  <a:pt x="12600" y="39"/>
                                  <a:pt x="12600" y="25"/>
                                </a:cubicBezTo>
                                <a:cubicBezTo>
                                  <a:pt x="12600" y="12"/>
                                  <a:pt x="12612" y="0"/>
                                  <a:pt x="12625" y="0"/>
                                </a:cubicBezTo>
                                <a:close/>
                                <a:moveTo>
                                  <a:pt x="12975" y="0"/>
                                </a:moveTo>
                                <a:lnTo>
                                  <a:pt x="13125" y="0"/>
                                </a:lnTo>
                                <a:cubicBezTo>
                                  <a:pt x="13139" y="0"/>
                                  <a:pt x="13150" y="12"/>
                                  <a:pt x="13150" y="25"/>
                                </a:cubicBezTo>
                                <a:cubicBezTo>
                                  <a:pt x="13150" y="39"/>
                                  <a:pt x="13139" y="50"/>
                                  <a:pt x="13125" y="50"/>
                                </a:cubicBezTo>
                                <a:lnTo>
                                  <a:pt x="12975" y="50"/>
                                </a:lnTo>
                                <a:cubicBezTo>
                                  <a:pt x="12962" y="50"/>
                                  <a:pt x="12950" y="39"/>
                                  <a:pt x="12950" y="25"/>
                                </a:cubicBezTo>
                                <a:cubicBezTo>
                                  <a:pt x="12950" y="12"/>
                                  <a:pt x="12962" y="0"/>
                                  <a:pt x="12975" y="0"/>
                                </a:cubicBezTo>
                                <a:close/>
                                <a:moveTo>
                                  <a:pt x="13325" y="0"/>
                                </a:moveTo>
                                <a:lnTo>
                                  <a:pt x="13475" y="0"/>
                                </a:lnTo>
                                <a:cubicBezTo>
                                  <a:pt x="13489" y="0"/>
                                  <a:pt x="13500" y="12"/>
                                  <a:pt x="13500" y="25"/>
                                </a:cubicBezTo>
                                <a:cubicBezTo>
                                  <a:pt x="13500" y="39"/>
                                  <a:pt x="13489" y="50"/>
                                  <a:pt x="13475" y="50"/>
                                </a:cubicBezTo>
                                <a:lnTo>
                                  <a:pt x="13325" y="50"/>
                                </a:lnTo>
                                <a:cubicBezTo>
                                  <a:pt x="13312" y="50"/>
                                  <a:pt x="13300" y="39"/>
                                  <a:pt x="13300" y="25"/>
                                </a:cubicBezTo>
                                <a:cubicBezTo>
                                  <a:pt x="13300" y="12"/>
                                  <a:pt x="13312" y="0"/>
                                  <a:pt x="13325" y="0"/>
                                </a:cubicBezTo>
                                <a:close/>
                                <a:moveTo>
                                  <a:pt x="13675" y="0"/>
                                </a:moveTo>
                                <a:lnTo>
                                  <a:pt x="13825" y="0"/>
                                </a:lnTo>
                                <a:cubicBezTo>
                                  <a:pt x="13839" y="0"/>
                                  <a:pt x="13850" y="12"/>
                                  <a:pt x="13850" y="25"/>
                                </a:cubicBezTo>
                                <a:cubicBezTo>
                                  <a:pt x="13850" y="39"/>
                                  <a:pt x="13839" y="50"/>
                                  <a:pt x="13825" y="50"/>
                                </a:cubicBezTo>
                                <a:lnTo>
                                  <a:pt x="13675" y="50"/>
                                </a:lnTo>
                                <a:cubicBezTo>
                                  <a:pt x="13662" y="50"/>
                                  <a:pt x="13650" y="39"/>
                                  <a:pt x="13650" y="25"/>
                                </a:cubicBezTo>
                                <a:cubicBezTo>
                                  <a:pt x="13650" y="12"/>
                                  <a:pt x="13662" y="0"/>
                                  <a:pt x="13675" y="0"/>
                                </a:cubicBezTo>
                                <a:close/>
                                <a:moveTo>
                                  <a:pt x="14025" y="0"/>
                                </a:moveTo>
                                <a:lnTo>
                                  <a:pt x="14175" y="0"/>
                                </a:lnTo>
                                <a:cubicBezTo>
                                  <a:pt x="14189" y="0"/>
                                  <a:pt x="14200" y="12"/>
                                  <a:pt x="14200" y="25"/>
                                </a:cubicBezTo>
                                <a:cubicBezTo>
                                  <a:pt x="14200" y="39"/>
                                  <a:pt x="14189" y="50"/>
                                  <a:pt x="14175" y="50"/>
                                </a:cubicBezTo>
                                <a:lnTo>
                                  <a:pt x="14025" y="50"/>
                                </a:lnTo>
                                <a:cubicBezTo>
                                  <a:pt x="14012" y="50"/>
                                  <a:pt x="14000" y="39"/>
                                  <a:pt x="14000" y="25"/>
                                </a:cubicBezTo>
                                <a:cubicBezTo>
                                  <a:pt x="14000" y="12"/>
                                  <a:pt x="14012" y="0"/>
                                  <a:pt x="14025" y="0"/>
                                </a:cubicBezTo>
                                <a:close/>
                                <a:moveTo>
                                  <a:pt x="14375" y="0"/>
                                </a:moveTo>
                                <a:lnTo>
                                  <a:pt x="14525" y="0"/>
                                </a:lnTo>
                                <a:cubicBezTo>
                                  <a:pt x="14539" y="0"/>
                                  <a:pt x="14550" y="12"/>
                                  <a:pt x="14550" y="25"/>
                                </a:cubicBezTo>
                                <a:cubicBezTo>
                                  <a:pt x="14550" y="39"/>
                                  <a:pt x="14539" y="50"/>
                                  <a:pt x="14525" y="50"/>
                                </a:cubicBezTo>
                                <a:lnTo>
                                  <a:pt x="14375" y="50"/>
                                </a:lnTo>
                                <a:cubicBezTo>
                                  <a:pt x="14362" y="50"/>
                                  <a:pt x="14350" y="39"/>
                                  <a:pt x="14350" y="25"/>
                                </a:cubicBezTo>
                                <a:cubicBezTo>
                                  <a:pt x="14350" y="12"/>
                                  <a:pt x="14362" y="0"/>
                                  <a:pt x="14375" y="0"/>
                                </a:cubicBezTo>
                                <a:close/>
                                <a:moveTo>
                                  <a:pt x="14725" y="0"/>
                                </a:moveTo>
                                <a:lnTo>
                                  <a:pt x="14875" y="0"/>
                                </a:lnTo>
                                <a:cubicBezTo>
                                  <a:pt x="14889" y="0"/>
                                  <a:pt x="14900" y="12"/>
                                  <a:pt x="14900" y="25"/>
                                </a:cubicBezTo>
                                <a:cubicBezTo>
                                  <a:pt x="14900" y="39"/>
                                  <a:pt x="14889" y="50"/>
                                  <a:pt x="14875" y="50"/>
                                </a:cubicBezTo>
                                <a:lnTo>
                                  <a:pt x="14725" y="50"/>
                                </a:lnTo>
                                <a:cubicBezTo>
                                  <a:pt x="14712" y="50"/>
                                  <a:pt x="14700" y="39"/>
                                  <a:pt x="14700" y="25"/>
                                </a:cubicBezTo>
                                <a:cubicBezTo>
                                  <a:pt x="14700" y="12"/>
                                  <a:pt x="14712" y="0"/>
                                  <a:pt x="14725" y="0"/>
                                </a:cubicBezTo>
                                <a:close/>
                                <a:moveTo>
                                  <a:pt x="15075" y="0"/>
                                </a:moveTo>
                                <a:lnTo>
                                  <a:pt x="15225" y="0"/>
                                </a:lnTo>
                                <a:cubicBezTo>
                                  <a:pt x="15239" y="0"/>
                                  <a:pt x="15250" y="12"/>
                                  <a:pt x="15250" y="25"/>
                                </a:cubicBezTo>
                                <a:cubicBezTo>
                                  <a:pt x="15250" y="39"/>
                                  <a:pt x="15239" y="50"/>
                                  <a:pt x="15225" y="50"/>
                                </a:cubicBezTo>
                                <a:lnTo>
                                  <a:pt x="15075" y="50"/>
                                </a:lnTo>
                                <a:cubicBezTo>
                                  <a:pt x="15062" y="50"/>
                                  <a:pt x="15050" y="39"/>
                                  <a:pt x="15050" y="25"/>
                                </a:cubicBezTo>
                                <a:cubicBezTo>
                                  <a:pt x="15050" y="12"/>
                                  <a:pt x="15062" y="0"/>
                                  <a:pt x="15075" y="0"/>
                                </a:cubicBezTo>
                                <a:close/>
                                <a:moveTo>
                                  <a:pt x="15425" y="0"/>
                                </a:moveTo>
                                <a:lnTo>
                                  <a:pt x="15575" y="0"/>
                                </a:lnTo>
                                <a:cubicBezTo>
                                  <a:pt x="15589" y="0"/>
                                  <a:pt x="15600" y="12"/>
                                  <a:pt x="15600" y="25"/>
                                </a:cubicBezTo>
                                <a:cubicBezTo>
                                  <a:pt x="15600" y="39"/>
                                  <a:pt x="15589" y="50"/>
                                  <a:pt x="15575" y="50"/>
                                </a:cubicBezTo>
                                <a:lnTo>
                                  <a:pt x="15425" y="50"/>
                                </a:lnTo>
                                <a:cubicBezTo>
                                  <a:pt x="15412" y="50"/>
                                  <a:pt x="15400" y="39"/>
                                  <a:pt x="15400" y="25"/>
                                </a:cubicBezTo>
                                <a:cubicBezTo>
                                  <a:pt x="15400" y="12"/>
                                  <a:pt x="15412" y="0"/>
                                  <a:pt x="15425" y="0"/>
                                </a:cubicBezTo>
                                <a:close/>
                                <a:moveTo>
                                  <a:pt x="15775" y="0"/>
                                </a:moveTo>
                                <a:lnTo>
                                  <a:pt x="15925" y="0"/>
                                </a:lnTo>
                                <a:cubicBezTo>
                                  <a:pt x="15939" y="0"/>
                                  <a:pt x="15950" y="12"/>
                                  <a:pt x="15950" y="25"/>
                                </a:cubicBezTo>
                                <a:cubicBezTo>
                                  <a:pt x="15950" y="39"/>
                                  <a:pt x="15939" y="50"/>
                                  <a:pt x="15925" y="50"/>
                                </a:cubicBezTo>
                                <a:lnTo>
                                  <a:pt x="15775" y="50"/>
                                </a:lnTo>
                                <a:cubicBezTo>
                                  <a:pt x="15762" y="50"/>
                                  <a:pt x="15750" y="39"/>
                                  <a:pt x="15750" y="25"/>
                                </a:cubicBezTo>
                                <a:cubicBezTo>
                                  <a:pt x="15750" y="12"/>
                                  <a:pt x="15762" y="0"/>
                                  <a:pt x="15775" y="0"/>
                                </a:cubicBezTo>
                                <a:close/>
                                <a:moveTo>
                                  <a:pt x="16125" y="0"/>
                                </a:moveTo>
                                <a:lnTo>
                                  <a:pt x="16275" y="0"/>
                                </a:lnTo>
                                <a:cubicBezTo>
                                  <a:pt x="16289" y="0"/>
                                  <a:pt x="16300" y="12"/>
                                  <a:pt x="16300" y="25"/>
                                </a:cubicBezTo>
                                <a:cubicBezTo>
                                  <a:pt x="16300" y="39"/>
                                  <a:pt x="16289" y="50"/>
                                  <a:pt x="16275" y="50"/>
                                </a:cubicBezTo>
                                <a:lnTo>
                                  <a:pt x="16125" y="50"/>
                                </a:lnTo>
                                <a:cubicBezTo>
                                  <a:pt x="16112" y="50"/>
                                  <a:pt x="16100" y="39"/>
                                  <a:pt x="16100" y="25"/>
                                </a:cubicBezTo>
                                <a:cubicBezTo>
                                  <a:pt x="16100" y="12"/>
                                  <a:pt x="16112" y="0"/>
                                  <a:pt x="16125" y="0"/>
                                </a:cubicBezTo>
                                <a:close/>
                                <a:moveTo>
                                  <a:pt x="16475" y="0"/>
                                </a:moveTo>
                                <a:lnTo>
                                  <a:pt x="16625" y="0"/>
                                </a:lnTo>
                                <a:cubicBezTo>
                                  <a:pt x="16639" y="0"/>
                                  <a:pt x="16650" y="12"/>
                                  <a:pt x="16650" y="25"/>
                                </a:cubicBezTo>
                                <a:cubicBezTo>
                                  <a:pt x="16650" y="39"/>
                                  <a:pt x="16639" y="50"/>
                                  <a:pt x="16625" y="50"/>
                                </a:cubicBezTo>
                                <a:lnTo>
                                  <a:pt x="16475" y="50"/>
                                </a:lnTo>
                                <a:cubicBezTo>
                                  <a:pt x="16462" y="50"/>
                                  <a:pt x="16450" y="39"/>
                                  <a:pt x="16450" y="25"/>
                                </a:cubicBezTo>
                                <a:cubicBezTo>
                                  <a:pt x="16450" y="12"/>
                                  <a:pt x="16462" y="0"/>
                                  <a:pt x="16475" y="0"/>
                                </a:cubicBezTo>
                                <a:close/>
                                <a:moveTo>
                                  <a:pt x="16825" y="0"/>
                                </a:moveTo>
                                <a:lnTo>
                                  <a:pt x="16975" y="0"/>
                                </a:lnTo>
                                <a:cubicBezTo>
                                  <a:pt x="16989" y="0"/>
                                  <a:pt x="17000" y="12"/>
                                  <a:pt x="17000" y="25"/>
                                </a:cubicBezTo>
                                <a:cubicBezTo>
                                  <a:pt x="17000" y="39"/>
                                  <a:pt x="16989" y="50"/>
                                  <a:pt x="16975" y="50"/>
                                </a:cubicBezTo>
                                <a:lnTo>
                                  <a:pt x="16825" y="50"/>
                                </a:lnTo>
                                <a:cubicBezTo>
                                  <a:pt x="16812" y="50"/>
                                  <a:pt x="16800" y="39"/>
                                  <a:pt x="16800" y="25"/>
                                </a:cubicBezTo>
                                <a:cubicBezTo>
                                  <a:pt x="16800" y="12"/>
                                  <a:pt x="16812" y="0"/>
                                  <a:pt x="16825" y="0"/>
                                </a:cubicBezTo>
                                <a:close/>
                                <a:moveTo>
                                  <a:pt x="17175" y="0"/>
                                </a:moveTo>
                                <a:lnTo>
                                  <a:pt x="17325" y="0"/>
                                </a:lnTo>
                                <a:cubicBezTo>
                                  <a:pt x="17339" y="0"/>
                                  <a:pt x="17350" y="12"/>
                                  <a:pt x="17350" y="25"/>
                                </a:cubicBezTo>
                                <a:cubicBezTo>
                                  <a:pt x="17350" y="39"/>
                                  <a:pt x="17339" y="50"/>
                                  <a:pt x="17325" y="50"/>
                                </a:cubicBezTo>
                                <a:lnTo>
                                  <a:pt x="17175" y="50"/>
                                </a:lnTo>
                                <a:cubicBezTo>
                                  <a:pt x="17162" y="50"/>
                                  <a:pt x="17150" y="39"/>
                                  <a:pt x="17150" y="25"/>
                                </a:cubicBezTo>
                                <a:cubicBezTo>
                                  <a:pt x="17150" y="12"/>
                                  <a:pt x="17162" y="0"/>
                                  <a:pt x="17175" y="0"/>
                                </a:cubicBezTo>
                                <a:close/>
                                <a:moveTo>
                                  <a:pt x="17525" y="0"/>
                                </a:moveTo>
                                <a:lnTo>
                                  <a:pt x="17675" y="0"/>
                                </a:lnTo>
                                <a:cubicBezTo>
                                  <a:pt x="17689" y="0"/>
                                  <a:pt x="17700" y="12"/>
                                  <a:pt x="17700" y="25"/>
                                </a:cubicBezTo>
                                <a:cubicBezTo>
                                  <a:pt x="17700" y="39"/>
                                  <a:pt x="17689" y="50"/>
                                  <a:pt x="17675" y="50"/>
                                </a:cubicBezTo>
                                <a:lnTo>
                                  <a:pt x="17525" y="50"/>
                                </a:lnTo>
                                <a:cubicBezTo>
                                  <a:pt x="17512" y="50"/>
                                  <a:pt x="17500" y="39"/>
                                  <a:pt x="17500" y="25"/>
                                </a:cubicBezTo>
                                <a:cubicBezTo>
                                  <a:pt x="17500" y="12"/>
                                  <a:pt x="17512" y="0"/>
                                  <a:pt x="17525" y="0"/>
                                </a:cubicBezTo>
                                <a:close/>
                                <a:moveTo>
                                  <a:pt x="17875" y="0"/>
                                </a:moveTo>
                                <a:lnTo>
                                  <a:pt x="18025" y="0"/>
                                </a:lnTo>
                                <a:cubicBezTo>
                                  <a:pt x="18039" y="0"/>
                                  <a:pt x="18050" y="12"/>
                                  <a:pt x="18050" y="25"/>
                                </a:cubicBezTo>
                                <a:cubicBezTo>
                                  <a:pt x="18050" y="39"/>
                                  <a:pt x="18039" y="50"/>
                                  <a:pt x="18025" y="50"/>
                                </a:cubicBezTo>
                                <a:lnTo>
                                  <a:pt x="17875" y="50"/>
                                </a:lnTo>
                                <a:cubicBezTo>
                                  <a:pt x="17862" y="50"/>
                                  <a:pt x="17850" y="39"/>
                                  <a:pt x="17850" y="25"/>
                                </a:cubicBezTo>
                                <a:cubicBezTo>
                                  <a:pt x="17850" y="12"/>
                                  <a:pt x="17862" y="0"/>
                                  <a:pt x="17875" y="0"/>
                                </a:cubicBezTo>
                                <a:close/>
                                <a:moveTo>
                                  <a:pt x="18225" y="0"/>
                                </a:moveTo>
                                <a:lnTo>
                                  <a:pt x="18375" y="0"/>
                                </a:lnTo>
                                <a:cubicBezTo>
                                  <a:pt x="18389" y="0"/>
                                  <a:pt x="18400" y="12"/>
                                  <a:pt x="18400" y="25"/>
                                </a:cubicBezTo>
                                <a:cubicBezTo>
                                  <a:pt x="18400" y="39"/>
                                  <a:pt x="18389" y="50"/>
                                  <a:pt x="18375" y="50"/>
                                </a:cubicBezTo>
                                <a:lnTo>
                                  <a:pt x="18225" y="50"/>
                                </a:lnTo>
                                <a:cubicBezTo>
                                  <a:pt x="18212" y="50"/>
                                  <a:pt x="18200" y="39"/>
                                  <a:pt x="18200" y="25"/>
                                </a:cubicBezTo>
                                <a:cubicBezTo>
                                  <a:pt x="18200" y="12"/>
                                  <a:pt x="18212" y="0"/>
                                  <a:pt x="18225" y="0"/>
                                </a:cubicBezTo>
                                <a:close/>
                                <a:moveTo>
                                  <a:pt x="18575" y="0"/>
                                </a:moveTo>
                                <a:lnTo>
                                  <a:pt x="18725" y="0"/>
                                </a:lnTo>
                                <a:cubicBezTo>
                                  <a:pt x="18739" y="0"/>
                                  <a:pt x="18750" y="12"/>
                                  <a:pt x="18750" y="25"/>
                                </a:cubicBezTo>
                                <a:cubicBezTo>
                                  <a:pt x="18750" y="39"/>
                                  <a:pt x="18739" y="50"/>
                                  <a:pt x="18725" y="50"/>
                                </a:cubicBezTo>
                                <a:lnTo>
                                  <a:pt x="18575" y="50"/>
                                </a:lnTo>
                                <a:cubicBezTo>
                                  <a:pt x="18562" y="50"/>
                                  <a:pt x="18550" y="39"/>
                                  <a:pt x="18550" y="25"/>
                                </a:cubicBezTo>
                                <a:cubicBezTo>
                                  <a:pt x="18550" y="12"/>
                                  <a:pt x="18562" y="0"/>
                                  <a:pt x="18575" y="0"/>
                                </a:cubicBezTo>
                                <a:close/>
                                <a:moveTo>
                                  <a:pt x="18925" y="0"/>
                                </a:moveTo>
                                <a:lnTo>
                                  <a:pt x="19075" y="0"/>
                                </a:lnTo>
                                <a:cubicBezTo>
                                  <a:pt x="19089" y="0"/>
                                  <a:pt x="19100" y="12"/>
                                  <a:pt x="19100" y="25"/>
                                </a:cubicBezTo>
                                <a:cubicBezTo>
                                  <a:pt x="19100" y="39"/>
                                  <a:pt x="19089" y="50"/>
                                  <a:pt x="19075" y="50"/>
                                </a:cubicBezTo>
                                <a:lnTo>
                                  <a:pt x="18925" y="50"/>
                                </a:lnTo>
                                <a:cubicBezTo>
                                  <a:pt x="18912" y="50"/>
                                  <a:pt x="18900" y="39"/>
                                  <a:pt x="18900" y="25"/>
                                </a:cubicBezTo>
                                <a:cubicBezTo>
                                  <a:pt x="18900" y="12"/>
                                  <a:pt x="18912" y="0"/>
                                  <a:pt x="18925" y="0"/>
                                </a:cubicBezTo>
                                <a:close/>
                                <a:moveTo>
                                  <a:pt x="19275" y="0"/>
                                </a:moveTo>
                                <a:lnTo>
                                  <a:pt x="19425" y="0"/>
                                </a:lnTo>
                                <a:cubicBezTo>
                                  <a:pt x="19439" y="0"/>
                                  <a:pt x="19450" y="12"/>
                                  <a:pt x="19450" y="25"/>
                                </a:cubicBezTo>
                                <a:cubicBezTo>
                                  <a:pt x="19450" y="39"/>
                                  <a:pt x="19439" y="50"/>
                                  <a:pt x="19425" y="50"/>
                                </a:cubicBezTo>
                                <a:lnTo>
                                  <a:pt x="19275" y="50"/>
                                </a:lnTo>
                                <a:cubicBezTo>
                                  <a:pt x="19262" y="50"/>
                                  <a:pt x="19250" y="39"/>
                                  <a:pt x="19250" y="25"/>
                                </a:cubicBezTo>
                                <a:cubicBezTo>
                                  <a:pt x="19250" y="12"/>
                                  <a:pt x="19262" y="0"/>
                                  <a:pt x="19275" y="0"/>
                                </a:cubicBezTo>
                                <a:close/>
                                <a:moveTo>
                                  <a:pt x="19625" y="0"/>
                                </a:moveTo>
                                <a:lnTo>
                                  <a:pt x="19775" y="0"/>
                                </a:lnTo>
                                <a:cubicBezTo>
                                  <a:pt x="19789" y="0"/>
                                  <a:pt x="19800" y="12"/>
                                  <a:pt x="19800" y="25"/>
                                </a:cubicBezTo>
                                <a:cubicBezTo>
                                  <a:pt x="19800" y="39"/>
                                  <a:pt x="19789" y="50"/>
                                  <a:pt x="19775" y="50"/>
                                </a:cubicBezTo>
                                <a:lnTo>
                                  <a:pt x="19625" y="50"/>
                                </a:lnTo>
                                <a:cubicBezTo>
                                  <a:pt x="19612" y="50"/>
                                  <a:pt x="19600" y="39"/>
                                  <a:pt x="19600" y="25"/>
                                </a:cubicBezTo>
                                <a:cubicBezTo>
                                  <a:pt x="19600" y="12"/>
                                  <a:pt x="19612" y="0"/>
                                  <a:pt x="19625" y="0"/>
                                </a:cubicBezTo>
                                <a:close/>
                                <a:moveTo>
                                  <a:pt x="19975" y="0"/>
                                </a:moveTo>
                                <a:lnTo>
                                  <a:pt x="20125" y="0"/>
                                </a:lnTo>
                                <a:cubicBezTo>
                                  <a:pt x="20139" y="0"/>
                                  <a:pt x="20150" y="12"/>
                                  <a:pt x="20150" y="25"/>
                                </a:cubicBezTo>
                                <a:cubicBezTo>
                                  <a:pt x="20150" y="39"/>
                                  <a:pt x="20139" y="50"/>
                                  <a:pt x="20125" y="50"/>
                                </a:cubicBezTo>
                                <a:lnTo>
                                  <a:pt x="19975" y="50"/>
                                </a:lnTo>
                                <a:cubicBezTo>
                                  <a:pt x="19962" y="50"/>
                                  <a:pt x="19950" y="39"/>
                                  <a:pt x="19950" y="25"/>
                                </a:cubicBezTo>
                                <a:cubicBezTo>
                                  <a:pt x="19950" y="12"/>
                                  <a:pt x="19962" y="0"/>
                                  <a:pt x="19975" y="0"/>
                                </a:cubicBezTo>
                                <a:close/>
                                <a:moveTo>
                                  <a:pt x="20325" y="0"/>
                                </a:moveTo>
                                <a:lnTo>
                                  <a:pt x="20475" y="0"/>
                                </a:lnTo>
                                <a:cubicBezTo>
                                  <a:pt x="20489" y="0"/>
                                  <a:pt x="20500" y="12"/>
                                  <a:pt x="20500" y="25"/>
                                </a:cubicBezTo>
                                <a:cubicBezTo>
                                  <a:pt x="20500" y="39"/>
                                  <a:pt x="20489" y="50"/>
                                  <a:pt x="20475" y="50"/>
                                </a:cubicBezTo>
                                <a:lnTo>
                                  <a:pt x="20325" y="50"/>
                                </a:lnTo>
                                <a:cubicBezTo>
                                  <a:pt x="20312" y="50"/>
                                  <a:pt x="20300" y="39"/>
                                  <a:pt x="20300" y="25"/>
                                </a:cubicBezTo>
                                <a:cubicBezTo>
                                  <a:pt x="20300" y="12"/>
                                  <a:pt x="20312" y="0"/>
                                  <a:pt x="20325" y="0"/>
                                </a:cubicBezTo>
                                <a:close/>
                                <a:moveTo>
                                  <a:pt x="20675" y="0"/>
                                </a:moveTo>
                                <a:lnTo>
                                  <a:pt x="20825" y="0"/>
                                </a:lnTo>
                                <a:cubicBezTo>
                                  <a:pt x="20839" y="0"/>
                                  <a:pt x="20850" y="12"/>
                                  <a:pt x="20850" y="25"/>
                                </a:cubicBezTo>
                                <a:cubicBezTo>
                                  <a:pt x="20850" y="39"/>
                                  <a:pt x="20839" y="50"/>
                                  <a:pt x="20825" y="50"/>
                                </a:cubicBezTo>
                                <a:lnTo>
                                  <a:pt x="20675" y="50"/>
                                </a:lnTo>
                                <a:cubicBezTo>
                                  <a:pt x="20662" y="50"/>
                                  <a:pt x="20650" y="39"/>
                                  <a:pt x="20650" y="25"/>
                                </a:cubicBezTo>
                                <a:cubicBezTo>
                                  <a:pt x="20650" y="12"/>
                                  <a:pt x="20662" y="0"/>
                                  <a:pt x="20675" y="0"/>
                                </a:cubicBezTo>
                                <a:close/>
                                <a:moveTo>
                                  <a:pt x="21025" y="0"/>
                                </a:moveTo>
                                <a:lnTo>
                                  <a:pt x="21175" y="0"/>
                                </a:lnTo>
                                <a:cubicBezTo>
                                  <a:pt x="21189" y="0"/>
                                  <a:pt x="21200" y="12"/>
                                  <a:pt x="21200" y="25"/>
                                </a:cubicBezTo>
                                <a:cubicBezTo>
                                  <a:pt x="21200" y="39"/>
                                  <a:pt x="21189" y="50"/>
                                  <a:pt x="21175" y="50"/>
                                </a:cubicBezTo>
                                <a:lnTo>
                                  <a:pt x="21025" y="50"/>
                                </a:lnTo>
                                <a:cubicBezTo>
                                  <a:pt x="21012" y="50"/>
                                  <a:pt x="21000" y="39"/>
                                  <a:pt x="21000" y="25"/>
                                </a:cubicBezTo>
                                <a:cubicBezTo>
                                  <a:pt x="21000" y="12"/>
                                  <a:pt x="21012" y="0"/>
                                  <a:pt x="21025" y="0"/>
                                </a:cubicBezTo>
                                <a:close/>
                                <a:moveTo>
                                  <a:pt x="21375" y="0"/>
                                </a:moveTo>
                                <a:lnTo>
                                  <a:pt x="21525" y="0"/>
                                </a:lnTo>
                                <a:cubicBezTo>
                                  <a:pt x="21539" y="0"/>
                                  <a:pt x="21550" y="12"/>
                                  <a:pt x="21550" y="25"/>
                                </a:cubicBezTo>
                                <a:cubicBezTo>
                                  <a:pt x="21550" y="39"/>
                                  <a:pt x="21539" y="50"/>
                                  <a:pt x="21525" y="50"/>
                                </a:cubicBezTo>
                                <a:lnTo>
                                  <a:pt x="21375" y="50"/>
                                </a:lnTo>
                                <a:cubicBezTo>
                                  <a:pt x="21362" y="50"/>
                                  <a:pt x="21350" y="39"/>
                                  <a:pt x="21350" y="25"/>
                                </a:cubicBezTo>
                                <a:cubicBezTo>
                                  <a:pt x="21350" y="12"/>
                                  <a:pt x="21362" y="0"/>
                                  <a:pt x="21375" y="0"/>
                                </a:cubicBezTo>
                                <a:close/>
                                <a:moveTo>
                                  <a:pt x="21725" y="0"/>
                                </a:moveTo>
                                <a:lnTo>
                                  <a:pt x="21875" y="0"/>
                                </a:lnTo>
                                <a:cubicBezTo>
                                  <a:pt x="21889" y="0"/>
                                  <a:pt x="21900" y="12"/>
                                  <a:pt x="21900" y="25"/>
                                </a:cubicBezTo>
                                <a:cubicBezTo>
                                  <a:pt x="21900" y="39"/>
                                  <a:pt x="21889" y="50"/>
                                  <a:pt x="21875" y="50"/>
                                </a:cubicBezTo>
                                <a:lnTo>
                                  <a:pt x="21725" y="50"/>
                                </a:lnTo>
                                <a:cubicBezTo>
                                  <a:pt x="21712" y="50"/>
                                  <a:pt x="21700" y="39"/>
                                  <a:pt x="21700" y="25"/>
                                </a:cubicBezTo>
                                <a:cubicBezTo>
                                  <a:pt x="21700" y="12"/>
                                  <a:pt x="21712" y="0"/>
                                  <a:pt x="21725" y="0"/>
                                </a:cubicBezTo>
                                <a:close/>
                                <a:moveTo>
                                  <a:pt x="22075" y="0"/>
                                </a:moveTo>
                                <a:lnTo>
                                  <a:pt x="22225" y="0"/>
                                </a:lnTo>
                                <a:cubicBezTo>
                                  <a:pt x="22239" y="0"/>
                                  <a:pt x="22250" y="12"/>
                                  <a:pt x="22250" y="25"/>
                                </a:cubicBezTo>
                                <a:cubicBezTo>
                                  <a:pt x="22250" y="39"/>
                                  <a:pt x="22239" y="50"/>
                                  <a:pt x="22225" y="50"/>
                                </a:cubicBezTo>
                                <a:lnTo>
                                  <a:pt x="22075" y="50"/>
                                </a:lnTo>
                                <a:cubicBezTo>
                                  <a:pt x="22062" y="50"/>
                                  <a:pt x="22050" y="39"/>
                                  <a:pt x="22050" y="25"/>
                                </a:cubicBezTo>
                                <a:cubicBezTo>
                                  <a:pt x="22050" y="12"/>
                                  <a:pt x="22062" y="0"/>
                                  <a:pt x="22075" y="0"/>
                                </a:cubicBezTo>
                                <a:close/>
                                <a:moveTo>
                                  <a:pt x="22425" y="0"/>
                                </a:moveTo>
                                <a:lnTo>
                                  <a:pt x="22575" y="0"/>
                                </a:lnTo>
                                <a:cubicBezTo>
                                  <a:pt x="22589" y="0"/>
                                  <a:pt x="22600" y="12"/>
                                  <a:pt x="22600" y="25"/>
                                </a:cubicBezTo>
                                <a:cubicBezTo>
                                  <a:pt x="22600" y="39"/>
                                  <a:pt x="22589" y="50"/>
                                  <a:pt x="22575" y="50"/>
                                </a:cubicBezTo>
                                <a:lnTo>
                                  <a:pt x="22425" y="50"/>
                                </a:lnTo>
                                <a:cubicBezTo>
                                  <a:pt x="22412" y="50"/>
                                  <a:pt x="22400" y="39"/>
                                  <a:pt x="22400" y="25"/>
                                </a:cubicBezTo>
                                <a:cubicBezTo>
                                  <a:pt x="22400" y="12"/>
                                  <a:pt x="22412" y="0"/>
                                  <a:pt x="22425" y="0"/>
                                </a:cubicBezTo>
                                <a:close/>
                                <a:moveTo>
                                  <a:pt x="22775" y="0"/>
                                </a:moveTo>
                                <a:lnTo>
                                  <a:pt x="22925" y="0"/>
                                </a:lnTo>
                                <a:cubicBezTo>
                                  <a:pt x="22939" y="0"/>
                                  <a:pt x="22950" y="12"/>
                                  <a:pt x="22950" y="25"/>
                                </a:cubicBezTo>
                                <a:cubicBezTo>
                                  <a:pt x="22950" y="39"/>
                                  <a:pt x="22939" y="50"/>
                                  <a:pt x="22925" y="50"/>
                                </a:cubicBezTo>
                                <a:lnTo>
                                  <a:pt x="22775" y="50"/>
                                </a:lnTo>
                                <a:cubicBezTo>
                                  <a:pt x="22762" y="50"/>
                                  <a:pt x="22750" y="39"/>
                                  <a:pt x="22750" y="25"/>
                                </a:cubicBezTo>
                                <a:cubicBezTo>
                                  <a:pt x="22750" y="12"/>
                                  <a:pt x="22762" y="0"/>
                                  <a:pt x="22775" y="0"/>
                                </a:cubicBezTo>
                                <a:close/>
                                <a:moveTo>
                                  <a:pt x="23125" y="0"/>
                                </a:moveTo>
                                <a:lnTo>
                                  <a:pt x="23275" y="0"/>
                                </a:lnTo>
                                <a:cubicBezTo>
                                  <a:pt x="23289" y="0"/>
                                  <a:pt x="23300" y="12"/>
                                  <a:pt x="23300" y="25"/>
                                </a:cubicBezTo>
                                <a:cubicBezTo>
                                  <a:pt x="23300" y="39"/>
                                  <a:pt x="23289" y="50"/>
                                  <a:pt x="23275" y="50"/>
                                </a:cubicBezTo>
                                <a:lnTo>
                                  <a:pt x="23125" y="50"/>
                                </a:lnTo>
                                <a:cubicBezTo>
                                  <a:pt x="23112" y="50"/>
                                  <a:pt x="23100" y="39"/>
                                  <a:pt x="23100" y="25"/>
                                </a:cubicBezTo>
                                <a:cubicBezTo>
                                  <a:pt x="23100" y="12"/>
                                  <a:pt x="23112" y="0"/>
                                  <a:pt x="23125" y="0"/>
                                </a:cubicBezTo>
                                <a:close/>
                                <a:moveTo>
                                  <a:pt x="23475" y="0"/>
                                </a:moveTo>
                                <a:lnTo>
                                  <a:pt x="23625" y="0"/>
                                </a:lnTo>
                                <a:cubicBezTo>
                                  <a:pt x="23639" y="0"/>
                                  <a:pt x="23650" y="12"/>
                                  <a:pt x="23650" y="25"/>
                                </a:cubicBezTo>
                                <a:cubicBezTo>
                                  <a:pt x="23650" y="39"/>
                                  <a:pt x="23639" y="50"/>
                                  <a:pt x="23625" y="50"/>
                                </a:cubicBezTo>
                                <a:lnTo>
                                  <a:pt x="23475" y="50"/>
                                </a:lnTo>
                                <a:cubicBezTo>
                                  <a:pt x="23462" y="50"/>
                                  <a:pt x="23450" y="39"/>
                                  <a:pt x="23450" y="25"/>
                                </a:cubicBezTo>
                                <a:cubicBezTo>
                                  <a:pt x="23450" y="12"/>
                                  <a:pt x="23462" y="0"/>
                                  <a:pt x="23475" y="0"/>
                                </a:cubicBezTo>
                                <a:close/>
                                <a:moveTo>
                                  <a:pt x="23825" y="0"/>
                                </a:moveTo>
                                <a:lnTo>
                                  <a:pt x="23975" y="0"/>
                                </a:lnTo>
                                <a:cubicBezTo>
                                  <a:pt x="23989" y="0"/>
                                  <a:pt x="24000" y="12"/>
                                  <a:pt x="24000" y="25"/>
                                </a:cubicBezTo>
                                <a:cubicBezTo>
                                  <a:pt x="24000" y="39"/>
                                  <a:pt x="23989" y="50"/>
                                  <a:pt x="23975" y="50"/>
                                </a:cubicBezTo>
                                <a:lnTo>
                                  <a:pt x="23825" y="50"/>
                                </a:lnTo>
                                <a:cubicBezTo>
                                  <a:pt x="23812" y="50"/>
                                  <a:pt x="23800" y="39"/>
                                  <a:pt x="23800" y="25"/>
                                </a:cubicBezTo>
                                <a:cubicBezTo>
                                  <a:pt x="23800" y="12"/>
                                  <a:pt x="23812" y="0"/>
                                  <a:pt x="23825" y="0"/>
                                </a:cubicBezTo>
                                <a:close/>
                                <a:moveTo>
                                  <a:pt x="24175" y="0"/>
                                </a:moveTo>
                                <a:lnTo>
                                  <a:pt x="24325" y="0"/>
                                </a:lnTo>
                                <a:cubicBezTo>
                                  <a:pt x="24339" y="0"/>
                                  <a:pt x="24350" y="12"/>
                                  <a:pt x="24350" y="25"/>
                                </a:cubicBezTo>
                                <a:cubicBezTo>
                                  <a:pt x="24350" y="39"/>
                                  <a:pt x="24339" y="50"/>
                                  <a:pt x="24325" y="50"/>
                                </a:cubicBezTo>
                                <a:lnTo>
                                  <a:pt x="24175" y="50"/>
                                </a:lnTo>
                                <a:cubicBezTo>
                                  <a:pt x="24162" y="50"/>
                                  <a:pt x="24150" y="39"/>
                                  <a:pt x="24150" y="25"/>
                                </a:cubicBezTo>
                                <a:cubicBezTo>
                                  <a:pt x="24150" y="12"/>
                                  <a:pt x="24162" y="0"/>
                                  <a:pt x="24175" y="0"/>
                                </a:cubicBezTo>
                                <a:close/>
                                <a:moveTo>
                                  <a:pt x="24525" y="0"/>
                                </a:moveTo>
                                <a:lnTo>
                                  <a:pt x="24675" y="0"/>
                                </a:lnTo>
                                <a:cubicBezTo>
                                  <a:pt x="24689" y="0"/>
                                  <a:pt x="24700" y="12"/>
                                  <a:pt x="24700" y="25"/>
                                </a:cubicBezTo>
                                <a:cubicBezTo>
                                  <a:pt x="24700" y="39"/>
                                  <a:pt x="24689" y="50"/>
                                  <a:pt x="24675" y="50"/>
                                </a:cubicBezTo>
                                <a:lnTo>
                                  <a:pt x="24525" y="50"/>
                                </a:lnTo>
                                <a:cubicBezTo>
                                  <a:pt x="24512" y="50"/>
                                  <a:pt x="24500" y="39"/>
                                  <a:pt x="24500" y="25"/>
                                </a:cubicBezTo>
                                <a:cubicBezTo>
                                  <a:pt x="24500" y="12"/>
                                  <a:pt x="24512" y="0"/>
                                  <a:pt x="24525" y="0"/>
                                </a:cubicBezTo>
                                <a:close/>
                                <a:moveTo>
                                  <a:pt x="24875" y="0"/>
                                </a:moveTo>
                                <a:lnTo>
                                  <a:pt x="25025" y="0"/>
                                </a:lnTo>
                                <a:cubicBezTo>
                                  <a:pt x="25039" y="0"/>
                                  <a:pt x="25050" y="12"/>
                                  <a:pt x="25050" y="25"/>
                                </a:cubicBezTo>
                                <a:cubicBezTo>
                                  <a:pt x="25050" y="39"/>
                                  <a:pt x="25039" y="50"/>
                                  <a:pt x="25025" y="50"/>
                                </a:cubicBezTo>
                                <a:lnTo>
                                  <a:pt x="24875" y="50"/>
                                </a:lnTo>
                                <a:cubicBezTo>
                                  <a:pt x="24862" y="50"/>
                                  <a:pt x="24850" y="39"/>
                                  <a:pt x="24850" y="25"/>
                                </a:cubicBezTo>
                                <a:cubicBezTo>
                                  <a:pt x="24850" y="12"/>
                                  <a:pt x="24862" y="0"/>
                                  <a:pt x="2487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Freeform 66"/>
                        <wps:cNvSpPr>
                          <a:spLocks noEditPoints="1"/>
                        </wps:cNvSpPr>
                        <wps:spPr bwMode="auto">
                          <a:xfrm>
                            <a:off x="1171510" y="1867556"/>
                            <a:ext cx="4689542" cy="73002"/>
                          </a:xfrm>
                          <a:custGeom>
                            <a:avLst/>
                            <a:gdLst>
                              <a:gd name="T0" fmla="*/ 1133854 w 25680"/>
                              <a:gd name="T1" fmla="*/ 5430984 h 400"/>
                              <a:gd name="T2" fmla="*/ 845261640 w 25680"/>
                              <a:gd name="T3" fmla="*/ 5530814 h 400"/>
                              <a:gd name="T4" fmla="*/ 846395494 w 25680"/>
                              <a:gd name="T5" fmla="*/ 6663805 h 400"/>
                              <a:gd name="T6" fmla="*/ 845261640 w 25680"/>
                              <a:gd name="T7" fmla="*/ 7763215 h 400"/>
                              <a:gd name="T8" fmla="*/ 1133854 w 25680"/>
                              <a:gd name="T9" fmla="*/ 7663202 h 400"/>
                              <a:gd name="T10" fmla="*/ 0 w 25680"/>
                              <a:gd name="T11" fmla="*/ 6530394 h 400"/>
                              <a:gd name="T12" fmla="*/ 1133854 w 25680"/>
                              <a:gd name="T13" fmla="*/ 5430984 h 400"/>
                              <a:gd name="T14" fmla="*/ 843027351 w 25680"/>
                              <a:gd name="T15" fmla="*/ 0 h 400"/>
                              <a:gd name="T16" fmla="*/ 856366432 w 25680"/>
                              <a:gd name="T17" fmla="*/ 6663805 h 400"/>
                              <a:gd name="T18" fmla="*/ 843027351 w 25680"/>
                              <a:gd name="T19" fmla="*/ 13327428 h 400"/>
                              <a:gd name="T20" fmla="*/ 843027351 w 25680"/>
                              <a:gd name="T21" fmla="*/ 0 h 400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680" h="400">
                                <a:moveTo>
                                  <a:pt x="34" y="163"/>
                                </a:moveTo>
                                <a:lnTo>
                                  <a:pt x="25347" y="166"/>
                                </a:lnTo>
                                <a:cubicBezTo>
                                  <a:pt x="25366" y="166"/>
                                  <a:pt x="25381" y="181"/>
                                  <a:pt x="25381" y="200"/>
                                </a:cubicBezTo>
                                <a:cubicBezTo>
                                  <a:pt x="25381" y="218"/>
                                  <a:pt x="25366" y="233"/>
                                  <a:pt x="25347" y="233"/>
                                </a:cubicBezTo>
                                <a:lnTo>
                                  <a:pt x="34" y="230"/>
                                </a:lnTo>
                                <a:cubicBezTo>
                                  <a:pt x="15" y="230"/>
                                  <a:pt x="0" y="215"/>
                                  <a:pt x="0" y="196"/>
                                </a:cubicBezTo>
                                <a:cubicBezTo>
                                  <a:pt x="0" y="178"/>
                                  <a:pt x="15" y="163"/>
                                  <a:pt x="34" y="163"/>
                                </a:cubicBezTo>
                                <a:close/>
                                <a:moveTo>
                                  <a:pt x="25280" y="0"/>
                                </a:moveTo>
                                <a:lnTo>
                                  <a:pt x="25680" y="200"/>
                                </a:lnTo>
                                <a:lnTo>
                                  <a:pt x="25280" y="400"/>
                                </a:lnTo>
                                <a:lnTo>
                                  <a:pt x="25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" name="Freeform 67"/>
                        <wps:cNvSpPr>
                          <a:spLocks noEditPoints="1"/>
                        </wps:cNvSpPr>
                        <wps:spPr bwMode="auto">
                          <a:xfrm>
                            <a:off x="1269311" y="36101"/>
                            <a:ext cx="73001" cy="1927958"/>
                          </a:xfrm>
                          <a:custGeom>
                            <a:avLst/>
                            <a:gdLst>
                              <a:gd name="T0" fmla="*/ 2715455 w 800"/>
                              <a:gd name="T1" fmla="*/ 175097583 h 21160"/>
                              <a:gd name="T2" fmla="*/ 2773764 w 800"/>
                              <a:gd name="T3" fmla="*/ 5536866 h 21160"/>
                              <a:gd name="T4" fmla="*/ 3331857 w 800"/>
                              <a:gd name="T5" fmla="*/ 4980710 h 21160"/>
                              <a:gd name="T6" fmla="*/ 3881554 w 800"/>
                              <a:gd name="T7" fmla="*/ 5536866 h 21160"/>
                              <a:gd name="T8" fmla="*/ 3831549 w 800"/>
                              <a:gd name="T9" fmla="*/ 175097583 h 21160"/>
                              <a:gd name="T10" fmla="*/ 3273547 w 800"/>
                              <a:gd name="T11" fmla="*/ 175653739 h 21160"/>
                              <a:gd name="T12" fmla="*/ 2715455 w 800"/>
                              <a:gd name="T13" fmla="*/ 175097583 h 21160"/>
                              <a:gd name="T14" fmla="*/ 0 w 800"/>
                              <a:gd name="T15" fmla="*/ 6640977 h 21160"/>
                              <a:gd name="T16" fmla="*/ 3331857 w 800"/>
                              <a:gd name="T17" fmla="*/ 0 h 21160"/>
                              <a:gd name="T18" fmla="*/ 6663623 w 800"/>
                              <a:gd name="T19" fmla="*/ 6640977 h 21160"/>
                              <a:gd name="T20" fmla="*/ 0 w 800"/>
                              <a:gd name="T21" fmla="*/ 6640977 h 21160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800" h="21160">
                                <a:moveTo>
                                  <a:pt x="326" y="21093"/>
                                </a:moveTo>
                                <a:lnTo>
                                  <a:pt x="333" y="667"/>
                                </a:lnTo>
                                <a:cubicBezTo>
                                  <a:pt x="333" y="630"/>
                                  <a:pt x="363" y="600"/>
                                  <a:pt x="400" y="600"/>
                                </a:cubicBezTo>
                                <a:cubicBezTo>
                                  <a:pt x="436" y="600"/>
                                  <a:pt x="466" y="630"/>
                                  <a:pt x="466" y="667"/>
                                </a:cubicBezTo>
                                <a:lnTo>
                                  <a:pt x="460" y="21093"/>
                                </a:lnTo>
                                <a:cubicBezTo>
                                  <a:pt x="460" y="21130"/>
                                  <a:pt x="430" y="21160"/>
                                  <a:pt x="393" y="21160"/>
                                </a:cubicBezTo>
                                <a:cubicBezTo>
                                  <a:pt x="356" y="21160"/>
                                  <a:pt x="326" y="21130"/>
                                  <a:pt x="326" y="21093"/>
                                </a:cubicBezTo>
                                <a:close/>
                                <a:moveTo>
                                  <a:pt x="0" y="800"/>
                                </a:moveTo>
                                <a:lnTo>
                                  <a:pt x="400" y="0"/>
                                </a:lnTo>
                                <a:lnTo>
                                  <a:pt x="800" y="800"/>
                                </a:lnTo>
                                <a:lnTo>
                                  <a:pt x="0" y="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Freeform 68"/>
                        <wps:cNvSpPr>
                          <a:spLocks noEditPoints="1"/>
                        </wps:cNvSpPr>
                        <wps:spPr bwMode="auto">
                          <a:xfrm>
                            <a:off x="2405321" y="1206536"/>
                            <a:ext cx="9600" cy="729622"/>
                          </a:xfrm>
                          <a:custGeom>
                            <a:avLst/>
                            <a:gdLst>
                              <a:gd name="T0" fmla="*/ 806669 w 107"/>
                              <a:gd name="T1" fmla="*/ 2906186 h 8007"/>
                              <a:gd name="T2" fmla="*/ 7985 w 107"/>
                              <a:gd name="T3" fmla="*/ 2914479 h 8007"/>
                              <a:gd name="T4" fmla="*/ 399342 w 107"/>
                              <a:gd name="T5" fmla="*/ 0 h 8007"/>
                              <a:gd name="T6" fmla="*/ 806669 w 107"/>
                              <a:gd name="T7" fmla="*/ 6227529 h 8007"/>
                              <a:gd name="T8" fmla="*/ 407327 w 107"/>
                              <a:gd name="T9" fmla="*/ 9133625 h 8007"/>
                              <a:gd name="T10" fmla="*/ 7985 w 107"/>
                              <a:gd name="T11" fmla="*/ 6235821 h 8007"/>
                              <a:gd name="T12" fmla="*/ 806669 w 107"/>
                              <a:gd name="T13" fmla="*/ 6227529 h 8007"/>
                              <a:gd name="T14" fmla="*/ 814654 w 107"/>
                              <a:gd name="T15" fmla="*/ 14530841 h 8007"/>
                              <a:gd name="T16" fmla="*/ 15970 w 107"/>
                              <a:gd name="T17" fmla="*/ 14539133 h 8007"/>
                              <a:gd name="T18" fmla="*/ 415312 w 107"/>
                              <a:gd name="T19" fmla="*/ 11624654 h 8007"/>
                              <a:gd name="T20" fmla="*/ 814654 w 107"/>
                              <a:gd name="T21" fmla="*/ 17852184 h 8007"/>
                              <a:gd name="T22" fmla="*/ 423297 w 107"/>
                              <a:gd name="T23" fmla="*/ 20758279 h 8007"/>
                              <a:gd name="T24" fmla="*/ 15970 w 107"/>
                              <a:gd name="T25" fmla="*/ 17860476 h 8007"/>
                              <a:gd name="T26" fmla="*/ 814654 w 107"/>
                              <a:gd name="T27" fmla="*/ 17852184 h 8007"/>
                              <a:gd name="T28" fmla="*/ 822639 w 107"/>
                              <a:gd name="T29" fmla="*/ 26155495 h 8007"/>
                              <a:gd name="T30" fmla="*/ 23955 w 107"/>
                              <a:gd name="T31" fmla="*/ 26163787 h 8007"/>
                              <a:gd name="T32" fmla="*/ 423297 w 107"/>
                              <a:gd name="T33" fmla="*/ 23249309 h 8007"/>
                              <a:gd name="T34" fmla="*/ 822639 w 107"/>
                              <a:gd name="T35" fmla="*/ 29476838 h 8007"/>
                              <a:gd name="T36" fmla="*/ 431282 w 107"/>
                              <a:gd name="T37" fmla="*/ 32382933 h 8007"/>
                              <a:gd name="T38" fmla="*/ 23955 w 107"/>
                              <a:gd name="T39" fmla="*/ 29485130 h 8007"/>
                              <a:gd name="T40" fmla="*/ 822639 w 107"/>
                              <a:gd name="T41" fmla="*/ 29476838 h 8007"/>
                              <a:gd name="T42" fmla="*/ 830624 w 107"/>
                              <a:gd name="T43" fmla="*/ 37780150 h 8007"/>
                              <a:gd name="T44" fmla="*/ 31940 w 107"/>
                              <a:gd name="T45" fmla="*/ 37788442 h 8007"/>
                              <a:gd name="T46" fmla="*/ 431282 w 107"/>
                              <a:gd name="T47" fmla="*/ 34873963 h 8007"/>
                              <a:gd name="T48" fmla="*/ 838609 w 107"/>
                              <a:gd name="T49" fmla="*/ 41101493 h 8007"/>
                              <a:gd name="T50" fmla="*/ 439267 w 107"/>
                              <a:gd name="T51" fmla="*/ 44007588 h 8007"/>
                              <a:gd name="T52" fmla="*/ 39925 w 107"/>
                              <a:gd name="T53" fmla="*/ 41109785 h 8007"/>
                              <a:gd name="T54" fmla="*/ 838609 w 107"/>
                              <a:gd name="T55" fmla="*/ 41101493 h 8007"/>
                              <a:gd name="T56" fmla="*/ 838609 w 107"/>
                              <a:gd name="T57" fmla="*/ 49404804 h 8007"/>
                              <a:gd name="T58" fmla="*/ 39925 w 107"/>
                              <a:gd name="T59" fmla="*/ 49413096 h 8007"/>
                              <a:gd name="T60" fmla="*/ 439267 w 107"/>
                              <a:gd name="T61" fmla="*/ 46498618 h 8007"/>
                              <a:gd name="T62" fmla="*/ 846594 w 107"/>
                              <a:gd name="T63" fmla="*/ 52726147 h 8007"/>
                              <a:gd name="T64" fmla="*/ 447252 w 107"/>
                              <a:gd name="T65" fmla="*/ 55632242 h 8007"/>
                              <a:gd name="T66" fmla="*/ 47910 w 107"/>
                              <a:gd name="T67" fmla="*/ 52734439 h 8007"/>
                              <a:gd name="T68" fmla="*/ 846594 w 107"/>
                              <a:gd name="T69" fmla="*/ 52726147 h 8007"/>
                              <a:gd name="T70" fmla="*/ 854579 w 107"/>
                              <a:gd name="T71" fmla="*/ 61029459 h 8007"/>
                              <a:gd name="T72" fmla="*/ 55895 w 107"/>
                              <a:gd name="T73" fmla="*/ 61037751 h 8007"/>
                              <a:gd name="T74" fmla="*/ 447252 w 107"/>
                              <a:gd name="T75" fmla="*/ 58123272 h 8007"/>
                              <a:gd name="T76" fmla="*/ 854579 w 107"/>
                              <a:gd name="T77" fmla="*/ 64350801 h 8007"/>
                              <a:gd name="T78" fmla="*/ 455237 w 107"/>
                              <a:gd name="T79" fmla="*/ 66484720 h 8007"/>
                              <a:gd name="T80" fmla="*/ 55895 w 107"/>
                              <a:gd name="T81" fmla="*/ 64359094 h 8007"/>
                              <a:gd name="T82" fmla="*/ 854579 w 107"/>
                              <a:gd name="T83" fmla="*/ 64350801 h 8007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</a:gdLst>
                            <a:ahLst/>
                            <a:cxnLst>
                              <a:cxn ang="T84">
                                <a:pos x="T0" y="T1"/>
                              </a:cxn>
                              <a:cxn ang="T85">
                                <a:pos x="T2" y="T3"/>
                              </a:cxn>
                              <a:cxn ang="T86">
                                <a:pos x="T4" y="T5"/>
                              </a:cxn>
                              <a:cxn ang="T87">
                                <a:pos x="T6" y="T7"/>
                              </a:cxn>
                              <a:cxn ang="T88">
                                <a:pos x="T8" y="T9"/>
                              </a:cxn>
                              <a:cxn ang="T89">
                                <a:pos x="T10" y="T11"/>
                              </a:cxn>
                              <a:cxn ang="T90">
                                <a:pos x="T12" y="T13"/>
                              </a:cxn>
                              <a:cxn ang="T91">
                                <a:pos x="T14" y="T15"/>
                              </a:cxn>
                              <a:cxn ang="T92">
                                <a:pos x="T16" y="T17"/>
                              </a:cxn>
                              <a:cxn ang="T93">
                                <a:pos x="T18" y="T19"/>
                              </a:cxn>
                              <a:cxn ang="T94">
                                <a:pos x="T20" y="T21"/>
                              </a:cxn>
                              <a:cxn ang="T95">
                                <a:pos x="T22" y="T23"/>
                              </a:cxn>
                              <a:cxn ang="T96">
                                <a:pos x="T24" y="T25"/>
                              </a:cxn>
                              <a:cxn ang="T97">
                                <a:pos x="T26" y="T27"/>
                              </a:cxn>
                              <a:cxn ang="T98">
                                <a:pos x="T28" y="T29"/>
                              </a:cxn>
                              <a:cxn ang="T99">
                                <a:pos x="T30" y="T31"/>
                              </a:cxn>
                              <a:cxn ang="T100">
                                <a:pos x="T32" y="T33"/>
                              </a:cxn>
                              <a:cxn ang="T101">
                                <a:pos x="T34" y="T35"/>
                              </a:cxn>
                              <a:cxn ang="T102">
                                <a:pos x="T36" y="T37"/>
                              </a:cxn>
                              <a:cxn ang="T103">
                                <a:pos x="T38" y="T39"/>
                              </a:cxn>
                              <a:cxn ang="T104">
                                <a:pos x="T40" y="T41"/>
                              </a:cxn>
                              <a:cxn ang="T105">
                                <a:pos x="T42" y="T43"/>
                              </a:cxn>
                              <a:cxn ang="T106">
                                <a:pos x="T44" y="T45"/>
                              </a:cxn>
                              <a:cxn ang="T107">
                                <a:pos x="T46" y="T47"/>
                              </a:cxn>
                              <a:cxn ang="T108">
                                <a:pos x="T48" y="T49"/>
                              </a:cxn>
                              <a:cxn ang="T109">
                                <a:pos x="T50" y="T51"/>
                              </a:cxn>
                              <a:cxn ang="T110">
                                <a:pos x="T52" y="T53"/>
                              </a:cxn>
                              <a:cxn ang="T111">
                                <a:pos x="T54" y="T55"/>
                              </a:cxn>
                              <a:cxn ang="T112">
                                <a:pos x="T56" y="T57"/>
                              </a:cxn>
                              <a:cxn ang="T113">
                                <a:pos x="T58" y="T59"/>
                              </a:cxn>
                              <a:cxn ang="T114">
                                <a:pos x="T60" y="T61"/>
                              </a:cxn>
                              <a:cxn ang="T115">
                                <a:pos x="T62" y="T63"/>
                              </a:cxn>
                              <a:cxn ang="T116">
                                <a:pos x="T64" y="T65"/>
                              </a:cxn>
                              <a:cxn ang="T117">
                                <a:pos x="T66" y="T67"/>
                              </a:cxn>
                              <a:cxn ang="T118">
                                <a:pos x="T68" y="T69"/>
                              </a:cxn>
                              <a:cxn ang="T119">
                                <a:pos x="T70" y="T71"/>
                              </a:cxn>
                              <a:cxn ang="T120">
                                <a:pos x="T72" y="T73"/>
                              </a:cxn>
                              <a:cxn ang="T121">
                                <a:pos x="T74" y="T75"/>
                              </a:cxn>
                              <a:cxn ang="T122">
                                <a:pos x="T76" y="T77"/>
                              </a:cxn>
                              <a:cxn ang="T123">
                                <a:pos x="T78" y="T79"/>
                              </a:cxn>
                              <a:cxn ang="T124">
                                <a:pos x="T80" y="T81"/>
                              </a:cxn>
                              <a:cxn ang="T125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07" h="8007">
                                <a:moveTo>
                                  <a:pt x="100" y="50"/>
                                </a:moveTo>
                                <a:lnTo>
                                  <a:pt x="101" y="350"/>
                                </a:lnTo>
                                <a:cubicBezTo>
                                  <a:pt x="101" y="378"/>
                                  <a:pt x="78" y="400"/>
                                  <a:pt x="51" y="400"/>
                                </a:cubicBezTo>
                                <a:cubicBezTo>
                                  <a:pt x="23" y="400"/>
                                  <a:pt x="1" y="378"/>
                                  <a:pt x="1" y="351"/>
                                </a:cubicBezTo>
                                <a:lnTo>
                                  <a:pt x="0" y="51"/>
                                </a:lnTo>
                                <a:cubicBezTo>
                                  <a:pt x="0" y="23"/>
                                  <a:pt x="23" y="0"/>
                                  <a:pt x="50" y="0"/>
                                </a:cubicBezTo>
                                <a:cubicBezTo>
                                  <a:pt x="78" y="0"/>
                                  <a:pt x="100" y="23"/>
                                  <a:pt x="100" y="50"/>
                                </a:cubicBezTo>
                                <a:close/>
                                <a:moveTo>
                                  <a:pt x="101" y="750"/>
                                </a:moveTo>
                                <a:lnTo>
                                  <a:pt x="101" y="1050"/>
                                </a:lnTo>
                                <a:cubicBezTo>
                                  <a:pt x="101" y="1078"/>
                                  <a:pt x="79" y="1100"/>
                                  <a:pt x="51" y="1100"/>
                                </a:cubicBezTo>
                                <a:cubicBezTo>
                                  <a:pt x="24" y="1100"/>
                                  <a:pt x="1" y="1078"/>
                                  <a:pt x="1" y="1051"/>
                                </a:cubicBezTo>
                                <a:lnTo>
                                  <a:pt x="1" y="751"/>
                                </a:lnTo>
                                <a:cubicBezTo>
                                  <a:pt x="1" y="723"/>
                                  <a:pt x="23" y="700"/>
                                  <a:pt x="51" y="700"/>
                                </a:cubicBezTo>
                                <a:cubicBezTo>
                                  <a:pt x="79" y="700"/>
                                  <a:pt x="101" y="723"/>
                                  <a:pt x="101" y="750"/>
                                </a:cubicBezTo>
                                <a:close/>
                                <a:moveTo>
                                  <a:pt x="102" y="1450"/>
                                </a:moveTo>
                                <a:lnTo>
                                  <a:pt x="102" y="1750"/>
                                </a:lnTo>
                                <a:cubicBezTo>
                                  <a:pt x="102" y="1778"/>
                                  <a:pt x="80" y="1800"/>
                                  <a:pt x="52" y="1800"/>
                                </a:cubicBezTo>
                                <a:cubicBezTo>
                                  <a:pt x="24" y="1800"/>
                                  <a:pt x="2" y="1778"/>
                                  <a:pt x="2" y="1751"/>
                                </a:cubicBezTo>
                                <a:lnTo>
                                  <a:pt x="2" y="1451"/>
                                </a:lnTo>
                                <a:cubicBezTo>
                                  <a:pt x="2" y="1423"/>
                                  <a:pt x="24" y="1400"/>
                                  <a:pt x="52" y="1400"/>
                                </a:cubicBezTo>
                                <a:cubicBezTo>
                                  <a:pt x="79" y="1400"/>
                                  <a:pt x="102" y="1423"/>
                                  <a:pt x="102" y="1450"/>
                                </a:cubicBezTo>
                                <a:close/>
                                <a:moveTo>
                                  <a:pt x="102" y="2150"/>
                                </a:moveTo>
                                <a:lnTo>
                                  <a:pt x="102" y="2450"/>
                                </a:lnTo>
                                <a:cubicBezTo>
                                  <a:pt x="103" y="2478"/>
                                  <a:pt x="80" y="2500"/>
                                  <a:pt x="53" y="2500"/>
                                </a:cubicBezTo>
                                <a:cubicBezTo>
                                  <a:pt x="25" y="2500"/>
                                  <a:pt x="3" y="2478"/>
                                  <a:pt x="2" y="2451"/>
                                </a:cubicBezTo>
                                <a:lnTo>
                                  <a:pt x="2" y="2151"/>
                                </a:lnTo>
                                <a:cubicBezTo>
                                  <a:pt x="2" y="2123"/>
                                  <a:pt x="25" y="2100"/>
                                  <a:pt x="52" y="2100"/>
                                </a:cubicBezTo>
                                <a:cubicBezTo>
                                  <a:pt x="80" y="2100"/>
                                  <a:pt x="102" y="2123"/>
                                  <a:pt x="102" y="2150"/>
                                </a:cubicBezTo>
                                <a:close/>
                                <a:moveTo>
                                  <a:pt x="103" y="2850"/>
                                </a:moveTo>
                                <a:lnTo>
                                  <a:pt x="103" y="3150"/>
                                </a:lnTo>
                                <a:cubicBezTo>
                                  <a:pt x="103" y="3178"/>
                                  <a:pt x="81" y="3200"/>
                                  <a:pt x="53" y="3200"/>
                                </a:cubicBezTo>
                                <a:cubicBezTo>
                                  <a:pt x="26" y="3200"/>
                                  <a:pt x="3" y="3178"/>
                                  <a:pt x="3" y="3151"/>
                                </a:cubicBezTo>
                                <a:lnTo>
                                  <a:pt x="3" y="2851"/>
                                </a:lnTo>
                                <a:cubicBezTo>
                                  <a:pt x="3" y="2823"/>
                                  <a:pt x="25" y="2800"/>
                                  <a:pt x="53" y="2800"/>
                                </a:cubicBezTo>
                                <a:cubicBezTo>
                                  <a:pt x="80" y="2800"/>
                                  <a:pt x="103" y="2823"/>
                                  <a:pt x="103" y="2850"/>
                                </a:cubicBezTo>
                                <a:close/>
                                <a:moveTo>
                                  <a:pt x="103" y="3550"/>
                                </a:moveTo>
                                <a:lnTo>
                                  <a:pt x="104" y="3850"/>
                                </a:lnTo>
                                <a:cubicBezTo>
                                  <a:pt x="104" y="3878"/>
                                  <a:pt x="81" y="3900"/>
                                  <a:pt x="54" y="3900"/>
                                </a:cubicBezTo>
                                <a:cubicBezTo>
                                  <a:pt x="26" y="3900"/>
                                  <a:pt x="4" y="3878"/>
                                  <a:pt x="4" y="3851"/>
                                </a:cubicBezTo>
                                <a:lnTo>
                                  <a:pt x="3" y="3551"/>
                                </a:lnTo>
                                <a:cubicBezTo>
                                  <a:pt x="3" y="3523"/>
                                  <a:pt x="26" y="3500"/>
                                  <a:pt x="53" y="3500"/>
                                </a:cubicBezTo>
                                <a:cubicBezTo>
                                  <a:pt x="81" y="3500"/>
                                  <a:pt x="103" y="3523"/>
                                  <a:pt x="103" y="3550"/>
                                </a:cubicBezTo>
                                <a:close/>
                                <a:moveTo>
                                  <a:pt x="104" y="4250"/>
                                </a:moveTo>
                                <a:lnTo>
                                  <a:pt x="104" y="4550"/>
                                </a:lnTo>
                                <a:cubicBezTo>
                                  <a:pt x="104" y="4578"/>
                                  <a:pt x="82" y="4600"/>
                                  <a:pt x="54" y="4600"/>
                                </a:cubicBezTo>
                                <a:cubicBezTo>
                                  <a:pt x="27" y="4600"/>
                                  <a:pt x="4" y="4578"/>
                                  <a:pt x="4" y="4551"/>
                                </a:cubicBezTo>
                                <a:lnTo>
                                  <a:pt x="4" y="4251"/>
                                </a:lnTo>
                                <a:cubicBezTo>
                                  <a:pt x="4" y="4223"/>
                                  <a:pt x="26" y="4200"/>
                                  <a:pt x="54" y="4200"/>
                                </a:cubicBezTo>
                                <a:cubicBezTo>
                                  <a:pt x="82" y="4200"/>
                                  <a:pt x="104" y="4223"/>
                                  <a:pt x="104" y="4250"/>
                                </a:cubicBezTo>
                                <a:close/>
                                <a:moveTo>
                                  <a:pt x="105" y="4950"/>
                                </a:moveTo>
                                <a:lnTo>
                                  <a:pt x="105" y="5250"/>
                                </a:lnTo>
                                <a:cubicBezTo>
                                  <a:pt x="105" y="5278"/>
                                  <a:pt x="83" y="5300"/>
                                  <a:pt x="55" y="5300"/>
                                </a:cubicBezTo>
                                <a:cubicBezTo>
                                  <a:pt x="27" y="5300"/>
                                  <a:pt x="5" y="5278"/>
                                  <a:pt x="5" y="5251"/>
                                </a:cubicBezTo>
                                <a:lnTo>
                                  <a:pt x="5" y="4951"/>
                                </a:lnTo>
                                <a:cubicBezTo>
                                  <a:pt x="5" y="4923"/>
                                  <a:pt x="27" y="4900"/>
                                  <a:pt x="55" y="4900"/>
                                </a:cubicBezTo>
                                <a:cubicBezTo>
                                  <a:pt x="82" y="4900"/>
                                  <a:pt x="105" y="4923"/>
                                  <a:pt x="105" y="4950"/>
                                </a:cubicBezTo>
                                <a:close/>
                                <a:moveTo>
                                  <a:pt x="105" y="5650"/>
                                </a:moveTo>
                                <a:lnTo>
                                  <a:pt x="105" y="5950"/>
                                </a:lnTo>
                                <a:cubicBezTo>
                                  <a:pt x="105" y="5978"/>
                                  <a:pt x="83" y="6000"/>
                                  <a:pt x="55" y="6000"/>
                                </a:cubicBezTo>
                                <a:cubicBezTo>
                                  <a:pt x="28" y="6000"/>
                                  <a:pt x="5" y="5978"/>
                                  <a:pt x="5" y="5951"/>
                                </a:cubicBezTo>
                                <a:lnTo>
                                  <a:pt x="5" y="5651"/>
                                </a:lnTo>
                                <a:cubicBezTo>
                                  <a:pt x="5" y="5623"/>
                                  <a:pt x="28" y="5600"/>
                                  <a:pt x="55" y="5600"/>
                                </a:cubicBezTo>
                                <a:cubicBezTo>
                                  <a:pt x="83" y="5600"/>
                                  <a:pt x="105" y="5623"/>
                                  <a:pt x="105" y="5650"/>
                                </a:cubicBezTo>
                                <a:close/>
                                <a:moveTo>
                                  <a:pt x="106" y="6350"/>
                                </a:moveTo>
                                <a:lnTo>
                                  <a:pt x="106" y="6650"/>
                                </a:lnTo>
                                <a:cubicBezTo>
                                  <a:pt x="106" y="6678"/>
                                  <a:pt x="84" y="6700"/>
                                  <a:pt x="56" y="6700"/>
                                </a:cubicBezTo>
                                <a:cubicBezTo>
                                  <a:pt x="28" y="6700"/>
                                  <a:pt x="6" y="6678"/>
                                  <a:pt x="6" y="6651"/>
                                </a:cubicBezTo>
                                <a:lnTo>
                                  <a:pt x="6" y="6351"/>
                                </a:lnTo>
                                <a:cubicBezTo>
                                  <a:pt x="6" y="6323"/>
                                  <a:pt x="28" y="6300"/>
                                  <a:pt x="56" y="6300"/>
                                </a:cubicBezTo>
                                <a:cubicBezTo>
                                  <a:pt x="83" y="6300"/>
                                  <a:pt x="106" y="6323"/>
                                  <a:pt x="106" y="6350"/>
                                </a:cubicBezTo>
                                <a:close/>
                                <a:moveTo>
                                  <a:pt x="106" y="7050"/>
                                </a:moveTo>
                                <a:lnTo>
                                  <a:pt x="107" y="7350"/>
                                </a:lnTo>
                                <a:cubicBezTo>
                                  <a:pt x="107" y="7378"/>
                                  <a:pt x="84" y="7400"/>
                                  <a:pt x="57" y="7400"/>
                                </a:cubicBezTo>
                                <a:cubicBezTo>
                                  <a:pt x="29" y="7400"/>
                                  <a:pt x="7" y="7378"/>
                                  <a:pt x="7" y="7351"/>
                                </a:cubicBezTo>
                                <a:lnTo>
                                  <a:pt x="6" y="7051"/>
                                </a:lnTo>
                                <a:cubicBezTo>
                                  <a:pt x="6" y="7023"/>
                                  <a:pt x="29" y="7000"/>
                                  <a:pt x="56" y="7000"/>
                                </a:cubicBezTo>
                                <a:cubicBezTo>
                                  <a:pt x="84" y="7000"/>
                                  <a:pt x="106" y="7023"/>
                                  <a:pt x="106" y="7050"/>
                                </a:cubicBezTo>
                                <a:close/>
                                <a:moveTo>
                                  <a:pt x="107" y="7750"/>
                                </a:moveTo>
                                <a:lnTo>
                                  <a:pt x="107" y="7957"/>
                                </a:lnTo>
                                <a:cubicBezTo>
                                  <a:pt x="107" y="7985"/>
                                  <a:pt x="85" y="8007"/>
                                  <a:pt x="57" y="8007"/>
                                </a:cubicBezTo>
                                <a:cubicBezTo>
                                  <a:pt x="30" y="8007"/>
                                  <a:pt x="7" y="7985"/>
                                  <a:pt x="7" y="7957"/>
                                </a:cubicBezTo>
                                <a:lnTo>
                                  <a:pt x="7" y="7751"/>
                                </a:lnTo>
                                <a:cubicBezTo>
                                  <a:pt x="7" y="7723"/>
                                  <a:pt x="29" y="7700"/>
                                  <a:pt x="57" y="7700"/>
                                </a:cubicBezTo>
                                <a:cubicBezTo>
                                  <a:pt x="85" y="7700"/>
                                  <a:pt x="107" y="7723"/>
                                  <a:pt x="107" y="775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Freeform 69"/>
                        <wps:cNvSpPr>
                          <a:spLocks noEditPoints="1"/>
                        </wps:cNvSpPr>
                        <wps:spPr bwMode="auto">
                          <a:xfrm>
                            <a:off x="2733624" y="222207"/>
                            <a:ext cx="10200" cy="1694851"/>
                          </a:xfrm>
                          <a:custGeom>
                            <a:avLst/>
                            <a:gdLst>
                              <a:gd name="T0" fmla="*/ 461669 w 107"/>
                              <a:gd name="T1" fmla="*/ 3321179 h 18600"/>
                              <a:gd name="T2" fmla="*/ 452613 w 107"/>
                              <a:gd name="T3" fmla="*/ 0 h 18600"/>
                              <a:gd name="T4" fmla="*/ 914187 w 107"/>
                              <a:gd name="T5" fmla="*/ 8718004 h 18600"/>
                              <a:gd name="T6" fmla="*/ 9056 w 107"/>
                              <a:gd name="T7" fmla="*/ 6227119 h 18600"/>
                              <a:gd name="T8" fmla="*/ 914187 w 107"/>
                              <a:gd name="T9" fmla="*/ 12039183 h 18600"/>
                              <a:gd name="T10" fmla="*/ 9056 w 107"/>
                              <a:gd name="T11" fmla="*/ 14529976 h 18600"/>
                              <a:gd name="T12" fmla="*/ 914187 w 107"/>
                              <a:gd name="T13" fmla="*/ 12039183 h 18600"/>
                              <a:gd name="T14" fmla="*/ 461669 w 107"/>
                              <a:gd name="T15" fmla="*/ 20757186 h 18600"/>
                              <a:gd name="T16" fmla="*/ 461669 w 107"/>
                              <a:gd name="T17" fmla="*/ 17436007 h 18600"/>
                              <a:gd name="T18" fmla="*/ 923243 w 107"/>
                              <a:gd name="T19" fmla="*/ 26154011 h 18600"/>
                              <a:gd name="T20" fmla="*/ 9056 w 107"/>
                              <a:gd name="T21" fmla="*/ 23663127 h 18600"/>
                              <a:gd name="T22" fmla="*/ 923243 w 107"/>
                              <a:gd name="T23" fmla="*/ 29475190 h 18600"/>
                              <a:gd name="T24" fmla="*/ 18112 w 107"/>
                              <a:gd name="T25" fmla="*/ 31965983 h 18600"/>
                              <a:gd name="T26" fmla="*/ 923243 w 107"/>
                              <a:gd name="T27" fmla="*/ 29475190 h 18600"/>
                              <a:gd name="T28" fmla="*/ 470725 w 107"/>
                              <a:gd name="T29" fmla="*/ 38193194 h 18600"/>
                              <a:gd name="T30" fmla="*/ 470725 w 107"/>
                              <a:gd name="T31" fmla="*/ 34872015 h 18600"/>
                              <a:gd name="T32" fmla="*/ 923243 w 107"/>
                              <a:gd name="T33" fmla="*/ 43590019 h 18600"/>
                              <a:gd name="T34" fmla="*/ 18112 w 107"/>
                              <a:gd name="T35" fmla="*/ 41099134 h 18600"/>
                              <a:gd name="T36" fmla="*/ 923243 w 107"/>
                              <a:gd name="T37" fmla="*/ 46911198 h 18600"/>
                              <a:gd name="T38" fmla="*/ 27168 w 107"/>
                              <a:gd name="T39" fmla="*/ 49402082 h 18600"/>
                              <a:gd name="T40" fmla="*/ 923243 w 107"/>
                              <a:gd name="T41" fmla="*/ 46911198 h 18600"/>
                              <a:gd name="T42" fmla="*/ 479781 w 107"/>
                              <a:gd name="T43" fmla="*/ 55629201 h 18600"/>
                              <a:gd name="T44" fmla="*/ 479781 w 107"/>
                              <a:gd name="T45" fmla="*/ 52308022 h 18600"/>
                              <a:gd name="T46" fmla="*/ 932299 w 107"/>
                              <a:gd name="T47" fmla="*/ 61026026 h 18600"/>
                              <a:gd name="T48" fmla="*/ 27168 w 107"/>
                              <a:gd name="T49" fmla="*/ 58535233 h 18600"/>
                              <a:gd name="T50" fmla="*/ 932299 w 107"/>
                              <a:gd name="T51" fmla="*/ 64347205 h 18600"/>
                              <a:gd name="T52" fmla="*/ 27168 w 107"/>
                              <a:gd name="T53" fmla="*/ 66838089 h 18600"/>
                              <a:gd name="T54" fmla="*/ 932299 w 107"/>
                              <a:gd name="T55" fmla="*/ 64347205 h 18600"/>
                              <a:gd name="T56" fmla="*/ 488742 w 107"/>
                              <a:gd name="T57" fmla="*/ 73065209 h 18600"/>
                              <a:gd name="T58" fmla="*/ 479781 w 107"/>
                              <a:gd name="T59" fmla="*/ 69744030 h 18600"/>
                              <a:gd name="T60" fmla="*/ 941355 w 107"/>
                              <a:gd name="T61" fmla="*/ 78462034 h 18600"/>
                              <a:gd name="T62" fmla="*/ 36224 w 107"/>
                              <a:gd name="T63" fmla="*/ 75971240 h 18600"/>
                              <a:gd name="T64" fmla="*/ 941355 w 107"/>
                              <a:gd name="T65" fmla="*/ 81783213 h 18600"/>
                              <a:gd name="T66" fmla="*/ 36224 w 107"/>
                              <a:gd name="T67" fmla="*/ 84274097 h 18600"/>
                              <a:gd name="T68" fmla="*/ 941355 w 107"/>
                              <a:gd name="T69" fmla="*/ 81783213 h 18600"/>
                              <a:gd name="T70" fmla="*/ 488742 w 107"/>
                              <a:gd name="T71" fmla="*/ 90501216 h 18600"/>
                              <a:gd name="T72" fmla="*/ 488742 w 107"/>
                              <a:gd name="T73" fmla="*/ 87180037 h 18600"/>
                              <a:gd name="T74" fmla="*/ 950411 w 107"/>
                              <a:gd name="T75" fmla="*/ 95898041 h 18600"/>
                              <a:gd name="T76" fmla="*/ 36224 w 107"/>
                              <a:gd name="T77" fmla="*/ 93407248 h 18600"/>
                              <a:gd name="T78" fmla="*/ 950411 w 107"/>
                              <a:gd name="T79" fmla="*/ 99219220 h 18600"/>
                              <a:gd name="T80" fmla="*/ 45280 w 107"/>
                              <a:gd name="T81" fmla="*/ 101710104 h 18600"/>
                              <a:gd name="T82" fmla="*/ 950411 w 107"/>
                              <a:gd name="T83" fmla="*/ 99219220 h 18600"/>
                              <a:gd name="T84" fmla="*/ 497798 w 107"/>
                              <a:gd name="T85" fmla="*/ 107937224 h 18600"/>
                              <a:gd name="T86" fmla="*/ 497798 w 107"/>
                              <a:gd name="T87" fmla="*/ 104616045 h 18600"/>
                              <a:gd name="T88" fmla="*/ 950411 w 107"/>
                              <a:gd name="T89" fmla="*/ 113334140 h 18600"/>
                              <a:gd name="T90" fmla="*/ 45280 w 107"/>
                              <a:gd name="T91" fmla="*/ 110843255 h 18600"/>
                              <a:gd name="T92" fmla="*/ 950411 w 107"/>
                              <a:gd name="T93" fmla="*/ 116655228 h 18600"/>
                              <a:gd name="T94" fmla="*/ 54336 w 107"/>
                              <a:gd name="T95" fmla="*/ 119146112 h 18600"/>
                              <a:gd name="T96" fmla="*/ 950411 w 107"/>
                              <a:gd name="T97" fmla="*/ 116655228 h 18600"/>
                              <a:gd name="T98" fmla="*/ 506854 w 107"/>
                              <a:gd name="T99" fmla="*/ 125373231 h 18600"/>
                              <a:gd name="T100" fmla="*/ 506854 w 107"/>
                              <a:gd name="T101" fmla="*/ 122052143 h 18600"/>
                              <a:gd name="T102" fmla="*/ 959467 w 107"/>
                              <a:gd name="T103" fmla="*/ 130770147 h 18600"/>
                              <a:gd name="T104" fmla="*/ 54336 w 107"/>
                              <a:gd name="T105" fmla="*/ 128279263 h 18600"/>
                              <a:gd name="T106" fmla="*/ 959467 w 107"/>
                              <a:gd name="T107" fmla="*/ 134091235 h 18600"/>
                              <a:gd name="T108" fmla="*/ 54336 w 107"/>
                              <a:gd name="T109" fmla="*/ 136582119 h 18600"/>
                              <a:gd name="T110" fmla="*/ 959467 w 107"/>
                              <a:gd name="T111" fmla="*/ 134091235 h 18600"/>
                              <a:gd name="T112" fmla="*/ 515910 w 107"/>
                              <a:gd name="T113" fmla="*/ 142809239 h 18600"/>
                              <a:gd name="T114" fmla="*/ 506854 w 107"/>
                              <a:gd name="T115" fmla="*/ 139488151 h 18600"/>
                              <a:gd name="T116" fmla="*/ 968523 w 107"/>
                              <a:gd name="T117" fmla="*/ 148206155 h 18600"/>
                              <a:gd name="T118" fmla="*/ 63393 w 107"/>
                              <a:gd name="T119" fmla="*/ 145715270 h 18600"/>
                              <a:gd name="T120" fmla="*/ 968523 w 107"/>
                              <a:gd name="T121" fmla="*/ 151527242 h 18600"/>
                              <a:gd name="T122" fmla="*/ 63393 w 107"/>
                              <a:gd name="T123" fmla="*/ 154018127 h 18600"/>
                              <a:gd name="T124" fmla="*/ 968523 w 107"/>
                              <a:gd name="T125" fmla="*/ 151527242 h 18600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07" h="18600">
                                <a:moveTo>
                                  <a:pt x="100" y="50"/>
                                </a:moveTo>
                                <a:lnTo>
                                  <a:pt x="101" y="350"/>
                                </a:lnTo>
                                <a:cubicBezTo>
                                  <a:pt x="101" y="378"/>
                                  <a:pt x="78" y="400"/>
                                  <a:pt x="51" y="400"/>
                                </a:cubicBezTo>
                                <a:cubicBezTo>
                                  <a:pt x="23" y="400"/>
                                  <a:pt x="1" y="378"/>
                                  <a:pt x="1" y="350"/>
                                </a:cubicBezTo>
                                <a:lnTo>
                                  <a:pt x="0" y="50"/>
                                </a:lnTo>
                                <a:cubicBezTo>
                                  <a:pt x="0" y="23"/>
                                  <a:pt x="23" y="0"/>
                                  <a:pt x="50" y="0"/>
                                </a:cubicBezTo>
                                <a:cubicBezTo>
                                  <a:pt x="78" y="0"/>
                                  <a:pt x="100" y="23"/>
                                  <a:pt x="100" y="50"/>
                                </a:cubicBezTo>
                                <a:close/>
                                <a:moveTo>
                                  <a:pt x="101" y="750"/>
                                </a:moveTo>
                                <a:lnTo>
                                  <a:pt x="101" y="1050"/>
                                </a:lnTo>
                                <a:cubicBezTo>
                                  <a:pt x="101" y="1078"/>
                                  <a:pt x="78" y="1100"/>
                                  <a:pt x="51" y="1100"/>
                                </a:cubicBezTo>
                                <a:cubicBezTo>
                                  <a:pt x="23" y="1100"/>
                                  <a:pt x="1" y="1078"/>
                                  <a:pt x="1" y="1050"/>
                                </a:cubicBezTo>
                                <a:lnTo>
                                  <a:pt x="1" y="750"/>
                                </a:lnTo>
                                <a:cubicBezTo>
                                  <a:pt x="1" y="723"/>
                                  <a:pt x="23" y="700"/>
                                  <a:pt x="51" y="700"/>
                                </a:cubicBezTo>
                                <a:cubicBezTo>
                                  <a:pt x="78" y="700"/>
                                  <a:pt x="101" y="723"/>
                                  <a:pt x="101" y="750"/>
                                </a:cubicBezTo>
                                <a:close/>
                                <a:moveTo>
                                  <a:pt x="101" y="1450"/>
                                </a:moveTo>
                                <a:lnTo>
                                  <a:pt x="101" y="1750"/>
                                </a:lnTo>
                                <a:cubicBezTo>
                                  <a:pt x="101" y="1778"/>
                                  <a:pt x="79" y="1800"/>
                                  <a:pt x="51" y="1800"/>
                                </a:cubicBezTo>
                                <a:cubicBezTo>
                                  <a:pt x="23" y="1800"/>
                                  <a:pt x="1" y="1778"/>
                                  <a:pt x="1" y="1750"/>
                                </a:cubicBezTo>
                                <a:lnTo>
                                  <a:pt x="1" y="1450"/>
                                </a:lnTo>
                                <a:cubicBezTo>
                                  <a:pt x="1" y="1423"/>
                                  <a:pt x="23" y="1400"/>
                                  <a:pt x="51" y="1400"/>
                                </a:cubicBezTo>
                                <a:cubicBezTo>
                                  <a:pt x="79" y="1400"/>
                                  <a:pt x="101" y="1423"/>
                                  <a:pt x="101" y="1450"/>
                                </a:cubicBezTo>
                                <a:close/>
                                <a:moveTo>
                                  <a:pt x="101" y="2150"/>
                                </a:moveTo>
                                <a:lnTo>
                                  <a:pt x="101" y="2450"/>
                                </a:lnTo>
                                <a:cubicBezTo>
                                  <a:pt x="101" y="2478"/>
                                  <a:pt x="79" y="2500"/>
                                  <a:pt x="51" y="2500"/>
                                </a:cubicBezTo>
                                <a:cubicBezTo>
                                  <a:pt x="24" y="2500"/>
                                  <a:pt x="1" y="2478"/>
                                  <a:pt x="1" y="2450"/>
                                </a:cubicBezTo>
                                <a:lnTo>
                                  <a:pt x="1" y="2150"/>
                                </a:lnTo>
                                <a:cubicBezTo>
                                  <a:pt x="1" y="2123"/>
                                  <a:pt x="24" y="2100"/>
                                  <a:pt x="51" y="2100"/>
                                </a:cubicBezTo>
                                <a:cubicBezTo>
                                  <a:pt x="79" y="2100"/>
                                  <a:pt x="101" y="2123"/>
                                  <a:pt x="101" y="2150"/>
                                </a:cubicBezTo>
                                <a:close/>
                                <a:moveTo>
                                  <a:pt x="101" y="2850"/>
                                </a:moveTo>
                                <a:lnTo>
                                  <a:pt x="102" y="3150"/>
                                </a:lnTo>
                                <a:cubicBezTo>
                                  <a:pt x="102" y="3178"/>
                                  <a:pt x="79" y="3200"/>
                                  <a:pt x="52" y="3200"/>
                                </a:cubicBezTo>
                                <a:cubicBezTo>
                                  <a:pt x="24" y="3200"/>
                                  <a:pt x="2" y="3178"/>
                                  <a:pt x="2" y="3150"/>
                                </a:cubicBezTo>
                                <a:lnTo>
                                  <a:pt x="1" y="2850"/>
                                </a:lnTo>
                                <a:cubicBezTo>
                                  <a:pt x="1" y="2823"/>
                                  <a:pt x="24" y="2800"/>
                                  <a:pt x="51" y="2800"/>
                                </a:cubicBezTo>
                                <a:cubicBezTo>
                                  <a:pt x="79" y="2800"/>
                                  <a:pt x="101" y="2823"/>
                                  <a:pt x="101" y="2850"/>
                                </a:cubicBezTo>
                                <a:close/>
                                <a:moveTo>
                                  <a:pt x="102" y="3550"/>
                                </a:moveTo>
                                <a:lnTo>
                                  <a:pt x="102" y="3850"/>
                                </a:lnTo>
                                <a:cubicBezTo>
                                  <a:pt x="102" y="3878"/>
                                  <a:pt x="79" y="3900"/>
                                  <a:pt x="52" y="3900"/>
                                </a:cubicBezTo>
                                <a:cubicBezTo>
                                  <a:pt x="24" y="3900"/>
                                  <a:pt x="2" y="3878"/>
                                  <a:pt x="2" y="3850"/>
                                </a:cubicBezTo>
                                <a:lnTo>
                                  <a:pt x="2" y="3550"/>
                                </a:lnTo>
                                <a:cubicBezTo>
                                  <a:pt x="2" y="3523"/>
                                  <a:pt x="24" y="3500"/>
                                  <a:pt x="52" y="3500"/>
                                </a:cubicBezTo>
                                <a:cubicBezTo>
                                  <a:pt x="79" y="3500"/>
                                  <a:pt x="102" y="3523"/>
                                  <a:pt x="102" y="3550"/>
                                </a:cubicBezTo>
                                <a:close/>
                                <a:moveTo>
                                  <a:pt x="102" y="4250"/>
                                </a:moveTo>
                                <a:lnTo>
                                  <a:pt x="102" y="4550"/>
                                </a:lnTo>
                                <a:cubicBezTo>
                                  <a:pt x="102" y="4578"/>
                                  <a:pt x="80" y="4600"/>
                                  <a:pt x="52" y="4600"/>
                                </a:cubicBezTo>
                                <a:cubicBezTo>
                                  <a:pt x="24" y="4600"/>
                                  <a:pt x="2" y="4578"/>
                                  <a:pt x="2" y="4550"/>
                                </a:cubicBezTo>
                                <a:lnTo>
                                  <a:pt x="2" y="4250"/>
                                </a:lnTo>
                                <a:cubicBezTo>
                                  <a:pt x="2" y="4223"/>
                                  <a:pt x="24" y="4200"/>
                                  <a:pt x="52" y="4200"/>
                                </a:cubicBezTo>
                                <a:cubicBezTo>
                                  <a:pt x="80" y="4200"/>
                                  <a:pt x="102" y="4223"/>
                                  <a:pt x="102" y="4250"/>
                                </a:cubicBezTo>
                                <a:close/>
                                <a:moveTo>
                                  <a:pt x="102" y="4950"/>
                                </a:moveTo>
                                <a:lnTo>
                                  <a:pt x="102" y="5250"/>
                                </a:lnTo>
                                <a:cubicBezTo>
                                  <a:pt x="102" y="5278"/>
                                  <a:pt x="80" y="5300"/>
                                  <a:pt x="52" y="5300"/>
                                </a:cubicBezTo>
                                <a:cubicBezTo>
                                  <a:pt x="25" y="5300"/>
                                  <a:pt x="2" y="5278"/>
                                  <a:pt x="2" y="5250"/>
                                </a:cubicBezTo>
                                <a:lnTo>
                                  <a:pt x="2" y="4950"/>
                                </a:lnTo>
                                <a:cubicBezTo>
                                  <a:pt x="2" y="4923"/>
                                  <a:pt x="25" y="4900"/>
                                  <a:pt x="52" y="4900"/>
                                </a:cubicBezTo>
                                <a:cubicBezTo>
                                  <a:pt x="80" y="4900"/>
                                  <a:pt x="102" y="4923"/>
                                  <a:pt x="102" y="4950"/>
                                </a:cubicBezTo>
                                <a:close/>
                                <a:moveTo>
                                  <a:pt x="102" y="5650"/>
                                </a:moveTo>
                                <a:lnTo>
                                  <a:pt x="103" y="5950"/>
                                </a:lnTo>
                                <a:cubicBezTo>
                                  <a:pt x="103" y="5978"/>
                                  <a:pt x="80" y="6000"/>
                                  <a:pt x="53" y="6000"/>
                                </a:cubicBezTo>
                                <a:cubicBezTo>
                                  <a:pt x="25" y="6000"/>
                                  <a:pt x="3" y="5978"/>
                                  <a:pt x="3" y="5950"/>
                                </a:cubicBezTo>
                                <a:lnTo>
                                  <a:pt x="2" y="5650"/>
                                </a:lnTo>
                                <a:cubicBezTo>
                                  <a:pt x="2" y="5623"/>
                                  <a:pt x="25" y="5600"/>
                                  <a:pt x="52" y="5600"/>
                                </a:cubicBezTo>
                                <a:cubicBezTo>
                                  <a:pt x="80" y="5600"/>
                                  <a:pt x="102" y="5623"/>
                                  <a:pt x="102" y="5650"/>
                                </a:cubicBezTo>
                                <a:close/>
                                <a:moveTo>
                                  <a:pt x="103" y="6350"/>
                                </a:moveTo>
                                <a:lnTo>
                                  <a:pt x="103" y="6650"/>
                                </a:lnTo>
                                <a:cubicBezTo>
                                  <a:pt x="103" y="6678"/>
                                  <a:pt x="80" y="6700"/>
                                  <a:pt x="53" y="6700"/>
                                </a:cubicBezTo>
                                <a:cubicBezTo>
                                  <a:pt x="25" y="6700"/>
                                  <a:pt x="3" y="6678"/>
                                  <a:pt x="3" y="6650"/>
                                </a:cubicBezTo>
                                <a:lnTo>
                                  <a:pt x="3" y="6350"/>
                                </a:lnTo>
                                <a:cubicBezTo>
                                  <a:pt x="3" y="6323"/>
                                  <a:pt x="25" y="6300"/>
                                  <a:pt x="53" y="6300"/>
                                </a:cubicBezTo>
                                <a:cubicBezTo>
                                  <a:pt x="80" y="6300"/>
                                  <a:pt x="103" y="6323"/>
                                  <a:pt x="103" y="6350"/>
                                </a:cubicBezTo>
                                <a:close/>
                                <a:moveTo>
                                  <a:pt x="103" y="7050"/>
                                </a:moveTo>
                                <a:lnTo>
                                  <a:pt x="103" y="7350"/>
                                </a:lnTo>
                                <a:cubicBezTo>
                                  <a:pt x="103" y="7378"/>
                                  <a:pt x="81" y="7400"/>
                                  <a:pt x="53" y="7400"/>
                                </a:cubicBezTo>
                                <a:cubicBezTo>
                                  <a:pt x="25" y="7400"/>
                                  <a:pt x="3" y="7378"/>
                                  <a:pt x="3" y="7350"/>
                                </a:cubicBezTo>
                                <a:lnTo>
                                  <a:pt x="3" y="7050"/>
                                </a:lnTo>
                                <a:cubicBezTo>
                                  <a:pt x="3" y="7023"/>
                                  <a:pt x="25" y="7000"/>
                                  <a:pt x="53" y="7000"/>
                                </a:cubicBezTo>
                                <a:cubicBezTo>
                                  <a:pt x="81" y="7000"/>
                                  <a:pt x="103" y="7023"/>
                                  <a:pt x="103" y="7050"/>
                                </a:cubicBezTo>
                                <a:close/>
                                <a:moveTo>
                                  <a:pt x="103" y="7750"/>
                                </a:moveTo>
                                <a:lnTo>
                                  <a:pt x="103" y="8050"/>
                                </a:lnTo>
                                <a:cubicBezTo>
                                  <a:pt x="103" y="8078"/>
                                  <a:pt x="81" y="8100"/>
                                  <a:pt x="53" y="8100"/>
                                </a:cubicBezTo>
                                <a:cubicBezTo>
                                  <a:pt x="26" y="8100"/>
                                  <a:pt x="3" y="8078"/>
                                  <a:pt x="3" y="8050"/>
                                </a:cubicBezTo>
                                <a:lnTo>
                                  <a:pt x="3" y="7750"/>
                                </a:lnTo>
                                <a:cubicBezTo>
                                  <a:pt x="3" y="7723"/>
                                  <a:pt x="26" y="7700"/>
                                  <a:pt x="53" y="7700"/>
                                </a:cubicBezTo>
                                <a:cubicBezTo>
                                  <a:pt x="81" y="7700"/>
                                  <a:pt x="103" y="7723"/>
                                  <a:pt x="103" y="7750"/>
                                </a:cubicBezTo>
                                <a:close/>
                                <a:moveTo>
                                  <a:pt x="103" y="8450"/>
                                </a:moveTo>
                                <a:lnTo>
                                  <a:pt x="104" y="8750"/>
                                </a:lnTo>
                                <a:cubicBezTo>
                                  <a:pt x="104" y="8778"/>
                                  <a:pt x="81" y="8800"/>
                                  <a:pt x="54" y="8800"/>
                                </a:cubicBezTo>
                                <a:cubicBezTo>
                                  <a:pt x="26" y="8800"/>
                                  <a:pt x="4" y="8778"/>
                                  <a:pt x="4" y="8750"/>
                                </a:cubicBezTo>
                                <a:lnTo>
                                  <a:pt x="3" y="8450"/>
                                </a:lnTo>
                                <a:cubicBezTo>
                                  <a:pt x="3" y="8423"/>
                                  <a:pt x="26" y="8400"/>
                                  <a:pt x="53" y="8400"/>
                                </a:cubicBezTo>
                                <a:cubicBezTo>
                                  <a:pt x="81" y="8400"/>
                                  <a:pt x="103" y="8423"/>
                                  <a:pt x="103" y="8450"/>
                                </a:cubicBezTo>
                                <a:close/>
                                <a:moveTo>
                                  <a:pt x="104" y="9150"/>
                                </a:moveTo>
                                <a:lnTo>
                                  <a:pt x="104" y="9450"/>
                                </a:lnTo>
                                <a:cubicBezTo>
                                  <a:pt x="104" y="9478"/>
                                  <a:pt x="81" y="9500"/>
                                  <a:pt x="54" y="9500"/>
                                </a:cubicBezTo>
                                <a:cubicBezTo>
                                  <a:pt x="26" y="9500"/>
                                  <a:pt x="4" y="9478"/>
                                  <a:pt x="4" y="9450"/>
                                </a:cubicBezTo>
                                <a:lnTo>
                                  <a:pt x="4" y="9150"/>
                                </a:lnTo>
                                <a:cubicBezTo>
                                  <a:pt x="4" y="9123"/>
                                  <a:pt x="26" y="9100"/>
                                  <a:pt x="54" y="9100"/>
                                </a:cubicBezTo>
                                <a:cubicBezTo>
                                  <a:pt x="81" y="9100"/>
                                  <a:pt x="104" y="9123"/>
                                  <a:pt x="104" y="9150"/>
                                </a:cubicBezTo>
                                <a:close/>
                                <a:moveTo>
                                  <a:pt x="104" y="9850"/>
                                </a:moveTo>
                                <a:lnTo>
                                  <a:pt x="104" y="10150"/>
                                </a:lnTo>
                                <a:cubicBezTo>
                                  <a:pt x="104" y="10178"/>
                                  <a:pt x="82" y="10200"/>
                                  <a:pt x="54" y="10200"/>
                                </a:cubicBezTo>
                                <a:cubicBezTo>
                                  <a:pt x="26" y="10200"/>
                                  <a:pt x="4" y="10178"/>
                                  <a:pt x="4" y="10150"/>
                                </a:cubicBezTo>
                                <a:lnTo>
                                  <a:pt x="4" y="9850"/>
                                </a:lnTo>
                                <a:cubicBezTo>
                                  <a:pt x="4" y="9823"/>
                                  <a:pt x="26" y="9800"/>
                                  <a:pt x="54" y="9800"/>
                                </a:cubicBezTo>
                                <a:cubicBezTo>
                                  <a:pt x="82" y="9800"/>
                                  <a:pt x="104" y="9823"/>
                                  <a:pt x="104" y="9850"/>
                                </a:cubicBezTo>
                                <a:close/>
                                <a:moveTo>
                                  <a:pt x="104" y="10550"/>
                                </a:moveTo>
                                <a:lnTo>
                                  <a:pt x="104" y="10850"/>
                                </a:lnTo>
                                <a:cubicBezTo>
                                  <a:pt x="104" y="10878"/>
                                  <a:pt x="82" y="10900"/>
                                  <a:pt x="54" y="10900"/>
                                </a:cubicBezTo>
                                <a:cubicBezTo>
                                  <a:pt x="27" y="10900"/>
                                  <a:pt x="4" y="10878"/>
                                  <a:pt x="4" y="10850"/>
                                </a:cubicBezTo>
                                <a:lnTo>
                                  <a:pt x="4" y="10550"/>
                                </a:lnTo>
                                <a:cubicBezTo>
                                  <a:pt x="4" y="10523"/>
                                  <a:pt x="27" y="10500"/>
                                  <a:pt x="54" y="10500"/>
                                </a:cubicBezTo>
                                <a:cubicBezTo>
                                  <a:pt x="82" y="10500"/>
                                  <a:pt x="104" y="10523"/>
                                  <a:pt x="104" y="10550"/>
                                </a:cubicBezTo>
                                <a:close/>
                                <a:moveTo>
                                  <a:pt x="104" y="11250"/>
                                </a:moveTo>
                                <a:lnTo>
                                  <a:pt x="105" y="11550"/>
                                </a:lnTo>
                                <a:cubicBezTo>
                                  <a:pt x="105" y="11578"/>
                                  <a:pt x="82" y="11600"/>
                                  <a:pt x="55" y="11600"/>
                                </a:cubicBezTo>
                                <a:cubicBezTo>
                                  <a:pt x="27" y="11600"/>
                                  <a:pt x="5" y="11578"/>
                                  <a:pt x="5" y="11550"/>
                                </a:cubicBezTo>
                                <a:lnTo>
                                  <a:pt x="4" y="11250"/>
                                </a:lnTo>
                                <a:cubicBezTo>
                                  <a:pt x="4" y="11223"/>
                                  <a:pt x="27" y="11200"/>
                                  <a:pt x="54" y="11200"/>
                                </a:cubicBezTo>
                                <a:cubicBezTo>
                                  <a:pt x="82" y="11200"/>
                                  <a:pt x="104" y="11223"/>
                                  <a:pt x="104" y="11250"/>
                                </a:cubicBezTo>
                                <a:close/>
                                <a:moveTo>
                                  <a:pt x="105" y="11950"/>
                                </a:moveTo>
                                <a:lnTo>
                                  <a:pt x="105" y="12250"/>
                                </a:lnTo>
                                <a:cubicBezTo>
                                  <a:pt x="105" y="12278"/>
                                  <a:pt x="82" y="12300"/>
                                  <a:pt x="55" y="12300"/>
                                </a:cubicBezTo>
                                <a:cubicBezTo>
                                  <a:pt x="27" y="12300"/>
                                  <a:pt x="5" y="12278"/>
                                  <a:pt x="5" y="12250"/>
                                </a:cubicBezTo>
                                <a:lnTo>
                                  <a:pt x="5" y="11950"/>
                                </a:lnTo>
                                <a:cubicBezTo>
                                  <a:pt x="5" y="11923"/>
                                  <a:pt x="27" y="11900"/>
                                  <a:pt x="55" y="11900"/>
                                </a:cubicBezTo>
                                <a:cubicBezTo>
                                  <a:pt x="82" y="11900"/>
                                  <a:pt x="105" y="11923"/>
                                  <a:pt x="105" y="11950"/>
                                </a:cubicBezTo>
                                <a:close/>
                                <a:moveTo>
                                  <a:pt x="105" y="12650"/>
                                </a:moveTo>
                                <a:lnTo>
                                  <a:pt x="105" y="12950"/>
                                </a:lnTo>
                                <a:cubicBezTo>
                                  <a:pt x="105" y="12978"/>
                                  <a:pt x="83" y="13000"/>
                                  <a:pt x="55" y="13000"/>
                                </a:cubicBezTo>
                                <a:cubicBezTo>
                                  <a:pt x="27" y="13000"/>
                                  <a:pt x="5" y="12978"/>
                                  <a:pt x="5" y="12950"/>
                                </a:cubicBezTo>
                                <a:lnTo>
                                  <a:pt x="5" y="12650"/>
                                </a:lnTo>
                                <a:cubicBezTo>
                                  <a:pt x="5" y="12623"/>
                                  <a:pt x="27" y="12600"/>
                                  <a:pt x="55" y="12600"/>
                                </a:cubicBezTo>
                                <a:cubicBezTo>
                                  <a:pt x="83" y="12600"/>
                                  <a:pt x="105" y="12623"/>
                                  <a:pt x="105" y="12650"/>
                                </a:cubicBezTo>
                                <a:close/>
                                <a:moveTo>
                                  <a:pt x="105" y="13350"/>
                                </a:moveTo>
                                <a:lnTo>
                                  <a:pt x="105" y="13650"/>
                                </a:lnTo>
                                <a:cubicBezTo>
                                  <a:pt x="105" y="13678"/>
                                  <a:pt x="83" y="13700"/>
                                  <a:pt x="55" y="13700"/>
                                </a:cubicBezTo>
                                <a:cubicBezTo>
                                  <a:pt x="28" y="13700"/>
                                  <a:pt x="5" y="13678"/>
                                  <a:pt x="5" y="13650"/>
                                </a:cubicBezTo>
                                <a:lnTo>
                                  <a:pt x="5" y="13350"/>
                                </a:lnTo>
                                <a:cubicBezTo>
                                  <a:pt x="5" y="13323"/>
                                  <a:pt x="28" y="13300"/>
                                  <a:pt x="55" y="13300"/>
                                </a:cubicBezTo>
                                <a:cubicBezTo>
                                  <a:pt x="83" y="13300"/>
                                  <a:pt x="105" y="13323"/>
                                  <a:pt x="105" y="13350"/>
                                </a:cubicBezTo>
                                <a:close/>
                                <a:moveTo>
                                  <a:pt x="105" y="14050"/>
                                </a:moveTo>
                                <a:lnTo>
                                  <a:pt x="106" y="14350"/>
                                </a:lnTo>
                                <a:cubicBezTo>
                                  <a:pt x="106" y="14378"/>
                                  <a:pt x="83" y="14400"/>
                                  <a:pt x="56" y="14400"/>
                                </a:cubicBezTo>
                                <a:cubicBezTo>
                                  <a:pt x="28" y="14400"/>
                                  <a:pt x="6" y="14378"/>
                                  <a:pt x="6" y="14350"/>
                                </a:cubicBezTo>
                                <a:lnTo>
                                  <a:pt x="5" y="14050"/>
                                </a:lnTo>
                                <a:cubicBezTo>
                                  <a:pt x="5" y="14023"/>
                                  <a:pt x="28" y="14000"/>
                                  <a:pt x="55" y="14000"/>
                                </a:cubicBezTo>
                                <a:cubicBezTo>
                                  <a:pt x="83" y="14000"/>
                                  <a:pt x="105" y="14023"/>
                                  <a:pt x="105" y="14050"/>
                                </a:cubicBezTo>
                                <a:close/>
                                <a:moveTo>
                                  <a:pt x="106" y="14750"/>
                                </a:moveTo>
                                <a:lnTo>
                                  <a:pt x="106" y="15050"/>
                                </a:lnTo>
                                <a:cubicBezTo>
                                  <a:pt x="106" y="15078"/>
                                  <a:pt x="83" y="15100"/>
                                  <a:pt x="56" y="15100"/>
                                </a:cubicBezTo>
                                <a:cubicBezTo>
                                  <a:pt x="28" y="15100"/>
                                  <a:pt x="6" y="15078"/>
                                  <a:pt x="6" y="15050"/>
                                </a:cubicBezTo>
                                <a:lnTo>
                                  <a:pt x="6" y="14750"/>
                                </a:lnTo>
                                <a:cubicBezTo>
                                  <a:pt x="6" y="14723"/>
                                  <a:pt x="28" y="14700"/>
                                  <a:pt x="56" y="14700"/>
                                </a:cubicBezTo>
                                <a:cubicBezTo>
                                  <a:pt x="83" y="14700"/>
                                  <a:pt x="106" y="14723"/>
                                  <a:pt x="106" y="14750"/>
                                </a:cubicBezTo>
                                <a:close/>
                                <a:moveTo>
                                  <a:pt x="106" y="15450"/>
                                </a:moveTo>
                                <a:lnTo>
                                  <a:pt x="106" y="15750"/>
                                </a:lnTo>
                                <a:cubicBezTo>
                                  <a:pt x="106" y="15778"/>
                                  <a:pt x="84" y="15800"/>
                                  <a:pt x="56" y="15800"/>
                                </a:cubicBezTo>
                                <a:cubicBezTo>
                                  <a:pt x="28" y="15800"/>
                                  <a:pt x="6" y="15778"/>
                                  <a:pt x="6" y="15750"/>
                                </a:cubicBezTo>
                                <a:lnTo>
                                  <a:pt x="6" y="15450"/>
                                </a:lnTo>
                                <a:cubicBezTo>
                                  <a:pt x="6" y="15423"/>
                                  <a:pt x="28" y="15400"/>
                                  <a:pt x="56" y="15400"/>
                                </a:cubicBezTo>
                                <a:cubicBezTo>
                                  <a:pt x="84" y="15400"/>
                                  <a:pt x="106" y="15423"/>
                                  <a:pt x="106" y="15450"/>
                                </a:cubicBezTo>
                                <a:close/>
                                <a:moveTo>
                                  <a:pt x="106" y="16150"/>
                                </a:moveTo>
                                <a:lnTo>
                                  <a:pt x="106" y="16450"/>
                                </a:lnTo>
                                <a:cubicBezTo>
                                  <a:pt x="106" y="16478"/>
                                  <a:pt x="84" y="16500"/>
                                  <a:pt x="56" y="16500"/>
                                </a:cubicBezTo>
                                <a:cubicBezTo>
                                  <a:pt x="29" y="16500"/>
                                  <a:pt x="6" y="16478"/>
                                  <a:pt x="6" y="16450"/>
                                </a:cubicBezTo>
                                <a:lnTo>
                                  <a:pt x="6" y="16150"/>
                                </a:lnTo>
                                <a:cubicBezTo>
                                  <a:pt x="6" y="16123"/>
                                  <a:pt x="29" y="16100"/>
                                  <a:pt x="56" y="16100"/>
                                </a:cubicBezTo>
                                <a:cubicBezTo>
                                  <a:pt x="84" y="16100"/>
                                  <a:pt x="106" y="16123"/>
                                  <a:pt x="106" y="16150"/>
                                </a:cubicBezTo>
                                <a:close/>
                                <a:moveTo>
                                  <a:pt x="106" y="16850"/>
                                </a:moveTo>
                                <a:lnTo>
                                  <a:pt x="107" y="17150"/>
                                </a:lnTo>
                                <a:cubicBezTo>
                                  <a:pt x="107" y="17178"/>
                                  <a:pt x="84" y="17200"/>
                                  <a:pt x="57" y="17200"/>
                                </a:cubicBezTo>
                                <a:cubicBezTo>
                                  <a:pt x="29" y="17200"/>
                                  <a:pt x="7" y="17178"/>
                                  <a:pt x="7" y="17150"/>
                                </a:cubicBezTo>
                                <a:lnTo>
                                  <a:pt x="6" y="16850"/>
                                </a:lnTo>
                                <a:cubicBezTo>
                                  <a:pt x="6" y="16823"/>
                                  <a:pt x="29" y="16800"/>
                                  <a:pt x="56" y="16800"/>
                                </a:cubicBezTo>
                                <a:cubicBezTo>
                                  <a:pt x="84" y="16800"/>
                                  <a:pt x="106" y="16823"/>
                                  <a:pt x="106" y="16850"/>
                                </a:cubicBezTo>
                                <a:close/>
                                <a:moveTo>
                                  <a:pt x="107" y="17550"/>
                                </a:moveTo>
                                <a:lnTo>
                                  <a:pt x="107" y="17850"/>
                                </a:lnTo>
                                <a:cubicBezTo>
                                  <a:pt x="107" y="17878"/>
                                  <a:pt x="84" y="17900"/>
                                  <a:pt x="57" y="17900"/>
                                </a:cubicBezTo>
                                <a:cubicBezTo>
                                  <a:pt x="29" y="17900"/>
                                  <a:pt x="7" y="17878"/>
                                  <a:pt x="7" y="17850"/>
                                </a:cubicBezTo>
                                <a:lnTo>
                                  <a:pt x="7" y="17550"/>
                                </a:lnTo>
                                <a:cubicBezTo>
                                  <a:pt x="7" y="17523"/>
                                  <a:pt x="29" y="17500"/>
                                  <a:pt x="57" y="17500"/>
                                </a:cubicBezTo>
                                <a:cubicBezTo>
                                  <a:pt x="84" y="17500"/>
                                  <a:pt x="107" y="17523"/>
                                  <a:pt x="107" y="17550"/>
                                </a:cubicBezTo>
                                <a:close/>
                                <a:moveTo>
                                  <a:pt x="107" y="18250"/>
                                </a:moveTo>
                                <a:lnTo>
                                  <a:pt x="107" y="18550"/>
                                </a:lnTo>
                                <a:cubicBezTo>
                                  <a:pt x="107" y="18578"/>
                                  <a:pt x="85" y="18600"/>
                                  <a:pt x="57" y="18600"/>
                                </a:cubicBezTo>
                                <a:cubicBezTo>
                                  <a:pt x="29" y="18600"/>
                                  <a:pt x="7" y="18578"/>
                                  <a:pt x="7" y="18550"/>
                                </a:cubicBezTo>
                                <a:lnTo>
                                  <a:pt x="7" y="18250"/>
                                </a:lnTo>
                                <a:cubicBezTo>
                                  <a:pt x="7" y="18223"/>
                                  <a:pt x="29" y="18200"/>
                                  <a:pt x="57" y="18200"/>
                                </a:cubicBezTo>
                                <a:cubicBezTo>
                                  <a:pt x="85" y="18200"/>
                                  <a:pt x="107" y="18223"/>
                                  <a:pt x="107" y="1825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Freeform 70"/>
                        <wps:cNvSpPr>
                          <a:spLocks noEditPoints="1"/>
                        </wps:cNvSpPr>
                        <wps:spPr bwMode="auto">
                          <a:xfrm>
                            <a:off x="4157937" y="222207"/>
                            <a:ext cx="10200" cy="1694851"/>
                          </a:xfrm>
                          <a:custGeom>
                            <a:avLst/>
                            <a:gdLst>
                              <a:gd name="T0" fmla="*/ 924044 w 54"/>
                              <a:gd name="T1" fmla="*/ 6642358 h 9300"/>
                              <a:gd name="T2" fmla="*/ 888533 w 54"/>
                              <a:gd name="T3" fmla="*/ 0 h 9300"/>
                              <a:gd name="T4" fmla="*/ 1812578 w 54"/>
                              <a:gd name="T5" fmla="*/ 17436007 h 9300"/>
                              <a:gd name="T6" fmla="*/ 35511 w 54"/>
                              <a:gd name="T7" fmla="*/ 12454239 h 9300"/>
                              <a:gd name="T8" fmla="*/ 1812578 w 54"/>
                              <a:gd name="T9" fmla="*/ 24078365 h 9300"/>
                              <a:gd name="T10" fmla="*/ 35511 w 54"/>
                              <a:gd name="T11" fmla="*/ 29059952 h 9300"/>
                              <a:gd name="T12" fmla="*/ 1812578 w 54"/>
                              <a:gd name="T13" fmla="*/ 24078365 h 9300"/>
                              <a:gd name="T14" fmla="*/ 924044 w 54"/>
                              <a:gd name="T15" fmla="*/ 41514373 h 9300"/>
                              <a:gd name="T16" fmla="*/ 924044 w 54"/>
                              <a:gd name="T17" fmla="*/ 34872015 h 9300"/>
                              <a:gd name="T18" fmla="*/ 1812578 w 54"/>
                              <a:gd name="T19" fmla="*/ 52308022 h 9300"/>
                              <a:gd name="T20" fmla="*/ 35511 w 54"/>
                              <a:gd name="T21" fmla="*/ 47326254 h 9300"/>
                              <a:gd name="T22" fmla="*/ 1812578 w 54"/>
                              <a:gd name="T23" fmla="*/ 58950380 h 9300"/>
                              <a:gd name="T24" fmla="*/ 35511 w 54"/>
                              <a:gd name="T25" fmla="*/ 63931967 h 9300"/>
                              <a:gd name="T26" fmla="*/ 1812578 w 54"/>
                              <a:gd name="T27" fmla="*/ 58950380 h 9300"/>
                              <a:gd name="T28" fmla="*/ 924044 w 54"/>
                              <a:gd name="T29" fmla="*/ 76386388 h 9300"/>
                              <a:gd name="T30" fmla="*/ 924044 w 54"/>
                              <a:gd name="T31" fmla="*/ 69744030 h 9300"/>
                              <a:gd name="T32" fmla="*/ 1812578 w 54"/>
                              <a:gd name="T33" fmla="*/ 87180037 h 9300"/>
                              <a:gd name="T34" fmla="*/ 35511 w 54"/>
                              <a:gd name="T35" fmla="*/ 82198269 h 9300"/>
                              <a:gd name="T36" fmla="*/ 1812578 w 54"/>
                              <a:gd name="T37" fmla="*/ 93822395 h 9300"/>
                              <a:gd name="T38" fmla="*/ 71022 w 54"/>
                              <a:gd name="T39" fmla="*/ 98804164 h 9300"/>
                              <a:gd name="T40" fmla="*/ 1812578 w 54"/>
                              <a:gd name="T41" fmla="*/ 93822395 h 9300"/>
                              <a:gd name="T42" fmla="*/ 959556 w 54"/>
                              <a:gd name="T43" fmla="*/ 111258403 h 9300"/>
                              <a:gd name="T44" fmla="*/ 959556 w 54"/>
                              <a:gd name="T45" fmla="*/ 104616045 h 9300"/>
                              <a:gd name="T46" fmla="*/ 1848089 w 54"/>
                              <a:gd name="T47" fmla="*/ 122052052 h 9300"/>
                              <a:gd name="T48" fmla="*/ 71022 w 54"/>
                              <a:gd name="T49" fmla="*/ 117070466 h 9300"/>
                              <a:gd name="T50" fmla="*/ 1848089 w 54"/>
                              <a:gd name="T51" fmla="*/ 128694410 h 9300"/>
                              <a:gd name="T52" fmla="*/ 71022 w 54"/>
                              <a:gd name="T53" fmla="*/ 133676179 h 9300"/>
                              <a:gd name="T54" fmla="*/ 1848089 w 54"/>
                              <a:gd name="T55" fmla="*/ 128694410 h 9300"/>
                              <a:gd name="T56" fmla="*/ 959556 w 54"/>
                              <a:gd name="T57" fmla="*/ 146130418 h 9300"/>
                              <a:gd name="T58" fmla="*/ 959556 w 54"/>
                              <a:gd name="T59" fmla="*/ 139488060 h 9300"/>
                              <a:gd name="T60" fmla="*/ 1848089 w 54"/>
                              <a:gd name="T61" fmla="*/ 156924067 h 9300"/>
                              <a:gd name="T62" fmla="*/ 71022 w 54"/>
                              <a:gd name="T63" fmla="*/ 151942481 h 9300"/>
                              <a:gd name="T64" fmla="*/ 1848089 w 54"/>
                              <a:gd name="T65" fmla="*/ 163566425 h 9300"/>
                              <a:gd name="T66" fmla="*/ 71022 w 54"/>
                              <a:gd name="T67" fmla="*/ 168548194 h 9300"/>
                              <a:gd name="T68" fmla="*/ 1848089 w 54"/>
                              <a:gd name="T69" fmla="*/ 163566425 h 9300"/>
                              <a:gd name="T70" fmla="*/ 959556 w 54"/>
                              <a:gd name="T71" fmla="*/ 181002433 h 9300"/>
                              <a:gd name="T72" fmla="*/ 959556 w 54"/>
                              <a:gd name="T73" fmla="*/ 174360075 h 9300"/>
                              <a:gd name="T74" fmla="*/ 1848089 w 54"/>
                              <a:gd name="T75" fmla="*/ 191796082 h 9300"/>
                              <a:gd name="T76" fmla="*/ 71022 w 54"/>
                              <a:gd name="T77" fmla="*/ 186814496 h 9300"/>
                              <a:gd name="T78" fmla="*/ 1883600 w 54"/>
                              <a:gd name="T79" fmla="*/ 198438440 h 9300"/>
                              <a:gd name="T80" fmla="*/ 106533 w 54"/>
                              <a:gd name="T81" fmla="*/ 203420209 h 9300"/>
                              <a:gd name="T82" fmla="*/ 1883600 w 54"/>
                              <a:gd name="T83" fmla="*/ 198438440 h 9300"/>
                              <a:gd name="T84" fmla="*/ 995067 w 54"/>
                              <a:gd name="T85" fmla="*/ 215874448 h 9300"/>
                              <a:gd name="T86" fmla="*/ 995067 w 54"/>
                              <a:gd name="T87" fmla="*/ 209232090 h 9300"/>
                              <a:gd name="T88" fmla="*/ 1883600 w 54"/>
                              <a:gd name="T89" fmla="*/ 226668279 h 9300"/>
                              <a:gd name="T90" fmla="*/ 106533 w 54"/>
                              <a:gd name="T91" fmla="*/ 221686511 h 9300"/>
                              <a:gd name="T92" fmla="*/ 1883600 w 54"/>
                              <a:gd name="T93" fmla="*/ 233310455 h 9300"/>
                              <a:gd name="T94" fmla="*/ 106533 w 54"/>
                              <a:gd name="T95" fmla="*/ 238292224 h 9300"/>
                              <a:gd name="T96" fmla="*/ 1883600 w 54"/>
                              <a:gd name="T97" fmla="*/ 233310455 h 9300"/>
                              <a:gd name="T98" fmla="*/ 995067 w 54"/>
                              <a:gd name="T99" fmla="*/ 250746462 h 9300"/>
                              <a:gd name="T100" fmla="*/ 995067 w 54"/>
                              <a:gd name="T101" fmla="*/ 244104287 h 9300"/>
                              <a:gd name="T102" fmla="*/ 1883600 w 54"/>
                              <a:gd name="T103" fmla="*/ 261540294 h 9300"/>
                              <a:gd name="T104" fmla="*/ 106533 w 54"/>
                              <a:gd name="T105" fmla="*/ 256558526 h 9300"/>
                              <a:gd name="T106" fmla="*/ 1883600 w 54"/>
                              <a:gd name="T107" fmla="*/ 268182470 h 9300"/>
                              <a:gd name="T108" fmla="*/ 106533 w 54"/>
                              <a:gd name="T109" fmla="*/ 273164238 h 9300"/>
                              <a:gd name="T110" fmla="*/ 1883600 w 54"/>
                              <a:gd name="T111" fmla="*/ 268182470 h 9300"/>
                              <a:gd name="T112" fmla="*/ 1030578 w 54"/>
                              <a:gd name="T113" fmla="*/ 285618477 h 9300"/>
                              <a:gd name="T114" fmla="*/ 995067 w 54"/>
                              <a:gd name="T115" fmla="*/ 278976302 h 9300"/>
                              <a:gd name="T116" fmla="*/ 1919111 w 54"/>
                              <a:gd name="T117" fmla="*/ 296412309 h 9300"/>
                              <a:gd name="T118" fmla="*/ 142233 w 54"/>
                              <a:gd name="T119" fmla="*/ 291430541 h 9300"/>
                              <a:gd name="T120" fmla="*/ 1919111 w 54"/>
                              <a:gd name="T121" fmla="*/ 303054485 h 9300"/>
                              <a:gd name="T122" fmla="*/ 142233 w 54"/>
                              <a:gd name="T123" fmla="*/ 308036253 h 9300"/>
                              <a:gd name="T124" fmla="*/ 1919111 w 54"/>
                              <a:gd name="T125" fmla="*/ 303054485 h 9300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54" h="9300">
                                <a:moveTo>
                                  <a:pt x="50" y="25"/>
                                </a:moveTo>
                                <a:lnTo>
                                  <a:pt x="51" y="175"/>
                                </a:lnTo>
                                <a:cubicBezTo>
                                  <a:pt x="51" y="189"/>
                                  <a:pt x="39" y="200"/>
                                  <a:pt x="26" y="200"/>
                                </a:cubicBezTo>
                                <a:cubicBezTo>
                                  <a:pt x="12" y="200"/>
                                  <a:pt x="1" y="189"/>
                                  <a:pt x="1" y="175"/>
                                </a:cubicBezTo>
                                <a:lnTo>
                                  <a:pt x="0" y="25"/>
                                </a:lnTo>
                                <a:cubicBezTo>
                                  <a:pt x="0" y="12"/>
                                  <a:pt x="12" y="0"/>
                                  <a:pt x="25" y="0"/>
                                </a:cubicBezTo>
                                <a:cubicBezTo>
                                  <a:pt x="39" y="0"/>
                                  <a:pt x="50" y="12"/>
                                  <a:pt x="50" y="25"/>
                                </a:cubicBezTo>
                                <a:close/>
                                <a:moveTo>
                                  <a:pt x="51" y="375"/>
                                </a:moveTo>
                                <a:lnTo>
                                  <a:pt x="51" y="525"/>
                                </a:lnTo>
                                <a:cubicBezTo>
                                  <a:pt x="51" y="539"/>
                                  <a:pt x="39" y="550"/>
                                  <a:pt x="26" y="550"/>
                                </a:cubicBezTo>
                                <a:cubicBezTo>
                                  <a:pt x="12" y="550"/>
                                  <a:pt x="1" y="539"/>
                                  <a:pt x="1" y="525"/>
                                </a:cubicBezTo>
                                <a:lnTo>
                                  <a:pt x="1" y="375"/>
                                </a:lnTo>
                                <a:cubicBezTo>
                                  <a:pt x="1" y="362"/>
                                  <a:pt x="12" y="350"/>
                                  <a:pt x="26" y="350"/>
                                </a:cubicBezTo>
                                <a:cubicBezTo>
                                  <a:pt x="39" y="350"/>
                                  <a:pt x="51" y="362"/>
                                  <a:pt x="51" y="375"/>
                                </a:cubicBezTo>
                                <a:close/>
                                <a:moveTo>
                                  <a:pt x="51" y="725"/>
                                </a:moveTo>
                                <a:lnTo>
                                  <a:pt x="51" y="875"/>
                                </a:lnTo>
                                <a:cubicBezTo>
                                  <a:pt x="51" y="889"/>
                                  <a:pt x="40" y="900"/>
                                  <a:pt x="26" y="900"/>
                                </a:cubicBezTo>
                                <a:cubicBezTo>
                                  <a:pt x="12" y="900"/>
                                  <a:pt x="1" y="889"/>
                                  <a:pt x="1" y="875"/>
                                </a:cubicBezTo>
                                <a:lnTo>
                                  <a:pt x="1" y="725"/>
                                </a:lnTo>
                                <a:cubicBezTo>
                                  <a:pt x="1" y="712"/>
                                  <a:pt x="12" y="700"/>
                                  <a:pt x="26" y="700"/>
                                </a:cubicBezTo>
                                <a:cubicBezTo>
                                  <a:pt x="40" y="700"/>
                                  <a:pt x="51" y="712"/>
                                  <a:pt x="51" y="725"/>
                                </a:cubicBezTo>
                                <a:close/>
                                <a:moveTo>
                                  <a:pt x="51" y="1075"/>
                                </a:moveTo>
                                <a:lnTo>
                                  <a:pt x="51" y="1225"/>
                                </a:lnTo>
                                <a:cubicBezTo>
                                  <a:pt x="51" y="1239"/>
                                  <a:pt x="40" y="1250"/>
                                  <a:pt x="26" y="1250"/>
                                </a:cubicBezTo>
                                <a:cubicBezTo>
                                  <a:pt x="12" y="1250"/>
                                  <a:pt x="1" y="1239"/>
                                  <a:pt x="1" y="1225"/>
                                </a:cubicBezTo>
                                <a:lnTo>
                                  <a:pt x="1" y="1075"/>
                                </a:lnTo>
                                <a:cubicBezTo>
                                  <a:pt x="1" y="1062"/>
                                  <a:pt x="12" y="1050"/>
                                  <a:pt x="26" y="1050"/>
                                </a:cubicBezTo>
                                <a:cubicBezTo>
                                  <a:pt x="40" y="1050"/>
                                  <a:pt x="51" y="1062"/>
                                  <a:pt x="51" y="1075"/>
                                </a:cubicBezTo>
                                <a:close/>
                                <a:moveTo>
                                  <a:pt x="51" y="1425"/>
                                </a:moveTo>
                                <a:lnTo>
                                  <a:pt x="51" y="1575"/>
                                </a:lnTo>
                                <a:cubicBezTo>
                                  <a:pt x="51" y="1589"/>
                                  <a:pt x="40" y="1600"/>
                                  <a:pt x="26" y="1600"/>
                                </a:cubicBezTo>
                                <a:cubicBezTo>
                                  <a:pt x="12" y="1600"/>
                                  <a:pt x="1" y="1589"/>
                                  <a:pt x="1" y="1575"/>
                                </a:cubicBezTo>
                                <a:lnTo>
                                  <a:pt x="1" y="1425"/>
                                </a:lnTo>
                                <a:cubicBezTo>
                                  <a:pt x="1" y="1412"/>
                                  <a:pt x="12" y="1400"/>
                                  <a:pt x="26" y="1400"/>
                                </a:cubicBezTo>
                                <a:cubicBezTo>
                                  <a:pt x="40" y="1400"/>
                                  <a:pt x="51" y="1412"/>
                                  <a:pt x="51" y="1425"/>
                                </a:cubicBezTo>
                                <a:close/>
                                <a:moveTo>
                                  <a:pt x="51" y="1775"/>
                                </a:moveTo>
                                <a:lnTo>
                                  <a:pt x="51" y="1925"/>
                                </a:lnTo>
                                <a:cubicBezTo>
                                  <a:pt x="51" y="1939"/>
                                  <a:pt x="40" y="1950"/>
                                  <a:pt x="26" y="1950"/>
                                </a:cubicBezTo>
                                <a:cubicBezTo>
                                  <a:pt x="12" y="1950"/>
                                  <a:pt x="1" y="1939"/>
                                  <a:pt x="1" y="1925"/>
                                </a:cubicBezTo>
                                <a:lnTo>
                                  <a:pt x="1" y="1775"/>
                                </a:lnTo>
                                <a:cubicBezTo>
                                  <a:pt x="1" y="1762"/>
                                  <a:pt x="12" y="1750"/>
                                  <a:pt x="26" y="1750"/>
                                </a:cubicBezTo>
                                <a:cubicBezTo>
                                  <a:pt x="40" y="1750"/>
                                  <a:pt x="51" y="1762"/>
                                  <a:pt x="51" y="1775"/>
                                </a:cubicBezTo>
                                <a:close/>
                                <a:moveTo>
                                  <a:pt x="51" y="2125"/>
                                </a:moveTo>
                                <a:lnTo>
                                  <a:pt x="51" y="2275"/>
                                </a:lnTo>
                                <a:cubicBezTo>
                                  <a:pt x="51" y="2289"/>
                                  <a:pt x="40" y="2300"/>
                                  <a:pt x="26" y="2300"/>
                                </a:cubicBezTo>
                                <a:cubicBezTo>
                                  <a:pt x="12" y="2300"/>
                                  <a:pt x="1" y="2289"/>
                                  <a:pt x="1" y="2275"/>
                                </a:cubicBezTo>
                                <a:lnTo>
                                  <a:pt x="1" y="2125"/>
                                </a:lnTo>
                                <a:cubicBezTo>
                                  <a:pt x="1" y="2112"/>
                                  <a:pt x="12" y="2100"/>
                                  <a:pt x="26" y="2100"/>
                                </a:cubicBezTo>
                                <a:cubicBezTo>
                                  <a:pt x="40" y="2100"/>
                                  <a:pt x="51" y="2112"/>
                                  <a:pt x="51" y="2125"/>
                                </a:cubicBezTo>
                                <a:close/>
                                <a:moveTo>
                                  <a:pt x="51" y="2475"/>
                                </a:moveTo>
                                <a:lnTo>
                                  <a:pt x="51" y="2625"/>
                                </a:lnTo>
                                <a:cubicBezTo>
                                  <a:pt x="51" y="2639"/>
                                  <a:pt x="40" y="2650"/>
                                  <a:pt x="26" y="2650"/>
                                </a:cubicBezTo>
                                <a:cubicBezTo>
                                  <a:pt x="13" y="2650"/>
                                  <a:pt x="1" y="2639"/>
                                  <a:pt x="1" y="2625"/>
                                </a:cubicBezTo>
                                <a:lnTo>
                                  <a:pt x="1" y="2475"/>
                                </a:lnTo>
                                <a:cubicBezTo>
                                  <a:pt x="1" y="2462"/>
                                  <a:pt x="13" y="2450"/>
                                  <a:pt x="26" y="2450"/>
                                </a:cubicBezTo>
                                <a:cubicBezTo>
                                  <a:pt x="40" y="2450"/>
                                  <a:pt x="51" y="2462"/>
                                  <a:pt x="51" y="2475"/>
                                </a:cubicBezTo>
                                <a:close/>
                                <a:moveTo>
                                  <a:pt x="51" y="2825"/>
                                </a:moveTo>
                                <a:lnTo>
                                  <a:pt x="52" y="2975"/>
                                </a:lnTo>
                                <a:cubicBezTo>
                                  <a:pt x="52" y="2989"/>
                                  <a:pt x="40" y="3000"/>
                                  <a:pt x="27" y="3000"/>
                                </a:cubicBezTo>
                                <a:cubicBezTo>
                                  <a:pt x="13" y="3000"/>
                                  <a:pt x="2" y="2989"/>
                                  <a:pt x="2" y="2975"/>
                                </a:cubicBezTo>
                                <a:lnTo>
                                  <a:pt x="1" y="2825"/>
                                </a:lnTo>
                                <a:cubicBezTo>
                                  <a:pt x="1" y="2812"/>
                                  <a:pt x="13" y="2800"/>
                                  <a:pt x="26" y="2800"/>
                                </a:cubicBezTo>
                                <a:cubicBezTo>
                                  <a:pt x="40" y="2800"/>
                                  <a:pt x="51" y="2812"/>
                                  <a:pt x="51" y="2825"/>
                                </a:cubicBezTo>
                                <a:close/>
                                <a:moveTo>
                                  <a:pt x="52" y="3175"/>
                                </a:moveTo>
                                <a:lnTo>
                                  <a:pt x="52" y="3325"/>
                                </a:lnTo>
                                <a:cubicBezTo>
                                  <a:pt x="52" y="3339"/>
                                  <a:pt x="40" y="3350"/>
                                  <a:pt x="27" y="3350"/>
                                </a:cubicBezTo>
                                <a:cubicBezTo>
                                  <a:pt x="13" y="3350"/>
                                  <a:pt x="2" y="3339"/>
                                  <a:pt x="2" y="3325"/>
                                </a:cubicBezTo>
                                <a:lnTo>
                                  <a:pt x="2" y="3175"/>
                                </a:lnTo>
                                <a:cubicBezTo>
                                  <a:pt x="2" y="3162"/>
                                  <a:pt x="13" y="3150"/>
                                  <a:pt x="27" y="3150"/>
                                </a:cubicBezTo>
                                <a:cubicBezTo>
                                  <a:pt x="40" y="3150"/>
                                  <a:pt x="52" y="3162"/>
                                  <a:pt x="52" y="3175"/>
                                </a:cubicBezTo>
                                <a:close/>
                                <a:moveTo>
                                  <a:pt x="52" y="3525"/>
                                </a:moveTo>
                                <a:lnTo>
                                  <a:pt x="52" y="3675"/>
                                </a:lnTo>
                                <a:cubicBezTo>
                                  <a:pt x="52" y="3689"/>
                                  <a:pt x="41" y="3700"/>
                                  <a:pt x="27" y="3700"/>
                                </a:cubicBezTo>
                                <a:cubicBezTo>
                                  <a:pt x="13" y="3700"/>
                                  <a:pt x="2" y="3689"/>
                                  <a:pt x="2" y="3675"/>
                                </a:cubicBezTo>
                                <a:lnTo>
                                  <a:pt x="2" y="3525"/>
                                </a:lnTo>
                                <a:cubicBezTo>
                                  <a:pt x="2" y="3512"/>
                                  <a:pt x="13" y="3500"/>
                                  <a:pt x="27" y="3500"/>
                                </a:cubicBezTo>
                                <a:cubicBezTo>
                                  <a:pt x="40" y="3500"/>
                                  <a:pt x="52" y="3512"/>
                                  <a:pt x="52" y="3525"/>
                                </a:cubicBezTo>
                                <a:close/>
                                <a:moveTo>
                                  <a:pt x="52" y="3875"/>
                                </a:moveTo>
                                <a:lnTo>
                                  <a:pt x="52" y="4025"/>
                                </a:lnTo>
                                <a:cubicBezTo>
                                  <a:pt x="52" y="4039"/>
                                  <a:pt x="41" y="4050"/>
                                  <a:pt x="27" y="4050"/>
                                </a:cubicBezTo>
                                <a:cubicBezTo>
                                  <a:pt x="13" y="4050"/>
                                  <a:pt x="2" y="4039"/>
                                  <a:pt x="2" y="4025"/>
                                </a:cubicBezTo>
                                <a:lnTo>
                                  <a:pt x="2" y="3875"/>
                                </a:lnTo>
                                <a:cubicBezTo>
                                  <a:pt x="2" y="3862"/>
                                  <a:pt x="13" y="3850"/>
                                  <a:pt x="27" y="3850"/>
                                </a:cubicBezTo>
                                <a:cubicBezTo>
                                  <a:pt x="41" y="3850"/>
                                  <a:pt x="52" y="3862"/>
                                  <a:pt x="52" y="3875"/>
                                </a:cubicBezTo>
                                <a:close/>
                                <a:moveTo>
                                  <a:pt x="52" y="4225"/>
                                </a:moveTo>
                                <a:lnTo>
                                  <a:pt x="52" y="4375"/>
                                </a:lnTo>
                                <a:cubicBezTo>
                                  <a:pt x="52" y="4389"/>
                                  <a:pt x="41" y="4400"/>
                                  <a:pt x="27" y="4400"/>
                                </a:cubicBezTo>
                                <a:cubicBezTo>
                                  <a:pt x="13" y="4400"/>
                                  <a:pt x="2" y="4389"/>
                                  <a:pt x="2" y="4375"/>
                                </a:cubicBezTo>
                                <a:lnTo>
                                  <a:pt x="2" y="4225"/>
                                </a:lnTo>
                                <a:cubicBezTo>
                                  <a:pt x="2" y="4212"/>
                                  <a:pt x="13" y="4200"/>
                                  <a:pt x="27" y="4200"/>
                                </a:cubicBezTo>
                                <a:cubicBezTo>
                                  <a:pt x="41" y="4200"/>
                                  <a:pt x="52" y="4212"/>
                                  <a:pt x="52" y="4225"/>
                                </a:cubicBezTo>
                                <a:close/>
                                <a:moveTo>
                                  <a:pt x="52" y="4575"/>
                                </a:moveTo>
                                <a:lnTo>
                                  <a:pt x="52" y="4725"/>
                                </a:lnTo>
                                <a:cubicBezTo>
                                  <a:pt x="52" y="4739"/>
                                  <a:pt x="41" y="4750"/>
                                  <a:pt x="27" y="4750"/>
                                </a:cubicBezTo>
                                <a:cubicBezTo>
                                  <a:pt x="13" y="4750"/>
                                  <a:pt x="2" y="4739"/>
                                  <a:pt x="2" y="4725"/>
                                </a:cubicBezTo>
                                <a:lnTo>
                                  <a:pt x="2" y="4575"/>
                                </a:lnTo>
                                <a:cubicBezTo>
                                  <a:pt x="2" y="4562"/>
                                  <a:pt x="13" y="4550"/>
                                  <a:pt x="27" y="4550"/>
                                </a:cubicBezTo>
                                <a:cubicBezTo>
                                  <a:pt x="41" y="4550"/>
                                  <a:pt x="52" y="4562"/>
                                  <a:pt x="52" y="4575"/>
                                </a:cubicBezTo>
                                <a:close/>
                                <a:moveTo>
                                  <a:pt x="52" y="4925"/>
                                </a:moveTo>
                                <a:lnTo>
                                  <a:pt x="52" y="5075"/>
                                </a:lnTo>
                                <a:cubicBezTo>
                                  <a:pt x="52" y="5089"/>
                                  <a:pt x="41" y="5100"/>
                                  <a:pt x="27" y="5100"/>
                                </a:cubicBezTo>
                                <a:cubicBezTo>
                                  <a:pt x="13" y="5100"/>
                                  <a:pt x="2" y="5089"/>
                                  <a:pt x="2" y="5075"/>
                                </a:cubicBezTo>
                                <a:lnTo>
                                  <a:pt x="2" y="4925"/>
                                </a:lnTo>
                                <a:cubicBezTo>
                                  <a:pt x="2" y="4912"/>
                                  <a:pt x="13" y="4900"/>
                                  <a:pt x="27" y="4900"/>
                                </a:cubicBezTo>
                                <a:cubicBezTo>
                                  <a:pt x="41" y="4900"/>
                                  <a:pt x="52" y="4912"/>
                                  <a:pt x="52" y="4925"/>
                                </a:cubicBezTo>
                                <a:close/>
                                <a:moveTo>
                                  <a:pt x="52" y="5275"/>
                                </a:moveTo>
                                <a:lnTo>
                                  <a:pt x="52" y="5425"/>
                                </a:lnTo>
                                <a:cubicBezTo>
                                  <a:pt x="52" y="5439"/>
                                  <a:pt x="41" y="5450"/>
                                  <a:pt x="27" y="5450"/>
                                </a:cubicBezTo>
                                <a:cubicBezTo>
                                  <a:pt x="14" y="5450"/>
                                  <a:pt x="2" y="5439"/>
                                  <a:pt x="2" y="5425"/>
                                </a:cubicBezTo>
                                <a:lnTo>
                                  <a:pt x="2" y="5275"/>
                                </a:lnTo>
                                <a:cubicBezTo>
                                  <a:pt x="2" y="5262"/>
                                  <a:pt x="14" y="5250"/>
                                  <a:pt x="27" y="5250"/>
                                </a:cubicBezTo>
                                <a:cubicBezTo>
                                  <a:pt x="41" y="5250"/>
                                  <a:pt x="52" y="5262"/>
                                  <a:pt x="52" y="5275"/>
                                </a:cubicBezTo>
                                <a:close/>
                                <a:moveTo>
                                  <a:pt x="52" y="5625"/>
                                </a:moveTo>
                                <a:lnTo>
                                  <a:pt x="52" y="5775"/>
                                </a:lnTo>
                                <a:cubicBezTo>
                                  <a:pt x="53" y="5789"/>
                                  <a:pt x="41" y="5800"/>
                                  <a:pt x="28" y="5800"/>
                                </a:cubicBezTo>
                                <a:cubicBezTo>
                                  <a:pt x="14" y="5800"/>
                                  <a:pt x="3" y="5789"/>
                                  <a:pt x="2" y="5775"/>
                                </a:cubicBezTo>
                                <a:lnTo>
                                  <a:pt x="2" y="5625"/>
                                </a:lnTo>
                                <a:cubicBezTo>
                                  <a:pt x="2" y="5612"/>
                                  <a:pt x="14" y="5600"/>
                                  <a:pt x="27" y="5600"/>
                                </a:cubicBezTo>
                                <a:cubicBezTo>
                                  <a:pt x="41" y="5600"/>
                                  <a:pt x="52" y="5612"/>
                                  <a:pt x="52" y="5625"/>
                                </a:cubicBezTo>
                                <a:close/>
                                <a:moveTo>
                                  <a:pt x="53" y="5975"/>
                                </a:moveTo>
                                <a:lnTo>
                                  <a:pt x="53" y="6125"/>
                                </a:lnTo>
                                <a:cubicBezTo>
                                  <a:pt x="53" y="6139"/>
                                  <a:pt x="41" y="6150"/>
                                  <a:pt x="28" y="6150"/>
                                </a:cubicBezTo>
                                <a:cubicBezTo>
                                  <a:pt x="14" y="6150"/>
                                  <a:pt x="3" y="6139"/>
                                  <a:pt x="3" y="6125"/>
                                </a:cubicBezTo>
                                <a:lnTo>
                                  <a:pt x="3" y="5975"/>
                                </a:lnTo>
                                <a:cubicBezTo>
                                  <a:pt x="3" y="5962"/>
                                  <a:pt x="14" y="5950"/>
                                  <a:pt x="28" y="5950"/>
                                </a:cubicBezTo>
                                <a:cubicBezTo>
                                  <a:pt x="41" y="5950"/>
                                  <a:pt x="53" y="5962"/>
                                  <a:pt x="53" y="5975"/>
                                </a:cubicBezTo>
                                <a:close/>
                                <a:moveTo>
                                  <a:pt x="53" y="6325"/>
                                </a:moveTo>
                                <a:lnTo>
                                  <a:pt x="53" y="6475"/>
                                </a:lnTo>
                                <a:cubicBezTo>
                                  <a:pt x="53" y="6489"/>
                                  <a:pt x="42" y="6500"/>
                                  <a:pt x="28" y="6500"/>
                                </a:cubicBezTo>
                                <a:cubicBezTo>
                                  <a:pt x="14" y="6500"/>
                                  <a:pt x="3" y="6489"/>
                                  <a:pt x="3" y="6475"/>
                                </a:cubicBezTo>
                                <a:lnTo>
                                  <a:pt x="3" y="6325"/>
                                </a:lnTo>
                                <a:cubicBezTo>
                                  <a:pt x="3" y="6312"/>
                                  <a:pt x="14" y="6300"/>
                                  <a:pt x="28" y="6300"/>
                                </a:cubicBezTo>
                                <a:cubicBezTo>
                                  <a:pt x="41" y="6300"/>
                                  <a:pt x="53" y="6312"/>
                                  <a:pt x="53" y="6325"/>
                                </a:cubicBezTo>
                                <a:close/>
                                <a:moveTo>
                                  <a:pt x="53" y="6675"/>
                                </a:moveTo>
                                <a:lnTo>
                                  <a:pt x="53" y="6825"/>
                                </a:lnTo>
                                <a:cubicBezTo>
                                  <a:pt x="53" y="6839"/>
                                  <a:pt x="42" y="6850"/>
                                  <a:pt x="28" y="6850"/>
                                </a:cubicBezTo>
                                <a:cubicBezTo>
                                  <a:pt x="14" y="6850"/>
                                  <a:pt x="3" y="6839"/>
                                  <a:pt x="3" y="6825"/>
                                </a:cubicBezTo>
                                <a:lnTo>
                                  <a:pt x="3" y="6675"/>
                                </a:lnTo>
                                <a:cubicBezTo>
                                  <a:pt x="3" y="6662"/>
                                  <a:pt x="14" y="6650"/>
                                  <a:pt x="28" y="6650"/>
                                </a:cubicBezTo>
                                <a:cubicBezTo>
                                  <a:pt x="42" y="6650"/>
                                  <a:pt x="53" y="6662"/>
                                  <a:pt x="53" y="6675"/>
                                </a:cubicBezTo>
                                <a:close/>
                                <a:moveTo>
                                  <a:pt x="53" y="7025"/>
                                </a:moveTo>
                                <a:lnTo>
                                  <a:pt x="53" y="7175"/>
                                </a:lnTo>
                                <a:cubicBezTo>
                                  <a:pt x="53" y="7189"/>
                                  <a:pt x="42" y="7200"/>
                                  <a:pt x="28" y="7200"/>
                                </a:cubicBezTo>
                                <a:cubicBezTo>
                                  <a:pt x="14" y="7200"/>
                                  <a:pt x="3" y="7189"/>
                                  <a:pt x="3" y="7175"/>
                                </a:cubicBezTo>
                                <a:lnTo>
                                  <a:pt x="3" y="7025"/>
                                </a:lnTo>
                                <a:cubicBezTo>
                                  <a:pt x="3" y="7012"/>
                                  <a:pt x="14" y="7000"/>
                                  <a:pt x="28" y="7000"/>
                                </a:cubicBezTo>
                                <a:cubicBezTo>
                                  <a:pt x="42" y="7000"/>
                                  <a:pt x="53" y="7012"/>
                                  <a:pt x="53" y="7025"/>
                                </a:cubicBezTo>
                                <a:close/>
                                <a:moveTo>
                                  <a:pt x="53" y="7375"/>
                                </a:moveTo>
                                <a:lnTo>
                                  <a:pt x="53" y="7525"/>
                                </a:lnTo>
                                <a:cubicBezTo>
                                  <a:pt x="53" y="7539"/>
                                  <a:pt x="42" y="7550"/>
                                  <a:pt x="28" y="7550"/>
                                </a:cubicBezTo>
                                <a:cubicBezTo>
                                  <a:pt x="14" y="7550"/>
                                  <a:pt x="3" y="7539"/>
                                  <a:pt x="3" y="7525"/>
                                </a:cubicBezTo>
                                <a:lnTo>
                                  <a:pt x="3" y="7375"/>
                                </a:lnTo>
                                <a:cubicBezTo>
                                  <a:pt x="3" y="7362"/>
                                  <a:pt x="14" y="7350"/>
                                  <a:pt x="28" y="7350"/>
                                </a:cubicBezTo>
                                <a:cubicBezTo>
                                  <a:pt x="42" y="7350"/>
                                  <a:pt x="53" y="7362"/>
                                  <a:pt x="53" y="7375"/>
                                </a:cubicBezTo>
                                <a:close/>
                                <a:moveTo>
                                  <a:pt x="53" y="7725"/>
                                </a:moveTo>
                                <a:lnTo>
                                  <a:pt x="53" y="7875"/>
                                </a:lnTo>
                                <a:cubicBezTo>
                                  <a:pt x="53" y="7889"/>
                                  <a:pt x="42" y="7900"/>
                                  <a:pt x="28" y="7900"/>
                                </a:cubicBezTo>
                                <a:cubicBezTo>
                                  <a:pt x="14" y="7900"/>
                                  <a:pt x="3" y="7889"/>
                                  <a:pt x="3" y="7875"/>
                                </a:cubicBezTo>
                                <a:lnTo>
                                  <a:pt x="3" y="7725"/>
                                </a:lnTo>
                                <a:cubicBezTo>
                                  <a:pt x="3" y="7712"/>
                                  <a:pt x="14" y="7700"/>
                                  <a:pt x="28" y="7700"/>
                                </a:cubicBezTo>
                                <a:cubicBezTo>
                                  <a:pt x="42" y="7700"/>
                                  <a:pt x="53" y="7712"/>
                                  <a:pt x="53" y="7725"/>
                                </a:cubicBezTo>
                                <a:close/>
                                <a:moveTo>
                                  <a:pt x="53" y="8075"/>
                                </a:moveTo>
                                <a:lnTo>
                                  <a:pt x="53" y="8225"/>
                                </a:lnTo>
                                <a:cubicBezTo>
                                  <a:pt x="53" y="8239"/>
                                  <a:pt x="42" y="8250"/>
                                  <a:pt x="28" y="8250"/>
                                </a:cubicBezTo>
                                <a:cubicBezTo>
                                  <a:pt x="15" y="8250"/>
                                  <a:pt x="3" y="8239"/>
                                  <a:pt x="3" y="8225"/>
                                </a:cubicBezTo>
                                <a:lnTo>
                                  <a:pt x="3" y="8075"/>
                                </a:lnTo>
                                <a:cubicBezTo>
                                  <a:pt x="3" y="8062"/>
                                  <a:pt x="15" y="8050"/>
                                  <a:pt x="28" y="8050"/>
                                </a:cubicBezTo>
                                <a:cubicBezTo>
                                  <a:pt x="42" y="8050"/>
                                  <a:pt x="53" y="8062"/>
                                  <a:pt x="53" y="8075"/>
                                </a:cubicBezTo>
                                <a:close/>
                                <a:moveTo>
                                  <a:pt x="53" y="8425"/>
                                </a:moveTo>
                                <a:lnTo>
                                  <a:pt x="54" y="8575"/>
                                </a:lnTo>
                                <a:cubicBezTo>
                                  <a:pt x="54" y="8589"/>
                                  <a:pt x="42" y="8600"/>
                                  <a:pt x="29" y="8600"/>
                                </a:cubicBezTo>
                                <a:cubicBezTo>
                                  <a:pt x="15" y="8600"/>
                                  <a:pt x="4" y="8589"/>
                                  <a:pt x="4" y="8575"/>
                                </a:cubicBezTo>
                                <a:lnTo>
                                  <a:pt x="3" y="8425"/>
                                </a:lnTo>
                                <a:cubicBezTo>
                                  <a:pt x="3" y="8412"/>
                                  <a:pt x="15" y="8400"/>
                                  <a:pt x="28" y="8400"/>
                                </a:cubicBezTo>
                                <a:cubicBezTo>
                                  <a:pt x="42" y="8400"/>
                                  <a:pt x="53" y="8412"/>
                                  <a:pt x="53" y="8425"/>
                                </a:cubicBezTo>
                                <a:close/>
                                <a:moveTo>
                                  <a:pt x="54" y="8775"/>
                                </a:moveTo>
                                <a:lnTo>
                                  <a:pt x="54" y="8925"/>
                                </a:lnTo>
                                <a:cubicBezTo>
                                  <a:pt x="54" y="8939"/>
                                  <a:pt x="42" y="8950"/>
                                  <a:pt x="29" y="8950"/>
                                </a:cubicBezTo>
                                <a:cubicBezTo>
                                  <a:pt x="15" y="8950"/>
                                  <a:pt x="4" y="8939"/>
                                  <a:pt x="4" y="8925"/>
                                </a:cubicBezTo>
                                <a:lnTo>
                                  <a:pt x="4" y="8775"/>
                                </a:lnTo>
                                <a:cubicBezTo>
                                  <a:pt x="4" y="8762"/>
                                  <a:pt x="15" y="8750"/>
                                  <a:pt x="29" y="8750"/>
                                </a:cubicBezTo>
                                <a:cubicBezTo>
                                  <a:pt x="42" y="8750"/>
                                  <a:pt x="54" y="8762"/>
                                  <a:pt x="54" y="8775"/>
                                </a:cubicBezTo>
                                <a:close/>
                                <a:moveTo>
                                  <a:pt x="54" y="9125"/>
                                </a:moveTo>
                                <a:lnTo>
                                  <a:pt x="54" y="9275"/>
                                </a:lnTo>
                                <a:cubicBezTo>
                                  <a:pt x="54" y="9289"/>
                                  <a:pt x="43" y="9300"/>
                                  <a:pt x="29" y="9300"/>
                                </a:cubicBezTo>
                                <a:cubicBezTo>
                                  <a:pt x="15" y="9300"/>
                                  <a:pt x="4" y="9289"/>
                                  <a:pt x="4" y="9275"/>
                                </a:cubicBezTo>
                                <a:lnTo>
                                  <a:pt x="4" y="9125"/>
                                </a:lnTo>
                                <a:cubicBezTo>
                                  <a:pt x="4" y="9112"/>
                                  <a:pt x="15" y="9100"/>
                                  <a:pt x="29" y="9100"/>
                                </a:cubicBezTo>
                                <a:cubicBezTo>
                                  <a:pt x="43" y="9100"/>
                                  <a:pt x="54" y="9112"/>
                                  <a:pt x="54" y="912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" name="Freeform 71"/>
                        <wps:cNvSpPr>
                          <a:spLocks noEditPoints="1"/>
                        </wps:cNvSpPr>
                        <wps:spPr bwMode="auto">
                          <a:xfrm>
                            <a:off x="4596141" y="1206536"/>
                            <a:ext cx="10100" cy="729622"/>
                          </a:xfrm>
                          <a:custGeom>
                            <a:avLst/>
                            <a:gdLst>
                              <a:gd name="T0" fmla="*/ 1794807 w 54"/>
                              <a:gd name="T1" fmla="*/ 5810918 h 4004"/>
                              <a:gd name="T2" fmla="*/ 35163 w 54"/>
                              <a:gd name="T3" fmla="*/ 5810918 h 4004"/>
                              <a:gd name="T4" fmla="*/ 879822 w 54"/>
                              <a:gd name="T5" fmla="*/ 0 h 4004"/>
                              <a:gd name="T6" fmla="*/ 1794807 w 54"/>
                              <a:gd name="T7" fmla="*/ 12451863 h 4004"/>
                              <a:gd name="T8" fmla="*/ 914985 w 54"/>
                              <a:gd name="T9" fmla="*/ 18262781 h 4004"/>
                              <a:gd name="T10" fmla="*/ 35163 w 54"/>
                              <a:gd name="T11" fmla="*/ 12451863 h 4004"/>
                              <a:gd name="T12" fmla="*/ 1794807 w 54"/>
                              <a:gd name="T13" fmla="*/ 12451863 h 4004"/>
                              <a:gd name="T14" fmla="*/ 1794807 w 54"/>
                              <a:gd name="T15" fmla="*/ 29054408 h 4004"/>
                              <a:gd name="T16" fmla="*/ 35163 w 54"/>
                              <a:gd name="T17" fmla="*/ 29054408 h 4004"/>
                              <a:gd name="T18" fmla="*/ 914985 w 54"/>
                              <a:gd name="T19" fmla="*/ 23243490 h 4004"/>
                              <a:gd name="T20" fmla="*/ 1794807 w 54"/>
                              <a:gd name="T21" fmla="*/ 35695353 h 4004"/>
                              <a:gd name="T22" fmla="*/ 914985 w 54"/>
                              <a:gd name="T23" fmla="*/ 41506271 h 4004"/>
                              <a:gd name="T24" fmla="*/ 35163 w 54"/>
                              <a:gd name="T25" fmla="*/ 35695353 h 4004"/>
                              <a:gd name="T26" fmla="*/ 1794807 w 54"/>
                              <a:gd name="T27" fmla="*/ 35695353 h 4004"/>
                              <a:gd name="T28" fmla="*/ 1829970 w 54"/>
                              <a:gd name="T29" fmla="*/ 52297898 h 4004"/>
                              <a:gd name="T30" fmla="*/ 70326 w 54"/>
                              <a:gd name="T31" fmla="*/ 52297898 h 4004"/>
                              <a:gd name="T32" fmla="*/ 950148 w 54"/>
                              <a:gd name="T33" fmla="*/ 46486980 h 4004"/>
                              <a:gd name="T34" fmla="*/ 1829970 w 54"/>
                              <a:gd name="T35" fmla="*/ 58938843 h 4004"/>
                              <a:gd name="T36" fmla="*/ 950148 w 54"/>
                              <a:gd name="T37" fmla="*/ 64749761 h 4004"/>
                              <a:gd name="T38" fmla="*/ 70326 w 54"/>
                              <a:gd name="T39" fmla="*/ 58938843 h 4004"/>
                              <a:gd name="T40" fmla="*/ 1829970 w 54"/>
                              <a:gd name="T41" fmla="*/ 58938843 h 4004"/>
                              <a:gd name="T42" fmla="*/ 1829970 w 54"/>
                              <a:gd name="T43" fmla="*/ 75541388 h 4004"/>
                              <a:gd name="T44" fmla="*/ 70326 w 54"/>
                              <a:gd name="T45" fmla="*/ 75541388 h 4004"/>
                              <a:gd name="T46" fmla="*/ 950148 w 54"/>
                              <a:gd name="T47" fmla="*/ 69730470 h 4004"/>
                              <a:gd name="T48" fmla="*/ 1865133 w 54"/>
                              <a:gd name="T49" fmla="*/ 82182333 h 4004"/>
                              <a:gd name="T50" fmla="*/ 985311 w 54"/>
                              <a:gd name="T51" fmla="*/ 87993251 h 4004"/>
                              <a:gd name="T52" fmla="*/ 105489 w 54"/>
                              <a:gd name="T53" fmla="*/ 82182333 h 4004"/>
                              <a:gd name="T54" fmla="*/ 1865133 w 54"/>
                              <a:gd name="T55" fmla="*/ 82182333 h 4004"/>
                              <a:gd name="T56" fmla="*/ 1865133 w 54"/>
                              <a:gd name="T57" fmla="*/ 98784878 h 4004"/>
                              <a:gd name="T58" fmla="*/ 105489 w 54"/>
                              <a:gd name="T59" fmla="*/ 98784878 h 4004"/>
                              <a:gd name="T60" fmla="*/ 985311 w 54"/>
                              <a:gd name="T61" fmla="*/ 92973960 h 4004"/>
                              <a:gd name="T62" fmla="*/ 1865133 w 54"/>
                              <a:gd name="T63" fmla="*/ 105425823 h 4004"/>
                              <a:gd name="T64" fmla="*/ 985311 w 54"/>
                              <a:gd name="T65" fmla="*/ 111236741 h 4004"/>
                              <a:gd name="T66" fmla="*/ 105489 w 54"/>
                              <a:gd name="T67" fmla="*/ 105425823 h 4004"/>
                              <a:gd name="T68" fmla="*/ 1865133 w 54"/>
                              <a:gd name="T69" fmla="*/ 105425823 h 4004"/>
                              <a:gd name="T70" fmla="*/ 1900296 w 54"/>
                              <a:gd name="T71" fmla="*/ 122028368 h 4004"/>
                              <a:gd name="T72" fmla="*/ 140839 w 54"/>
                              <a:gd name="T73" fmla="*/ 122028368 h 4004"/>
                              <a:gd name="T74" fmla="*/ 985311 w 54"/>
                              <a:gd name="T75" fmla="*/ 116217450 h 4004"/>
                              <a:gd name="T76" fmla="*/ 1900296 w 54"/>
                              <a:gd name="T77" fmla="*/ 128669313 h 4004"/>
                              <a:gd name="T78" fmla="*/ 1020474 w 54"/>
                              <a:gd name="T79" fmla="*/ 132952836 h 4004"/>
                              <a:gd name="T80" fmla="*/ 140839 w 54"/>
                              <a:gd name="T81" fmla="*/ 128669313 h 4004"/>
                              <a:gd name="T82" fmla="*/ 1900296 w 54"/>
                              <a:gd name="T83" fmla="*/ 128669313 h 4004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</a:gdLst>
                            <a:ahLst/>
                            <a:cxnLst>
                              <a:cxn ang="T84">
                                <a:pos x="T0" y="T1"/>
                              </a:cxn>
                              <a:cxn ang="T85">
                                <a:pos x="T2" y="T3"/>
                              </a:cxn>
                              <a:cxn ang="T86">
                                <a:pos x="T4" y="T5"/>
                              </a:cxn>
                              <a:cxn ang="T87">
                                <a:pos x="T6" y="T7"/>
                              </a:cxn>
                              <a:cxn ang="T88">
                                <a:pos x="T8" y="T9"/>
                              </a:cxn>
                              <a:cxn ang="T89">
                                <a:pos x="T10" y="T11"/>
                              </a:cxn>
                              <a:cxn ang="T90">
                                <a:pos x="T12" y="T13"/>
                              </a:cxn>
                              <a:cxn ang="T91">
                                <a:pos x="T14" y="T15"/>
                              </a:cxn>
                              <a:cxn ang="T92">
                                <a:pos x="T16" y="T17"/>
                              </a:cxn>
                              <a:cxn ang="T93">
                                <a:pos x="T18" y="T19"/>
                              </a:cxn>
                              <a:cxn ang="T94">
                                <a:pos x="T20" y="T21"/>
                              </a:cxn>
                              <a:cxn ang="T95">
                                <a:pos x="T22" y="T23"/>
                              </a:cxn>
                              <a:cxn ang="T96">
                                <a:pos x="T24" y="T25"/>
                              </a:cxn>
                              <a:cxn ang="T97">
                                <a:pos x="T26" y="T27"/>
                              </a:cxn>
                              <a:cxn ang="T98">
                                <a:pos x="T28" y="T29"/>
                              </a:cxn>
                              <a:cxn ang="T99">
                                <a:pos x="T30" y="T31"/>
                              </a:cxn>
                              <a:cxn ang="T100">
                                <a:pos x="T32" y="T33"/>
                              </a:cxn>
                              <a:cxn ang="T101">
                                <a:pos x="T34" y="T35"/>
                              </a:cxn>
                              <a:cxn ang="T102">
                                <a:pos x="T36" y="T37"/>
                              </a:cxn>
                              <a:cxn ang="T103">
                                <a:pos x="T38" y="T39"/>
                              </a:cxn>
                              <a:cxn ang="T104">
                                <a:pos x="T40" y="T41"/>
                              </a:cxn>
                              <a:cxn ang="T105">
                                <a:pos x="T42" y="T43"/>
                              </a:cxn>
                              <a:cxn ang="T106">
                                <a:pos x="T44" y="T45"/>
                              </a:cxn>
                              <a:cxn ang="T107">
                                <a:pos x="T46" y="T47"/>
                              </a:cxn>
                              <a:cxn ang="T108">
                                <a:pos x="T48" y="T49"/>
                              </a:cxn>
                              <a:cxn ang="T109">
                                <a:pos x="T50" y="T51"/>
                              </a:cxn>
                              <a:cxn ang="T110">
                                <a:pos x="T52" y="T53"/>
                              </a:cxn>
                              <a:cxn ang="T111">
                                <a:pos x="T54" y="T55"/>
                              </a:cxn>
                              <a:cxn ang="T112">
                                <a:pos x="T56" y="T57"/>
                              </a:cxn>
                              <a:cxn ang="T113">
                                <a:pos x="T58" y="T59"/>
                              </a:cxn>
                              <a:cxn ang="T114">
                                <a:pos x="T60" y="T61"/>
                              </a:cxn>
                              <a:cxn ang="T115">
                                <a:pos x="T62" y="T63"/>
                              </a:cxn>
                              <a:cxn ang="T116">
                                <a:pos x="T64" y="T65"/>
                              </a:cxn>
                              <a:cxn ang="T117">
                                <a:pos x="T66" y="T67"/>
                              </a:cxn>
                              <a:cxn ang="T118">
                                <a:pos x="T68" y="T69"/>
                              </a:cxn>
                              <a:cxn ang="T119">
                                <a:pos x="T70" y="T71"/>
                              </a:cxn>
                              <a:cxn ang="T120">
                                <a:pos x="T72" y="T73"/>
                              </a:cxn>
                              <a:cxn ang="T121">
                                <a:pos x="T74" y="T75"/>
                              </a:cxn>
                              <a:cxn ang="T122">
                                <a:pos x="T76" y="T77"/>
                              </a:cxn>
                              <a:cxn ang="T123">
                                <a:pos x="T78" y="T79"/>
                              </a:cxn>
                              <a:cxn ang="T124">
                                <a:pos x="T80" y="T81"/>
                              </a:cxn>
                              <a:cxn ang="T125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54" h="4004">
                                <a:moveTo>
                                  <a:pt x="50" y="25"/>
                                </a:moveTo>
                                <a:lnTo>
                                  <a:pt x="51" y="175"/>
                                </a:lnTo>
                                <a:cubicBezTo>
                                  <a:pt x="51" y="189"/>
                                  <a:pt x="39" y="200"/>
                                  <a:pt x="26" y="200"/>
                                </a:cubicBezTo>
                                <a:cubicBezTo>
                                  <a:pt x="12" y="200"/>
                                  <a:pt x="1" y="189"/>
                                  <a:pt x="1" y="175"/>
                                </a:cubicBezTo>
                                <a:lnTo>
                                  <a:pt x="0" y="25"/>
                                </a:lnTo>
                                <a:cubicBezTo>
                                  <a:pt x="0" y="12"/>
                                  <a:pt x="12" y="0"/>
                                  <a:pt x="25" y="0"/>
                                </a:cubicBezTo>
                                <a:cubicBezTo>
                                  <a:pt x="39" y="0"/>
                                  <a:pt x="50" y="12"/>
                                  <a:pt x="50" y="25"/>
                                </a:cubicBezTo>
                                <a:close/>
                                <a:moveTo>
                                  <a:pt x="51" y="375"/>
                                </a:moveTo>
                                <a:lnTo>
                                  <a:pt x="51" y="525"/>
                                </a:lnTo>
                                <a:cubicBezTo>
                                  <a:pt x="51" y="539"/>
                                  <a:pt x="40" y="550"/>
                                  <a:pt x="26" y="550"/>
                                </a:cubicBezTo>
                                <a:cubicBezTo>
                                  <a:pt x="12" y="550"/>
                                  <a:pt x="1" y="539"/>
                                  <a:pt x="1" y="525"/>
                                </a:cubicBezTo>
                                <a:lnTo>
                                  <a:pt x="1" y="375"/>
                                </a:lnTo>
                                <a:cubicBezTo>
                                  <a:pt x="1" y="362"/>
                                  <a:pt x="12" y="350"/>
                                  <a:pt x="26" y="350"/>
                                </a:cubicBezTo>
                                <a:cubicBezTo>
                                  <a:pt x="40" y="350"/>
                                  <a:pt x="51" y="362"/>
                                  <a:pt x="51" y="375"/>
                                </a:cubicBezTo>
                                <a:close/>
                                <a:moveTo>
                                  <a:pt x="51" y="725"/>
                                </a:moveTo>
                                <a:lnTo>
                                  <a:pt x="51" y="875"/>
                                </a:lnTo>
                                <a:cubicBezTo>
                                  <a:pt x="51" y="889"/>
                                  <a:pt x="40" y="900"/>
                                  <a:pt x="26" y="900"/>
                                </a:cubicBezTo>
                                <a:cubicBezTo>
                                  <a:pt x="12" y="900"/>
                                  <a:pt x="1" y="889"/>
                                  <a:pt x="1" y="875"/>
                                </a:cubicBezTo>
                                <a:lnTo>
                                  <a:pt x="1" y="725"/>
                                </a:lnTo>
                                <a:cubicBezTo>
                                  <a:pt x="1" y="712"/>
                                  <a:pt x="12" y="700"/>
                                  <a:pt x="26" y="700"/>
                                </a:cubicBezTo>
                                <a:cubicBezTo>
                                  <a:pt x="40" y="700"/>
                                  <a:pt x="51" y="712"/>
                                  <a:pt x="51" y="725"/>
                                </a:cubicBezTo>
                                <a:close/>
                                <a:moveTo>
                                  <a:pt x="51" y="1075"/>
                                </a:moveTo>
                                <a:lnTo>
                                  <a:pt x="51" y="1225"/>
                                </a:lnTo>
                                <a:cubicBezTo>
                                  <a:pt x="51" y="1239"/>
                                  <a:pt x="40" y="1250"/>
                                  <a:pt x="26" y="1250"/>
                                </a:cubicBezTo>
                                <a:cubicBezTo>
                                  <a:pt x="13" y="1250"/>
                                  <a:pt x="1" y="1239"/>
                                  <a:pt x="1" y="1225"/>
                                </a:cubicBezTo>
                                <a:lnTo>
                                  <a:pt x="1" y="1075"/>
                                </a:lnTo>
                                <a:cubicBezTo>
                                  <a:pt x="1" y="1062"/>
                                  <a:pt x="13" y="1050"/>
                                  <a:pt x="26" y="1050"/>
                                </a:cubicBezTo>
                                <a:cubicBezTo>
                                  <a:pt x="40" y="1050"/>
                                  <a:pt x="51" y="1062"/>
                                  <a:pt x="51" y="1075"/>
                                </a:cubicBezTo>
                                <a:close/>
                                <a:moveTo>
                                  <a:pt x="52" y="1425"/>
                                </a:moveTo>
                                <a:lnTo>
                                  <a:pt x="52" y="1575"/>
                                </a:lnTo>
                                <a:cubicBezTo>
                                  <a:pt x="52" y="1589"/>
                                  <a:pt x="41" y="1600"/>
                                  <a:pt x="27" y="1600"/>
                                </a:cubicBezTo>
                                <a:cubicBezTo>
                                  <a:pt x="13" y="1600"/>
                                  <a:pt x="2" y="1589"/>
                                  <a:pt x="2" y="1575"/>
                                </a:cubicBezTo>
                                <a:lnTo>
                                  <a:pt x="2" y="1425"/>
                                </a:lnTo>
                                <a:cubicBezTo>
                                  <a:pt x="2" y="1412"/>
                                  <a:pt x="13" y="1400"/>
                                  <a:pt x="27" y="1400"/>
                                </a:cubicBezTo>
                                <a:cubicBezTo>
                                  <a:pt x="40" y="1400"/>
                                  <a:pt x="52" y="1412"/>
                                  <a:pt x="52" y="1425"/>
                                </a:cubicBezTo>
                                <a:close/>
                                <a:moveTo>
                                  <a:pt x="52" y="1775"/>
                                </a:moveTo>
                                <a:lnTo>
                                  <a:pt x="52" y="1925"/>
                                </a:lnTo>
                                <a:cubicBezTo>
                                  <a:pt x="52" y="1939"/>
                                  <a:pt x="41" y="1950"/>
                                  <a:pt x="27" y="1950"/>
                                </a:cubicBezTo>
                                <a:cubicBezTo>
                                  <a:pt x="13" y="1950"/>
                                  <a:pt x="2" y="1939"/>
                                  <a:pt x="2" y="1925"/>
                                </a:cubicBezTo>
                                <a:lnTo>
                                  <a:pt x="2" y="1775"/>
                                </a:lnTo>
                                <a:cubicBezTo>
                                  <a:pt x="2" y="1762"/>
                                  <a:pt x="13" y="1750"/>
                                  <a:pt x="27" y="1750"/>
                                </a:cubicBezTo>
                                <a:cubicBezTo>
                                  <a:pt x="41" y="1750"/>
                                  <a:pt x="52" y="1762"/>
                                  <a:pt x="52" y="1775"/>
                                </a:cubicBezTo>
                                <a:close/>
                                <a:moveTo>
                                  <a:pt x="52" y="2125"/>
                                </a:moveTo>
                                <a:lnTo>
                                  <a:pt x="52" y="2275"/>
                                </a:lnTo>
                                <a:cubicBezTo>
                                  <a:pt x="52" y="2289"/>
                                  <a:pt x="41" y="2300"/>
                                  <a:pt x="27" y="2300"/>
                                </a:cubicBezTo>
                                <a:cubicBezTo>
                                  <a:pt x="14" y="2300"/>
                                  <a:pt x="2" y="2289"/>
                                  <a:pt x="2" y="2275"/>
                                </a:cubicBezTo>
                                <a:lnTo>
                                  <a:pt x="2" y="2125"/>
                                </a:lnTo>
                                <a:cubicBezTo>
                                  <a:pt x="2" y="2112"/>
                                  <a:pt x="13" y="2100"/>
                                  <a:pt x="27" y="2100"/>
                                </a:cubicBezTo>
                                <a:cubicBezTo>
                                  <a:pt x="41" y="2100"/>
                                  <a:pt x="52" y="2112"/>
                                  <a:pt x="52" y="2125"/>
                                </a:cubicBezTo>
                                <a:close/>
                                <a:moveTo>
                                  <a:pt x="53" y="2475"/>
                                </a:moveTo>
                                <a:lnTo>
                                  <a:pt x="53" y="2625"/>
                                </a:lnTo>
                                <a:cubicBezTo>
                                  <a:pt x="53" y="2639"/>
                                  <a:pt x="41" y="2650"/>
                                  <a:pt x="28" y="2650"/>
                                </a:cubicBezTo>
                                <a:cubicBezTo>
                                  <a:pt x="14" y="2650"/>
                                  <a:pt x="3" y="2639"/>
                                  <a:pt x="3" y="2625"/>
                                </a:cubicBezTo>
                                <a:lnTo>
                                  <a:pt x="3" y="2475"/>
                                </a:lnTo>
                                <a:cubicBezTo>
                                  <a:pt x="3" y="2462"/>
                                  <a:pt x="14" y="2450"/>
                                  <a:pt x="28" y="2450"/>
                                </a:cubicBezTo>
                                <a:cubicBezTo>
                                  <a:pt x="41" y="2450"/>
                                  <a:pt x="53" y="2462"/>
                                  <a:pt x="53" y="2475"/>
                                </a:cubicBezTo>
                                <a:close/>
                                <a:moveTo>
                                  <a:pt x="53" y="2825"/>
                                </a:moveTo>
                                <a:lnTo>
                                  <a:pt x="53" y="2975"/>
                                </a:lnTo>
                                <a:cubicBezTo>
                                  <a:pt x="53" y="2989"/>
                                  <a:pt x="42" y="3000"/>
                                  <a:pt x="28" y="3000"/>
                                </a:cubicBezTo>
                                <a:cubicBezTo>
                                  <a:pt x="14" y="3000"/>
                                  <a:pt x="3" y="2989"/>
                                  <a:pt x="3" y="2975"/>
                                </a:cubicBezTo>
                                <a:lnTo>
                                  <a:pt x="3" y="2825"/>
                                </a:lnTo>
                                <a:cubicBezTo>
                                  <a:pt x="3" y="2812"/>
                                  <a:pt x="14" y="2800"/>
                                  <a:pt x="28" y="2800"/>
                                </a:cubicBezTo>
                                <a:cubicBezTo>
                                  <a:pt x="42" y="2800"/>
                                  <a:pt x="53" y="2812"/>
                                  <a:pt x="53" y="2825"/>
                                </a:cubicBezTo>
                                <a:close/>
                                <a:moveTo>
                                  <a:pt x="53" y="3175"/>
                                </a:moveTo>
                                <a:lnTo>
                                  <a:pt x="53" y="3325"/>
                                </a:lnTo>
                                <a:cubicBezTo>
                                  <a:pt x="53" y="3339"/>
                                  <a:pt x="42" y="3350"/>
                                  <a:pt x="28" y="3350"/>
                                </a:cubicBezTo>
                                <a:cubicBezTo>
                                  <a:pt x="14" y="3350"/>
                                  <a:pt x="3" y="3339"/>
                                  <a:pt x="3" y="3325"/>
                                </a:cubicBezTo>
                                <a:lnTo>
                                  <a:pt x="3" y="3175"/>
                                </a:lnTo>
                                <a:cubicBezTo>
                                  <a:pt x="3" y="3162"/>
                                  <a:pt x="14" y="3150"/>
                                  <a:pt x="28" y="3150"/>
                                </a:cubicBezTo>
                                <a:cubicBezTo>
                                  <a:pt x="42" y="3150"/>
                                  <a:pt x="53" y="3162"/>
                                  <a:pt x="53" y="3175"/>
                                </a:cubicBezTo>
                                <a:close/>
                                <a:moveTo>
                                  <a:pt x="53" y="3525"/>
                                </a:moveTo>
                                <a:lnTo>
                                  <a:pt x="54" y="3675"/>
                                </a:lnTo>
                                <a:cubicBezTo>
                                  <a:pt x="54" y="3689"/>
                                  <a:pt x="42" y="3700"/>
                                  <a:pt x="29" y="3700"/>
                                </a:cubicBezTo>
                                <a:cubicBezTo>
                                  <a:pt x="15" y="3700"/>
                                  <a:pt x="4" y="3689"/>
                                  <a:pt x="4" y="3675"/>
                                </a:cubicBezTo>
                                <a:lnTo>
                                  <a:pt x="3" y="3525"/>
                                </a:lnTo>
                                <a:cubicBezTo>
                                  <a:pt x="3" y="3512"/>
                                  <a:pt x="15" y="3500"/>
                                  <a:pt x="28" y="3500"/>
                                </a:cubicBezTo>
                                <a:cubicBezTo>
                                  <a:pt x="42" y="3500"/>
                                  <a:pt x="53" y="3512"/>
                                  <a:pt x="53" y="3525"/>
                                </a:cubicBezTo>
                                <a:close/>
                                <a:moveTo>
                                  <a:pt x="54" y="3875"/>
                                </a:moveTo>
                                <a:lnTo>
                                  <a:pt x="54" y="3979"/>
                                </a:lnTo>
                                <a:cubicBezTo>
                                  <a:pt x="54" y="3993"/>
                                  <a:pt x="43" y="4004"/>
                                  <a:pt x="29" y="4004"/>
                                </a:cubicBezTo>
                                <a:cubicBezTo>
                                  <a:pt x="15" y="4004"/>
                                  <a:pt x="4" y="3993"/>
                                  <a:pt x="4" y="3979"/>
                                </a:cubicBezTo>
                                <a:lnTo>
                                  <a:pt x="4" y="3875"/>
                                </a:lnTo>
                                <a:cubicBezTo>
                                  <a:pt x="4" y="3862"/>
                                  <a:pt x="15" y="3850"/>
                                  <a:pt x="29" y="3850"/>
                                </a:cubicBezTo>
                                <a:cubicBezTo>
                                  <a:pt x="42" y="3850"/>
                                  <a:pt x="54" y="3862"/>
                                  <a:pt x="54" y="387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1420970" y="0"/>
                            <a:ext cx="148336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16EEC9" w14:textId="77777777" w:rsidR="00A9750D" w:rsidRDefault="00A9750D" w:rsidP="00A9750D">
                              <w:r>
                                <w:rPr>
                                  <w:color w:val="000000"/>
                                </w:rPr>
                                <w:t>Transmitter output power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66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2697853" y="0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C79F59" w14:textId="77777777" w:rsidR="00A9750D" w:rsidRDefault="00A9750D" w:rsidP="00A9750D"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67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5455400" y="2021573"/>
                            <a:ext cx="28130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47D1EF" w14:textId="77777777" w:rsidR="00A9750D" w:rsidRDefault="00A9750D" w:rsidP="00A9750D">
                              <w:r>
                                <w:rPr>
                                  <w:color w:val="000000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68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5711277" y="2021573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1C4DCD" w14:textId="77777777" w:rsidR="00A9750D" w:rsidRDefault="00A9750D" w:rsidP="00A9750D"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69" name="Freeform 76"/>
                        <wps:cNvSpPr>
                          <a:spLocks/>
                        </wps:cNvSpPr>
                        <wps:spPr bwMode="auto">
                          <a:xfrm>
                            <a:off x="1397012" y="347310"/>
                            <a:ext cx="3870935" cy="1440243"/>
                          </a:xfrm>
                          <a:custGeom>
                            <a:avLst/>
                            <a:gdLst>
                              <a:gd name="T0" fmla="*/ 0 w 6096"/>
                              <a:gd name="T1" fmla="*/ 889553261 h 2268"/>
                              <a:gd name="T2" fmla="*/ 87096038 w 6096"/>
                              <a:gd name="T3" fmla="*/ 901247298 h 2268"/>
                              <a:gd name="T4" fmla="*/ 295562016 w 6096"/>
                              <a:gd name="T5" fmla="*/ 889553261 h 2268"/>
                              <a:gd name="T6" fmla="*/ 452012306 w 6096"/>
                              <a:gd name="T7" fmla="*/ 889553261 h 2268"/>
                              <a:gd name="T8" fmla="*/ 591124032 w 6096"/>
                              <a:gd name="T9" fmla="*/ 883907864 h 2268"/>
                              <a:gd name="T10" fmla="*/ 626204381 w 6096"/>
                              <a:gd name="T11" fmla="*/ 860923034 h 2268"/>
                              <a:gd name="T12" fmla="*/ 660881507 w 6096"/>
                              <a:gd name="T13" fmla="*/ 773822624 h 2268"/>
                              <a:gd name="T14" fmla="*/ 689913519 w 6096"/>
                              <a:gd name="T15" fmla="*/ 640752553 h 2268"/>
                              <a:gd name="T16" fmla="*/ 724590645 w 6096"/>
                              <a:gd name="T17" fmla="*/ 461309579 h 2268"/>
                              <a:gd name="T18" fmla="*/ 747977544 w 6096"/>
                              <a:gd name="T19" fmla="*/ 172184607 h 2268"/>
                              <a:gd name="T20" fmla="*/ 770961221 w 6096"/>
                              <a:gd name="T21" fmla="*/ 68148006 h 2268"/>
                              <a:gd name="T22" fmla="*/ 788299784 w 6096"/>
                              <a:gd name="T23" fmla="*/ 62099366 h 2268"/>
                              <a:gd name="T24" fmla="*/ 945153296 w 6096"/>
                              <a:gd name="T25" fmla="*/ 33469139 h 2268"/>
                              <a:gd name="T26" fmla="*/ 1541922442 w 6096"/>
                              <a:gd name="T27" fmla="*/ 56453969 h 2268"/>
                              <a:gd name="T28" fmla="*/ 1611679916 w 6096"/>
                              <a:gd name="T29" fmla="*/ 21775103 h 2268"/>
                              <a:gd name="T30" fmla="*/ 1802807332 w 6096"/>
                              <a:gd name="T31" fmla="*/ 56453969 h 2268"/>
                              <a:gd name="T32" fmla="*/ 1901596819 w 6096"/>
                              <a:gd name="T33" fmla="*/ 253236377 h 2268"/>
                              <a:gd name="T34" fmla="*/ 1942322281 w 6096"/>
                              <a:gd name="T35" fmla="*/ 386306448 h 2268"/>
                              <a:gd name="T36" fmla="*/ 1947967394 w 6096"/>
                              <a:gd name="T37" fmla="*/ 554055386 h 2268"/>
                              <a:gd name="T38" fmla="*/ 1970951071 w 6096"/>
                              <a:gd name="T39" fmla="*/ 814550131 h 2268"/>
                              <a:gd name="T40" fmla="*/ 2081434007 w 6096"/>
                              <a:gd name="T41" fmla="*/ 883907864 h 2268"/>
                              <a:gd name="T42" fmla="*/ 2147483646 w 6096"/>
                              <a:gd name="T43" fmla="*/ 901247298 h 2268"/>
                              <a:gd name="T44" fmla="*/ 2147483646 w 6096"/>
                              <a:gd name="T45" fmla="*/ 912941334 h 2268"/>
                              <a:gd name="T46" fmla="*/ 2147483646 w 6096"/>
                              <a:gd name="T47" fmla="*/ 912941334 h 2268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</a:gdLst>
                            <a:ahLst/>
                            <a:cxnLst>
                              <a:cxn ang="T48">
                                <a:pos x="T0" y="T1"/>
                              </a:cxn>
                              <a:cxn ang="T49">
                                <a:pos x="T2" y="T3"/>
                              </a:cxn>
                              <a:cxn ang="T50">
                                <a:pos x="T4" y="T5"/>
                              </a:cxn>
                              <a:cxn ang="T51">
                                <a:pos x="T6" y="T7"/>
                              </a:cxn>
                              <a:cxn ang="T52">
                                <a:pos x="T8" y="T9"/>
                              </a:cxn>
                              <a:cxn ang="T53">
                                <a:pos x="T10" y="T11"/>
                              </a:cxn>
                              <a:cxn ang="T54">
                                <a:pos x="T12" y="T13"/>
                              </a:cxn>
                              <a:cxn ang="T55">
                                <a:pos x="T14" y="T15"/>
                              </a:cxn>
                              <a:cxn ang="T56">
                                <a:pos x="T16" y="T17"/>
                              </a:cxn>
                              <a:cxn ang="T57">
                                <a:pos x="T18" y="T19"/>
                              </a:cxn>
                              <a:cxn ang="T58">
                                <a:pos x="T20" y="T21"/>
                              </a:cxn>
                              <a:cxn ang="T59">
                                <a:pos x="T22" y="T23"/>
                              </a:cxn>
                              <a:cxn ang="T60">
                                <a:pos x="T24" y="T25"/>
                              </a:cxn>
                              <a:cxn ang="T61">
                                <a:pos x="T26" y="T27"/>
                              </a:cxn>
                              <a:cxn ang="T62">
                                <a:pos x="T28" y="T29"/>
                              </a:cxn>
                              <a:cxn ang="T63">
                                <a:pos x="T30" y="T31"/>
                              </a:cxn>
                              <a:cxn ang="T64">
                                <a:pos x="T32" y="T33"/>
                              </a:cxn>
                              <a:cxn ang="T65">
                                <a:pos x="T34" y="T35"/>
                              </a:cxn>
                              <a:cxn ang="T66">
                                <a:pos x="T36" y="T37"/>
                              </a:cxn>
                              <a:cxn ang="T67">
                                <a:pos x="T38" y="T39"/>
                              </a:cxn>
                              <a:cxn ang="T68">
                                <a:pos x="T40" y="T41"/>
                              </a:cxn>
                              <a:cxn ang="T69">
                                <a:pos x="T42" y="T43"/>
                              </a:cxn>
                              <a:cxn ang="T70">
                                <a:pos x="T44" y="T45"/>
                              </a:cxn>
                              <a:cxn ang="T71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6096" h="2268">
                                <a:moveTo>
                                  <a:pt x="0" y="2206"/>
                                </a:moveTo>
                                <a:cubicBezTo>
                                  <a:pt x="72" y="2213"/>
                                  <a:pt x="142" y="2235"/>
                                  <a:pt x="216" y="2235"/>
                                </a:cubicBezTo>
                                <a:cubicBezTo>
                                  <a:pt x="388" y="2235"/>
                                  <a:pt x="561" y="2213"/>
                                  <a:pt x="733" y="2206"/>
                                </a:cubicBezTo>
                                <a:cubicBezTo>
                                  <a:pt x="994" y="2174"/>
                                  <a:pt x="679" y="2206"/>
                                  <a:pt x="1121" y="2206"/>
                                </a:cubicBezTo>
                                <a:cubicBezTo>
                                  <a:pt x="1236" y="2206"/>
                                  <a:pt x="1351" y="2197"/>
                                  <a:pt x="1466" y="2192"/>
                                </a:cubicBezTo>
                                <a:cubicBezTo>
                                  <a:pt x="1507" y="2179"/>
                                  <a:pt x="1528" y="2179"/>
                                  <a:pt x="1553" y="2135"/>
                                </a:cubicBezTo>
                                <a:cubicBezTo>
                                  <a:pt x="1566" y="2110"/>
                                  <a:pt x="1632" y="1941"/>
                                  <a:pt x="1639" y="1919"/>
                                </a:cubicBezTo>
                                <a:cubicBezTo>
                                  <a:pt x="1674" y="1814"/>
                                  <a:pt x="1687" y="1698"/>
                                  <a:pt x="1711" y="1589"/>
                                </a:cubicBezTo>
                                <a:cubicBezTo>
                                  <a:pt x="1744" y="1439"/>
                                  <a:pt x="1780" y="1299"/>
                                  <a:pt x="1797" y="1144"/>
                                </a:cubicBezTo>
                                <a:cubicBezTo>
                                  <a:pt x="1809" y="909"/>
                                  <a:pt x="1812" y="659"/>
                                  <a:pt x="1855" y="427"/>
                                </a:cubicBezTo>
                                <a:cubicBezTo>
                                  <a:pt x="1861" y="388"/>
                                  <a:pt x="1887" y="194"/>
                                  <a:pt x="1912" y="169"/>
                                </a:cubicBezTo>
                                <a:cubicBezTo>
                                  <a:pt x="1923" y="158"/>
                                  <a:pt x="1942" y="161"/>
                                  <a:pt x="1955" y="154"/>
                                </a:cubicBezTo>
                                <a:cubicBezTo>
                                  <a:pt x="2129" y="68"/>
                                  <a:pt x="2092" y="97"/>
                                  <a:pt x="2344" y="83"/>
                                </a:cubicBezTo>
                                <a:cubicBezTo>
                                  <a:pt x="2484" y="85"/>
                                  <a:pt x="3403" y="0"/>
                                  <a:pt x="3824" y="140"/>
                                </a:cubicBezTo>
                                <a:cubicBezTo>
                                  <a:pt x="3881" y="121"/>
                                  <a:pt x="3947" y="87"/>
                                  <a:pt x="3997" y="54"/>
                                </a:cubicBezTo>
                                <a:cubicBezTo>
                                  <a:pt x="4167" y="66"/>
                                  <a:pt x="4311" y="87"/>
                                  <a:pt x="4471" y="140"/>
                                </a:cubicBezTo>
                                <a:cubicBezTo>
                                  <a:pt x="4622" y="290"/>
                                  <a:pt x="4657" y="435"/>
                                  <a:pt x="4716" y="628"/>
                                </a:cubicBezTo>
                                <a:cubicBezTo>
                                  <a:pt x="4749" y="739"/>
                                  <a:pt x="4794" y="844"/>
                                  <a:pt x="4817" y="958"/>
                                </a:cubicBezTo>
                                <a:cubicBezTo>
                                  <a:pt x="4821" y="1097"/>
                                  <a:pt x="4824" y="1235"/>
                                  <a:pt x="4831" y="1374"/>
                                </a:cubicBezTo>
                                <a:cubicBezTo>
                                  <a:pt x="4840" y="1588"/>
                                  <a:pt x="4821" y="1818"/>
                                  <a:pt x="4888" y="2020"/>
                                </a:cubicBezTo>
                                <a:cubicBezTo>
                                  <a:pt x="4928" y="2137"/>
                                  <a:pt x="5054" y="2178"/>
                                  <a:pt x="5162" y="2192"/>
                                </a:cubicBezTo>
                                <a:cubicBezTo>
                                  <a:pt x="5272" y="2206"/>
                                  <a:pt x="5382" y="2218"/>
                                  <a:pt x="5492" y="2235"/>
                                </a:cubicBezTo>
                                <a:cubicBezTo>
                                  <a:pt x="5545" y="2244"/>
                                  <a:pt x="5597" y="2262"/>
                                  <a:pt x="5650" y="2264"/>
                                </a:cubicBezTo>
                                <a:cubicBezTo>
                                  <a:pt x="5799" y="2268"/>
                                  <a:pt x="5948" y="2264"/>
                                  <a:pt x="6096" y="2264"/>
                                </a:cubicBezTo>
                              </a:path>
                            </a:pathLst>
                          </a:custGeom>
                          <a:noFill/>
                          <a:ln w="8890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Freeform 77"/>
                        <wps:cNvSpPr>
                          <a:spLocks noEditPoints="1"/>
                        </wps:cNvSpPr>
                        <wps:spPr bwMode="auto">
                          <a:xfrm>
                            <a:off x="1354412" y="2223167"/>
                            <a:ext cx="1055409" cy="73002"/>
                          </a:xfrm>
                          <a:custGeom>
                            <a:avLst/>
                            <a:gdLst>
                              <a:gd name="T0" fmla="*/ 558472 w 11560"/>
                              <a:gd name="T1" fmla="*/ 2723796 h 800"/>
                              <a:gd name="T2" fmla="*/ 90802424 w 11560"/>
                              <a:gd name="T3" fmla="*/ 2782106 h 800"/>
                              <a:gd name="T4" fmla="*/ 91352496 w 11560"/>
                              <a:gd name="T5" fmla="*/ 3331903 h 800"/>
                              <a:gd name="T6" fmla="*/ 90802424 w 11560"/>
                              <a:gd name="T7" fmla="*/ 3889912 h 800"/>
                              <a:gd name="T8" fmla="*/ 558472 w 11560"/>
                              <a:gd name="T9" fmla="*/ 3839996 h 800"/>
                              <a:gd name="T10" fmla="*/ 0 w 11560"/>
                              <a:gd name="T11" fmla="*/ 3281896 h 800"/>
                              <a:gd name="T12" fmla="*/ 558472 w 11560"/>
                              <a:gd name="T13" fmla="*/ 2723796 h 800"/>
                              <a:gd name="T14" fmla="*/ 89693788 w 11560"/>
                              <a:gd name="T15" fmla="*/ 0 h 800"/>
                              <a:gd name="T16" fmla="*/ 96353546 w 11560"/>
                              <a:gd name="T17" fmla="*/ 3340207 h 800"/>
                              <a:gd name="T18" fmla="*/ 89685480 w 11560"/>
                              <a:gd name="T19" fmla="*/ 6663714 h 800"/>
                              <a:gd name="T20" fmla="*/ 89693788 w 11560"/>
                              <a:gd name="T21" fmla="*/ 0 h 800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560" h="800">
                                <a:moveTo>
                                  <a:pt x="67" y="327"/>
                                </a:moveTo>
                                <a:lnTo>
                                  <a:pt x="10894" y="334"/>
                                </a:lnTo>
                                <a:cubicBezTo>
                                  <a:pt x="10931" y="334"/>
                                  <a:pt x="10960" y="364"/>
                                  <a:pt x="10960" y="400"/>
                                </a:cubicBezTo>
                                <a:cubicBezTo>
                                  <a:pt x="10960" y="437"/>
                                  <a:pt x="10931" y="467"/>
                                  <a:pt x="10894" y="467"/>
                                </a:cubicBezTo>
                                <a:lnTo>
                                  <a:pt x="67" y="461"/>
                                </a:lnTo>
                                <a:cubicBezTo>
                                  <a:pt x="30" y="461"/>
                                  <a:pt x="0" y="431"/>
                                  <a:pt x="0" y="394"/>
                                </a:cubicBezTo>
                                <a:cubicBezTo>
                                  <a:pt x="0" y="357"/>
                                  <a:pt x="30" y="327"/>
                                  <a:pt x="67" y="327"/>
                                </a:cubicBezTo>
                                <a:close/>
                                <a:moveTo>
                                  <a:pt x="10761" y="0"/>
                                </a:moveTo>
                                <a:lnTo>
                                  <a:pt x="11560" y="401"/>
                                </a:lnTo>
                                <a:lnTo>
                                  <a:pt x="10760" y="800"/>
                                </a:lnTo>
                                <a:lnTo>
                                  <a:pt x="107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Freeform 78"/>
                        <wps:cNvSpPr>
                          <a:spLocks noEditPoints="1"/>
                        </wps:cNvSpPr>
                        <wps:spPr bwMode="auto">
                          <a:xfrm>
                            <a:off x="2738124" y="1064832"/>
                            <a:ext cx="1424313" cy="73702"/>
                          </a:xfrm>
                          <a:custGeom>
                            <a:avLst/>
                            <a:gdLst>
                              <a:gd name="T0" fmla="*/ 11136849 w 7800"/>
                              <a:gd name="T1" fmla="*/ 5548864 h 403"/>
                              <a:gd name="T2" fmla="*/ 248980503 w 7800"/>
                              <a:gd name="T3" fmla="*/ 5649267 h 403"/>
                              <a:gd name="T4" fmla="*/ 250080877 w 7800"/>
                              <a:gd name="T5" fmla="*/ 6785705 h 403"/>
                              <a:gd name="T6" fmla="*/ 248980503 w 7800"/>
                              <a:gd name="T7" fmla="*/ 7888857 h 403"/>
                              <a:gd name="T8" fmla="*/ 11136849 w 7800"/>
                              <a:gd name="T9" fmla="*/ 7788637 h 403"/>
                              <a:gd name="T10" fmla="*/ 10003242 w 7800"/>
                              <a:gd name="T11" fmla="*/ 6685485 h 403"/>
                              <a:gd name="T12" fmla="*/ 11136849 w 7800"/>
                              <a:gd name="T13" fmla="*/ 5548864 h 403"/>
                              <a:gd name="T14" fmla="*/ 13337596 w 7800"/>
                              <a:gd name="T15" fmla="*/ 13370969 h 403"/>
                              <a:gd name="T16" fmla="*/ 0 w 7800"/>
                              <a:gd name="T17" fmla="*/ 6652017 h 403"/>
                              <a:gd name="T18" fmla="*/ 13371012 w 7800"/>
                              <a:gd name="T19" fmla="*/ 0 h 403"/>
                              <a:gd name="T20" fmla="*/ 13337596 w 7800"/>
                              <a:gd name="T21" fmla="*/ 13370969 h 403"/>
                              <a:gd name="T22" fmla="*/ 246779757 w 7800"/>
                              <a:gd name="T23" fmla="*/ 100220 h 403"/>
                              <a:gd name="T24" fmla="*/ 260084119 w 7800"/>
                              <a:gd name="T25" fmla="*/ 6785705 h 403"/>
                              <a:gd name="T26" fmla="*/ 246746523 w 7800"/>
                              <a:gd name="T27" fmla="*/ 13471189 h 403"/>
                              <a:gd name="T28" fmla="*/ 246779757 w 7800"/>
                              <a:gd name="T29" fmla="*/ 100220 h 403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</a:gdLst>
                            <a:ahLst/>
                            <a:cxnLst>
                              <a:cxn ang="T30">
                                <a:pos x="T0" y="T1"/>
                              </a:cxn>
                              <a:cxn ang="T31">
                                <a:pos x="T2" y="T3"/>
                              </a:cxn>
                              <a:cxn ang="T32">
                                <a:pos x="T4" y="T5"/>
                              </a:cxn>
                              <a:cxn ang="T33">
                                <a:pos x="T6" y="T7"/>
                              </a:cxn>
                              <a:cxn ang="T34">
                                <a:pos x="T8" y="T9"/>
                              </a:cxn>
                              <a:cxn ang="T35">
                                <a:pos x="T10" y="T11"/>
                              </a:cxn>
                              <a:cxn ang="T36">
                                <a:pos x="T12" y="T13"/>
                              </a:cxn>
                              <a:cxn ang="T37">
                                <a:pos x="T14" y="T15"/>
                              </a:cxn>
                              <a:cxn ang="T38">
                                <a:pos x="T16" y="T17"/>
                              </a:cxn>
                              <a:cxn ang="T39">
                                <a:pos x="T18" y="T19"/>
                              </a:cxn>
                              <a:cxn ang="T40">
                                <a:pos x="T20" y="T21"/>
                              </a:cxn>
                              <a:cxn ang="T41">
                                <a:pos x="T22" y="T23"/>
                              </a:cxn>
                              <a:cxn ang="T42">
                                <a:pos x="T24" y="T25"/>
                              </a:cxn>
                              <a:cxn ang="T43">
                                <a:pos x="T26" y="T27"/>
                              </a:cxn>
                              <a:cxn ang="T44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7800" h="403">
                                <a:moveTo>
                                  <a:pt x="334" y="166"/>
                                </a:moveTo>
                                <a:lnTo>
                                  <a:pt x="7467" y="169"/>
                                </a:lnTo>
                                <a:cubicBezTo>
                                  <a:pt x="7486" y="169"/>
                                  <a:pt x="7500" y="184"/>
                                  <a:pt x="7500" y="203"/>
                                </a:cubicBezTo>
                                <a:cubicBezTo>
                                  <a:pt x="7500" y="221"/>
                                  <a:pt x="7486" y="236"/>
                                  <a:pt x="7467" y="236"/>
                                </a:cubicBezTo>
                                <a:lnTo>
                                  <a:pt x="334" y="233"/>
                                </a:lnTo>
                                <a:cubicBezTo>
                                  <a:pt x="315" y="233"/>
                                  <a:pt x="300" y="218"/>
                                  <a:pt x="300" y="200"/>
                                </a:cubicBezTo>
                                <a:cubicBezTo>
                                  <a:pt x="300" y="181"/>
                                  <a:pt x="315" y="166"/>
                                  <a:pt x="334" y="166"/>
                                </a:cubicBezTo>
                                <a:close/>
                                <a:moveTo>
                                  <a:pt x="400" y="400"/>
                                </a:moveTo>
                                <a:lnTo>
                                  <a:pt x="0" y="199"/>
                                </a:lnTo>
                                <a:lnTo>
                                  <a:pt x="401" y="0"/>
                                </a:lnTo>
                                <a:lnTo>
                                  <a:pt x="400" y="400"/>
                                </a:lnTo>
                                <a:close/>
                                <a:moveTo>
                                  <a:pt x="7401" y="3"/>
                                </a:moveTo>
                                <a:lnTo>
                                  <a:pt x="7800" y="203"/>
                                </a:lnTo>
                                <a:lnTo>
                                  <a:pt x="7400" y="403"/>
                                </a:lnTo>
                                <a:lnTo>
                                  <a:pt x="7401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2892135" y="754916"/>
                            <a:ext cx="128397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51063D" w14:textId="77777777" w:rsidR="00A9750D" w:rsidRDefault="00A9750D" w:rsidP="00A9750D">
                              <w:r>
                                <w:rPr>
                                  <w:color w:val="000000"/>
                                </w:rPr>
                                <w:t>Transmitter ON period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73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4008333" y="754916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A59FEC" w14:textId="77777777" w:rsidR="00A9750D" w:rsidRDefault="00A9750D" w:rsidP="00A9750D"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74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2912433" y="895200"/>
                            <a:ext cx="1097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03D6A4" w14:textId="77777777" w:rsidR="00A9750D" w:rsidRDefault="00A9750D" w:rsidP="00A9750D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 xml:space="preserve">(DL </w:t>
                              </w:r>
                              <w:r>
                                <w:rPr>
                                  <w:color w:val="000000"/>
                                  <w:lang w:eastAsia="zh-CN"/>
                                </w:rPr>
                                <w:t>t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lang w:eastAsia="zh-CN"/>
                                </w:rPr>
                                <w:t>ransmission)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675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4135321" y="895200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FB7882" w14:textId="77777777" w:rsidR="00A9750D" w:rsidRDefault="00A9750D" w:rsidP="00A9750D"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76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4792461" y="2349837"/>
                            <a:ext cx="9201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332E51" w14:textId="77777777" w:rsidR="00A9750D" w:rsidRDefault="00A9750D" w:rsidP="00A9750D">
                              <w:r>
                                <w:rPr>
                                  <w:color w:val="000000"/>
                                </w:rPr>
                                <w:t xml:space="preserve">Transmitter OFF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77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5046438" y="2489521"/>
                            <a:ext cx="37084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88D250" w14:textId="77777777" w:rsidR="00A9750D" w:rsidRDefault="00A9750D" w:rsidP="00A9750D">
                              <w:r>
                                <w:rPr>
                                  <w:color w:val="000000"/>
                                </w:rPr>
                                <w:t>period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78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5359509" y="2489521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BD29A4" w14:textId="77777777" w:rsidR="00A9750D" w:rsidRDefault="00A9750D" w:rsidP="00A9750D"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79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1396172" y="2349837"/>
                            <a:ext cx="9201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0EDD9D" w14:textId="77777777" w:rsidR="00A9750D" w:rsidRDefault="00A9750D" w:rsidP="00A9750D">
                              <w:r>
                                <w:rPr>
                                  <w:color w:val="000000"/>
                                </w:rPr>
                                <w:t xml:space="preserve">Transmitter OFF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80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1650849" y="2489521"/>
                            <a:ext cx="37084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3CBCB9" w14:textId="77777777" w:rsidR="00A9750D" w:rsidRDefault="00A9750D" w:rsidP="00A9750D">
                              <w:r>
                                <w:rPr>
                                  <w:color w:val="000000"/>
                                </w:rPr>
                                <w:t>period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81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963221" y="2489521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1F60C6" w14:textId="77777777" w:rsidR="00A9750D" w:rsidRDefault="00A9750D" w:rsidP="00A9750D"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82" name="Freeform 89"/>
                        <wps:cNvSpPr>
                          <a:spLocks noEditPoints="1"/>
                        </wps:cNvSpPr>
                        <wps:spPr bwMode="auto">
                          <a:xfrm>
                            <a:off x="4610741" y="2223167"/>
                            <a:ext cx="1174710" cy="73002"/>
                          </a:xfrm>
                          <a:custGeom>
                            <a:avLst/>
                            <a:gdLst>
                              <a:gd name="T0" fmla="*/ 11104324 w 6433"/>
                              <a:gd name="T1" fmla="*/ 5564212 h 400"/>
                              <a:gd name="T2" fmla="*/ 213417032 w 6433"/>
                              <a:gd name="T3" fmla="*/ 5664225 h 400"/>
                              <a:gd name="T4" fmla="*/ 214517421 w 6433"/>
                              <a:gd name="T5" fmla="*/ 6763635 h 400"/>
                              <a:gd name="T6" fmla="*/ 213417032 w 6433"/>
                              <a:gd name="T7" fmla="*/ 7863228 h 400"/>
                              <a:gd name="T8" fmla="*/ 11104324 w 6433"/>
                              <a:gd name="T9" fmla="*/ 7763215 h 400"/>
                              <a:gd name="T10" fmla="*/ 10003935 w 6433"/>
                              <a:gd name="T11" fmla="*/ 6663805 h 400"/>
                              <a:gd name="T12" fmla="*/ 11104324 w 6433"/>
                              <a:gd name="T13" fmla="*/ 5564212 h 400"/>
                              <a:gd name="T14" fmla="*/ 13338519 w 6433"/>
                              <a:gd name="T15" fmla="*/ 13327428 h 400"/>
                              <a:gd name="T16" fmla="*/ 0 w 6433"/>
                              <a:gd name="T17" fmla="*/ 6663805 h 400"/>
                              <a:gd name="T18" fmla="*/ 13338519 w 6433"/>
                              <a:gd name="T19" fmla="*/ 0 h 400"/>
                              <a:gd name="T20" fmla="*/ 13338519 w 6433"/>
                              <a:gd name="T21" fmla="*/ 13327428 h 400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6433" h="400">
                                <a:moveTo>
                                  <a:pt x="333" y="167"/>
                                </a:moveTo>
                                <a:lnTo>
                                  <a:pt x="6400" y="170"/>
                                </a:lnTo>
                                <a:cubicBezTo>
                                  <a:pt x="6418" y="170"/>
                                  <a:pt x="6433" y="185"/>
                                  <a:pt x="6433" y="203"/>
                                </a:cubicBezTo>
                                <a:cubicBezTo>
                                  <a:pt x="6433" y="222"/>
                                  <a:pt x="6418" y="236"/>
                                  <a:pt x="6400" y="236"/>
                                </a:cubicBezTo>
                                <a:lnTo>
                                  <a:pt x="333" y="233"/>
                                </a:lnTo>
                                <a:cubicBezTo>
                                  <a:pt x="315" y="233"/>
                                  <a:pt x="300" y="218"/>
                                  <a:pt x="300" y="200"/>
                                </a:cubicBezTo>
                                <a:cubicBezTo>
                                  <a:pt x="300" y="182"/>
                                  <a:pt x="315" y="167"/>
                                  <a:pt x="333" y="167"/>
                                </a:cubicBezTo>
                                <a:close/>
                                <a:moveTo>
                                  <a:pt x="400" y="400"/>
                                </a:moveTo>
                                <a:lnTo>
                                  <a:pt x="0" y="200"/>
                                </a:lnTo>
                                <a:lnTo>
                                  <a:pt x="400" y="0"/>
                                </a:lnTo>
                                <a:lnTo>
                                  <a:pt x="400" y="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Freeform 90"/>
                        <wps:cNvSpPr>
                          <a:spLocks noEditPoints="1"/>
                        </wps:cNvSpPr>
                        <wps:spPr bwMode="auto">
                          <a:xfrm>
                            <a:off x="2409821" y="2223167"/>
                            <a:ext cx="356203" cy="73002"/>
                          </a:xfrm>
                          <a:custGeom>
                            <a:avLst/>
                            <a:gdLst>
                              <a:gd name="T0" fmla="*/ 5544623 w 3907"/>
                              <a:gd name="T1" fmla="*/ 2754464 h 804"/>
                              <a:gd name="T2" fmla="*/ 26941784 w 3907"/>
                              <a:gd name="T3" fmla="*/ 2787514 h 804"/>
                              <a:gd name="T4" fmla="*/ 27490447 w 3907"/>
                              <a:gd name="T5" fmla="*/ 3340023 h 804"/>
                              <a:gd name="T6" fmla="*/ 26933487 w 3907"/>
                              <a:gd name="T7" fmla="*/ 3884360 h 804"/>
                              <a:gd name="T8" fmla="*/ 5544623 w 3907"/>
                              <a:gd name="T9" fmla="*/ 3851309 h 804"/>
                              <a:gd name="T10" fmla="*/ 4987663 w 3907"/>
                              <a:gd name="T11" fmla="*/ 3298801 h 804"/>
                              <a:gd name="T12" fmla="*/ 5544623 w 3907"/>
                              <a:gd name="T13" fmla="*/ 2754464 h 804"/>
                              <a:gd name="T14" fmla="*/ 6650247 w 3907"/>
                              <a:gd name="T15" fmla="*/ 6597601 h 804"/>
                              <a:gd name="T16" fmla="*/ 0 w 3907"/>
                              <a:gd name="T17" fmla="*/ 3290538 h 804"/>
                              <a:gd name="T18" fmla="*/ 6658544 w 3907"/>
                              <a:gd name="T19" fmla="*/ 0 h 804"/>
                              <a:gd name="T20" fmla="*/ 6650247 w 3907"/>
                              <a:gd name="T21" fmla="*/ 6597601 h 804"/>
                              <a:gd name="T22" fmla="*/ 25836159 w 3907"/>
                              <a:gd name="T23" fmla="*/ 32960 h 804"/>
                              <a:gd name="T24" fmla="*/ 32478110 w 3907"/>
                              <a:gd name="T25" fmla="*/ 3348286 h 804"/>
                              <a:gd name="T26" fmla="*/ 25819566 w 3907"/>
                              <a:gd name="T27" fmla="*/ 6630561 h 804"/>
                              <a:gd name="T28" fmla="*/ 25836159 w 3907"/>
                              <a:gd name="T29" fmla="*/ 32960 h 804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</a:gdLst>
                            <a:ahLst/>
                            <a:cxnLst>
                              <a:cxn ang="T30">
                                <a:pos x="T0" y="T1"/>
                              </a:cxn>
                              <a:cxn ang="T31">
                                <a:pos x="T2" y="T3"/>
                              </a:cxn>
                              <a:cxn ang="T32">
                                <a:pos x="T4" y="T5"/>
                              </a:cxn>
                              <a:cxn ang="T33">
                                <a:pos x="T6" y="T7"/>
                              </a:cxn>
                              <a:cxn ang="T34">
                                <a:pos x="T8" y="T9"/>
                              </a:cxn>
                              <a:cxn ang="T35">
                                <a:pos x="T10" y="T11"/>
                              </a:cxn>
                              <a:cxn ang="T36">
                                <a:pos x="T12" y="T13"/>
                              </a:cxn>
                              <a:cxn ang="T37">
                                <a:pos x="T14" y="T15"/>
                              </a:cxn>
                              <a:cxn ang="T38">
                                <a:pos x="T16" y="T17"/>
                              </a:cxn>
                              <a:cxn ang="T39">
                                <a:pos x="T18" y="T19"/>
                              </a:cxn>
                              <a:cxn ang="T40">
                                <a:pos x="T20" y="T21"/>
                              </a:cxn>
                              <a:cxn ang="T41">
                                <a:pos x="T22" y="T23"/>
                              </a:cxn>
                              <a:cxn ang="T42">
                                <a:pos x="T24" y="T25"/>
                              </a:cxn>
                              <a:cxn ang="T43">
                                <a:pos x="T26" y="T27"/>
                              </a:cxn>
                              <a:cxn ang="T44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3907" h="804">
                                <a:moveTo>
                                  <a:pt x="667" y="334"/>
                                </a:moveTo>
                                <a:lnTo>
                                  <a:pt x="3241" y="338"/>
                                </a:lnTo>
                                <a:cubicBezTo>
                                  <a:pt x="3277" y="338"/>
                                  <a:pt x="3307" y="368"/>
                                  <a:pt x="3307" y="405"/>
                                </a:cubicBezTo>
                                <a:cubicBezTo>
                                  <a:pt x="3307" y="442"/>
                                  <a:pt x="3277" y="471"/>
                                  <a:pt x="3240" y="471"/>
                                </a:cubicBezTo>
                                <a:lnTo>
                                  <a:pt x="667" y="467"/>
                                </a:lnTo>
                                <a:cubicBezTo>
                                  <a:pt x="630" y="467"/>
                                  <a:pt x="600" y="437"/>
                                  <a:pt x="600" y="400"/>
                                </a:cubicBezTo>
                                <a:cubicBezTo>
                                  <a:pt x="601" y="363"/>
                                  <a:pt x="630" y="334"/>
                                  <a:pt x="667" y="334"/>
                                </a:cubicBezTo>
                                <a:close/>
                                <a:moveTo>
                                  <a:pt x="800" y="800"/>
                                </a:moveTo>
                                <a:lnTo>
                                  <a:pt x="0" y="399"/>
                                </a:lnTo>
                                <a:lnTo>
                                  <a:pt x="801" y="0"/>
                                </a:lnTo>
                                <a:lnTo>
                                  <a:pt x="800" y="800"/>
                                </a:lnTo>
                                <a:close/>
                                <a:moveTo>
                                  <a:pt x="3108" y="4"/>
                                </a:moveTo>
                                <a:lnTo>
                                  <a:pt x="3907" y="406"/>
                                </a:lnTo>
                                <a:lnTo>
                                  <a:pt x="3106" y="804"/>
                                </a:lnTo>
                                <a:lnTo>
                                  <a:pt x="3108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" name="Freeform 91"/>
                        <wps:cNvSpPr>
                          <a:spLocks noEditPoints="1"/>
                        </wps:cNvSpPr>
                        <wps:spPr bwMode="auto">
                          <a:xfrm>
                            <a:off x="4180837" y="2223167"/>
                            <a:ext cx="421004" cy="73002"/>
                          </a:xfrm>
                          <a:custGeom>
                            <a:avLst/>
                            <a:gdLst>
                              <a:gd name="T0" fmla="*/ 11152038 w 2304"/>
                              <a:gd name="T1" fmla="*/ 5481671 h 403"/>
                              <a:gd name="T2" fmla="*/ 65810563 w 2304"/>
                              <a:gd name="T3" fmla="*/ 5547246 h 403"/>
                              <a:gd name="T4" fmla="*/ 66912410 w 2304"/>
                              <a:gd name="T5" fmla="*/ 6663289 h 403"/>
                              <a:gd name="T6" fmla="*/ 65777124 w 2304"/>
                              <a:gd name="T7" fmla="*/ 7746545 h 403"/>
                              <a:gd name="T8" fmla="*/ 11152038 w 2304"/>
                              <a:gd name="T9" fmla="*/ 7680970 h 403"/>
                              <a:gd name="T10" fmla="*/ 10016752 w 2304"/>
                              <a:gd name="T11" fmla="*/ 6564927 h 403"/>
                              <a:gd name="T12" fmla="*/ 11152038 w 2304"/>
                              <a:gd name="T13" fmla="*/ 5481671 h 403"/>
                              <a:gd name="T14" fmla="*/ 13355731 w 2304"/>
                              <a:gd name="T15" fmla="*/ 13129672 h 403"/>
                              <a:gd name="T16" fmla="*/ 0 w 2304"/>
                              <a:gd name="T17" fmla="*/ 6564927 h 403"/>
                              <a:gd name="T18" fmla="*/ 13389170 w 2304"/>
                              <a:gd name="T19" fmla="*/ 0 h 403"/>
                              <a:gd name="T20" fmla="*/ 13355731 w 2304"/>
                              <a:gd name="T21" fmla="*/ 13129672 h 403"/>
                              <a:gd name="T22" fmla="*/ 63573431 w 2304"/>
                              <a:gd name="T23" fmla="*/ 98544 h 403"/>
                              <a:gd name="T24" fmla="*/ 76929162 w 2304"/>
                              <a:gd name="T25" fmla="*/ 6663289 h 403"/>
                              <a:gd name="T26" fmla="*/ 63573431 w 2304"/>
                              <a:gd name="T27" fmla="*/ 13228216 h 403"/>
                              <a:gd name="T28" fmla="*/ 63573431 w 2304"/>
                              <a:gd name="T29" fmla="*/ 98544 h 403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</a:gdLst>
                            <a:ahLst/>
                            <a:cxnLst>
                              <a:cxn ang="T30">
                                <a:pos x="T0" y="T1"/>
                              </a:cxn>
                              <a:cxn ang="T31">
                                <a:pos x="T2" y="T3"/>
                              </a:cxn>
                              <a:cxn ang="T32">
                                <a:pos x="T4" y="T5"/>
                              </a:cxn>
                              <a:cxn ang="T33">
                                <a:pos x="T6" y="T7"/>
                              </a:cxn>
                              <a:cxn ang="T34">
                                <a:pos x="T8" y="T9"/>
                              </a:cxn>
                              <a:cxn ang="T35">
                                <a:pos x="T10" y="T11"/>
                              </a:cxn>
                              <a:cxn ang="T36">
                                <a:pos x="T12" y="T13"/>
                              </a:cxn>
                              <a:cxn ang="T37">
                                <a:pos x="T14" y="T15"/>
                              </a:cxn>
                              <a:cxn ang="T38">
                                <a:pos x="T16" y="T17"/>
                              </a:cxn>
                              <a:cxn ang="T39">
                                <a:pos x="T18" y="T19"/>
                              </a:cxn>
                              <a:cxn ang="T40">
                                <a:pos x="T20" y="T21"/>
                              </a:cxn>
                              <a:cxn ang="T41">
                                <a:pos x="T22" y="T23"/>
                              </a:cxn>
                              <a:cxn ang="T42">
                                <a:pos x="T24" y="T25"/>
                              </a:cxn>
                              <a:cxn ang="T43">
                                <a:pos x="T26" y="T27"/>
                              </a:cxn>
                              <a:cxn ang="T44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304" h="403">
                                <a:moveTo>
                                  <a:pt x="334" y="167"/>
                                </a:moveTo>
                                <a:lnTo>
                                  <a:pt x="1971" y="169"/>
                                </a:lnTo>
                                <a:cubicBezTo>
                                  <a:pt x="1989" y="169"/>
                                  <a:pt x="2004" y="184"/>
                                  <a:pt x="2004" y="203"/>
                                </a:cubicBezTo>
                                <a:cubicBezTo>
                                  <a:pt x="2004" y="221"/>
                                  <a:pt x="1989" y="236"/>
                                  <a:pt x="1970" y="236"/>
                                </a:cubicBezTo>
                                <a:lnTo>
                                  <a:pt x="334" y="234"/>
                                </a:lnTo>
                                <a:cubicBezTo>
                                  <a:pt x="315" y="234"/>
                                  <a:pt x="300" y="219"/>
                                  <a:pt x="300" y="200"/>
                                </a:cubicBezTo>
                                <a:cubicBezTo>
                                  <a:pt x="300" y="182"/>
                                  <a:pt x="315" y="167"/>
                                  <a:pt x="334" y="167"/>
                                </a:cubicBezTo>
                                <a:close/>
                                <a:moveTo>
                                  <a:pt x="400" y="400"/>
                                </a:moveTo>
                                <a:lnTo>
                                  <a:pt x="0" y="200"/>
                                </a:lnTo>
                                <a:lnTo>
                                  <a:pt x="401" y="0"/>
                                </a:lnTo>
                                <a:lnTo>
                                  <a:pt x="400" y="400"/>
                                </a:lnTo>
                                <a:close/>
                                <a:moveTo>
                                  <a:pt x="1904" y="3"/>
                                </a:moveTo>
                                <a:lnTo>
                                  <a:pt x="2304" y="203"/>
                                </a:lnTo>
                                <a:lnTo>
                                  <a:pt x="1904" y="403"/>
                                </a:lnTo>
                                <a:lnTo>
                                  <a:pt x="1904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2941630" y="1949182"/>
                            <a:ext cx="121158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8F973E" w14:textId="77777777" w:rsidR="00A9750D" w:rsidRDefault="00A9750D" w:rsidP="00A9750D">
                              <w:r>
                                <w:rPr>
                                  <w:color w:val="000000"/>
                                </w:rPr>
                                <w:t xml:space="preserve">Transmitter transient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8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3293998" y="2088866"/>
                            <a:ext cx="37084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9188AB" w14:textId="77777777" w:rsidR="00A9750D" w:rsidRDefault="00A9750D" w:rsidP="00A9750D">
                              <w:r>
                                <w:rPr>
                                  <w:color w:val="000000"/>
                                </w:rPr>
                                <w:t>period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87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3606469" y="2088866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34E763" w14:textId="77777777" w:rsidR="00A9750D" w:rsidRDefault="00A9750D" w:rsidP="00A9750D"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88" name="Line 95"/>
                        <wps:cNvCnPr>
                          <a:cxnSpLocks noChangeShapeType="1"/>
                        </wps:cNvCnPr>
                        <wps:spPr bwMode="auto">
                          <a:xfrm flipV="1">
                            <a:off x="2500622" y="2022461"/>
                            <a:ext cx="383503" cy="218507"/>
                          </a:xfrm>
                          <a:prstGeom prst="line">
                            <a:avLst/>
                          </a:prstGeom>
                          <a:noFill/>
                          <a:ln w="8890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9" name="Line 9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026536" y="2022461"/>
                            <a:ext cx="373403" cy="218507"/>
                          </a:xfrm>
                          <a:prstGeom prst="line">
                            <a:avLst/>
                          </a:prstGeom>
                          <a:noFill/>
                          <a:ln w="8890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0" name="Rectangle 97" descr="宽上对角线"/>
                        <wps:cNvSpPr>
                          <a:spLocks noChangeArrowheads="1"/>
                        </wps:cNvSpPr>
                        <wps:spPr bwMode="auto">
                          <a:xfrm>
                            <a:off x="1313812" y="1320140"/>
                            <a:ext cx="1096010" cy="218507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1313812" y="1538646"/>
                            <a:ext cx="1096010" cy="600"/>
                          </a:xfrm>
                          <a:prstGeom prst="line">
                            <a:avLst/>
                          </a:prstGeom>
                          <a:noFill/>
                          <a:ln w="184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2" name="Line 99"/>
                        <wps:cNvCnPr>
                          <a:cxnSpLocks noChangeShapeType="1"/>
                        </wps:cNvCnPr>
                        <wps:spPr bwMode="auto">
                          <a:xfrm flipV="1">
                            <a:off x="2409821" y="1320140"/>
                            <a:ext cx="600" cy="218507"/>
                          </a:xfrm>
                          <a:prstGeom prst="line">
                            <a:avLst/>
                          </a:prstGeom>
                          <a:noFill/>
                          <a:ln w="184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3" name="Rectangle 100" descr="宽上对角线"/>
                        <wps:cNvSpPr>
                          <a:spLocks noChangeArrowheads="1"/>
                        </wps:cNvSpPr>
                        <wps:spPr bwMode="auto">
                          <a:xfrm>
                            <a:off x="4600541" y="1320140"/>
                            <a:ext cx="1096010" cy="218507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4600541" y="1538646"/>
                            <a:ext cx="1096010" cy="600"/>
                          </a:xfrm>
                          <a:prstGeom prst="line">
                            <a:avLst/>
                          </a:prstGeom>
                          <a:noFill/>
                          <a:ln w="184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5" name="Line 102"/>
                        <wps:cNvCnPr>
                          <a:cxnSpLocks noChangeShapeType="1"/>
                        </wps:cNvCnPr>
                        <wps:spPr bwMode="auto">
                          <a:xfrm flipV="1">
                            <a:off x="4600541" y="1320140"/>
                            <a:ext cx="1300" cy="218507"/>
                          </a:xfrm>
                          <a:prstGeom prst="line">
                            <a:avLst/>
                          </a:prstGeom>
                          <a:noFill/>
                          <a:ln w="184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306672" y="1474935"/>
                            <a:ext cx="91567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3B1CB4" w14:textId="77777777" w:rsidR="00A9750D" w:rsidRDefault="00A9750D" w:rsidP="00A9750D">
                              <w:r>
                                <w:rPr>
                                  <w:color w:val="000000"/>
                                </w:rPr>
                                <w:t>OFF power level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97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130796" y="1474935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D73661" w14:textId="77777777" w:rsidR="00A9750D" w:rsidRDefault="00A9750D" w:rsidP="00A9750D"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98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306672" y="1615219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35F1D1" w14:textId="77777777" w:rsidR="00A9750D" w:rsidRDefault="00A9750D" w:rsidP="00A9750D"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99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268575" y="272369"/>
                            <a:ext cx="87757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157AE9" w14:textId="77777777" w:rsidR="00A9750D" w:rsidRDefault="00A9750D" w:rsidP="00A9750D">
                              <w:r>
                                <w:rPr>
                                  <w:color w:val="000000"/>
                                </w:rPr>
                                <w:t>ON power level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00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1044404" y="272369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F9CD54" w14:textId="77777777" w:rsidR="00A9750D" w:rsidRDefault="00A9750D" w:rsidP="00A9750D"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01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330170" y="412653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D52C5A" w14:textId="77777777" w:rsidR="00A9750D" w:rsidRDefault="00A9750D" w:rsidP="00A9750D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02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984710" y="412653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F2C52E" w14:textId="77777777" w:rsidR="00A9750D" w:rsidRDefault="00A9750D" w:rsidP="00A9750D"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03" name="Freeform 110"/>
                        <wps:cNvSpPr>
                          <a:spLocks noEditPoints="1"/>
                        </wps:cNvSpPr>
                        <wps:spPr bwMode="auto">
                          <a:xfrm>
                            <a:off x="1200111" y="440613"/>
                            <a:ext cx="2966726" cy="10200"/>
                          </a:xfrm>
                          <a:custGeom>
                            <a:avLst/>
                            <a:gdLst>
                              <a:gd name="T0" fmla="*/ 0 w 16250"/>
                              <a:gd name="T1" fmla="*/ 888533 h 54"/>
                              <a:gd name="T2" fmla="*/ 12499136 w 16250"/>
                              <a:gd name="T3" fmla="*/ 1812578 h 54"/>
                              <a:gd name="T4" fmla="*/ 29164468 w 16250"/>
                              <a:gd name="T5" fmla="*/ 1812578 h 54"/>
                              <a:gd name="T6" fmla="*/ 41663605 w 16250"/>
                              <a:gd name="T7" fmla="*/ 924044 h 54"/>
                              <a:gd name="T8" fmla="*/ 52496262 w 16250"/>
                              <a:gd name="T9" fmla="*/ 35511 h 54"/>
                              <a:gd name="T10" fmla="*/ 59162359 w 16250"/>
                              <a:gd name="T11" fmla="*/ 35511 h 54"/>
                              <a:gd name="T12" fmla="*/ 59162359 w 16250"/>
                              <a:gd name="T13" fmla="*/ 35511 h 54"/>
                              <a:gd name="T14" fmla="*/ 69995016 w 16250"/>
                              <a:gd name="T15" fmla="*/ 924044 h 54"/>
                              <a:gd name="T16" fmla="*/ 82493970 w 16250"/>
                              <a:gd name="T17" fmla="*/ 1812578 h 54"/>
                              <a:gd name="T18" fmla="*/ 99159485 w 16250"/>
                              <a:gd name="T19" fmla="*/ 1812578 h 54"/>
                              <a:gd name="T20" fmla="*/ 111658621 w 16250"/>
                              <a:gd name="T21" fmla="*/ 924044 h 54"/>
                              <a:gd name="T22" fmla="*/ 122491096 w 16250"/>
                              <a:gd name="T23" fmla="*/ 35511 h 54"/>
                              <a:gd name="T24" fmla="*/ 129157375 w 16250"/>
                              <a:gd name="T25" fmla="*/ 35511 h 54"/>
                              <a:gd name="T26" fmla="*/ 129157375 w 16250"/>
                              <a:gd name="T27" fmla="*/ 35511 h 54"/>
                              <a:gd name="T28" fmla="*/ 139989850 w 16250"/>
                              <a:gd name="T29" fmla="*/ 924044 h 54"/>
                              <a:gd name="T30" fmla="*/ 152488986 w 16250"/>
                              <a:gd name="T31" fmla="*/ 1812578 h 54"/>
                              <a:gd name="T32" fmla="*/ 169154318 w 16250"/>
                              <a:gd name="T33" fmla="*/ 1848089 h 54"/>
                              <a:gd name="T34" fmla="*/ 181653455 w 16250"/>
                              <a:gd name="T35" fmla="*/ 959556 h 54"/>
                              <a:gd name="T36" fmla="*/ 192486112 w 16250"/>
                              <a:gd name="T37" fmla="*/ 71022 h 54"/>
                              <a:gd name="T38" fmla="*/ 199152209 w 16250"/>
                              <a:gd name="T39" fmla="*/ 71022 h 54"/>
                              <a:gd name="T40" fmla="*/ 199152209 w 16250"/>
                              <a:gd name="T41" fmla="*/ 71022 h 54"/>
                              <a:gd name="T42" fmla="*/ 209984866 w 16250"/>
                              <a:gd name="T43" fmla="*/ 959556 h 54"/>
                              <a:gd name="T44" fmla="*/ 222483820 w 16250"/>
                              <a:gd name="T45" fmla="*/ 1848089 h 54"/>
                              <a:gd name="T46" fmla="*/ 239149335 w 16250"/>
                              <a:gd name="T47" fmla="*/ 1848089 h 54"/>
                              <a:gd name="T48" fmla="*/ 251648471 w 16250"/>
                              <a:gd name="T49" fmla="*/ 959556 h 54"/>
                              <a:gd name="T50" fmla="*/ 262480946 w 16250"/>
                              <a:gd name="T51" fmla="*/ 71022 h 54"/>
                              <a:gd name="T52" fmla="*/ 269147225 w 16250"/>
                              <a:gd name="T53" fmla="*/ 71022 h 54"/>
                              <a:gd name="T54" fmla="*/ 269147225 w 16250"/>
                              <a:gd name="T55" fmla="*/ 71022 h 54"/>
                              <a:gd name="T56" fmla="*/ 279979700 w 16250"/>
                              <a:gd name="T57" fmla="*/ 959556 h 54"/>
                              <a:gd name="T58" fmla="*/ 292478836 w 16250"/>
                              <a:gd name="T59" fmla="*/ 1848089 h 54"/>
                              <a:gd name="T60" fmla="*/ 309144168 w 16250"/>
                              <a:gd name="T61" fmla="*/ 1848089 h 54"/>
                              <a:gd name="T62" fmla="*/ 321643305 w 16250"/>
                              <a:gd name="T63" fmla="*/ 959556 h 54"/>
                              <a:gd name="T64" fmla="*/ 332475962 w 16250"/>
                              <a:gd name="T65" fmla="*/ 106533 h 54"/>
                              <a:gd name="T66" fmla="*/ 339142059 w 16250"/>
                              <a:gd name="T67" fmla="*/ 106533 h 54"/>
                              <a:gd name="T68" fmla="*/ 339142059 w 16250"/>
                              <a:gd name="T69" fmla="*/ 106533 h 54"/>
                              <a:gd name="T70" fmla="*/ 349974716 w 16250"/>
                              <a:gd name="T71" fmla="*/ 995067 h 54"/>
                              <a:gd name="T72" fmla="*/ 362473670 w 16250"/>
                              <a:gd name="T73" fmla="*/ 1883600 h 54"/>
                              <a:gd name="T74" fmla="*/ 379139185 w 16250"/>
                              <a:gd name="T75" fmla="*/ 1883600 h 54"/>
                              <a:gd name="T76" fmla="*/ 391638321 w 16250"/>
                              <a:gd name="T77" fmla="*/ 995067 h 54"/>
                              <a:gd name="T78" fmla="*/ 402470796 w 16250"/>
                              <a:gd name="T79" fmla="*/ 106533 h 54"/>
                              <a:gd name="T80" fmla="*/ 409137075 w 16250"/>
                              <a:gd name="T81" fmla="*/ 106533 h 54"/>
                              <a:gd name="T82" fmla="*/ 409137075 w 16250"/>
                              <a:gd name="T83" fmla="*/ 106533 h 54"/>
                              <a:gd name="T84" fmla="*/ 419969550 w 16250"/>
                              <a:gd name="T85" fmla="*/ 995067 h 54"/>
                              <a:gd name="T86" fmla="*/ 432468686 w 16250"/>
                              <a:gd name="T87" fmla="*/ 1883600 h 54"/>
                              <a:gd name="T88" fmla="*/ 449134201 w 16250"/>
                              <a:gd name="T89" fmla="*/ 1883600 h 54"/>
                              <a:gd name="T90" fmla="*/ 461633155 w 16250"/>
                              <a:gd name="T91" fmla="*/ 995067 h 54"/>
                              <a:gd name="T92" fmla="*/ 472465812 w 16250"/>
                              <a:gd name="T93" fmla="*/ 106533 h 54"/>
                              <a:gd name="T94" fmla="*/ 479131909 w 16250"/>
                              <a:gd name="T95" fmla="*/ 106533 h 54"/>
                              <a:gd name="T96" fmla="*/ 479131909 w 16250"/>
                              <a:gd name="T97" fmla="*/ 106533 h 54"/>
                              <a:gd name="T98" fmla="*/ 489964566 w 16250"/>
                              <a:gd name="T99" fmla="*/ 995067 h 54"/>
                              <a:gd name="T100" fmla="*/ 502463520 w 16250"/>
                              <a:gd name="T101" fmla="*/ 1919111 h 54"/>
                              <a:gd name="T102" fmla="*/ 519129035 w 16250"/>
                              <a:gd name="T103" fmla="*/ 1919111 h 54"/>
                              <a:gd name="T104" fmla="*/ 531628171 w 16250"/>
                              <a:gd name="T105" fmla="*/ 1030578 h 54"/>
                              <a:gd name="T106" fmla="*/ 540794167 w 16250"/>
                              <a:gd name="T107" fmla="*/ 142233 h 54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</a:gdLst>
                            <a:ahLst/>
                            <a:cxnLst>
                              <a:cxn ang="T108">
                                <a:pos x="T0" y="T1"/>
                              </a:cxn>
                              <a:cxn ang="T109">
                                <a:pos x="T2" y="T3"/>
                              </a:cxn>
                              <a:cxn ang="T110">
                                <a:pos x="T4" y="T5"/>
                              </a:cxn>
                              <a:cxn ang="T111">
                                <a:pos x="T6" y="T7"/>
                              </a:cxn>
                              <a:cxn ang="T112">
                                <a:pos x="T8" y="T9"/>
                              </a:cxn>
                              <a:cxn ang="T113">
                                <a:pos x="T10" y="T11"/>
                              </a:cxn>
                              <a:cxn ang="T114">
                                <a:pos x="T12" y="T13"/>
                              </a:cxn>
                              <a:cxn ang="T115">
                                <a:pos x="T14" y="T15"/>
                              </a:cxn>
                              <a:cxn ang="T116">
                                <a:pos x="T16" y="T17"/>
                              </a:cxn>
                              <a:cxn ang="T117">
                                <a:pos x="T18" y="T19"/>
                              </a:cxn>
                              <a:cxn ang="T118">
                                <a:pos x="T20" y="T21"/>
                              </a:cxn>
                              <a:cxn ang="T119">
                                <a:pos x="T22" y="T23"/>
                              </a:cxn>
                              <a:cxn ang="T120">
                                <a:pos x="T24" y="T25"/>
                              </a:cxn>
                              <a:cxn ang="T121">
                                <a:pos x="T26" y="T27"/>
                              </a:cxn>
                              <a:cxn ang="T122">
                                <a:pos x="T28" y="T29"/>
                              </a:cxn>
                              <a:cxn ang="T123">
                                <a:pos x="T30" y="T31"/>
                              </a:cxn>
                              <a:cxn ang="T124">
                                <a:pos x="T32" y="T33"/>
                              </a:cxn>
                              <a:cxn ang="T125">
                                <a:pos x="T34" y="T35"/>
                              </a:cxn>
                              <a:cxn ang="T126">
                                <a:pos x="T36" y="T37"/>
                              </a:cxn>
                              <a:cxn ang="T127">
                                <a:pos x="T38" y="T39"/>
                              </a:cxn>
                              <a:cxn ang="T128">
                                <a:pos x="T40" y="T41"/>
                              </a:cxn>
                              <a:cxn ang="T129">
                                <a:pos x="T42" y="T43"/>
                              </a:cxn>
                              <a:cxn ang="T130">
                                <a:pos x="T44" y="T45"/>
                              </a:cxn>
                              <a:cxn ang="T131">
                                <a:pos x="T46" y="T47"/>
                              </a:cxn>
                              <a:cxn ang="T132">
                                <a:pos x="T48" y="T49"/>
                              </a:cxn>
                              <a:cxn ang="T133">
                                <a:pos x="T50" y="T51"/>
                              </a:cxn>
                              <a:cxn ang="T134">
                                <a:pos x="T52" y="T53"/>
                              </a:cxn>
                              <a:cxn ang="T135">
                                <a:pos x="T54" y="T55"/>
                              </a:cxn>
                              <a:cxn ang="T136">
                                <a:pos x="T56" y="T57"/>
                              </a:cxn>
                              <a:cxn ang="T137">
                                <a:pos x="T58" y="T59"/>
                              </a:cxn>
                              <a:cxn ang="T138">
                                <a:pos x="T60" y="T61"/>
                              </a:cxn>
                              <a:cxn ang="T139">
                                <a:pos x="T62" y="T63"/>
                              </a:cxn>
                              <a:cxn ang="T140">
                                <a:pos x="T64" y="T65"/>
                              </a:cxn>
                              <a:cxn ang="T141">
                                <a:pos x="T66" y="T67"/>
                              </a:cxn>
                              <a:cxn ang="T142">
                                <a:pos x="T68" y="T69"/>
                              </a:cxn>
                              <a:cxn ang="T143">
                                <a:pos x="T70" y="T71"/>
                              </a:cxn>
                              <a:cxn ang="T144">
                                <a:pos x="T72" y="T73"/>
                              </a:cxn>
                              <a:cxn ang="T145">
                                <a:pos x="T74" y="T75"/>
                              </a:cxn>
                              <a:cxn ang="T146">
                                <a:pos x="T76" y="T77"/>
                              </a:cxn>
                              <a:cxn ang="T147">
                                <a:pos x="T78" y="T79"/>
                              </a:cxn>
                              <a:cxn ang="T148">
                                <a:pos x="T80" y="T81"/>
                              </a:cxn>
                              <a:cxn ang="T149">
                                <a:pos x="T82" y="T83"/>
                              </a:cxn>
                              <a:cxn ang="T150">
                                <a:pos x="T84" y="T85"/>
                              </a:cxn>
                              <a:cxn ang="T151">
                                <a:pos x="T86" y="T87"/>
                              </a:cxn>
                              <a:cxn ang="T152">
                                <a:pos x="T88" y="T89"/>
                              </a:cxn>
                              <a:cxn ang="T153">
                                <a:pos x="T90" y="T91"/>
                              </a:cxn>
                              <a:cxn ang="T154">
                                <a:pos x="T92" y="T93"/>
                              </a:cxn>
                              <a:cxn ang="T155">
                                <a:pos x="T94" y="T95"/>
                              </a:cxn>
                              <a:cxn ang="T156">
                                <a:pos x="T96" y="T97"/>
                              </a:cxn>
                              <a:cxn ang="T157">
                                <a:pos x="T98" y="T99"/>
                              </a:cxn>
                              <a:cxn ang="T158">
                                <a:pos x="T100" y="T101"/>
                              </a:cxn>
                              <a:cxn ang="T159">
                                <a:pos x="T102" y="T103"/>
                              </a:cxn>
                              <a:cxn ang="T160">
                                <a:pos x="T104" y="T105"/>
                              </a:cxn>
                              <a:cxn ang="T161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6250" h="54">
                                <a:moveTo>
                                  <a:pt x="25" y="0"/>
                                </a:moveTo>
                                <a:lnTo>
                                  <a:pt x="175" y="0"/>
                                </a:lnTo>
                                <a:cubicBezTo>
                                  <a:pt x="189" y="1"/>
                                  <a:pt x="200" y="12"/>
                                  <a:pt x="200" y="26"/>
                                </a:cubicBezTo>
                                <a:cubicBezTo>
                                  <a:pt x="200" y="39"/>
                                  <a:pt x="189" y="51"/>
                                  <a:pt x="175" y="50"/>
                                </a:cubicBezTo>
                                <a:lnTo>
                                  <a:pt x="25" y="50"/>
                                </a:lnTo>
                                <a:cubicBezTo>
                                  <a:pt x="12" y="50"/>
                                  <a:pt x="0" y="39"/>
                                  <a:pt x="0" y="25"/>
                                </a:cubicBezTo>
                                <a:cubicBezTo>
                                  <a:pt x="0" y="12"/>
                                  <a:pt x="12" y="0"/>
                                  <a:pt x="25" y="0"/>
                                </a:cubicBezTo>
                                <a:close/>
                                <a:moveTo>
                                  <a:pt x="375" y="1"/>
                                </a:moveTo>
                                <a:lnTo>
                                  <a:pt x="525" y="1"/>
                                </a:lnTo>
                                <a:cubicBezTo>
                                  <a:pt x="539" y="1"/>
                                  <a:pt x="550" y="12"/>
                                  <a:pt x="550" y="26"/>
                                </a:cubicBezTo>
                                <a:cubicBezTo>
                                  <a:pt x="550" y="39"/>
                                  <a:pt x="539" y="51"/>
                                  <a:pt x="525" y="51"/>
                                </a:cubicBezTo>
                                <a:lnTo>
                                  <a:pt x="375" y="51"/>
                                </a:lnTo>
                                <a:cubicBezTo>
                                  <a:pt x="362" y="51"/>
                                  <a:pt x="350" y="39"/>
                                  <a:pt x="350" y="26"/>
                                </a:cubicBezTo>
                                <a:cubicBezTo>
                                  <a:pt x="350" y="12"/>
                                  <a:pt x="362" y="1"/>
                                  <a:pt x="375" y="1"/>
                                </a:cubicBezTo>
                                <a:close/>
                                <a:moveTo>
                                  <a:pt x="725" y="1"/>
                                </a:moveTo>
                                <a:lnTo>
                                  <a:pt x="875" y="1"/>
                                </a:lnTo>
                                <a:cubicBezTo>
                                  <a:pt x="889" y="1"/>
                                  <a:pt x="900" y="12"/>
                                  <a:pt x="900" y="26"/>
                                </a:cubicBezTo>
                                <a:cubicBezTo>
                                  <a:pt x="900" y="39"/>
                                  <a:pt x="889" y="51"/>
                                  <a:pt x="875" y="51"/>
                                </a:cubicBezTo>
                                <a:lnTo>
                                  <a:pt x="725" y="51"/>
                                </a:lnTo>
                                <a:cubicBezTo>
                                  <a:pt x="712" y="51"/>
                                  <a:pt x="700" y="39"/>
                                  <a:pt x="700" y="26"/>
                                </a:cubicBezTo>
                                <a:cubicBezTo>
                                  <a:pt x="700" y="12"/>
                                  <a:pt x="712" y="1"/>
                                  <a:pt x="725" y="1"/>
                                </a:cubicBezTo>
                                <a:close/>
                                <a:moveTo>
                                  <a:pt x="1075" y="1"/>
                                </a:moveTo>
                                <a:lnTo>
                                  <a:pt x="1225" y="1"/>
                                </a:lnTo>
                                <a:cubicBezTo>
                                  <a:pt x="1239" y="1"/>
                                  <a:pt x="1250" y="12"/>
                                  <a:pt x="1250" y="26"/>
                                </a:cubicBezTo>
                                <a:cubicBezTo>
                                  <a:pt x="1250" y="40"/>
                                  <a:pt x="1239" y="51"/>
                                  <a:pt x="1225" y="51"/>
                                </a:cubicBezTo>
                                <a:lnTo>
                                  <a:pt x="1075" y="51"/>
                                </a:lnTo>
                                <a:cubicBezTo>
                                  <a:pt x="1062" y="51"/>
                                  <a:pt x="1050" y="39"/>
                                  <a:pt x="1050" y="26"/>
                                </a:cubicBezTo>
                                <a:cubicBezTo>
                                  <a:pt x="1050" y="12"/>
                                  <a:pt x="1062" y="1"/>
                                  <a:pt x="1075" y="1"/>
                                </a:cubicBezTo>
                                <a:close/>
                                <a:moveTo>
                                  <a:pt x="1425" y="1"/>
                                </a:moveTo>
                                <a:lnTo>
                                  <a:pt x="1575" y="1"/>
                                </a:lnTo>
                                <a:cubicBezTo>
                                  <a:pt x="1589" y="1"/>
                                  <a:pt x="1600" y="12"/>
                                  <a:pt x="1600" y="26"/>
                                </a:cubicBezTo>
                                <a:cubicBezTo>
                                  <a:pt x="1600" y="40"/>
                                  <a:pt x="1589" y="51"/>
                                  <a:pt x="1575" y="51"/>
                                </a:cubicBezTo>
                                <a:lnTo>
                                  <a:pt x="1425" y="51"/>
                                </a:lnTo>
                                <a:cubicBezTo>
                                  <a:pt x="1412" y="51"/>
                                  <a:pt x="1400" y="40"/>
                                  <a:pt x="1400" y="26"/>
                                </a:cubicBezTo>
                                <a:cubicBezTo>
                                  <a:pt x="1400" y="12"/>
                                  <a:pt x="1412" y="1"/>
                                  <a:pt x="1425" y="1"/>
                                </a:cubicBezTo>
                                <a:close/>
                                <a:moveTo>
                                  <a:pt x="1775" y="1"/>
                                </a:moveTo>
                                <a:lnTo>
                                  <a:pt x="1925" y="1"/>
                                </a:lnTo>
                                <a:cubicBezTo>
                                  <a:pt x="1939" y="1"/>
                                  <a:pt x="1950" y="12"/>
                                  <a:pt x="1950" y="26"/>
                                </a:cubicBezTo>
                                <a:cubicBezTo>
                                  <a:pt x="1950" y="40"/>
                                  <a:pt x="1939" y="51"/>
                                  <a:pt x="1925" y="51"/>
                                </a:cubicBezTo>
                                <a:lnTo>
                                  <a:pt x="1775" y="51"/>
                                </a:lnTo>
                                <a:cubicBezTo>
                                  <a:pt x="1762" y="51"/>
                                  <a:pt x="1750" y="40"/>
                                  <a:pt x="1750" y="26"/>
                                </a:cubicBezTo>
                                <a:cubicBezTo>
                                  <a:pt x="1750" y="12"/>
                                  <a:pt x="1762" y="1"/>
                                  <a:pt x="1775" y="1"/>
                                </a:cubicBezTo>
                                <a:close/>
                                <a:moveTo>
                                  <a:pt x="2125" y="1"/>
                                </a:moveTo>
                                <a:lnTo>
                                  <a:pt x="2275" y="1"/>
                                </a:lnTo>
                                <a:cubicBezTo>
                                  <a:pt x="2289" y="1"/>
                                  <a:pt x="2300" y="12"/>
                                  <a:pt x="2300" y="26"/>
                                </a:cubicBezTo>
                                <a:cubicBezTo>
                                  <a:pt x="2300" y="40"/>
                                  <a:pt x="2289" y="51"/>
                                  <a:pt x="2275" y="51"/>
                                </a:cubicBezTo>
                                <a:lnTo>
                                  <a:pt x="2125" y="51"/>
                                </a:lnTo>
                                <a:cubicBezTo>
                                  <a:pt x="2112" y="51"/>
                                  <a:pt x="2100" y="40"/>
                                  <a:pt x="2100" y="26"/>
                                </a:cubicBezTo>
                                <a:cubicBezTo>
                                  <a:pt x="2100" y="12"/>
                                  <a:pt x="2112" y="1"/>
                                  <a:pt x="2125" y="1"/>
                                </a:cubicBezTo>
                                <a:close/>
                                <a:moveTo>
                                  <a:pt x="2475" y="1"/>
                                </a:moveTo>
                                <a:lnTo>
                                  <a:pt x="2625" y="1"/>
                                </a:lnTo>
                                <a:cubicBezTo>
                                  <a:pt x="2639" y="1"/>
                                  <a:pt x="2650" y="12"/>
                                  <a:pt x="2650" y="26"/>
                                </a:cubicBezTo>
                                <a:cubicBezTo>
                                  <a:pt x="2650" y="40"/>
                                  <a:pt x="2639" y="51"/>
                                  <a:pt x="2625" y="51"/>
                                </a:cubicBezTo>
                                <a:lnTo>
                                  <a:pt x="2475" y="51"/>
                                </a:lnTo>
                                <a:cubicBezTo>
                                  <a:pt x="2462" y="51"/>
                                  <a:pt x="2450" y="40"/>
                                  <a:pt x="2450" y="26"/>
                                </a:cubicBezTo>
                                <a:cubicBezTo>
                                  <a:pt x="2450" y="12"/>
                                  <a:pt x="2462" y="1"/>
                                  <a:pt x="2475" y="1"/>
                                </a:cubicBezTo>
                                <a:close/>
                                <a:moveTo>
                                  <a:pt x="2825" y="1"/>
                                </a:moveTo>
                                <a:lnTo>
                                  <a:pt x="2975" y="1"/>
                                </a:lnTo>
                                <a:cubicBezTo>
                                  <a:pt x="2989" y="1"/>
                                  <a:pt x="3000" y="12"/>
                                  <a:pt x="3000" y="26"/>
                                </a:cubicBezTo>
                                <a:cubicBezTo>
                                  <a:pt x="3000" y="40"/>
                                  <a:pt x="2989" y="51"/>
                                  <a:pt x="2975" y="51"/>
                                </a:cubicBezTo>
                                <a:lnTo>
                                  <a:pt x="2825" y="51"/>
                                </a:lnTo>
                                <a:cubicBezTo>
                                  <a:pt x="2812" y="51"/>
                                  <a:pt x="2800" y="40"/>
                                  <a:pt x="2800" y="26"/>
                                </a:cubicBezTo>
                                <a:cubicBezTo>
                                  <a:pt x="2800" y="12"/>
                                  <a:pt x="2812" y="1"/>
                                  <a:pt x="2825" y="1"/>
                                </a:cubicBezTo>
                                <a:close/>
                                <a:moveTo>
                                  <a:pt x="3175" y="1"/>
                                </a:moveTo>
                                <a:lnTo>
                                  <a:pt x="3325" y="1"/>
                                </a:lnTo>
                                <a:cubicBezTo>
                                  <a:pt x="3339" y="1"/>
                                  <a:pt x="3350" y="12"/>
                                  <a:pt x="3350" y="26"/>
                                </a:cubicBezTo>
                                <a:cubicBezTo>
                                  <a:pt x="3350" y="40"/>
                                  <a:pt x="3339" y="51"/>
                                  <a:pt x="3325" y="51"/>
                                </a:cubicBezTo>
                                <a:lnTo>
                                  <a:pt x="3175" y="51"/>
                                </a:lnTo>
                                <a:cubicBezTo>
                                  <a:pt x="3162" y="51"/>
                                  <a:pt x="3150" y="40"/>
                                  <a:pt x="3150" y="26"/>
                                </a:cubicBezTo>
                                <a:cubicBezTo>
                                  <a:pt x="3150" y="12"/>
                                  <a:pt x="3162" y="1"/>
                                  <a:pt x="3175" y="1"/>
                                </a:cubicBezTo>
                                <a:close/>
                                <a:moveTo>
                                  <a:pt x="3525" y="1"/>
                                </a:moveTo>
                                <a:lnTo>
                                  <a:pt x="3675" y="1"/>
                                </a:lnTo>
                                <a:cubicBezTo>
                                  <a:pt x="3689" y="1"/>
                                  <a:pt x="3700" y="12"/>
                                  <a:pt x="3700" y="26"/>
                                </a:cubicBezTo>
                                <a:cubicBezTo>
                                  <a:pt x="3700" y="40"/>
                                  <a:pt x="3689" y="51"/>
                                  <a:pt x="3675" y="51"/>
                                </a:cubicBezTo>
                                <a:lnTo>
                                  <a:pt x="3525" y="51"/>
                                </a:lnTo>
                                <a:cubicBezTo>
                                  <a:pt x="3512" y="51"/>
                                  <a:pt x="3500" y="40"/>
                                  <a:pt x="3500" y="26"/>
                                </a:cubicBezTo>
                                <a:cubicBezTo>
                                  <a:pt x="3500" y="12"/>
                                  <a:pt x="3512" y="1"/>
                                  <a:pt x="3525" y="1"/>
                                </a:cubicBezTo>
                                <a:close/>
                                <a:moveTo>
                                  <a:pt x="3875" y="1"/>
                                </a:moveTo>
                                <a:lnTo>
                                  <a:pt x="4025" y="1"/>
                                </a:lnTo>
                                <a:cubicBezTo>
                                  <a:pt x="4039" y="1"/>
                                  <a:pt x="4050" y="12"/>
                                  <a:pt x="4050" y="26"/>
                                </a:cubicBezTo>
                                <a:cubicBezTo>
                                  <a:pt x="4050" y="40"/>
                                  <a:pt x="4039" y="51"/>
                                  <a:pt x="4025" y="51"/>
                                </a:cubicBezTo>
                                <a:lnTo>
                                  <a:pt x="3875" y="51"/>
                                </a:lnTo>
                                <a:cubicBezTo>
                                  <a:pt x="3862" y="51"/>
                                  <a:pt x="3850" y="40"/>
                                  <a:pt x="3850" y="26"/>
                                </a:cubicBezTo>
                                <a:cubicBezTo>
                                  <a:pt x="3850" y="12"/>
                                  <a:pt x="3862" y="1"/>
                                  <a:pt x="3875" y="1"/>
                                </a:cubicBezTo>
                                <a:close/>
                                <a:moveTo>
                                  <a:pt x="4225" y="1"/>
                                </a:moveTo>
                                <a:lnTo>
                                  <a:pt x="4375" y="1"/>
                                </a:lnTo>
                                <a:cubicBezTo>
                                  <a:pt x="4389" y="1"/>
                                  <a:pt x="4400" y="13"/>
                                  <a:pt x="4400" y="26"/>
                                </a:cubicBezTo>
                                <a:cubicBezTo>
                                  <a:pt x="4400" y="40"/>
                                  <a:pt x="4389" y="51"/>
                                  <a:pt x="4375" y="51"/>
                                </a:cubicBezTo>
                                <a:lnTo>
                                  <a:pt x="4225" y="51"/>
                                </a:lnTo>
                                <a:cubicBezTo>
                                  <a:pt x="4212" y="51"/>
                                  <a:pt x="4200" y="40"/>
                                  <a:pt x="4200" y="26"/>
                                </a:cubicBezTo>
                                <a:cubicBezTo>
                                  <a:pt x="4200" y="13"/>
                                  <a:pt x="4212" y="1"/>
                                  <a:pt x="4225" y="1"/>
                                </a:cubicBezTo>
                                <a:close/>
                                <a:moveTo>
                                  <a:pt x="4575" y="1"/>
                                </a:moveTo>
                                <a:lnTo>
                                  <a:pt x="4725" y="1"/>
                                </a:lnTo>
                                <a:cubicBezTo>
                                  <a:pt x="4739" y="1"/>
                                  <a:pt x="4750" y="13"/>
                                  <a:pt x="4750" y="26"/>
                                </a:cubicBezTo>
                                <a:cubicBezTo>
                                  <a:pt x="4750" y="40"/>
                                  <a:pt x="4739" y="51"/>
                                  <a:pt x="4725" y="51"/>
                                </a:cubicBezTo>
                                <a:lnTo>
                                  <a:pt x="4575" y="51"/>
                                </a:lnTo>
                                <a:cubicBezTo>
                                  <a:pt x="4562" y="51"/>
                                  <a:pt x="4550" y="40"/>
                                  <a:pt x="4550" y="26"/>
                                </a:cubicBezTo>
                                <a:cubicBezTo>
                                  <a:pt x="4550" y="13"/>
                                  <a:pt x="4562" y="1"/>
                                  <a:pt x="4575" y="1"/>
                                </a:cubicBezTo>
                                <a:close/>
                                <a:moveTo>
                                  <a:pt x="4925" y="1"/>
                                </a:moveTo>
                                <a:lnTo>
                                  <a:pt x="5075" y="2"/>
                                </a:lnTo>
                                <a:cubicBezTo>
                                  <a:pt x="5089" y="2"/>
                                  <a:pt x="5100" y="13"/>
                                  <a:pt x="5100" y="27"/>
                                </a:cubicBezTo>
                                <a:cubicBezTo>
                                  <a:pt x="5100" y="40"/>
                                  <a:pt x="5089" y="52"/>
                                  <a:pt x="5075" y="52"/>
                                </a:cubicBezTo>
                                <a:lnTo>
                                  <a:pt x="4925" y="51"/>
                                </a:lnTo>
                                <a:cubicBezTo>
                                  <a:pt x="4912" y="51"/>
                                  <a:pt x="4900" y="40"/>
                                  <a:pt x="4900" y="26"/>
                                </a:cubicBezTo>
                                <a:cubicBezTo>
                                  <a:pt x="4900" y="13"/>
                                  <a:pt x="4912" y="1"/>
                                  <a:pt x="4925" y="1"/>
                                </a:cubicBezTo>
                                <a:close/>
                                <a:moveTo>
                                  <a:pt x="5275" y="2"/>
                                </a:moveTo>
                                <a:lnTo>
                                  <a:pt x="5425" y="2"/>
                                </a:lnTo>
                                <a:cubicBezTo>
                                  <a:pt x="5439" y="2"/>
                                  <a:pt x="5450" y="13"/>
                                  <a:pt x="5450" y="27"/>
                                </a:cubicBezTo>
                                <a:cubicBezTo>
                                  <a:pt x="5450" y="40"/>
                                  <a:pt x="5439" y="52"/>
                                  <a:pt x="5425" y="52"/>
                                </a:cubicBezTo>
                                <a:lnTo>
                                  <a:pt x="5275" y="52"/>
                                </a:lnTo>
                                <a:cubicBezTo>
                                  <a:pt x="5262" y="52"/>
                                  <a:pt x="5250" y="40"/>
                                  <a:pt x="5250" y="27"/>
                                </a:cubicBezTo>
                                <a:cubicBezTo>
                                  <a:pt x="5250" y="13"/>
                                  <a:pt x="5262" y="2"/>
                                  <a:pt x="5275" y="2"/>
                                </a:cubicBezTo>
                                <a:close/>
                                <a:moveTo>
                                  <a:pt x="5625" y="2"/>
                                </a:moveTo>
                                <a:lnTo>
                                  <a:pt x="5775" y="2"/>
                                </a:lnTo>
                                <a:cubicBezTo>
                                  <a:pt x="5789" y="2"/>
                                  <a:pt x="5800" y="13"/>
                                  <a:pt x="5800" y="27"/>
                                </a:cubicBezTo>
                                <a:cubicBezTo>
                                  <a:pt x="5800" y="40"/>
                                  <a:pt x="5789" y="52"/>
                                  <a:pt x="5775" y="52"/>
                                </a:cubicBezTo>
                                <a:lnTo>
                                  <a:pt x="5625" y="52"/>
                                </a:lnTo>
                                <a:cubicBezTo>
                                  <a:pt x="5612" y="52"/>
                                  <a:pt x="5600" y="40"/>
                                  <a:pt x="5600" y="27"/>
                                </a:cubicBezTo>
                                <a:cubicBezTo>
                                  <a:pt x="5600" y="13"/>
                                  <a:pt x="5612" y="2"/>
                                  <a:pt x="5625" y="2"/>
                                </a:cubicBezTo>
                                <a:close/>
                                <a:moveTo>
                                  <a:pt x="5975" y="2"/>
                                </a:moveTo>
                                <a:lnTo>
                                  <a:pt x="6125" y="2"/>
                                </a:lnTo>
                                <a:cubicBezTo>
                                  <a:pt x="6139" y="2"/>
                                  <a:pt x="6150" y="13"/>
                                  <a:pt x="6150" y="27"/>
                                </a:cubicBezTo>
                                <a:cubicBezTo>
                                  <a:pt x="6150" y="41"/>
                                  <a:pt x="6139" y="52"/>
                                  <a:pt x="6125" y="52"/>
                                </a:cubicBezTo>
                                <a:lnTo>
                                  <a:pt x="5975" y="52"/>
                                </a:lnTo>
                                <a:cubicBezTo>
                                  <a:pt x="5962" y="52"/>
                                  <a:pt x="5950" y="40"/>
                                  <a:pt x="5950" y="27"/>
                                </a:cubicBezTo>
                                <a:cubicBezTo>
                                  <a:pt x="5950" y="13"/>
                                  <a:pt x="5962" y="2"/>
                                  <a:pt x="5975" y="2"/>
                                </a:cubicBezTo>
                                <a:close/>
                                <a:moveTo>
                                  <a:pt x="6325" y="2"/>
                                </a:moveTo>
                                <a:lnTo>
                                  <a:pt x="6475" y="2"/>
                                </a:lnTo>
                                <a:cubicBezTo>
                                  <a:pt x="6489" y="2"/>
                                  <a:pt x="6500" y="13"/>
                                  <a:pt x="6500" y="27"/>
                                </a:cubicBezTo>
                                <a:cubicBezTo>
                                  <a:pt x="6500" y="41"/>
                                  <a:pt x="6489" y="52"/>
                                  <a:pt x="6475" y="52"/>
                                </a:cubicBezTo>
                                <a:lnTo>
                                  <a:pt x="6325" y="52"/>
                                </a:lnTo>
                                <a:cubicBezTo>
                                  <a:pt x="6312" y="52"/>
                                  <a:pt x="6300" y="41"/>
                                  <a:pt x="6300" y="27"/>
                                </a:cubicBezTo>
                                <a:cubicBezTo>
                                  <a:pt x="6300" y="13"/>
                                  <a:pt x="6312" y="2"/>
                                  <a:pt x="6325" y="2"/>
                                </a:cubicBezTo>
                                <a:close/>
                                <a:moveTo>
                                  <a:pt x="6675" y="2"/>
                                </a:moveTo>
                                <a:lnTo>
                                  <a:pt x="6825" y="2"/>
                                </a:lnTo>
                                <a:cubicBezTo>
                                  <a:pt x="6839" y="2"/>
                                  <a:pt x="6850" y="13"/>
                                  <a:pt x="6850" y="27"/>
                                </a:cubicBezTo>
                                <a:cubicBezTo>
                                  <a:pt x="6850" y="41"/>
                                  <a:pt x="6839" y="52"/>
                                  <a:pt x="6825" y="52"/>
                                </a:cubicBezTo>
                                <a:lnTo>
                                  <a:pt x="6675" y="52"/>
                                </a:lnTo>
                                <a:cubicBezTo>
                                  <a:pt x="6662" y="52"/>
                                  <a:pt x="6650" y="41"/>
                                  <a:pt x="6650" y="27"/>
                                </a:cubicBezTo>
                                <a:cubicBezTo>
                                  <a:pt x="6650" y="13"/>
                                  <a:pt x="6662" y="2"/>
                                  <a:pt x="6675" y="2"/>
                                </a:cubicBezTo>
                                <a:close/>
                                <a:moveTo>
                                  <a:pt x="7025" y="2"/>
                                </a:moveTo>
                                <a:lnTo>
                                  <a:pt x="7175" y="2"/>
                                </a:lnTo>
                                <a:cubicBezTo>
                                  <a:pt x="7189" y="2"/>
                                  <a:pt x="7200" y="13"/>
                                  <a:pt x="7200" y="27"/>
                                </a:cubicBezTo>
                                <a:cubicBezTo>
                                  <a:pt x="7200" y="41"/>
                                  <a:pt x="7189" y="52"/>
                                  <a:pt x="7175" y="52"/>
                                </a:cubicBezTo>
                                <a:lnTo>
                                  <a:pt x="7025" y="52"/>
                                </a:lnTo>
                                <a:cubicBezTo>
                                  <a:pt x="7012" y="52"/>
                                  <a:pt x="7000" y="41"/>
                                  <a:pt x="7000" y="27"/>
                                </a:cubicBezTo>
                                <a:cubicBezTo>
                                  <a:pt x="7000" y="13"/>
                                  <a:pt x="7012" y="2"/>
                                  <a:pt x="7025" y="2"/>
                                </a:cubicBezTo>
                                <a:close/>
                                <a:moveTo>
                                  <a:pt x="7375" y="2"/>
                                </a:moveTo>
                                <a:lnTo>
                                  <a:pt x="7525" y="2"/>
                                </a:lnTo>
                                <a:cubicBezTo>
                                  <a:pt x="7539" y="2"/>
                                  <a:pt x="7550" y="13"/>
                                  <a:pt x="7550" y="27"/>
                                </a:cubicBezTo>
                                <a:cubicBezTo>
                                  <a:pt x="7550" y="41"/>
                                  <a:pt x="7539" y="52"/>
                                  <a:pt x="7525" y="52"/>
                                </a:cubicBezTo>
                                <a:lnTo>
                                  <a:pt x="7375" y="52"/>
                                </a:lnTo>
                                <a:cubicBezTo>
                                  <a:pt x="7362" y="52"/>
                                  <a:pt x="7350" y="41"/>
                                  <a:pt x="7350" y="27"/>
                                </a:cubicBezTo>
                                <a:cubicBezTo>
                                  <a:pt x="7350" y="13"/>
                                  <a:pt x="7362" y="2"/>
                                  <a:pt x="7375" y="2"/>
                                </a:cubicBezTo>
                                <a:close/>
                                <a:moveTo>
                                  <a:pt x="7725" y="2"/>
                                </a:moveTo>
                                <a:lnTo>
                                  <a:pt x="7875" y="2"/>
                                </a:lnTo>
                                <a:cubicBezTo>
                                  <a:pt x="7889" y="2"/>
                                  <a:pt x="7900" y="13"/>
                                  <a:pt x="7900" y="27"/>
                                </a:cubicBezTo>
                                <a:cubicBezTo>
                                  <a:pt x="7900" y="41"/>
                                  <a:pt x="7889" y="52"/>
                                  <a:pt x="7875" y="52"/>
                                </a:cubicBezTo>
                                <a:lnTo>
                                  <a:pt x="7725" y="52"/>
                                </a:lnTo>
                                <a:cubicBezTo>
                                  <a:pt x="7712" y="52"/>
                                  <a:pt x="7700" y="41"/>
                                  <a:pt x="7700" y="27"/>
                                </a:cubicBezTo>
                                <a:cubicBezTo>
                                  <a:pt x="7700" y="13"/>
                                  <a:pt x="7712" y="2"/>
                                  <a:pt x="7725" y="2"/>
                                </a:cubicBezTo>
                                <a:close/>
                                <a:moveTo>
                                  <a:pt x="8075" y="2"/>
                                </a:moveTo>
                                <a:lnTo>
                                  <a:pt x="8225" y="2"/>
                                </a:lnTo>
                                <a:cubicBezTo>
                                  <a:pt x="8239" y="2"/>
                                  <a:pt x="8250" y="13"/>
                                  <a:pt x="8250" y="27"/>
                                </a:cubicBezTo>
                                <a:cubicBezTo>
                                  <a:pt x="8250" y="41"/>
                                  <a:pt x="8239" y="52"/>
                                  <a:pt x="8225" y="52"/>
                                </a:cubicBezTo>
                                <a:lnTo>
                                  <a:pt x="8075" y="52"/>
                                </a:lnTo>
                                <a:cubicBezTo>
                                  <a:pt x="8062" y="52"/>
                                  <a:pt x="8050" y="41"/>
                                  <a:pt x="8050" y="27"/>
                                </a:cubicBezTo>
                                <a:cubicBezTo>
                                  <a:pt x="8050" y="13"/>
                                  <a:pt x="8062" y="2"/>
                                  <a:pt x="8075" y="2"/>
                                </a:cubicBezTo>
                                <a:close/>
                                <a:moveTo>
                                  <a:pt x="8425" y="2"/>
                                </a:moveTo>
                                <a:lnTo>
                                  <a:pt x="8575" y="2"/>
                                </a:lnTo>
                                <a:cubicBezTo>
                                  <a:pt x="8589" y="2"/>
                                  <a:pt x="8600" y="13"/>
                                  <a:pt x="8600" y="27"/>
                                </a:cubicBezTo>
                                <a:cubicBezTo>
                                  <a:pt x="8600" y="41"/>
                                  <a:pt x="8589" y="52"/>
                                  <a:pt x="8575" y="52"/>
                                </a:cubicBezTo>
                                <a:lnTo>
                                  <a:pt x="8425" y="52"/>
                                </a:lnTo>
                                <a:cubicBezTo>
                                  <a:pt x="8412" y="52"/>
                                  <a:pt x="8400" y="41"/>
                                  <a:pt x="8400" y="27"/>
                                </a:cubicBezTo>
                                <a:cubicBezTo>
                                  <a:pt x="8400" y="13"/>
                                  <a:pt x="8412" y="2"/>
                                  <a:pt x="8425" y="2"/>
                                </a:cubicBezTo>
                                <a:close/>
                                <a:moveTo>
                                  <a:pt x="8775" y="2"/>
                                </a:moveTo>
                                <a:lnTo>
                                  <a:pt x="8925" y="2"/>
                                </a:lnTo>
                                <a:cubicBezTo>
                                  <a:pt x="8939" y="2"/>
                                  <a:pt x="8950" y="13"/>
                                  <a:pt x="8950" y="27"/>
                                </a:cubicBezTo>
                                <a:cubicBezTo>
                                  <a:pt x="8950" y="41"/>
                                  <a:pt x="8939" y="52"/>
                                  <a:pt x="8925" y="52"/>
                                </a:cubicBezTo>
                                <a:lnTo>
                                  <a:pt x="8775" y="52"/>
                                </a:lnTo>
                                <a:cubicBezTo>
                                  <a:pt x="8762" y="52"/>
                                  <a:pt x="8750" y="41"/>
                                  <a:pt x="8750" y="27"/>
                                </a:cubicBezTo>
                                <a:cubicBezTo>
                                  <a:pt x="8750" y="13"/>
                                  <a:pt x="8762" y="2"/>
                                  <a:pt x="8775" y="2"/>
                                </a:cubicBezTo>
                                <a:close/>
                                <a:moveTo>
                                  <a:pt x="9125" y="2"/>
                                </a:moveTo>
                                <a:lnTo>
                                  <a:pt x="9275" y="2"/>
                                </a:lnTo>
                                <a:cubicBezTo>
                                  <a:pt x="9289" y="2"/>
                                  <a:pt x="9300" y="14"/>
                                  <a:pt x="9300" y="27"/>
                                </a:cubicBezTo>
                                <a:cubicBezTo>
                                  <a:pt x="9300" y="41"/>
                                  <a:pt x="9289" y="52"/>
                                  <a:pt x="9275" y="52"/>
                                </a:cubicBezTo>
                                <a:lnTo>
                                  <a:pt x="9125" y="52"/>
                                </a:lnTo>
                                <a:cubicBezTo>
                                  <a:pt x="9112" y="52"/>
                                  <a:pt x="9100" y="41"/>
                                  <a:pt x="9100" y="27"/>
                                </a:cubicBezTo>
                                <a:cubicBezTo>
                                  <a:pt x="9100" y="14"/>
                                  <a:pt x="9112" y="2"/>
                                  <a:pt x="9125" y="2"/>
                                </a:cubicBezTo>
                                <a:close/>
                                <a:moveTo>
                                  <a:pt x="9475" y="2"/>
                                </a:moveTo>
                                <a:lnTo>
                                  <a:pt x="9625" y="2"/>
                                </a:lnTo>
                                <a:cubicBezTo>
                                  <a:pt x="9639" y="2"/>
                                  <a:pt x="9650" y="14"/>
                                  <a:pt x="9650" y="27"/>
                                </a:cubicBezTo>
                                <a:cubicBezTo>
                                  <a:pt x="9650" y="41"/>
                                  <a:pt x="9639" y="52"/>
                                  <a:pt x="9625" y="52"/>
                                </a:cubicBezTo>
                                <a:lnTo>
                                  <a:pt x="9475" y="52"/>
                                </a:lnTo>
                                <a:cubicBezTo>
                                  <a:pt x="9462" y="52"/>
                                  <a:pt x="9450" y="41"/>
                                  <a:pt x="9450" y="27"/>
                                </a:cubicBezTo>
                                <a:cubicBezTo>
                                  <a:pt x="9450" y="14"/>
                                  <a:pt x="9462" y="2"/>
                                  <a:pt x="9475" y="2"/>
                                </a:cubicBezTo>
                                <a:close/>
                                <a:moveTo>
                                  <a:pt x="9825" y="2"/>
                                </a:moveTo>
                                <a:lnTo>
                                  <a:pt x="9975" y="3"/>
                                </a:lnTo>
                                <a:cubicBezTo>
                                  <a:pt x="9989" y="3"/>
                                  <a:pt x="10000" y="14"/>
                                  <a:pt x="10000" y="28"/>
                                </a:cubicBezTo>
                                <a:cubicBezTo>
                                  <a:pt x="10000" y="41"/>
                                  <a:pt x="9989" y="53"/>
                                  <a:pt x="9975" y="53"/>
                                </a:cubicBezTo>
                                <a:lnTo>
                                  <a:pt x="9825" y="52"/>
                                </a:lnTo>
                                <a:cubicBezTo>
                                  <a:pt x="9812" y="52"/>
                                  <a:pt x="9800" y="41"/>
                                  <a:pt x="9800" y="27"/>
                                </a:cubicBezTo>
                                <a:cubicBezTo>
                                  <a:pt x="9800" y="14"/>
                                  <a:pt x="9812" y="2"/>
                                  <a:pt x="9825" y="2"/>
                                </a:cubicBezTo>
                                <a:close/>
                                <a:moveTo>
                                  <a:pt x="10175" y="3"/>
                                </a:moveTo>
                                <a:lnTo>
                                  <a:pt x="10325" y="3"/>
                                </a:lnTo>
                                <a:cubicBezTo>
                                  <a:pt x="10339" y="3"/>
                                  <a:pt x="10350" y="14"/>
                                  <a:pt x="10350" y="28"/>
                                </a:cubicBezTo>
                                <a:cubicBezTo>
                                  <a:pt x="10350" y="41"/>
                                  <a:pt x="10339" y="53"/>
                                  <a:pt x="10325" y="53"/>
                                </a:cubicBezTo>
                                <a:lnTo>
                                  <a:pt x="10175" y="53"/>
                                </a:lnTo>
                                <a:cubicBezTo>
                                  <a:pt x="10162" y="53"/>
                                  <a:pt x="10150" y="41"/>
                                  <a:pt x="10150" y="28"/>
                                </a:cubicBezTo>
                                <a:cubicBezTo>
                                  <a:pt x="10150" y="14"/>
                                  <a:pt x="10162" y="3"/>
                                  <a:pt x="10175" y="3"/>
                                </a:cubicBezTo>
                                <a:close/>
                                <a:moveTo>
                                  <a:pt x="10525" y="3"/>
                                </a:moveTo>
                                <a:lnTo>
                                  <a:pt x="10675" y="3"/>
                                </a:lnTo>
                                <a:cubicBezTo>
                                  <a:pt x="10689" y="3"/>
                                  <a:pt x="10700" y="14"/>
                                  <a:pt x="10700" y="28"/>
                                </a:cubicBezTo>
                                <a:cubicBezTo>
                                  <a:pt x="10700" y="41"/>
                                  <a:pt x="10689" y="53"/>
                                  <a:pt x="10675" y="53"/>
                                </a:cubicBezTo>
                                <a:lnTo>
                                  <a:pt x="10525" y="53"/>
                                </a:lnTo>
                                <a:cubicBezTo>
                                  <a:pt x="10512" y="53"/>
                                  <a:pt x="10500" y="41"/>
                                  <a:pt x="10500" y="28"/>
                                </a:cubicBezTo>
                                <a:cubicBezTo>
                                  <a:pt x="10500" y="14"/>
                                  <a:pt x="10512" y="3"/>
                                  <a:pt x="10525" y="3"/>
                                </a:cubicBezTo>
                                <a:close/>
                                <a:moveTo>
                                  <a:pt x="10875" y="3"/>
                                </a:moveTo>
                                <a:lnTo>
                                  <a:pt x="11025" y="3"/>
                                </a:lnTo>
                                <a:cubicBezTo>
                                  <a:pt x="11039" y="3"/>
                                  <a:pt x="11050" y="14"/>
                                  <a:pt x="11050" y="28"/>
                                </a:cubicBezTo>
                                <a:cubicBezTo>
                                  <a:pt x="11050" y="42"/>
                                  <a:pt x="11039" y="53"/>
                                  <a:pt x="11025" y="53"/>
                                </a:cubicBezTo>
                                <a:lnTo>
                                  <a:pt x="10875" y="53"/>
                                </a:lnTo>
                                <a:cubicBezTo>
                                  <a:pt x="10862" y="53"/>
                                  <a:pt x="10850" y="41"/>
                                  <a:pt x="10850" y="28"/>
                                </a:cubicBezTo>
                                <a:cubicBezTo>
                                  <a:pt x="10850" y="14"/>
                                  <a:pt x="10862" y="3"/>
                                  <a:pt x="10875" y="3"/>
                                </a:cubicBezTo>
                                <a:close/>
                                <a:moveTo>
                                  <a:pt x="11225" y="3"/>
                                </a:moveTo>
                                <a:lnTo>
                                  <a:pt x="11375" y="3"/>
                                </a:lnTo>
                                <a:cubicBezTo>
                                  <a:pt x="11389" y="3"/>
                                  <a:pt x="11400" y="14"/>
                                  <a:pt x="11400" y="28"/>
                                </a:cubicBezTo>
                                <a:cubicBezTo>
                                  <a:pt x="11400" y="42"/>
                                  <a:pt x="11389" y="53"/>
                                  <a:pt x="11375" y="53"/>
                                </a:cubicBezTo>
                                <a:lnTo>
                                  <a:pt x="11225" y="53"/>
                                </a:lnTo>
                                <a:cubicBezTo>
                                  <a:pt x="11212" y="53"/>
                                  <a:pt x="11200" y="42"/>
                                  <a:pt x="11200" y="28"/>
                                </a:cubicBezTo>
                                <a:cubicBezTo>
                                  <a:pt x="11200" y="14"/>
                                  <a:pt x="11212" y="3"/>
                                  <a:pt x="11225" y="3"/>
                                </a:cubicBezTo>
                                <a:close/>
                                <a:moveTo>
                                  <a:pt x="11575" y="3"/>
                                </a:moveTo>
                                <a:lnTo>
                                  <a:pt x="11725" y="3"/>
                                </a:lnTo>
                                <a:cubicBezTo>
                                  <a:pt x="11739" y="3"/>
                                  <a:pt x="11750" y="14"/>
                                  <a:pt x="11750" y="28"/>
                                </a:cubicBezTo>
                                <a:cubicBezTo>
                                  <a:pt x="11750" y="42"/>
                                  <a:pt x="11739" y="53"/>
                                  <a:pt x="11725" y="53"/>
                                </a:cubicBezTo>
                                <a:lnTo>
                                  <a:pt x="11575" y="53"/>
                                </a:lnTo>
                                <a:cubicBezTo>
                                  <a:pt x="11562" y="53"/>
                                  <a:pt x="11550" y="42"/>
                                  <a:pt x="11550" y="28"/>
                                </a:cubicBezTo>
                                <a:cubicBezTo>
                                  <a:pt x="11550" y="14"/>
                                  <a:pt x="11562" y="3"/>
                                  <a:pt x="11575" y="3"/>
                                </a:cubicBezTo>
                                <a:close/>
                                <a:moveTo>
                                  <a:pt x="11925" y="3"/>
                                </a:moveTo>
                                <a:lnTo>
                                  <a:pt x="12075" y="3"/>
                                </a:lnTo>
                                <a:cubicBezTo>
                                  <a:pt x="12089" y="3"/>
                                  <a:pt x="12100" y="14"/>
                                  <a:pt x="12100" y="28"/>
                                </a:cubicBezTo>
                                <a:cubicBezTo>
                                  <a:pt x="12100" y="42"/>
                                  <a:pt x="12089" y="53"/>
                                  <a:pt x="12075" y="53"/>
                                </a:cubicBezTo>
                                <a:lnTo>
                                  <a:pt x="11925" y="53"/>
                                </a:lnTo>
                                <a:cubicBezTo>
                                  <a:pt x="11912" y="53"/>
                                  <a:pt x="11900" y="42"/>
                                  <a:pt x="11900" y="28"/>
                                </a:cubicBezTo>
                                <a:cubicBezTo>
                                  <a:pt x="11900" y="14"/>
                                  <a:pt x="11912" y="3"/>
                                  <a:pt x="11925" y="3"/>
                                </a:cubicBezTo>
                                <a:close/>
                                <a:moveTo>
                                  <a:pt x="12275" y="3"/>
                                </a:moveTo>
                                <a:lnTo>
                                  <a:pt x="12425" y="3"/>
                                </a:lnTo>
                                <a:cubicBezTo>
                                  <a:pt x="12439" y="3"/>
                                  <a:pt x="12450" y="14"/>
                                  <a:pt x="12450" y="28"/>
                                </a:cubicBezTo>
                                <a:cubicBezTo>
                                  <a:pt x="12450" y="42"/>
                                  <a:pt x="12439" y="53"/>
                                  <a:pt x="12425" y="53"/>
                                </a:cubicBezTo>
                                <a:lnTo>
                                  <a:pt x="12275" y="53"/>
                                </a:lnTo>
                                <a:cubicBezTo>
                                  <a:pt x="12262" y="53"/>
                                  <a:pt x="12250" y="42"/>
                                  <a:pt x="12250" y="28"/>
                                </a:cubicBezTo>
                                <a:cubicBezTo>
                                  <a:pt x="12250" y="14"/>
                                  <a:pt x="12262" y="3"/>
                                  <a:pt x="12275" y="3"/>
                                </a:cubicBezTo>
                                <a:close/>
                                <a:moveTo>
                                  <a:pt x="12625" y="3"/>
                                </a:moveTo>
                                <a:lnTo>
                                  <a:pt x="12775" y="3"/>
                                </a:lnTo>
                                <a:cubicBezTo>
                                  <a:pt x="12789" y="3"/>
                                  <a:pt x="12800" y="14"/>
                                  <a:pt x="12800" y="28"/>
                                </a:cubicBezTo>
                                <a:cubicBezTo>
                                  <a:pt x="12800" y="42"/>
                                  <a:pt x="12789" y="53"/>
                                  <a:pt x="12775" y="53"/>
                                </a:cubicBezTo>
                                <a:lnTo>
                                  <a:pt x="12625" y="53"/>
                                </a:lnTo>
                                <a:cubicBezTo>
                                  <a:pt x="12612" y="53"/>
                                  <a:pt x="12600" y="42"/>
                                  <a:pt x="12600" y="28"/>
                                </a:cubicBezTo>
                                <a:cubicBezTo>
                                  <a:pt x="12600" y="14"/>
                                  <a:pt x="12612" y="3"/>
                                  <a:pt x="12625" y="3"/>
                                </a:cubicBezTo>
                                <a:close/>
                                <a:moveTo>
                                  <a:pt x="12975" y="3"/>
                                </a:moveTo>
                                <a:lnTo>
                                  <a:pt x="13125" y="3"/>
                                </a:lnTo>
                                <a:cubicBezTo>
                                  <a:pt x="13139" y="3"/>
                                  <a:pt x="13150" y="14"/>
                                  <a:pt x="13150" y="28"/>
                                </a:cubicBezTo>
                                <a:cubicBezTo>
                                  <a:pt x="13150" y="42"/>
                                  <a:pt x="13139" y="53"/>
                                  <a:pt x="13125" y="53"/>
                                </a:cubicBezTo>
                                <a:lnTo>
                                  <a:pt x="12975" y="53"/>
                                </a:lnTo>
                                <a:cubicBezTo>
                                  <a:pt x="12962" y="53"/>
                                  <a:pt x="12950" y="42"/>
                                  <a:pt x="12950" y="28"/>
                                </a:cubicBezTo>
                                <a:cubicBezTo>
                                  <a:pt x="12950" y="14"/>
                                  <a:pt x="12962" y="3"/>
                                  <a:pt x="12975" y="3"/>
                                </a:cubicBezTo>
                                <a:close/>
                                <a:moveTo>
                                  <a:pt x="13325" y="3"/>
                                </a:moveTo>
                                <a:lnTo>
                                  <a:pt x="13475" y="3"/>
                                </a:lnTo>
                                <a:cubicBezTo>
                                  <a:pt x="13489" y="3"/>
                                  <a:pt x="13500" y="14"/>
                                  <a:pt x="13500" y="28"/>
                                </a:cubicBezTo>
                                <a:cubicBezTo>
                                  <a:pt x="13500" y="42"/>
                                  <a:pt x="13489" y="53"/>
                                  <a:pt x="13475" y="53"/>
                                </a:cubicBezTo>
                                <a:lnTo>
                                  <a:pt x="13325" y="53"/>
                                </a:lnTo>
                                <a:cubicBezTo>
                                  <a:pt x="13312" y="53"/>
                                  <a:pt x="13300" y="42"/>
                                  <a:pt x="13300" y="28"/>
                                </a:cubicBezTo>
                                <a:cubicBezTo>
                                  <a:pt x="13300" y="14"/>
                                  <a:pt x="13312" y="3"/>
                                  <a:pt x="13325" y="3"/>
                                </a:cubicBezTo>
                                <a:close/>
                                <a:moveTo>
                                  <a:pt x="13675" y="3"/>
                                </a:moveTo>
                                <a:lnTo>
                                  <a:pt x="13825" y="3"/>
                                </a:lnTo>
                                <a:cubicBezTo>
                                  <a:pt x="13839" y="3"/>
                                  <a:pt x="13850" y="14"/>
                                  <a:pt x="13850" y="28"/>
                                </a:cubicBezTo>
                                <a:cubicBezTo>
                                  <a:pt x="13850" y="42"/>
                                  <a:pt x="13839" y="53"/>
                                  <a:pt x="13825" y="53"/>
                                </a:cubicBezTo>
                                <a:lnTo>
                                  <a:pt x="13675" y="53"/>
                                </a:lnTo>
                                <a:cubicBezTo>
                                  <a:pt x="13662" y="53"/>
                                  <a:pt x="13650" y="42"/>
                                  <a:pt x="13650" y="28"/>
                                </a:cubicBezTo>
                                <a:cubicBezTo>
                                  <a:pt x="13650" y="14"/>
                                  <a:pt x="13662" y="3"/>
                                  <a:pt x="13675" y="3"/>
                                </a:cubicBezTo>
                                <a:close/>
                                <a:moveTo>
                                  <a:pt x="14025" y="3"/>
                                </a:moveTo>
                                <a:lnTo>
                                  <a:pt x="14175" y="3"/>
                                </a:lnTo>
                                <a:cubicBezTo>
                                  <a:pt x="14189" y="3"/>
                                  <a:pt x="14200" y="15"/>
                                  <a:pt x="14200" y="28"/>
                                </a:cubicBezTo>
                                <a:cubicBezTo>
                                  <a:pt x="14200" y="42"/>
                                  <a:pt x="14189" y="53"/>
                                  <a:pt x="14175" y="53"/>
                                </a:cubicBezTo>
                                <a:lnTo>
                                  <a:pt x="14025" y="53"/>
                                </a:lnTo>
                                <a:cubicBezTo>
                                  <a:pt x="14012" y="53"/>
                                  <a:pt x="14000" y="42"/>
                                  <a:pt x="14000" y="28"/>
                                </a:cubicBezTo>
                                <a:cubicBezTo>
                                  <a:pt x="14000" y="15"/>
                                  <a:pt x="14012" y="3"/>
                                  <a:pt x="14025" y="3"/>
                                </a:cubicBezTo>
                                <a:close/>
                                <a:moveTo>
                                  <a:pt x="14375" y="3"/>
                                </a:moveTo>
                                <a:lnTo>
                                  <a:pt x="14525" y="3"/>
                                </a:lnTo>
                                <a:cubicBezTo>
                                  <a:pt x="14539" y="3"/>
                                  <a:pt x="14550" y="15"/>
                                  <a:pt x="14550" y="28"/>
                                </a:cubicBezTo>
                                <a:cubicBezTo>
                                  <a:pt x="14550" y="42"/>
                                  <a:pt x="14539" y="53"/>
                                  <a:pt x="14525" y="53"/>
                                </a:cubicBezTo>
                                <a:lnTo>
                                  <a:pt x="14375" y="53"/>
                                </a:lnTo>
                                <a:cubicBezTo>
                                  <a:pt x="14362" y="53"/>
                                  <a:pt x="14350" y="42"/>
                                  <a:pt x="14350" y="28"/>
                                </a:cubicBezTo>
                                <a:cubicBezTo>
                                  <a:pt x="14350" y="15"/>
                                  <a:pt x="14362" y="3"/>
                                  <a:pt x="14375" y="3"/>
                                </a:cubicBezTo>
                                <a:close/>
                                <a:moveTo>
                                  <a:pt x="14725" y="3"/>
                                </a:moveTo>
                                <a:lnTo>
                                  <a:pt x="14875" y="4"/>
                                </a:lnTo>
                                <a:cubicBezTo>
                                  <a:pt x="14889" y="4"/>
                                  <a:pt x="14900" y="15"/>
                                  <a:pt x="14900" y="29"/>
                                </a:cubicBezTo>
                                <a:cubicBezTo>
                                  <a:pt x="14900" y="42"/>
                                  <a:pt x="14889" y="54"/>
                                  <a:pt x="14875" y="54"/>
                                </a:cubicBezTo>
                                <a:lnTo>
                                  <a:pt x="14725" y="53"/>
                                </a:lnTo>
                                <a:cubicBezTo>
                                  <a:pt x="14712" y="53"/>
                                  <a:pt x="14700" y="42"/>
                                  <a:pt x="14700" y="28"/>
                                </a:cubicBezTo>
                                <a:cubicBezTo>
                                  <a:pt x="14700" y="15"/>
                                  <a:pt x="14712" y="3"/>
                                  <a:pt x="14725" y="3"/>
                                </a:cubicBezTo>
                                <a:close/>
                                <a:moveTo>
                                  <a:pt x="15075" y="4"/>
                                </a:moveTo>
                                <a:lnTo>
                                  <a:pt x="15225" y="4"/>
                                </a:lnTo>
                                <a:cubicBezTo>
                                  <a:pt x="15239" y="4"/>
                                  <a:pt x="15250" y="15"/>
                                  <a:pt x="15250" y="29"/>
                                </a:cubicBezTo>
                                <a:cubicBezTo>
                                  <a:pt x="15250" y="42"/>
                                  <a:pt x="15239" y="54"/>
                                  <a:pt x="15225" y="54"/>
                                </a:cubicBezTo>
                                <a:lnTo>
                                  <a:pt x="15075" y="54"/>
                                </a:lnTo>
                                <a:cubicBezTo>
                                  <a:pt x="15062" y="54"/>
                                  <a:pt x="15050" y="42"/>
                                  <a:pt x="15050" y="29"/>
                                </a:cubicBezTo>
                                <a:cubicBezTo>
                                  <a:pt x="15050" y="15"/>
                                  <a:pt x="15062" y="4"/>
                                  <a:pt x="15075" y="4"/>
                                </a:cubicBezTo>
                                <a:close/>
                                <a:moveTo>
                                  <a:pt x="15425" y="4"/>
                                </a:moveTo>
                                <a:lnTo>
                                  <a:pt x="15575" y="4"/>
                                </a:lnTo>
                                <a:cubicBezTo>
                                  <a:pt x="15589" y="4"/>
                                  <a:pt x="15600" y="15"/>
                                  <a:pt x="15600" y="29"/>
                                </a:cubicBezTo>
                                <a:cubicBezTo>
                                  <a:pt x="15600" y="42"/>
                                  <a:pt x="15589" y="54"/>
                                  <a:pt x="15575" y="54"/>
                                </a:cubicBezTo>
                                <a:lnTo>
                                  <a:pt x="15425" y="54"/>
                                </a:lnTo>
                                <a:cubicBezTo>
                                  <a:pt x="15412" y="54"/>
                                  <a:pt x="15400" y="42"/>
                                  <a:pt x="15400" y="29"/>
                                </a:cubicBezTo>
                                <a:cubicBezTo>
                                  <a:pt x="15400" y="15"/>
                                  <a:pt x="15412" y="4"/>
                                  <a:pt x="15425" y="4"/>
                                </a:cubicBezTo>
                                <a:close/>
                                <a:moveTo>
                                  <a:pt x="15775" y="4"/>
                                </a:moveTo>
                                <a:lnTo>
                                  <a:pt x="15925" y="4"/>
                                </a:lnTo>
                                <a:cubicBezTo>
                                  <a:pt x="15939" y="4"/>
                                  <a:pt x="15950" y="15"/>
                                  <a:pt x="15950" y="29"/>
                                </a:cubicBezTo>
                                <a:cubicBezTo>
                                  <a:pt x="15950" y="43"/>
                                  <a:pt x="15939" y="54"/>
                                  <a:pt x="15925" y="54"/>
                                </a:cubicBezTo>
                                <a:lnTo>
                                  <a:pt x="15775" y="54"/>
                                </a:lnTo>
                                <a:cubicBezTo>
                                  <a:pt x="15762" y="54"/>
                                  <a:pt x="15750" y="43"/>
                                  <a:pt x="15750" y="29"/>
                                </a:cubicBezTo>
                                <a:cubicBezTo>
                                  <a:pt x="15750" y="15"/>
                                  <a:pt x="15762" y="4"/>
                                  <a:pt x="15775" y="4"/>
                                </a:cubicBezTo>
                                <a:close/>
                                <a:moveTo>
                                  <a:pt x="16125" y="4"/>
                                </a:moveTo>
                                <a:lnTo>
                                  <a:pt x="16225" y="4"/>
                                </a:lnTo>
                                <a:cubicBezTo>
                                  <a:pt x="16239" y="4"/>
                                  <a:pt x="16250" y="15"/>
                                  <a:pt x="16250" y="29"/>
                                </a:cubicBezTo>
                                <a:cubicBezTo>
                                  <a:pt x="16250" y="43"/>
                                  <a:pt x="16239" y="54"/>
                                  <a:pt x="16225" y="54"/>
                                </a:cubicBezTo>
                                <a:lnTo>
                                  <a:pt x="16125" y="54"/>
                                </a:lnTo>
                                <a:cubicBezTo>
                                  <a:pt x="16112" y="54"/>
                                  <a:pt x="16100" y="43"/>
                                  <a:pt x="16100" y="29"/>
                                </a:cubicBezTo>
                                <a:cubicBezTo>
                                  <a:pt x="16100" y="15"/>
                                  <a:pt x="16112" y="4"/>
                                  <a:pt x="16125" y="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" name="Freeform 111"/>
                        <wps:cNvSpPr>
                          <a:spLocks noEditPoints="1"/>
                        </wps:cNvSpPr>
                        <wps:spPr bwMode="auto">
                          <a:xfrm>
                            <a:off x="1308112" y="1065532"/>
                            <a:ext cx="1430013" cy="73002"/>
                          </a:xfrm>
                          <a:custGeom>
                            <a:avLst/>
                            <a:gdLst>
                              <a:gd name="T0" fmla="*/ 549970 w 15666"/>
                              <a:gd name="T1" fmla="*/ 2723796 h 800"/>
                              <a:gd name="T2" fmla="*/ 124984743 w 15666"/>
                              <a:gd name="T3" fmla="*/ 2773802 h 800"/>
                              <a:gd name="T4" fmla="*/ 125534713 w 15666"/>
                              <a:gd name="T5" fmla="*/ 3331903 h 800"/>
                              <a:gd name="T6" fmla="*/ 124984743 w 15666"/>
                              <a:gd name="T7" fmla="*/ 3889912 h 800"/>
                              <a:gd name="T8" fmla="*/ 549970 w 15666"/>
                              <a:gd name="T9" fmla="*/ 3831601 h 800"/>
                              <a:gd name="T10" fmla="*/ 0 w 15666"/>
                              <a:gd name="T11" fmla="*/ 3273592 h 800"/>
                              <a:gd name="T12" fmla="*/ 549970 w 15666"/>
                              <a:gd name="T13" fmla="*/ 2723796 h 800"/>
                              <a:gd name="T14" fmla="*/ 123876588 w 15666"/>
                              <a:gd name="T15" fmla="*/ 0 h 800"/>
                              <a:gd name="T16" fmla="*/ 130534099 w 15666"/>
                              <a:gd name="T17" fmla="*/ 3331903 h 800"/>
                              <a:gd name="T18" fmla="*/ 123868281 w 15666"/>
                              <a:gd name="T19" fmla="*/ 6663714 h 800"/>
                              <a:gd name="T20" fmla="*/ 123876588 w 15666"/>
                              <a:gd name="T21" fmla="*/ 0 h 800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5666" h="800">
                                <a:moveTo>
                                  <a:pt x="66" y="327"/>
                                </a:moveTo>
                                <a:lnTo>
                                  <a:pt x="15000" y="333"/>
                                </a:lnTo>
                                <a:cubicBezTo>
                                  <a:pt x="15037" y="333"/>
                                  <a:pt x="15066" y="363"/>
                                  <a:pt x="15066" y="400"/>
                                </a:cubicBezTo>
                                <a:cubicBezTo>
                                  <a:pt x="15066" y="437"/>
                                  <a:pt x="15037" y="467"/>
                                  <a:pt x="15000" y="467"/>
                                </a:cubicBezTo>
                                <a:lnTo>
                                  <a:pt x="66" y="460"/>
                                </a:lnTo>
                                <a:cubicBezTo>
                                  <a:pt x="30" y="460"/>
                                  <a:pt x="0" y="430"/>
                                  <a:pt x="0" y="393"/>
                                </a:cubicBezTo>
                                <a:cubicBezTo>
                                  <a:pt x="0" y="357"/>
                                  <a:pt x="30" y="327"/>
                                  <a:pt x="66" y="327"/>
                                </a:cubicBezTo>
                                <a:close/>
                                <a:moveTo>
                                  <a:pt x="14867" y="0"/>
                                </a:moveTo>
                                <a:lnTo>
                                  <a:pt x="15666" y="400"/>
                                </a:lnTo>
                                <a:lnTo>
                                  <a:pt x="14866" y="800"/>
                                </a:lnTo>
                                <a:lnTo>
                                  <a:pt x="148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" name="Freeform 112"/>
                        <wps:cNvSpPr>
                          <a:spLocks noEditPoints="1"/>
                        </wps:cNvSpPr>
                        <wps:spPr bwMode="auto">
                          <a:xfrm>
                            <a:off x="4162437" y="1064832"/>
                            <a:ext cx="1540514" cy="73102"/>
                          </a:xfrm>
                          <a:custGeom>
                            <a:avLst/>
                            <a:gdLst>
                              <a:gd name="T0" fmla="*/ 11143246 w 8434"/>
                              <a:gd name="T1" fmla="*/ 5538390 h 400"/>
                              <a:gd name="T2" fmla="*/ 280247881 w 8434"/>
                              <a:gd name="T3" fmla="*/ 5638540 h 400"/>
                              <a:gd name="T4" fmla="*/ 281382170 w 8434"/>
                              <a:gd name="T5" fmla="*/ 6772900 h 400"/>
                              <a:gd name="T6" fmla="*/ 280247881 w 8434"/>
                              <a:gd name="T7" fmla="*/ 7873999 h 400"/>
                              <a:gd name="T8" fmla="*/ 11143246 w 8434"/>
                              <a:gd name="T9" fmla="*/ 7773849 h 400"/>
                              <a:gd name="T10" fmla="*/ 10008775 w 8434"/>
                              <a:gd name="T11" fmla="*/ 6672933 h 400"/>
                              <a:gd name="T12" fmla="*/ 11143246 w 8434"/>
                              <a:gd name="T13" fmla="*/ 5538390 h 400"/>
                              <a:gd name="T14" fmla="*/ 13345155 w 8434"/>
                              <a:gd name="T15" fmla="*/ 13345684 h 400"/>
                              <a:gd name="T16" fmla="*/ 0 w 8434"/>
                              <a:gd name="T17" fmla="*/ 6639489 h 400"/>
                              <a:gd name="T18" fmla="*/ 13378580 w 8434"/>
                              <a:gd name="T19" fmla="*/ 0 h 400"/>
                              <a:gd name="T20" fmla="*/ 13345155 w 8434"/>
                              <a:gd name="T21" fmla="*/ 13345684 h 400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</a:gdLst>
                            <a:ahLst/>
                            <a:cxnLst>
                              <a:cxn ang="T22">
                                <a:pos x="T0" y="T1"/>
                              </a:cxn>
                              <a:cxn ang="T23">
                                <a:pos x="T2" y="T3"/>
                              </a:cxn>
                              <a:cxn ang="T24">
                                <a:pos x="T4" y="T5"/>
                              </a:cxn>
                              <a:cxn ang="T25">
                                <a:pos x="T6" y="T7"/>
                              </a:cxn>
                              <a:cxn ang="T26">
                                <a:pos x="T8" y="T9"/>
                              </a:cxn>
                              <a:cxn ang="T27">
                                <a:pos x="T10" y="T11"/>
                              </a:cxn>
                              <a:cxn ang="T28">
                                <a:pos x="T12" y="T13"/>
                              </a:cxn>
                              <a:cxn ang="T29">
                                <a:pos x="T14" y="T15"/>
                              </a:cxn>
                              <a:cxn ang="T30">
                                <a:pos x="T16" y="T17"/>
                              </a:cxn>
                              <a:cxn ang="T31">
                                <a:pos x="T18" y="T19"/>
                              </a:cxn>
                              <a:cxn ang="T32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8434" h="400">
                                <a:moveTo>
                                  <a:pt x="334" y="166"/>
                                </a:moveTo>
                                <a:lnTo>
                                  <a:pt x="8400" y="169"/>
                                </a:lnTo>
                                <a:cubicBezTo>
                                  <a:pt x="8419" y="169"/>
                                  <a:pt x="8434" y="184"/>
                                  <a:pt x="8434" y="203"/>
                                </a:cubicBezTo>
                                <a:cubicBezTo>
                                  <a:pt x="8434" y="221"/>
                                  <a:pt x="8419" y="236"/>
                                  <a:pt x="8400" y="236"/>
                                </a:cubicBezTo>
                                <a:lnTo>
                                  <a:pt x="334" y="233"/>
                                </a:lnTo>
                                <a:cubicBezTo>
                                  <a:pt x="315" y="233"/>
                                  <a:pt x="300" y="218"/>
                                  <a:pt x="300" y="200"/>
                                </a:cubicBezTo>
                                <a:cubicBezTo>
                                  <a:pt x="300" y="181"/>
                                  <a:pt x="315" y="166"/>
                                  <a:pt x="334" y="166"/>
                                </a:cubicBezTo>
                                <a:close/>
                                <a:moveTo>
                                  <a:pt x="400" y="400"/>
                                </a:moveTo>
                                <a:lnTo>
                                  <a:pt x="0" y="199"/>
                                </a:lnTo>
                                <a:lnTo>
                                  <a:pt x="401" y="0"/>
                                </a:lnTo>
                                <a:lnTo>
                                  <a:pt x="400" y="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2026014" y="754916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B52FB9" w14:textId="77777777" w:rsidR="00A9750D" w:rsidRDefault="00A9750D" w:rsidP="00A9750D"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07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586654" y="895200"/>
                            <a:ext cx="90297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7321F1" w14:textId="77777777" w:rsidR="00A9750D" w:rsidRDefault="00A9750D" w:rsidP="00A9750D">
                              <w:pPr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 xml:space="preserve">UL </w:t>
                              </w:r>
                              <w:r>
                                <w:rPr>
                                  <w:color w:val="000000"/>
                                  <w:lang w:eastAsia="zh-CN"/>
                                </w:rPr>
                                <w:t>t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lang w:eastAsia="zh-CN"/>
                                </w:rPr>
                                <w:t>ransmission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08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2358784" y="895200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D249BB" w14:textId="77777777" w:rsidR="00A9750D" w:rsidRDefault="00A9750D" w:rsidP="00A9750D"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09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4983643" y="754916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614AB5" w14:textId="77777777" w:rsidR="00A9750D" w:rsidRDefault="00A9750D" w:rsidP="00A9750D"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0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4608378" y="895200"/>
                            <a:ext cx="124841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A707C4" w14:textId="77777777" w:rsidR="00A9750D" w:rsidRDefault="00A9750D" w:rsidP="00A9750D">
                              <w:pPr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 xml:space="preserve">GP 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lang w:eastAsia="zh-CN"/>
                                </w:rPr>
                                <w:t>or</w:t>
                              </w: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lang w:eastAsia="zh-CN"/>
                                </w:rPr>
                                <w:t>UL transmission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1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360809" y="895200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BE75A5" w14:textId="77777777" w:rsidR="00A9750D" w:rsidRDefault="00A9750D" w:rsidP="00A9750D"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12" name="Freeform 119"/>
                        <wps:cNvSpPr>
                          <a:spLocks noEditPoints="1"/>
                        </wps:cNvSpPr>
                        <wps:spPr bwMode="auto">
                          <a:xfrm>
                            <a:off x="5692151" y="1096633"/>
                            <a:ext cx="100301" cy="10200"/>
                          </a:xfrm>
                          <a:custGeom>
                            <a:avLst/>
                            <a:gdLst>
                              <a:gd name="T0" fmla="*/ 861751 w 551"/>
                              <a:gd name="T1" fmla="*/ 0 h 53"/>
                              <a:gd name="T2" fmla="*/ 5833659 w 551"/>
                              <a:gd name="T3" fmla="*/ 36951 h 53"/>
                              <a:gd name="T4" fmla="*/ 6629150 w 551"/>
                              <a:gd name="T5" fmla="*/ 959185 h 53"/>
                              <a:gd name="T6" fmla="*/ 5800529 w 551"/>
                              <a:gd name="T7" fmla="*/ 1881611 h 53"/>
                              <a:gd name="T8" fmla="*/ 828621 w 551"/>
                              <a:gd name="T9" fmla="*/ 1844660 h 53"/>
                              <a:gd name="T10" fmla="*/ 0 w 551"/>
                              <a:gd name="T11" fmla="*/ 922234 h 53"/>
                              <a:gd name="T12" fmla="*/ 861751 w 551"/>
                              <a:gd name="T13" fmla="*/ 0 h 53"/>
                              <a:gd name="T14" fmla="*/ 12462991 w 551"/>
                              <a:gd name="T15" fmla="*/ 73709 h 53"/>
                              <a:gd name="T16" fmla="*/ 17434899 w 551"/>
                              <a:gd name="T17" fmla="*/ 110660 h 53"/>
                              <a:gd name="T18" fmla="*/ 18230389 w 551"/>
                              <a:gd name="T19" fmla="*/ 1033087 h 53"/>
                              <a:gd name="T20" fmla="*/ 17401768 w 551"/>
                              <a:gd name="T21" fmla="*/ 1955321 h 53"/>
                              <a:gd name="T22" fmla="*/ 12429861 w 551"/>
                              <a:gd name="T23" fmla="*/ 1918370 h 53"/>
                              <a:gd name="T24" fmla="*/ 11601058 w 551"/>
                              <a:gd name="T25" fmla="*/ 996136 h 53"/>
                              <a:gd name="T26" fmla="*/ 12462991 w 551"/>
                              <a:gd name="T27" fmla="*/ 73709 h 53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</a:gdLst>
                            <a:ahLst/>
                            <a:cxnLst>
                              <a:cxn ang="T28">
                                <a:pos x="T0" y="T1"/>
                              </a:cxn>
                              <a:cxn ang="T29">
                                <a:pos x="T2" y="T3"/>
                              </a:cxn>
                              <a:cxn ang="T30">
                                <a:pos x="T4" y="T5"/>
                              </a:cxn>
                              <a:cxn ang="T31">
                                <a:pos x="T6" y="T7"/>
                              </a:cxn>
                              <a:cxn ang="T32">
                                <a:pos x="T8" y="T9"/>
                              </a:cxn>
                              <a:cxn ang="T33">
                                <a:pos x="T10" y="T11"/>
                              </a:cxn>
                              <a:cxn ang="T34">
                                <a:pos x="T12" y="T13"/>
                              </a:cxn>
                              <a:cxn ang="T35">
                                <a:pos x="T14" y="T15"/>
                              </a:cxn>
                              <a:cxn ang="T36">
                                <a:pos x="T16" y="T17"/>
                              </a:cxn>
                              <a:cxn ang="T37">
                                <a:pos x="T18" y="T19"/>
                              </a:cxn>
                              <a:cxn ang="T38">
                                <a:pos x="T20" y="T21"/>
                              </a:cxn>
                              <a:cxn ang="T39">
                                <a:pos x="T22" y="T23"/>
                              </a:cxn>
                              <a:cxn ang="T40">
                                <a:pos x="T24" y="T25"/>
                              </a:cxn>
                              <a:cxn ang="T41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551" h="53">
                                <a:moveTo>
                                  <a:pt x="26" y="0"/>
                                </a:moveTo>
                                <a:lnTo>
                                  <a:pt x="176" y="1"/>
                                </a:lnTo>
                                <a:cubicBezTo>
                                  <a:pt x="189" y="1"/>
                                  <a:pt x="201" y="13"/>
                                  <a:pt x="200" y="26"/>
                                </a:cubicBezTo>
                                <a:cubicBezTo>
                                  <a:pt x="200" y="40"/>
                                  <a:pt x="189" y="51"/>
                                  <a:pt x="175" y="51"/>
                                </a:cubicBezTo>
                                <a:lnTo>
                                  <a:pt x="25" y="50"/>
                                </a:lnTo>
                                <a:cubicBezTo>
                                  <a:pt x="12" y="50"/>
                                  <a:pt x="0" y="39"/>
                                  <a:pt x="0" y="25"/>
                                </a:cubicBezTo>
                                <a:cubicBezTo>
                                  <a:pt x="1" y="12"/>
                                  <a:pt x="12" y="0"/>
                                  <a:pt x="26" y="0"/>
                                </a:cubicBezTo>
                                <a:close/>
                                <a:moveTo>
                                  <a:pt x="376" y="2"/>
                                </a:moveTo>
                                <a:lnTo>
                                  <a:pt x="526" y="3"/>
                                </a:lnTo>
                                <a:cubicBezTo>
                                  <a:pt x="539" y="3"/>
                                  <a:pt x="551" y="14"/>
                                  <a:pt x="550" y="28"/>
                                </a:cubicBezTo>
                                <a:cubicBezTo>
                                  <a:pt x="550" y="42"/>
                                  <a:pt x="539" y="53"/>
                                  <a:pt x="525" y="53"/>
                                </a:cubicBezTo>
                                <a:lnTo>
                                  <a:pt x="375" y="52"/>
                                </a:lnTo>
                                <a:cubicBezTo>
                                  <a:pt x="362" y="52"/>
                                  <a:pt x="350" y="41"/>
                                  <a:pt x="350" y="27"/>
                                </a:cubicBezTo>
                                <a:cubicBezTo>
                                  <a:pt x="351" y="13"/>
                                  <a:pt x="362" y="2"/>
                                  <a:pt x="376" y="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Freeform 120"/>
                        <wps:cNvSpPr>
                          <a:spLocks noEditPoints="1"/>
                        </wps:cNvSpPr>
                        <wps:spPr bwMode="auto">
                          <a:xfrm>
                            <a:off x="1200111" y="1096633"/>
                            <a:ext cx="100301" cy="9500"/>
                          </a:xfrm>
                          <a:custGeom>
                            <a:avLst/>
                            <a:gdLst>
                              <a:gd name="T0" fmla="*/ 423341 w 1101"/>
                              <a:gd name="T1" fmla="*/ 0 h 105"/>
                              <a:gd name="T2" fmla="*/ 2913831 w 1101"/>
                              <a:gd name="T3" fmla="*/ 16376 h 105"/>
                              <a:gd name="T4" fmla="*/ 3320592 w 1101"/>
                              <a:gd name="T5" fmla="*/ 426776 h 105"/>
                              <a:gd name="T6" fmla="*/ 2905541 w 1101"/>
                              <a:gd name="T7" fmla="*/ 837176 h 105"/>
                              <a:gd name="T8" fmla="*/ 415051 w 1101"/>
                              <a:gd name="T9" fmla="*/ 820710 h 105"/>
                              <a:gd name="T10" fmla="*/ 0 w 1101"/>
                              <a:gd name="T11" fmla="*/ 410400 h 105"/>
                              <a:gd name="T12" fmla="*/ 423341 w 1101"/>
                              <a:gd name="T13" fmla="*/ 0 h 105"/>
                              <a:gd name="T14" fmla="*/ 6234513 w 1101"/>
                              <a:gd name="T15" fmla="*/ 32843 h 105"/>
                              <a:gd name="T16" fmla="*/ 8725003 w 1101"/>
                              <a:gd name="T17" fmla="*/ 41076 h 105"/>
                              <a:gd name="T18" fmla="*/ 9131764 w 1101"/>
                              <a:gd name="T19" fmla="*/ 459619 h 105"/>
                              <a:gd name="T20" fmla="*/ 8716713 w 1101"/>
                              <a:gd name="T21" fmla="*/ 861786 h 105"/>
                              <a:gd name="T22" fmla="*/ 6226223 w 1101"/>
                              <a:gd name="T23" fmla="*/ 853552 h 105"/>
                              <a:gd name="T24" fmla="*/ 5811081 w 1101"/>
                              <a:gd name="T25" fmla="*/ 443243 h 105"/>
                              <a:gd name="T26" fmla="*/ 6234513 w 1101"/>
                              <a:gd name="T27" fmla="*/ 32843 h 105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</a:gdLst>
                            <a:ahLst/>
                            <a:cxnLst>
                              <a:cxn ang="T28">
                                <a:pos x="T0" y="T1"/>
                              </a:cxn>
                              <a:cxn ang="T29">
                                <a:pos x="T2" y="T3"/>
                              </a:cxn>
                              <a:cxn ang="T30">
                                <a:pos x="T4" y="T5"/>
                              </a:cxn>
                              <a:cxn ang="T31">
                                <a:pos x="T6" y="T7"/>
                              </a:cxn>
                              <a:cxn ang="T32">
                                <a:pos x="T8" y="T9"/>
                              </a:cxn>
                              <a:cxn ang="T33">
                                <a:pos x="T10" y="T11"/>
                              </a:cxn>
                              <a:cxn ang="T34">
                                <a:pos x="T12" y="T13"/>
                              </a:cxn>
                              <a:cxn ang="T35">
                                <a:pos x="T14" y="T15"/>
                              </a:cxn>
                              <a:cxn ang="T36">
                                <a:pos x="T16" y="T17"/>
                              </a:cxn>
                              <a:cxn ang="T37">
                                <a:pos x="T18" y="T19"/>
                              </a:cxn>
                              <a:cxn ang="T38">
                                <a:pos x="T20" y="T21"/>
                              </a:cxn>
                              <a:cxn ang="T39">
                                <a:pos x="T22" y="T23"/>
                              </a:cxn>
                              <a:cxn ang="T40">
                                <a:pos x="T24" y="T25"/>
                              </a:cxn>
                              <a:cxn ang="T41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101" h="105">
                                <a:moveTo>
                                  <a:pt x="51" y="0"/>
                                </a:moveTo>
                                <a:lnTo>
                                  <a:pt x="351" y="2"/>
                                </a:lnTo>
                                <a:cubicBezTo>
                                  <a:pt x="378" y="2"/>
                                  <a:pt x="401" y="25"/>
                                  <a:pt x="400" y="52"/>
                                </a:cubicBezTo>
                                <a:cubicBezTo>
                                  <a:pt x="400" y="80"/>
                                  <a:pt x="378" y="102"/>
                                  <a:pt x="350" y="102"/>
                                </a:cubicBezTo>
                                <a:lnTo>
                                  <a:pt x="50" y="100"/>
                                </a:lnTo>
                                <a:cubicBezTo>
                                  <a:pt x="23" y="100"/>
                                  <a:pt x="0" y="78"/>
                                  <a:pt x="0" y="50"/>
                                </a:cubicBezTo>
                                <a:cubicBezTo>
                                  <a:pt x="1" y="23"/>
                                  <a:pt x="23" y="0"/>
                                  <a:pt x="51" y="0"/>
                                </a:cubicBezTo>
                                <a:close/>
                                <a:moveTo>
                                  <a:pt x="751" y="4"/>
                                </a:moveTo>
                                <a:lnTo>
                                  <a:pt x="1051" y="5"/>
                                </a:lnTo>
                                <a:cubicBezTo>
                                  <a:pt x="1078" y="5"/>
                                  <a:pt x="1101" y="28"/>
                                  <a:pt x="1100" y="56"/>
                                </a:cubicBezTo>
                                <a:cubicBezTo>
                                  <a:pt x="1100" y="83"/>
                                  <a:pt x="1078" y="105"/>
                                  <a:pt x="1050" y="105"/>
                                </a:cubicBezTo>
                                <a:lnTo>
                                  <a:pt x="750" y="104"/>
                                </a:lnTo>
                                <a:cubicBezTo>
                                  <a:pt x="723" y="104"/>
                                  <a:pt x="700" y="81"/>
                                  <a:pt x="700" y="54"/>
                                </a:cubicBezTo>
                                <a:cubicBezTo>
                                  <a:pt x="701" y="26"/>
                                  <a:pt x="723" y="4"/>
                                  <a:pt x="751" y="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6FC2BDE" id="Canvas 714" o:spid="_x0000_s1247" editas="canvas" style="width:485.6pt;height:239.65pt;mso-position-horizontal-relative:char;mso-position-vertical-relative:line" coordsize="61664,30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">
                <v:shape id="_x0000_s1248" type="#_x0000_t75" style="position:absolute;width:61664;height:30429;visibility:visible;mso-wrap-style:square">
                  <v:fill o:detectmouseclick="t"/>
                  <v:path o:connecttype="none"/>
                </v:shape>
                <v:rect id="Rectangle 64" o:spid="_x0000_s1249" style="position:absolute;left:61353;top:27201;width:318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" filled="f" stroked="f">
                  <v:textbox style="mso-fit-shape-to-text:t" inset="0,0,0,0">
                    <w:txbxContent>
                      <w:p w14:paraId="3C905E6F" w14:textId="77777777" w:rsidR="00A9750D" w:rsidRDefault="00A9750D" w:rsidP="00A9750D"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Freeform 65" o:spid="_x0000_s1250" style="position:absolute;left:12001;top:15341;width:45739;height:89;visibility:visible;mso-wrap-style:square;v-text-anchor:top" coordsize="250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" path="m25,l175,v14,,25,12,25,25c200,39,189,50,175,50l25,50c12,50,,39,,25,,12,12,,25,xm375,l525,v14,,25,12,25,25c550,39,539,50,525,50r-150,c362,50,350,39,350,25,350,12,362,,375,xm725,l875,v14,,25,12,25,25c900,39,889,50,875,50r-150,c712,50,700,39,700,25,700,12,712,,725,xm1075,r150,c1239,,1250,12,1250,25v,14,-11,25,-25,25l1075,50v-13,,-25,-11,-25,-25c1050,12,1062,,1075,xm1425,r150,c1589,,1600,12,1600,25v,14,-11,25,-25,25l1425,50v-13,,-25,-11,-25,-25c1400,12,1412,,1425,xm1775,r150,c1939,,1950,12,1950,25v,14,-11,25,-25,25l1775,50v-13,,-25,-11,-25,-25c1750,12,1762,,1775,xm2125,r150,c2289,,2300,12,2300,25v,14,-11,25,-25,25l2125,50v-13,,-25,-11,-25,-25c2100,12,2112,,2125,xm2475,r150,c2639,,2650,12,2650,25v,14,-11,25,-25,25l2475,50v-13,,-25,-11,-25,-25c2450,12,2462,,2475,xm2825,r150,c2989,,3000,12,3000,25v,14,-11,25,-25,25l2825,50v-13,,-25,-11,-25,-25c2800,12,2812,,2825,xm3175,r150,c3339,,3350,12,3350,25v,14,-11,25,-25,25l3175,50v-13,,-25,-11,-25,-25c3150,12,3162,,3175,xm3525,r150,c3689,,3700,12,3700,25v,14,-11,25,-25,25l3525,50v-13,,-25,-11,-25,-25c3500,12,3512,,3525,xm3875,r150,c4039,,4050,12,4050,25v,14,-11,25,-25,25l3875,50v-13,,-25,-11,-25,-25c3850,12,3862,,3875,xm4225,r150,c4389,,4400,12,4400,25v,14,-11,25,-25,25l4225,50v-13,,-25,-11,-25,-25c4200,12,4212,,4225,xm4575,r150,c4739,,4750,12,4750,25v,14,-11,25,-25,25l4575,50v-13,,-25,-11,-25,-25c4550,12,4562,,4575,xm4925,r150,c5089,,5100,12,5100,25v,14,-11,25,-25,25l4925,50v-13,,-25,-11,-25,-25c4900,12,4912,,4925,xm5275,r150,c5439,,5450,12,5450,25v,14,-11,25,-25,25l5275,50v-13,,-25,-11,-25,-25c5250,12,5262,,5275,xm5625,r150,c5789,,5800,12,5800,25v,14,-11,25,-25,25l5625,50v-13,,-25,-11,-25,-25c5600,12,5612,,5625,xm5975,r150,c6139,,6150,12,6150,25v,14,-11,25,-25,25l5975,50v-13,,-25,-11,-25,-25c5950,12,5962,,5975,xm6325,r150,c6489,,6500,12,6500,25v,14,-11,25,-25,25l6325,50v-13,,-25,-11,-25,-25c6300,12,6312,,6325,xm6675,r150,c6839,,6850,12,6850,25v,14,-11,25,-25,25l6675,50v-13,,-25,-11,-25,-25c6650,12,6662,,6675,xm7025,r150,c7189,,7200,12,7200,25v,14,-11,25,-25,25l7025,50v-13,,-25,-11,-25,-25c7000,12,7012,,7025,xm7375,r150,c7539,,7550,12,7550,25v,14,-11,25,-25,25l7375,50v-13,,-25,-11,-25,-25c7350,12,7362,,7375,xm7725,r150,c7889,,7900,12,7900,25v,14,-11,25,-25,25l7725,50v-13,,-25,-11,-25,-25c7700,12,7712,,7725,xm8075,r150,c8239,,8250,12,8250,25v,14,-11,25,-25,25l8075,50v-13,,-25,-11,-25,-25c8050,12,8062,,8075,xm8425,r150,c8589,,8600,12,8600,25v,14,-11,25,-25,25l8425,50v-13,,-25,-11,-25,-25c8400,12,8412,,8425,xm8775,r150,c8939,,8950,12,8950,25v,14,-11,25,-25,25l8775,50v-13,,-25,-11,-25,-25c8750,12,8762,,8775,xm9125,r150,c9289,,9300,12,9300,25v,14,-11,25,-25,25l9125,50v-13,,-25,-11,-25,-25c9100,12,9112,,9125,xm9475,r150,c9639,,9650,12,9650,25v,14,-11,25,-25,25l9475,50v-13,,-25,-11,-25,-25c9450,12,9462,,9475,xm9825,r150,c9989,,10000,12,10000,25v,14,-11,25,-25,25l9825,50v-13,,-25,-11,-25,-25c9800,12,9812,,9825,xm10175,r150,c10339,,10350,12,10350,25v,14,-11,25,-25,25l10175,50v-13,,-25,-11,-25,-25c10150,12,10162,,10175,xm10525,r150,c10689,,10700,12,10700,25v,14,-11,25,-25,25l10525,50v-13,,-25,-11,-25,-25c10500,12,10512,,10525,xm10875,r150,c11039,,11050,12,11050,25v,14,-11,25,-25,25l10875,50v-13,,-25,-11,-25,-25c10850,12,10862,,10875,xm11225,r150,c11389,,11400,12,11400,25v,14,-11,25,-25,25l11225,50v-13,,-25,-11,-25,-25c11200,12,11212,,11225,xm11575,r150,c11739,,11750,12,11750,25v,14,-11,25,-25,25l11575,50v-13,,-25,-11,-25,-25c11550,12,11562,,11575,xm11925,r150,c12089,,12100,12,12100,25v,14,-11,25,-25,25l11925,50v-13,,-25,-11,-25,-25c11900,12,11912,,11925,xm12275,r150,c12439,,12450,12,12450,25v,14,-11,25,-25,25l12275,50v-13,,-25,-11,-25,-25c12250,12,12262,,12275,xm12625,r150,c12789,,12800,12,12800,25v,14,-11,25,-25,25l12625,50v-13,,-25,-11,-25,-25c12600,12,12612,,12625,xm12975,r150,c13139,,13150,12,13150,25v,14,-11,25,-25,25l12975,50v-13,,-25,-11,-25,-25c12950,12,12962,,12975,xm13325,r150,c13489,,13500,12,13500,25v,14,-11,25,-25,25l13325,50v-13,,-25,-11,-25,-25c13300,12,13312,,13325,xm13675,r150,c13839,,13850,12,13850,25v,14,-11,25,-25,25l13675,50v-13,,-25,-11,-25,-25c13650,12,13662,,13675,xm14025,r150,c14189,,14200,12,14200,25v,14,-11,25,-25,25l14025,50v-13,,-25,-11,-25,-25c14000,12,14012,,14025,xm14375,r150,c14539,,14550,12,14550,25v,14,-11,25,-25,25l14375,50v-13,,-25,-11,-25,-25c14350,12,14362,,14375,xm14725,r150,c14889,,14900,12,14900,25v,14,-11,25,-25,25l14725,50v-13,,-25,-11,-25,-25c14700,12,14712,,14725,xm15075,r150,c15239,,15250,12,15250,25v,14,-11,25,-25,25l15075,50v-13,,-25,-11,-25,-25c15050,12,15062,,15075,xm15425,r150,c15589,,15600,12,15600,25v,14,-11,25,-25,25l15425,50v-13,,-25,-11,-25,-25c15400,12,15412,,15425,xm15775,r150,c15939,,15950,12,15950,25v,14,-11,25,-25,25l15775,50v-13,,-25,-11,-25,-25c15750,12,15762,,15775,xm16125,r150,c16289,,16300,12,16300,25v,14,-11,25,-25,25l16125,50v-13,,-25,-11,-25,-25c16100,12,16112,,16125,xm16475,r150,c16639,,16650,12,16650,25v,14,-11,25,-25,25l16475,50v-13,,-25,-11,-25,-25c16450,12,16462,,16475,xm16825,r150,c16989,,17000,12,17000,25v,14,-11,25,-25,25l16825,50v-13,,-25,-11,-25,-25c16800,12,16812,,16825,xm17175,r150,c17339,,17350,12,17350,25v,14,-11,25,-25,25l17175,50v-13,,-25,-11,-25,-25c17150,12,17162,,17175,xm17525,r150,c17689,,17700,12,17700,25v,14,-11,25,-25,25l17525,50v-13,,-25,-11,-25,-25c17500,12,17512,,17525,xm17875,r150,c18039,,18050,12,18050,25v,14,-11,25,-25,25l17875,50v-13,,-25,-11,-25,-25c17850,12,17862,,17875,xm18225,r150,c18389,,18400,12,18400,25v,14,-11,25,-25,25l18225,50v-13,,-25,-11,-25,-25c18200,12,18212,,18225,xm18575,r150,c18739,,18750,12,18750,25v,14,-11,25,-25,25l18575,50v-13,,-25,-11,-25,-25c18550,12,18562,,18575,xm18925,r150,c19089,,19100,12,19100,25v,14,-11,25,-25,25l18925,50v-13,,-25,-11,-25,-25c18900,12,18912,,18925,xm19275,r150,c19439,,19450,12,19450,25v,14,-11,25,-25,25l19275,50v-13,,-25,-11,-25,-25c19250,12,19262,,19275,xm19625,r150,c19789,,19800,12,19800,25v,14,-11,25,-25,25l19625,50v-13,,-25,-11,-25,-25c19600,12,19612,,19625,xm19975,r150,c20139,,20150,12,20150,25v,14,-11,25,-25,25l19975,50v-13,,-25,-11,-25,-25c19950,12,19962,,19975,xm20325,r150,c20489,,20500,12,20500,25v,14,-11,25,-25,25l20325,50v-13,,-25,-11,-25,-25c20300,12,20312,,20325,xm20675,r150,c20839,,20850,12,20850,25v,14,-11,25,-25,25l20675,50v-13,,-25,-11,-25,-25c20650,12,20662,,20675,xm21025,r150,c21189,,21200,12,21200,25v,14,-11,25,-25,25l21025,50v-13,,-25,-11,-25,-25c21000,12,21012,,21025,xm21375,r150,c21539,,21550,12,21550,25v,14,-11,25,-25,25l21375,50v-13,,-25,-11,-25,-25c21350,12,21362,,21375,xm21725,r150,c21889,,21900,12,21900,25v,14,-11,25,-25,25l21725,50v-13,,-25,-11,-25,-25c21700,12,21712,,21725,xm22075,r150,c22239,,22250,12,22250,25v,14,-11,25,-25,25l22075,50v-13,,-25,-11,-25,-25c22050,12,22062,,22075,xm22425,r150,c22589,,22600,12,22600,25v,14,-11,25,-25,25l22425,50v-13,,-25,-11,-25,-25c22400,12,22412,,22425,xm22775,r150,c22939,,22950,12,22950,25v,14,-11,25,-25,25l22775,50v-13,,-25,-11,-25,-25c22750,12,22762,,22775,xm23125,r150,c23289,,23300,12,23300,25v,14,-11,25,-25,25l23125,50v-13,,-25,-11,-25,-25c23100,12,23112,,23125,xm23475,r150,c23639,,23650,12,23650,25v,14,-11,25,-25,25l23475,50v-13,,-25,-11,-25,-25c23450,12,23462,,23475,xm23825,r150,c23989,,24000,12,24000,25v,14,-11,25,-25,25l23825,50v-13,,-25,-11,-25,-25c23800,12,23812,,23825,xm24175,r150,c24339,,24350,12,24350,25v,14,-11,25,-25,25l24175,50v-13,,-25,-11,-25,-25c24150,12,24162,,24175,xm24525,r150,c24689,,24700,12,24700,25v,14,-11,25,-25,25l24525,50v-13,,-25,-11,-25,-25c24500,12,24512,,24525,xm24875,r150,c25039,,25050,12,25050,25v,14,-11,25,-25,25l24875,50v-13,,-25,-11,-25,-25c24850,12,24862,,24875,xe" fillcolor="black" strokeweight=".1pt">
                  <v:stroke joinstyle="bevel"/>
                  <v:path arrowok="t" o:connecttype="custom" o:connectlocs="2147483646,0;2147483646,0;2147483646,140835380;2147483646,281670760;2147483646,281670760;2147483646,140835380;2147483646,0;2147483646,0;2147483646,0;2147483646,140835380;2147483646,281670760;2147483646,281670760;2147483646,140835380;2147483646,0;2147483646,0;2147483646,0;2147483646,140835380;2147483646,281670760;2147483646,281670760;2147483646,140835380;2147483646,0;2147483646,0;2147483646,0;2147483646,140835380;2147483646,281670760;2147483646,281670760;2147483646,140835380;2147483646,0;2147483646,0;2147483646,0;2147483646,140835380;2147483646,281670760;2147483646,281670760;2147483646,140835380;2147483646,0;2147483646,0;2147483646,0;2147483646,140835380;2147483646,281670760;2147483646,281670760;2147483646,140835380;2147483646,0;2147483646,0;2147483646,0;2147483646,140835380;2147483646,281670760;2147483646,281670760;2147483646,140835380;2147483646,0;2147483646,0;2147483646,0;2147483646,140835380;2147483646,281670760;2147483646,281670760;2147483646,140835380;2147483646,0;2147483646,0;2147483646,0;2147483646,140835380;2147483646,281670760;2147483646,281670760;2147483646,140835380;2147483646,0" o:connectangles="0,0,0,0,0,0,0,0,0,0,0,0,0,0,0,0,0,0,0,0,0,0,0,0,0,0,0,0,0,0,0,0,0,0,0,0,0,0,0,0,0,0,0,0,0,0,0,0,0,0,0,0,0,0,0,0,0,0,0,0,0,0,0"/>
                  <o:lock v:ext="edit" verticies="t"/>
                </v:shape>
                <v:shape id="Freeform 66" o:spid="_x0000_s1251" style="position:absolute;left:11715;top:18675;width:46895;height:730;visibility:visible;mso-wrap-style:square;v-text-anchor:top" coordsize="25680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" path="m34,163r25313,3c25366,166,25381,181,25381,200v,18,-15,33,-34,33l34,230c15,230,,215,,196,,178,15,163,34,163xm25280,r400,200l25280,400r,-400xe" fillcolor="black" strokeweight=".1pt">
                  <v:stroke joinstyle="bevel"/>
                  <v:path arrowok="t" o:connecttype="custom" o:connectlocs="207058254,991181735;2147483646,1009401209;2147483646,1216177732;2147483646,1416825554;207058254,1398572681;0,1191829557;207058254,991181735;2147483646,0;2147483646,1216177732;2147483646,2147483646;2147483646,0" o:connectangles="0,0,0,0,0,0,0,0,0,0,0"/>
                  <o:lock v:ext="edit" verticies="t"/>
                </v:shape>
                <v:shape id="Freeform 67" o:spid="_x0000_s1252" style="position:absolute;left:12693;top:361;width:730;height:19279;visibility:visible;mso-wrap-style:square;v-text-anchor:top" coordsize="800,21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" path="m326,21093l333,667v,-37,30,-67,67,-67c436,600,466,630,466,667r-6,20426c460,21130,430,21160,393,21160v-37,,-67,-30,-67,-67xm,800l400,,800,800,,800xe" fillcolor="black" strokeweight=".1pt">
                  <v:stroke joinstyle="bevel"/>
                  <v:path arrowok="t" o:connecttype="custom" o:connectlocs="247788663,2147483646;253109432,504482283;304036116,453809059;354196654,504482283;349633636,2147483646;298715256,2147483646;247788663,2147483646;0,605081509;304036116,0;608063928,605081509;0,605081509" o:connectangles="0,0,0,0,0,0,0,0,0,0,0"/>
                  <o:lock v:ext="edit" verticies="t"/>
                </v:shape>
                <v:shape id="Freeform 68" o:spid="_x0000_s1253" style="position:absolute;left:24053;top:12065;width:96;height:7296;visibility:visible;mso-wrap-style:square;v-text-anchor:top" coordsize="107,8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" path="m100,50r1,300c101,378,78,400,51,400,23,400,1,378,1,351l,51c,23,23,,50,v28,,50,23,50,50xm101,750r,300c101,1078,79,1100,51,1100v-27,,-50,-22,-50,-49l1,751v,-28,22,-51,50,-51c79,700,101,723,101,750xm102,1450r,300c102,1778,80,1800,52,1800v-28,,-50,-22,-50,-49l2,1451v,-28,22,-51,50,-51c79,1400,102,1423,102,1450xm102,2150r,300c103,2478,80,2500,53,2500v-28,,-50,-22,-51,-49l2,2151v,-28,23,-51,50,-51c80,2100,102,2123,102,2150xm103,2850r,300c103,3178,81,3200,53,3200v-27,,-50,-22,-50,-49l3,2851v,-28,22,-51,50,-51c80,2800,103,2823,103,2850xm103,3550r1,300c104,3878,81,3900,54,3900v-28,,-50,-22,-50,-49l3,3551v,-28,23,-51,50,-51c81,3500,103,3523,103,3550xm104,4250r,300c104,4578,82,4600,54,4600v-27,,-50,-22,-50,-49l4,4251v,-28,22,-51,50,-51c82,4200,104,4223,104,4250xm105,4950r,300c105,5278,83,5300,55,5300v-28,,-50,-22,-50,-49l5,4951v,-28,22,-51,50,-51c82,4900,105,4923,105,4950xm105,5650r,300c105,5978,83,6000,55,6000v-27,,-50,-22,-50,-49l5,5651v,-28,23,-51,50,-51c83,5600,105,5623,105,5650xm106,6350r,300c106,6678,84,6700,56,6700v-28,,-50,-22,-50,-49l6,6351v,-28,22,-51,50,-51c83,6300,106,6323,106,6350xm106,7050r1,300c107,7378,84,7400,57,7400v-28,,-50,-22,-50,-49l6,7051v,-28,23,-51,50,-51c84,7000,106,7023,106,7050xm107,7750r,207c107,7985,85,8007,57,8007v-27,,-50,-22,-50,-50l7,7751v,-28,22,-51,50,-51c85,7700,107,7723,107,7750xe" fillcolor="black" strokeweight=".1pt">
                  <v:stroke joinstyle="bevel"/>
                  <v:path arrowok="t" o:connecttype="custom" o:connectlocs="72374041,264820437;716411,265576121;35828815,0;72374041,567471233;36545226,832283469;716411,568226825;72374041,567471233;73090452,1324094077;1432822,1324849669;37261637,1059273548;73090452,1626744873;37978049,1891557018;1432822,1627500465;73090452,1626744873;73806864,2147483646;2149234,2147483646;37978049,2118547188;73806864,2147483646;38694460,2147483646;2149234,2147483646;73806864,2147483646;74523275,2147483646;2865645,2147483646;38694460,2147483646;75239686,2147483646;39410871,2147483646;3582056,2147483646;75239686,2147483646;75239686,2147483646;3582056,2147483646;39410871,2147483646;75956097,2147483646;40127282,2147483646;4298467,2147483646;75956097,2147483646;76672508,2147483646;5014879,2147483646;40127282,2147483646;76672508,2147483646;40843693,2147483646;5014879,2147483646;76672508,2147483646" o:connectangles="0,0,0,0,0,0,0,0,0,0,0,0,0,0,0,0,0,0,0,0,0,0,0,0,0,0,0,0,0,0,0,0,0,0,0,0,0,0,0,0,0,0"/>
                  <o:lock v:ext="edit" verticies="t"/>
                </v:shape>
                <v:shape id="Freeform 69" o:spid="_x0000_s1254" style="position:absolute;left:27336;top:2222;width:102;height:16948;visibility:visible;mso-wrap-style:square;v-text-anchor:top" coordsize="107,1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" path="m100,50r1,300c101,378,78,400,51,400,23,400,1,378,1,350l,50c,23,23,,50,v28,,50,23,50,50xm101,750r,300c101,1078,78,1100,51,1100v-28,,-50,-22,-50,-50l1,750v,-27,22,-50,50,-50c78,700,101,723,101,750xm101,1450r,300c101,1778,79,1800,51,1800v-28,,-50,-22,-50,-50l1,1450v,-27,22,-50,50,-50c79,1400,101,1423,101,1450xm101,2150r,300c101,2478,79,2500,51,2500v-27,,-50,-22,-50,-50l1,2150v,-27,23,-50,50,-50c79,2100,101,2123,101,2150xm101,2850r1,300c102,3178,79,3200,52,3200v-28,,-50,-22,-50,-50l1,2850v,-27,23,-50,50,-50c79,2800,101,2823,101,2850xm102,3550r,300c102,3878,79,3900,52,3900v-28,,-50,-22,-50,-50l2,3550v,-27,22,-50,50,-50c79,3500,102,3523,102,3550xm102,4250r,300c102,4578,80,4600,52,4600v-28,,-50,-22,-50,-50l2,4250v,-27,22,-50,50,-50c80,4200,102,4223,102,4250xm102,4950r,300c102,5278,80,5300,52,5300v-27,,-50,-22,-50,-50l2,4950v,-27,23,-50,50,-50c80,4900,102,4923,102,4950xm102,5650r1,300c103,5978,80,6000,53,6000v-28,,-50,-22,-50,-50l2,5650v,-27,23,-50,50,-50c80,5600,102,5623,102,5650xm103,6350r,300c103,6678,80,6700,53,6700v-28,,-50,-22,-50,-50l3,6350v,-27,22,-50,50,-50c80,6300,103,6323,103,6350xm103,7050r,300c103,7378,81,7400,53,7400v-28,,-50,-22,-50,-50l3,7050v,-27,22,-50,50,-50c81,7000,103,7023,103,7050xm103,7750r,300c103,8078,81,8100,53,8100v-27,,-50,-22,-50,-50l3,7750v,-27,23,-50,50,-50c81,7700,103,7723,103,7750xm103,8450r1,300c104,8778,81,8800,54,8800v-28,,-50,-22,-50,-50l3,8450v,-27,23,-50,50,-50c81,8400,103,8423,103,8450xm104,9150r,300c104,9478,81,9500,54,9500v-28,,-50,-22,-50,-50l4,9150v,-27,22,-50,50,-50c81,9100,104,9123,104,9150xm104,9850r,300c104,10178,82,10200,54,10200v-28,,-50,-22,-50,-50l4,9850v,-27,22,-50,50,-50c82,9800,104,9823,104,9850xm104,10550r,300c104,10878,82,10900,54,10900v-27,,-50,-22,-50,-50l4,10550v,-27,23,-50,50,-50c82,10500,104,10523,104,10550xm104,11250r1,300c105,11578,82,11600,55,11600v-28,,-50,-22,-50,-50l4,11250v,-27,23,-50,50,-50c82,11200,104,11223,104,11250xm105,11950r,300c105,12278,82,12300,55,12300v-28,,-50,-22,-50,-50l5,11950v,-27,22,-50,50,-50c82,11900,105,11923,105,11950xm105,12650r,300c105,12978,83,13000,55,13000v-28,,-50,-22,-50,-50l5,12650v,-27,22,-50,50,-50c83,12600,105,12623,105,12650xm105,13350r,300c105,13678,83,13700,55,13700v-27,,-50,-22,-50,-50l5,13350v,-27,23,-50,50,-50c83,13300,105,13323,105,13350xm105,14050r1,300c106,14378,83,14400,56,14400v-28,,-50,-22,-50,-50l5,14050v,-27,23,-50,50,-50c83,14000,105,14023,105,14050xm106,14750r,300c106,15078,83,15100,56,15100v-28,,-50,-22,-50,-50l6,14750v,-27,22,-50,50,-50c83,14700,106,14723,106,14750xm106,15450r,300c106,15778,84,15800,56,15800v-28,,-50,-22,-50,-50l6,15450v,-27,22,-50,50,-50c84,15400,106,15423,106,15450xm106,16150r,300c106,16478,84,16500,56,16500v-27,,-50,-22,-50,-50l6,16150v,-27,23,-50,50,-50c84,16100,106,16123,106,16150xm106,16850r1,300c107,17178,84,17200,57,17200v-28,,-50,-22,-50,-50l6,16850v,-27,23,-50,50,-50c84,16800,106,16823,106,16850xm107,17550r,300c107,17878,84,17900,57,17900v-28,,-50,-22,-50,-50l7,17550v,-27,22,-50,50,-50c84,17500,107,17523,107,17550xm107,18250r,300c107,18578,85,18600,57,18600v-28,,-50,-22,-50,-50l7,18250v,-27,22,-50,50,-50c85,18200,107,18223,107,18250xe" fillcolor="black" strokeweight=".1pt">
                  <v:stroke joinstyle="bevel"/>
                  <v:path arrowok="t" o:connecttype="custom" o:connectlocs="44009568,302629223;43146286,0;87146798,794393430;863282,567421444;87146798,1097022653;863282,1323986256;87146798,1097022653;44009568,1891415992;44009568,1588786769;88010080,2147483646;863282,2147483646;88010080,2147483646;1726564,2147483646;88010080,2147483646;44872850,2147483646;44872850,2147483646;88010080,2147483646;1726564,2147483646;88010080,2147483646;2589847,2147483646;88010080,2147483646;45736133,2147483646;45736133,2147483646;88873363,2147483646;2589847,2147483646;88873363,2147483646;2589847,2147483646;88873363,2147483646;46590359,2147483646;45736133,2147483646;89736645,2147483646;3453129,2147483646;89736645,2147483646;3453129,2147483646;89736645,2147483646;46590359,2147483646;46590359,2147483646;90599927,2147483646;3453129,2147483646;90599927,2147483646;4316411,2147483646;90599927,2147483646;47453641,2147483646;47453641,2147483646;90599927,2147483646;4316411,2147483646;90599927,2147483646;5179693,2147483646;90599927,2147483646;48316923,2147483646;48316923,2147483646;91463209,2147483646;5179693,2147483646;91463209,2147483646;5179693,2147483646;91463209,2147483646;49180206,2147483646;48316923,2147483646;92326492,2147483646;6043071,2147483646;92326492,2147483646;6043071,2147483646;92326492,2147483646" o:connectangles="0,0,0,0,0,0,0,0,0,0,0,0,0,0,0,0,0,0,0,0,0,0,0,0,0,0,0,0,0,0,0,0,0,0,0,0,0,0,0,0,0,0,0,0,0,0,0,0,0,0,0,0,0,0,0,0,0,0,0,0,0,0,0"/>
                  <o:lock v:ext="edit" verticies="t"/>
                </v:shape>
                <v:shape id="Freeform 70" o:spid="_x0000_s1255" style="position:absolute;left:41579;top:2222;width:102;height:16948;visibility:visible;mso-wrap-style:square;v-text-anchor:top" coordsize="54,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" path="m50,25r1,150c51,189,39,200,26,200,12,200,1,189,1,175l,25c,12,12,,25,,39,,50,12,50,25xm51,375r,150c51,539,39,550,26,550,12,550,1,539,1,525l1,375v,-13,11,-25,25,-25c39,350,51,362,51,375xm51,725r,150c51,889,40,900,26,900,12,900,1,889,1,875l1,725v,-13,11,-25,25,-25c40,700,51,712,51,725xm51,1075r,150c51,1239,40,1250,26,1250v-14,,-25,-11,-25,-25l1,1075v,-13,11,-25,25,-25c40,1050,51,1062,51,1075xm51,1425r,150c51,1589,40,1600,26,1600v-14,,-25,-11,-25,-25l1,1425v,-13,11,-25,25,-25c40,1400,51,1412,51,1425xm51,1775r,150c51,1939,40,1950,26,1950v-14,,-25,-11,-25,-25l1,1775v,-13,11,-25,25,-25c40,1750,51,1762,51,1775xm51,2125r,150c51,2289,40,2300,26,2300v-14,,-25,-11,-25,-25l1,2125v,-13,11,-25,25,-25c40,2100,51,2112,51,2125xm51,2475r,150c51,2639,40,2650,26,2650v-13,,-25,-11,-25,-25l1,2475v,-13,12,-25,25,-25c40,2450,51,2462,51,2475xm51,2825r1,150c52,2989,40,3000,27,3000v-14,,-25,-11,-25,-25l1,2825v,-13,12,-25,25,-25c40,2800,51,2812,51,2825xm52,3175r,150c52,3339,40,3350,27,3350v-14,,-25,-11,-25,-25l2,3175v,-13,11,-25,25,-25c40,3150,52,3162,52,3175xm52,3525r,150c52,3689,41,3700,27,3700v-14,,-25,-11,-25,-25l2,3525v,-13,11,-25,25,-25c40,3500,52,3512,52,3525xm52,3875r,150c52,4039,41,4050,27,4050v-14,,-25,-11,-25,-25l2,3875v,-13,11,-25,25,-25c41,3850,52,3862,52,3875xm52,4225r,150c52,4389,41,4400,27,4400v-14,,-25,-11,-25,-25l2,4225v,-13,11,-25,25,-25c41,4200,52,4212,52,4225xm52,4575r,150c52,4739,41,4750,27,4750v-14,,-25,-11,-25,-25l2,4575v,-13,11,-25,25,-25c41,4550,52,4562,52,4575xm52,4925r,150c52,5089,41,5100,27,5100v-14,,-25,-11,-25,-25l2,4925v,-13,11,-25,25,-25c41,4900,52,4912,52,4925xm52,5275r,150c52,5439,41,5450,27,5450v-13,,-25,-11,-25,-25l2,5275v,-13,12,-25,25,-25c41,5250,52,5262,52,5275xm52,5625r,150c53,5789,41,5800,28,5800v-14,,-25,-11,-26,-25l2,5625v,-13,12,-25,25,-25c41,5600,52,5612,52,5625xm53,5975r,150c53,6139,41,6150,28,6150v-14,,-25,-11,-25,-25l3,5975v,-13,11,-25,25,-25c41,5950,53,5962,53,5975xm53,6325r,150c53,6489,42,6500,28,6500v-14,,-25,-11,-25,-25l3,6325v,-13,11,-25,25,-25c41,6300,53,6312,53,6325xm53,6675r,150c53,6839,42,6850,28,6850v-14,,-25,-11,-25,-25l3,6675v,-13,11,-25,25,-25c42,6650,53,6662,53,6675xm53,7025r,150c53,7189,42,7200,28,7200v-14,,-25,-11,-25,-25l3,7025v,-13,11,-25,25,-25c42,7000,53,7012,53,7025xm53,7375r,150c53,7539,42,7550,28,7550v-14,,-25,-11,-25,-25l3,7375v,-13,11,-25,25,-25c42,7350,53,7362,53,7375xm53,7725r,150c53,7889,42,7900,28,7900v-14,,-25,-11,-25,-25l3,7725v,-13,11,-25,25,-25c42,7700,53,7712,53,7725xm53,8075r,150c53,8239,42,8250,28,8250v-13,,-25,-11,-25,-25l3,8075v,-13,12,-25,25,-25c42,8050,53,8062,53,8075xm53,8425r1,150c54,8589,42,8600,29,8600v-14,,-25,-11,-25,-25l3,8425v,-13,12,-25,25,-25c42,8400,53,8412,53,8425xm54,8775r,150c54,8939,42,8950,29,8950v-14,,-25,-11,-25,-25l4,8775v,-13,11,-25,25,-25c42,8750,54,8762,54,8775xm54,9125r,150c54,9289,43,9300,29,9300v-14,,-25,-11,-25,-25l4,9125v,-13,11,-25,25,-25c43,9100,54,9112,54,9125xe" fillcolor="black" strokeweight=".1pt">
                  <v:stroke joinstyle="bevel"/>
                  <v:path arrowok="t" o:connecttype="custom" o:connectlocs="174541644,1210516892;167834011,0;342375844,2147483646;6707633,2147483646;342375844,2147483646;6707633,2147483646;342375844,2147483646;174541644,2147483646;174541644,2147483646;342375844,2147483646;6707633,2147483646;342375844,2147483646;6707633,2147483646;342375844,2147483646;174541644,2147483646;174541644,2147483646;342375844,2147483646;6707633,2147483646;342375844,2147483646;13415267,2147483646;342375844,2147483646;181249467,2147483646;181249467,2147483646;349083478,2147483646;13415267,2147483646;349083478,2147483646;13415267,2147483646;349083478,2147483646;181249467,2147483646;181249467,2147483646;349083478,2147483646;13415267,2147483646;349083478,2147483646;13415267,2147483646;349083478,2147483646;181249467,2147483646;181249467,2147483646;349083478,2147483646;13415267,2147483646;355791111,2147483646;20122900,2147483646;355791111,2147483646;187957100,2147483646;187957100,2147483646;355791111,2147483646;20122900,2147483646;355791111,2147483646;20122900,2147483646;355791111,2147483646;187957100,2147483646;187957100,2147483646;355791111,2147483646;20122900,2147483646;355791111,2147483646;20122900,2147483646;355791111,2147483646;194664733,2147483646;187957100,2147483646;362498744,2147483646;26866233,2147483646;362498744,2147483646;26866233,2147483646;362498744,2147483646" o:connectangles="0,0,0,0,0,0,0,0,0,0,0,0,0,0,0,0,0,0,0,0,0,0,0,0,0,0,0,0,0,0,0,0,0,0,0,0,0,0,0,0,0,0,0,0,0,0,0,0,0,0,0,0,0,0,0,0,0,0,0,0,0,0,0"/>
                  <o:lock v:ext="edit" verticies="t"/>
                </v:shape>
                <v:shape id="Freeform 71" o:spid="_x0000_s1256" style="position:absolute;left:45961;top:12065;width:101;height:7296;visibility:visible;mso-wrap-style:square;v-text-anchor:top" coordsize="54,4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" path="m50,25r1,150c51,189,39,200,26,200,12,200,1,189,1,175l,25c,12,12,,25,,39,,50,12,50,25xm51,375r,150c51,539,40,550,26,550,12,550,1,539,1,525l1,375v,-13,11,-25,25,-25c40,350,51,362,51,375xm51,725r,150c51,889,40,900,26,900,12,900,1,889,1,875l1,725v,-13,11,-25,25,-25c40,700,51,712,51,725xm51,1075r,150c51,1239,40,1250,26,1250v-13,,-25,-11,-25,-25l1,1075v,-13,12,-25,25,-25c40,1050,51,1062,51,1075xm52,1425r,150c52,1589,41,1600,27,1600v-14,,-25,-11,-25,-25l2,1425v,-13,11,-25,25,-25c40,1400,52,1412,52,1425xm52,1775r,150c52,1939,41,1950,27,1950v-14,,-25,-11,-25,-25l2,1775v,-13,11,-25,25,-25c41,1750,52,1762,52,1775xm52,2125r,150c52,2289,41,2300,27,2300v-13,,-25,-11,-25,-25l2,2125v,-13,11,-25,25,-25c41,2100,52,2112,52,2125xm53,2475r,150c53,2639,41,2650,28,2650v-14,,-25,-11,-25,-25l3,2475v,-13,11,-25,25,-25c41,2450,53,2462,53,2475xm53,2825r,150c53,2989,42,3000,28,3000v-14,,-25,-11,-25,-25l3,2825v,-13,11,-25,25,-25c42,2800,53,2812,53,2825xm53,3175r,150c53,3339,42,3350,28,3350v-14,,-25,-11,-25,-25l3,3175v,-13,11,-25,25,-25c42,3150,53,3162,53,3175xm53,3525r1,150c54,3689,42,3700,29,3700v-14,,-25,-11,-25,-25l3,3525v,-13,12,-25,25,-25c42,3500,53,3512,53,3525xm54,3875r,104c54,3993,43,4004,29,4004v-14,,-25,-11,-25,-25l4,3875v,-13,11,-25,25,-25c42,3850,54,3862,54,3875xe" fillcolor="black" strokeweight=".1pt">
                  <v:stroke joinstyle="bevel"/>
                  <v:path arrowok="t" o:connecttype="custom" o:connectlocs="335695383,1058884519;6576783,1058884519;164559300,0;335695383,2147483646;171136083,2147483646;6576783,2147483646;335695383,2147483646;335695383,2147483646;6576783,2147483646;171136083,2147483646;335695383,2147483646;171136083,2147483646;6576783,2147483646;335695383,2147483646;342272167,2147483646;13153567,2147483646;177712867,2147483646;342272167,2147483646;177712867,2147483646;13153567,2147483646;342272167,2147483646;342272167,2147483646;13153567,2147483646;177712867,2147483646;348848950,2147483646;184289650,2147483646;19730350,2147483646;348848950,2147483646;348848950,2147483646;19730350,2147483646;184289650,2147483646;348848950,2147483646;184289650,2147483646;19730350,2147483646;348848950,2147483646;355425733,2147483646;26342109,2147483646;184289650,2147483646;355425733,2147483646;190866433,2147483646;26342109,2147483646;355425733,2147483646" o:connectangles="0,0,0,0,0,0,0,0,0,0,0,0,0,0,0,0,0,0,0,0,0,0,0,0,0,0,0,0,0,0,0,0,0,0,0,0,0,0,0,0,0,0"/>
                  <o:lock v:ext="edit" verticies="t"/>
                </v:shape>
                <v:rect id="Rectangle 72" o:spid="_x0000_s1257" style="position:absolute;left:14209;width:14834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" filled="f" stroked="f">
                  <v:textbox style="mso-fit-shape-to-text:t" inset="0,0,0,0">
                    <w:txbxContent>
                      <w:p w14:paraId="1716EEC9" w14:textId="77777777" w:rsidR="00A9750D" w:rsidRDefault="00A9750D" w:rsidP="00A9750D">
                        <w:r>
                          <w:rPr>
                            <w:color w:val="000000"/>
                          </w:rPr>
                          <w:t>Transmitter output power</w:t>
                        </w:r>
                      </w:p>
                    </w:txbxContent>
                  </v:textbox>
                </v:rect>
                <v:rect id="Rectangle 73" o:spid="_x0000_s1258" style="position:absolute;left:26978;width:318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" filled="f" stroked="f">
                  <v:textbox style="mso-fit-shape-to-text:t" inset="0,0,0,0">
                    <w:txbxContent>
                      <w:p w14:paraId="75C79F59" w14:textId="77777777" w:rsidR="00A9750D" w:rsidRDefault="00A9750D" w:rsidP="00A9750D"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259" style="position:absolute;left:54554;top:20215;width:2813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" filled="f" stroked="f">
                  <v:textbox style="mso-fit-shape-to-text:t" inset="0,0,0,0">
                    <w:txbxContent>
                      <w:p w14:paraId="5747D1EF" w14:textId="77777777" w:rsidR="00A9750D" w:rsidRDefault="00A9750D" w:rsidP="00A9750D">
                        <w:r>
                          <w:rPr>
                            <w:color w:val="000000"/>
                          </w:rPr>
                          <w:t>Time</w:t>
                        </w:r>
                      </w:p>
                    </w:txbxContent>
                  </v:textbox>
                </v:rect>
                <v:rect id="Rectangle 75" o:spid="_x0000_s1260" style="position:absolute;left:57112;top:20215;width:318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" filled="f" stroked="f">
                  <v:textbox style="mso-fit-shape-to-text:t" inset="0,0,0,0">
                    <w:txbxContent>
                      <w:p w14:paraId="301C4DCD" w14:textId="77777777" w:rsidR="00A9750D" w:rsidRDefault="00A9750D" w:rsidP="00A9750D"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Freeform 76" o:spid="_x0000_s1261" style="position:absolute;left:13970;top:3473;width:38709;height:14402;visibility:visible;mso-wrap-style:square;v-text-anchor:top" coordsize="6096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" path="m,2206v72,7,142,29,216,29c388,2235,561,2213,733,2206v261,-32,-54,,388,c1236,2206,1351,2197,1466,2192v41,-13,62,-13,87,-57c1566,2110,1632,1941,1639,1919v35,-105,48,-221,72,-330c1744,1439,1780,1299,1797,1144v12,-235,15,-485,58,-717c1861,388,1887,194,1912,169v11,-11,30,-8,43,-15c2129,68,2092,97,2344,83,2484,85,3403,,3824,140v57,-19,123,-53,173,-86c4167,66,4311,87,4471,140v151,150,186,295,245,488c4749,739,4794,844,4817,958v4,139,7,277,14,416c4840,1588,4821,1818,4888,2020v40,117,166,158,274,172c5272,2206,5382,2218,5492,2235v53,9,105,27,158,29c5799,2268,5948,2264,6096,2264e" filled="f" strokeweight=".7pt">
                  <v:stroke endcap="round"/>
                  <v:path arrowok="t" o:connecttype="custom" o:connectlocs="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"/>
                </v:shape>
                <v:shape id="Freeform 77" o:spid="_x0000_s1262" style="position:absolute;left:13544;top:22231;width:10554;height:730;visibility:visible;mso-wrap-style:square;v-text-anchor:top" coordsize="11560,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" path="m67,327r10827,7c10931,334,10960,364,10960,400v,37,-29,67,-66,67l67,461c30,461,,431,,394,,357,30,327,67,327xm10761,r799,401l10760,800,10761,xe" fillcolor="black" strokeweight=".1pt">
                  <v:stroke joinstyle="bevel"/>
                  <v:path arrowok="t" o:connecttype="custom" o:connectlocs="50987576,248553194;2147483646,253874128;2147483646,304044479;2147483646,354964195;50987576,350409235;0,299481215;50987576,248553194;2147483646,0;2147483646,304802239;2147483646,608080562;2147483646,0" o:connectangles="0,0,0,0,0,0,0,0,0,0,0"/>
                  <o:lock v:ext="edit" verticies="t"/>
                </v:shape>
                <v:shape id="Freeform 78" o:spid="_x0000_s1263" style="position:absolute;left:27381;top:10648;width:14243;height:737;visibility:visible;mso-wrap-style:square;v-text-anchor:top" coordsize="7800,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" path="m334,166r7133,3c7486,169,7500,184,7500,203v,18,-14,33,-33,33l334,233v-19,,-34,-15,-34,-33c300,181,315,166,334,166xm400,400l,199,401,r-1,400xm7401,3r399,200l7400,403,7401,3xe" fillcolor="black" strokeweight=".1pt">
                  <v:stroke joinstyle="bevel"/>
                  <v:path arrowok="t" o:connecttype="custom" o:connectlocs="2033635745,1014794974;2147483646,1033157013;2147483646,1240992630;2147483646,1442740791;2033635745,1424412219;1826634311,1222664058;2033635745,1014794974;2147483646,2147483646;0,1216543317;2147483646,0;2147483646,2147483646;2147483646,18328572;2147483646,1240992630;2147483646,2147483646;2147483646,18328572" o:connectangles="0,0,0,0,0,0,0,0,0,0,0,0,0,0,0"/>
                  <o:lock v:ext="edit" verticies="t"/>
                </v:shape>
                <v:rect id="Rectangle 79" o:spid="_x0000_s1264" style="position:absolute;left:28921;top:7549;width:12840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" filled="f" stroked="f">
                  <v:textbox style="mso-fit-shape-to-text:t" inset="0,0,0,0">
                    <w:txbxContent>
                      <w:p w14:paraId="1051063D" w14:textId="77777777" w:rsidR="00A9750D" w:rsidRDefault="00A9750D" w:rsidP="00A9750D">
                        <w:r>
                          <w:rPr>
                            <w:color w:val="000000"/>
                          </w:rPr>
                          <w:t>Transmitter ON period</w:t>
                        </w:r>
                      </w:p>
                    </w:txbxContent>
                  </v:textbox>
                </v:rect>
                <v:rect id="Rectangle 80" o:spid="_x0000_s1265" style="position:absolute;left:40083;top:7549;width:317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" filled="f" stroked="f">
                  <v:textbox style="mso-fit-shape-to-text:t" inset="0,0,0,0">
                    <w:txbxContent>
                      <w:p w14:paraId="49A59FEC" w14:textId="77777777" w:rsidR="00A9750D" w:rsidRDefault="00A9750D" w:rsidP="00A9750D"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" o:spid="_x0000_s1266" style="position:absolute;left:29124;top:8952;width:10979;height:3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" filled="f" stroked="f">
                  <v:textbox style="mso-fit-shape-to-text:t" inset="0,0,0,0">
                    <w:txbxContent>
                      <w:p w14:paraId="6003D6A4" w14:textId="77777777" w:rsidR="00A9750D" w:rsidRDefault="00A9750D" w:rsidP="00A9750D">
                        <w:pPr>
                          <w:jc w:val="center"/>
                          <w:rPr>
                            <w:lang w:eastAsia="zh-CN"/>
                          </w:rPr>
                        </w:pPr>
                        <w:r>
                          <w:rPr>
                            <w:color w:val="000000"/>
                          </w:rPr>
                          <w:t xml:space="preserve">(DL </w:t>
                        </w:r>
                        <w:r>
                          <w:rPr>
                            <w:color w:val="000000"/>
                            <w:lang w:eastAsia="zh-CN"/>
                          </w:rPr>
                          <w:t>t</w:t>
                        </w:r>
                        <w:r>
                          <w:rPr>
                            <w:rFonts w:hint="eastAsia"/>
                            <w:color w:val="000000"/>
                            <w:lang w:eastAsia="zh-CN"/>
                          </w:rPr>
                          <w:t>ransmission)</w:t>
                        </w:r>
                      </w:p>
                    </w:txbxContent>
                  </v:textbox>
                </v:rect>
                <v:rect id="Rectangle 82" o:spid="_x0000_s1267" style="position:absolute;left:41353;top:8952;width:317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" filled="f" stroked="f">
                  <v:textbox style="mso-fit-shape-to-text:t" inset="0,0,0,0">
                    <w:txbxContent>
                      <w:p w14:paraId="67FB7882" w14:textId="77777777" w:rsidR="00A9750D" w:rsidRDefault="00A9750D" w:rsidP="00A9750D"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o:spid="_x0000_s1268" style="position:absolute;left:47924;top:23498;width:9201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" filled="f" stroked="f">
                  <v:textbox style="mso-fit-shape-to-text:t" inset="0,0,0,0">
                    <w:txbxContent>
                      <w:p w14:paraId="17332E51" w14:textId="77777777" w:rsidR="00A9750D" w:rsidRDefault="00A9750D" w:rsidP="00A9750D">
                        <w:r>
                          <w:rPr>
                            <w:color w:val="000000"/>
                          </w:rPr>
                          <w:t xml:space="preserve">Transmitter OFF </w:t>
                        </w:r>
                      </w:p>
                    </w:txbxContent>
                  </v:textbox>
                </v:rect>
                <v:rect id="Rectangle 84" o:spid="_x0000_s1269" style="position:absolute;left:50464;top:24895;width:3708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" filled="f" stroked="f">
                  <v:textbox style="mso-fit-shape-to-text:t" inset="0,0,0,0">
                    <w:txbxContent>
                      <w:p w14:paraId="7488D250" w14:textId="77777777" w:rsidR="00A9750D" w:rsidRDefault="00A9750D" w:rsidP="00A9750D">
                        <w:r>
                          <w:rPr>
                            <w:color w:val="000000"/>
                          </w:rPr>
                          <w:t>period</w:t>
                        </w:r>
                      </w:p>
                    </w:txbxContent>
                  </v:textbox>
                </v:rect>
                <v:rect id="Rectangle 85" o:spid="_x0000_s1270" style="position:absolute;left:53595;top:24895;width:317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" filled="f" stroked="f">
                  <v:textbox style="mso-fit-shape-to-text:t" inset="0,0,0,0">
                    <w:txbxContent>
                      <w:p w14:paraId="56BD29A4" w14:textId="77777777" w:rsidR="00A9750D" w:rsidRDefault="00A9750D" w:rsidP="00A9750D"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271" style="position:absolute;left:13961;top:23498;width:9201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" filled="f" stroked="f">
                  <v:textbox style="mso-fit-shape-to-text:t" inset="0,0,0,0">
                    <w:txbxContent>
                      <w:p w14:paraId="620EDD9D" w14:textId="77777777" w:rsidR="00A9750D" w:rsidRDefault="00A9750D" w:rsidP="00A9750D">
                        <w:r>
                          <w:rPr>
                            <w:color w:val="000000"/>
                          </w:rPr>
                          <w:t xml:space="preserve">Transmitter OFF </w:t>
                        </w:r>
                      </w:p>
                    </w:txbxContent>
                  </v:textbox>
                </v:rect>
                <v:rect id="Rectangle 87" o:spid="_x0000_s1272" style="position:absolute;left:16508;top:24895;width:3708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" filled="f" stroked="f">
                  <v:textbox style="mso-fit-shape-to-text:t" inset="0,0,0,0">
                    <w:txbxContent>
                      <w:p w14:paraId="3B3CBCB9" w14:textId="77777777" w:rsidR="00A9750D" w:rsidRDefault="00A9750D" w:rsidP="00A9750D">
                        <w:r>
                          <w:rPr>
                            <w:color w:val="000000"/>
                          </w:rPr>
                          <w:t>period</w:t>
                        </w:r>
                      </w:p>
                    </w:txbxContent>
                  </v:textbox>
                </v:rect>
                <v:rect id="Rectangle 88" o:spid="_x0000_s1273" style="position:absolute;left:19632;top:24895;width:317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" filled="f" stroked="f">
                  <v:textbox style="mso-fit-shape-to-text:t" inset="0,0,0,0">
                    <w:txbxContent>
                      <w:p w14:paraId="1C1F60C6" w14:textId="77777777" w:rsidR="00A9750D" w:rsidRDefault="00A9750D" w:rsidP="00A9750D"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Freeform 89" o:spid="_x0000_s1274" style="position:absolute;left:46107;top:22231;width:11747;height:730;visibility:visible;mso-wrap-style:square;v-text-anchor:top" coordsize="6433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" path="m333,167r6067,3c6418,170,6433,185,6433,203v,19,-15,33,-33,33l333,233v-18,,-33,-15,-33,-33c300,182,315,167,333,167xm400,400l,200,400,r,400xe" fillcolor="black" strokeweight=".1pt">
                  <v:stroke joinstyle="bevel"/>
                  <v:path arrowok="t" o:connecttype="custom" o:connectlocs="2027725858,1015496511;2147483646,1033749384;2147483646,1234397206;2147483646,1435078426;2027725858,1416825554;1826787266,1216177732;2027725858,1015496511;2147483646,2147483646;0,1216177732;2147483646,0;2147483646,2147483646" o:connectangles="0,0,0,0,0,0,0,0,0,0,0"/>
                  <o:lock v:ext="edit" verticies="t"/>
                </v:shape>
                <v:shape id="Freeform 90" o:spid="_x0000_s1275" style="position:absolute;left:24098;top:22231;width:3562;height:730;visibility:visible;mso-wrap-style:square;v-text-anchor:top" coordsize="3907,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" path="m667,334r2574,4c3277,338,3307,368,3307,405v,37,-30,66,-67,66l667,467v-37,,-67,-30,-67,-67c601,363,630,334,667,334xm800,800l,399,801,r-1,800xm3108,4r799,402l3106,804,3108,4xe" fillcolor="black" strokeweight=".1pt">
                  <v:stroke joinstyle="bevel"/>
                  <v:path arrowok="t" o:connecttype="custom" o:connectlocs="505505848,250101220;2147483646,253102111;2147483646,303269103;2147483646,352694090;505505848,349693109;454727546,299526207;505505848,250101220;606306100,599052324;0,298775939;607062541,0;606306100,599052324;2147483646,2992719;2147483646,304019371;2147483646,602045042;2147483646,2992719" o:connectangles="0,0,0,0,0,0,0,0,0,0,0,0,0,0,0"/>
                  <o:lock v:ext="edit" verticies="t"/>
                </v:shape>
                <v:shape id="Freeform 91" o:spid="_x0000_s1276" style="position:absolute;left:41808;top:22231;width:4210;height:730;visibility:visible;mso-wrap-style:square;v-text-anchor:top" coordsize="2304,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" path="m334,167r1637,2c1989,169,2004,184,2004,203v,18,-15,33,-34,33l334,234v-19,,-34,-15,-34,-34c300,182,315,167,334,167xm400,400l,200,401,r-1,400xm1904,3r400,200l1904,403r,-400xe" fillcolor="black" strokeweight=".1pt">
                  <v:stroke joinstyle="bevel"/>
                  <v:path arrowok="t" o:connecttype="custom" o:connectlocs="2037783249,992984979;2147483646,1004863654;2147483646,1207030828;2147483646,1403258755;2037783249,1391380079;1830335355,1189212905;2037783249,992984979;2147483646,2147483646;0,1189212905;2147483646,0;2147483646,2147483646;2147483646,17850891;2147483646,1207030828;2147483646,2147483646;2147483646,17850891" o:connectangles="0,0,0,0,0,0,0,0,0,0,0,0,0,0,0"/>
                  <o:lock v:ext="edit" verticies="t"/>
                </v:shape>
                <v:rect id="Rectangle 92" o:spid="_x0000_s1277" style="position:absolute;left:29416;top:19491;width:12116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" filled="f" stroked="f">
                  <v:textbox style="mso-fit-shape-to-text:t" inset="0,0,0,0">
                    <w:txbxContent>
                      <w:p w14:paraId="268F973E" w14:textId="77777777" w:rsidR="00A9750D" w:rsidRDefault="00A9750D" w:rsidP="00A9750D">
                        <w:r>
                          <w:rPr>
                            <w:color w:val="000000"/>
                          </w:rPr>
                          <w:t xml:space="preserve">Transmitter transient </w:t>
                        </w:r>
                      </w:p>
                    </w:txbxContent>
                  </v:textbox>
                </v:rect>
                <v:rect id="Rectangle 93" o:spid="_x0000_s1278" style="position:absolute;left:32939;top:20888;width:3709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" filled="f" stroked="f">
                  <v:textbox style="mso-fit-shape-to-text:t" inset="0,0,0,0">
                    <w:txbxContent>
                      <w:p w14:paraId="2A9188AB" w14:textId="77777777" w:rsidR="00A9750D" w:rsidRDefault="00A9750D" w:rsidP="00A9750D">
                        <w:r>
                          <w:rPr>
                            <w:color w:val="000000"/>
                          </w:rPr>
                          <w:t>period</w:t>
                        </w:r>
                      </w:p>
                    </w:txbxContent>
                  </v:textbox>
                </v:rect>
                <v:rect id="Rectangle 94" o:spid="_x0000_s1279" style="position:absolute;left:36064;top:20888;width:318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" filled="f" stroked="f">
                  <v:textbox style="mso-fit-shape-to-text:t" inset="0,0,0,0">
                    <w:txbxContent>
                      <w:p w14:paraId="0434E763" w14:textId="77777777" w:rsidR="00A9750D" w:rsidRDefault="00A9750D" w:rsidP="00A9750D"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95" o:spid="_x0000_s1280" style="position:absolute;flip:y;visibility:visible;mso-wrap-style:square" from="25006,20224" to="28841,22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" strokeweight=".7pt">
                  <v:stroke endcap="round"/>
                </v:line>
                <v:line id="Line 96" o:spid="_x0000_s1281" style="position:absolute;flip:x y;visibility:visible;mso-wrap-style:square" from="40265,20224" to="43999,22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" strokeweight=".7pt">
                  <v:stroke endcap="round"/>
                </v:line>
                <v:rect id="Rectangle 97" o:spid="_x0000_s1282" alt="宽上对角线" style="position:absolute;left:13138;top:13201;width:10960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" fillcolor="black" stroked="f">
                  <v:fill r:id="rId29" o:title="" type="pattern"/>
                </v:rect>
                <v:line id="Line 98" o:spid="_x0000_s1283" style="position:absolute;visibility:visible;mso-wrap-style:square" from="13138,15386" to="24098,15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" strokeweight="1.45pt"/>
                <v:line id="Line 99" o:spid="_x0000_s1284" style="position:absolute;flip:y;visibility:visible;mso-wrap-style:square" from="24098,13201" to="24104,15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" strokeweight="1.45pt"/>
                <v:rect id="Rectangle 100" o:spid="_x0000_s1285" alt="宽上对角线" style="position:absolute;left:46005;top:13201;width:10960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" fillcolor="black" stroked="f">
                  <v:fill r:id="rId29" o:title="" type="pattern"/>
                </v:rect>
                <v:line id="Line 101" o:spid="_x0000_s1286" style="position:absolute;visibility:visible;mso-wrap-style:square" from="46005,15386" to="56965,15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" strokeweight="1.45pt"/>
                <v:line id="Line 102" o:spid="_x0000_s1287" style="position:absolute;flip:y;visibility:visible;mso-wrap-style:square" from="46005,13201" to="46018,15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" strokeweight="1.45pt"/>
                <v:rect id="Rectangle 103" o:spid="_x0000_s1288" style="position:absolute;left:3066;top:14749;width:9157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" filled="f" stroked="f">
                  <v:textbox style="mso-fit-shape-to-text:t" inset="0,0,0,0">
                    <w:txbxContent>
                      <w:p w14:paraId="403B1CB4" w14:textId="77777777" w:rsidR="00A9750D" w:rsidRDefault="00A9750D" w:rsidP="00A9750D">
                        <w:r>
                          <w:rPr>
                            <w:color w:val="000000"/>
                          </w:rPr>
                          <w:t>OFF power level</w:t>
                        </w:r>
                      </w:p>
                    </w:txbxContent>
                  </v:textbox>
                </v:rect>
                <v:rect id="Rectangle 104" o:spid="_x0000_s1289" style="position:absolute;left:11307;top:14749;width:318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" filled="f" stroked="f">
                  <v:textbox style="mso-fit-shape-to-text:t" inset="0,0,0,0">
                    <w:txbxContent>
                      <w:p w14:paraId="59D73661" w14:textId="77777777" w:rsidR="00A9750D" w:rsidRDefault="00A9750D" w:rsidP="00A9750D"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" o:spid="_x0000_s1290" style="position:absolute;left:3066;top:16152;width:318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" filled="f" stroked="f">
                  <v:textbox style="mso-fit-shape-to-text:t" inset="0,0,0,0">
                    <w:txbxContent>
                      <w:p w14:paraId="3B35F1D1" w14:textId="77777777" w:rsidR="00A9750D" w:rsidRDefault="00A9750D" w:rsidP="00A9750D"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o:spid="_x0000_s1291" style="position:absolute;left:2685;top:2723;width:8776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" filled="f" stroked="f">
                  <v:textbox style="mso-fit-shape-to-text:t" inset="0,0,0,0">
                    <w:txbxContent>
                      <w:p w14:paraId="29157AE9" w14:textId="77777777" w:rsidR="00A9750D" w:rsidRDefault="00A9750D" w:rsidP="00A9750D">
                        <w:r>
                          <w:rPr>
                            <w:color w:val="000000"/>
                          </w:rPr>
                          <w:t>ON power level</w:t>
                        </w:r>
                      </w:p>
                    </w:txbxContent>
                  </v:textbox>
                </v:rect>
                <v:rect id="Rectangle 107" o:spid="_x0000_s1292" style="position:absolute;left:10444;top:2723;width:317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" filled="f" stroked="f">
                  <v:textbox style="mso-fit-shape-to-text:t" inset="0,0,0,0">
                    <w:txbxContent>
                      <w:p w14:paraId="31F9CD54" w14:textId="77777777" w:rsidR="00A9750D" w:rsidRDefault="00A9750D" w:rsidP="00A9750D"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" o:spid="_x0000_s1293" style="position:absolute;left:3301;top:4126;width:819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" filled="f" stroked="f">
                  <v:textbox style="mso-fit-shape-to-text:t" inset="0,0,0,0">
                    <w:txbxContent>
                      <w:p w14:paraId="54D52C5A" w14:textId="77777777" w:rsidR="00A9750D" w:rsidRDefault="00A9750D" w:rsidP="00A9750D"/>
                    </w:txbxContent>
                  </v:textbox>
                </v:rect>
                <v:rect id="Rectangle 109" o:spid="_x0000_s1294" style="position:absolute;left:9847;top:4126;width:317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" filled="f" stroked="f">
                  <v:textbox style="mso-fit-shape-to-text:t" inset="0,0,0,0">
                    <w:txbxContent>
                      <w:p w14:paraId="2FF2C52E" w14:textId="77777777" w:rsidR="00A9750D" w:rsidRDefault="00A9750D" w:rsidP="00A9750D"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Freeform 110" o:spid="_x0000_s1295" style="position:absolute;left:12001;top:4406;width:29667;height:102;visibility:visible;mso-wrap-style:square;v-text-anchor:top" coordsize="16250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" path="m25,l175,v14,1,25,12,25,26c200,39,189,51,175,50l25,50c12,50,,39,,25,,12,12,,25,xm375,1r150,c539,1,550,12,550,26v,13,-11,25,-25,25l375,51c362,51,350,39,350,26,350,12,362,1,375,1xm725,1r150,c889,1,900,12,900,26v,13,-11,25,-25,25l725,51c712,51,700,39,700,26,700,12,712,1,725,1xm1075,1r150,c1239,1,1250,12,1250,26v,14,-11,25,-25,25l1075,51v-13,,-25,-12,-25,-25c1050,12,1062,1,1075,1xm1425,1r150,c1589,1,1600,12,1600,26v,14,-11,25,-25,25l1425,51v-13,,-25,-11,-25,-25c1400,12,1412,1,1425,1xm1775,1r150,c1939,1,1950,12,1950,26v,14,-11,25,-25,25l1775,51v-13,,-25,-11,-25,-25c1750,12,1762,1,1775,1xm2125,1r150,c2289,1,2300,12,2300,26v,14,-11,25,-25,25l2125,51v-13,,-25,-11,-25,-25c2100,12,2112,1,2125,1xm2475,1r150,c2639,1,2650,12,2650,26v,14,-11,25,-25,25l2475,51v-13,,-25,-11,-25,-25c2450,12,2462,1,2475,1xm2825,1r150,c2989,1,3000,12,3000,26v,14,-11,25,-25,25l2825,51v-13,,-25,-11,-25,-25c2800,12,2812,1,2825,1xm3175,1r150,c3339,1,3350,12,3350,26v,14,-11,25,-25,25l3175,51v-13,,-25,-11,-25,-25c3150,12,3162,1,3175,1xm3525,1r150,c3689,1,3700,12,3700,26v,14,-11,25,-25,25l3525,51v-13,,-25,-11,-25,-25c3500,12,3512,1,3525,1xm3875,1r150,c4039,1,4050,12,4050,26v,14,-11,25,-25,25l3875,51v-13,,-25,-11,-25,-25c3850,12,3862,1,3875,1xm4225,1r150,c4389,1,4400,13,4400,26v,14,-11,25,-25,25l4225,51v-13,,-25,-11,-25,-25c4200,13,4212,1,4225,1xm4575,1r150,c4739,1,4750,13,4750,26v,14,-11,25,-25,25l4575,51v-13,,-25,-11,-25,-25c4550,13,4562,1,4575,1xm4925,1r150,1c5089,2,5100,13,5100,27v,13,-11,25,-25,25l4925,51v-13,,-25,-11,-25,-25c4900,13,4912,1,4925,1xm5275,2r150,c5439,2,5450,13,5450,27v,13,-11,25,-25,25l5275,52v-13,,-25,-12,-25,-25c5250,13,5262,2,5275,2xm5625,2r150,c5789,2,5800,13,5800,27v,13,-11,25,-25,25l5625,52v-13,,-25,-12,-25,-25c5600,13,5612,2,5625,2xm5975,2r150,c6139,2,6150,13,6150,27v,14,-11,25,-25,25l5975,52v-13,,-25,-12,-25,-25c5950,13,5962,2,5975,2xm6325,2r150,c6489,2,6500,13,6500,27v,14,-11,25,-25,25l6325,52v-13,,-25,-11,-25,-25c6300,13,6312,2,6325,2xm6675,2r150,c6839,2,6850,13,6850,27v,14,-11,25,-25,25l6675,52v-13,,-25,-11,-25,-25c6650,13,6662,2,6675,2xm7025,2r150,c7189,2,7200,13,7200,27v,14,-11,25,-25,25l7025,52v-13,,-25,-11,-25,-25c7000,13,7012,2,7025,2xm7375,2r150,c7539,2,7550,13,7550,27v,14,-11,25,-25,25l7375,52v-13,,-25,-11,-25,-25c7350,13,7362,2,7375,2xm7725,2r150,c7889,2,7900,13,7900,27v,14,-11,25,-25,25l7725,52v-13,,-25,-11,-25,-25c7700,13,7712,2,7725,2xm8075,2r150,c8239,2,8250,13,8250,27v,14,-11,25,-25,25l8075,52v-13,,-25,-11,-25,-25c8050,13,8062,2,8075,2xm8425,2r150,c8589,2,8600,13,8600,27v,14,-11,25,-25,25l8425,52v-13,,-25,-11,-25,-25c8400,13,8412,2,8425,2xm8775,2r150,c8939,2,8950,13,8950,27v,14,-11,25,-25,25l8775,52v-13,,-25,-11,-25,-25c8750,13,8762,2,8775,2xm9125,2r150,c9289,2,9300,14,9300,27v,14,-11,25,-25,25l9125,52v-13,,-25,-11,-25,-25c9100,14,9112,2,9125,2xm9475,2r150,c9639,2,9650,14,9650,27v,14,-11,25,-25,25l9475,52v-13,,-25,-11,-25,-25c9450,14,9462,2,9475,2xm9825,2r150,1c9989,3,10000,14,10000,28v,13,-11,25,-25,25l9825,52v-13,,-25,-11,-25,-25c9800,14,9812,2,9825,2xm10175,3r150,c10339,3,10350,14,10350,28v,13,-11,25,-25,25l10175,53v-13,,-25,-12,-25,-25c10150,14,10162,3,10175,3xm10525,3r150,c10689,3,10700,14,10700,28v,13,-11,25,-25,25l10525,53v-13,,-25,-12,-25,-25c10500,14,10512,3,10525,3xm10875,3r150,c11039,3,11050,14,11050,28v,14,-11,25,-25,25l10875,53v-13,,-25,-12,-25,-25c10850,14,10862,3,10875,3xm11225,3r150,c11389,3,11400,14,11400,28v,14,-11,25,-25,25l11225,53v-13,,-25,-11,-25,-25c11200,14,11212,3,11225,3xm11575,3r150,c11739,3,11750,14,11750,28v,14,-11,25,-25,25l11575,53v-13,,-25,-11,-25,-25c11550,14,11562,3,11575,3xm11925,3r150,c12089,3,12100,14,12100,28v,14,-11,25,-25,25l11925,53v-13,,-25,-11,-25,-25c11900,14,11912,3,11925,3xm12275,3r150,c12439,3,12450,14,12450,28v,14,-11,25,-25,25l12275,53v-13,,-25,-11,-25,-25c12250,14,12262,3,12275,3xm12625,3r150,c12789,3,12800,14,12800,28v,14,-11,25,-25,25l12625,53v-13,,-25,-11,-25,-25c12600,14,12612,3,12625,3xm12975,3r150,c13139,3,13150,14,13150,28v,14,-11,25,-25,25l12975,53v-13,,-25,-11,-25,-25c12950,14,12962,3,12975,3xm13325,3r150,c13489,3,13500,14,13500,28v,14,-11,25,-25,25l13325,53v-13,,-25,-11,-25,-25c13300,14,13312,3,13325,3xm13675,3r150,c13839,3,13850,14,13850,28v,14,-11,25,-25,25l13675,53v-13,,-25,-11,-25,-25c13650,14,13662,3,13675,3xm14025,3r150,c14189,3,14200,15,14200,28v,14,-11,25,-25,25l14025,53v-13,,-25,-11,-25,-25c14000,15,14012,3,14025,3xm14375,3r150,c14539,3,14550,15,14550,28v,14,-11,25,-25,25l14375,53v-13,,-25,-11,-25,-25c14350,15,14362,3,14375,3xm14725,3r150,1c14889,4,14900,15,14900,29v,13,-11,25,-25,25l14725,53v-13,,-25,-11,-25,-25c14700,15,14712,3,14725,3xm15075,4r150,c15239,4,15250,15,15250,29v,13,-11,25,-25,25l15075,54v-13,,-25,-12,-25,-25c15050,15,15062,4,15075,4xm15425,4r150,c15589,4,15600,15,15600,29v,13,-11,25,-25,25l15425,54v-13,,-25,-12,-25,-25c15400,15,15412,4,15425,4xm15775,4r150,c15939,4,15950,15,15950,29v,14,-11,25,-25,25l15775,54v-13,,-25,-11,-25,-25c15750,15,15762,4,15775,4xm16125,4r100,c16239,4,16250,15,16250,29v,14,-11,25,-25,25l16125,54v-13,,-25,-11,-25,-25c16100,15,16112,4,16125,4xe" fillcolor="black" strokeweight=".1pt">
                  <v:stroke joinstyle="bevel"/>
                  <v:path arrowok="t" o:connecttype="custom" o:connectlocs="0,167834011;2147483646,342375844;2147483646,342375844;2147483646,174541644;2147483646,6707633;2147483646,6707633;2147483646,6707633;2147483646,174541644;2147483646,342375844;2147483646,342375844;2147483646,174541644;2147483646,6707633;2147483646,6707633;2147483646,6707633;2147483646,174541644;2147483646,342375844;2147483646,349083478;2147483646,181249467;2147483646,13415267;2147483646,13415267;2147483646,13415267;2147483646,181249467;2147483646,349083478;2147483646,349083478;2147483646,181249467;2147483646,13415267;2147483646,13415267;2147483646,13415267;2147483646,181249467;2147483646,349083478;2147483646,349083478;2147483646,181249467;2147483646,20122900;2147483646,20122900;2147483646,20122900;2147483646,187957100;2147483646,355791111;2147483646,355791111;2147483646,187957100;2147483646,20122900;2147483646,20122900;2147483646,20122900;2147483646,187957100;2147483646,355791111;2147483646,355791111;2147483646,187957100;2147483646,20122900;2147483646,20122900;2147483646,20122900;2147483646,187957100;2147483646,362498744;2147483646,362498744;2147483646,194664733;2147483646,26866233" o:connectangles="0,0,0,0,0,0,0,0,0,0,0,0,0,0,0,0,0,0,0,0,0,0,0,0,0,0,0,0,0,0,0,0,0,0,0,0,0,0,0,0,0,0,0,0,0,0,0,0,0,0,0,0,0,0"/>
                  <o:lock v:ext="edit" verticies="t"/>
                </v:shape>
                <v:shape id="Freeform 111" o:spid="_x0000_s1296" style="position:absolute;left:13081;top:10655;width:14300;height:730;visibility:visible;mso-wrap-style:square;v-text-anchor:top" coordsize="15666,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" path="m66,327r14934,6c15037,333,15066,363,15066,400v,37,-29,67,-66,67l66,460c30,460,,430,,393,,357,30,327,66,327xm14867,r799,400l14866,800,14867,xe" fillcolor="black" strokeweight=".1pt">
                  <v:stroke joinstyle="bevel"/>
                  <v:path arrowok="t" o:connecttype="custom" o:connectlocs="50201982,248553194;2147483646,253116367;2147483646,304044479;2147483646,354964195;50201982,349643170;0,298723454;50201982,248553194;2147483646,0;2147483646,304044479;2147483646,608080562;2147483646,0" o:connectangles="0,0,0,0,0,0,0,0,0,0,0"/>
                  <o:lock v:ext="edit" verticies="t"/>
                </v:shape>
                <v:shape id="Freeform 112" o:spid="_x0000_s1297" style="position:absolute;left:41624;top:10648;width:15405;height:731;visibility:visible;mso-wrap-style:square;v-text-anchor:top" coordsize="8434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" path="m334,166r8066,3c8419,169,8434,184,8434,203v,18,-15,33,-34,33l334,233v-19,,-34,-15,-34,-33c300,181,315,166,334,166xm400,400l,199,401,r-1,400xe" fillcolor="black" strokeweight=".1pt">
                  <v:stroke joinstyle="bevel"/>
                  <v:path arrowok="t" o:connecttype="custom" o:connectlocs="2035371884,1012168464;2147483646,1030471378;2147483646,1237781340;2147483646,1439012687;2035371884,1420709774;1828154851,1219511870;2035371884,1012168464;2147483646,2147483646;0,1213399812;2147483646,0;2147483646,2147483646" o:connectangles="0,0,0,0,0,0,0,0,0,0,0"/>
                  <o:lock v:ext="edit" verticies="t"/>
                </v:shape>
                <v:rect id="Rectangle 113" o:spid="_x0000_s1298" style="position:absolute;left:20260;top:7549;width:317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" filled="f" stroked="f">
                  <v:textbox style="mso-fit-shape-to-text:t" inset="0,0,0,0">
                    <w:txbxContent>
                      <w:p w14:paraId="3AB52FB9" w14:textId="77777777" w:rsidR="00A9750D" w:rsidRDefault="00A9750D" w:rsidP="00A9750D"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" o:spid="_x0000_s1299" style="position:absolute;left:15866;top:8952;width:9030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" filled="f" stroked="f">
                  <v:textbox style="mso-fit-shape-to-text:t" inset="0,0,0,0">
                    <w:txbxContent>
                      <w:p w14:paraId="6C7321F1" w14:textId="77777777" w:rsidR="00A9750D" w:rsidRDefault="00A9750D" w:rsidP="00A9750D">
                        <w:pPr>
                          <w:rPr>
                            <w:lang w:eastAsia="zh-CN"/>
                          </w:rPr>
                        </w:pPr>
                        <w:r>
                          <w:rPr>
                            <w:color w:val="000000"/>
                          </w:rPr>
                          <w:t xml:space="preserve">UL </w:t>
                        </w:r>
                        <w:r>
                          <w:rPr>
                            <w:color w:val="000000"/>
                            <w:lang w:eastAsia="zh-CN"/>
                          </w:rPr>
                          <w:t>t</w:t>
                        </w:r>
                        <w:r>
                          <w:rPr>
                            <w:rFonts w:hint="eastAsia"/>
                            <w:color w:val="000000"/>
                            <w:lang w:eastAsia="zh-CN"/>
                          </w:rPr>
                          <w:t>ransmission</w:t>
                        </w:r>
                      </w:p>
                    </w:txbxContent>
                  </v:textbox>
                </v:rect>
                <v:rect id="Rectangle 115" o:spid="_x0000_s1300" style="position:absolute;left:23587;top:8952;width:318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" filled="f" stroked="f">
                  <v:textbox style="mso-fit-shape-to-text:t" inset="0,0,0,0">
                    <w:txbxContent>
                      <w:p w14:paraId="08D249BB" w14:textId="77777777" w:rsidR="00A9750D" w:rsidRDefault="00A9750D" w:rsidP="00A9750D"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" o:spid="_x0000_s1301" style="position:absolute;left:49836;top:7549;width:317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" filled="f" stroked="f">
                  <v:textbox style="mso-fit-shape-to-text:t" inset="0,0,0,0">
                    <w:txbxContent>
                      <w:p w14:paraId="26614AB5" w14:textId="77777777" w:rsidR="00A9750D" w:rsidRDefault="00A9750D" w:rsidP="00A9750D"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" o:spid="_x0000_s1302" style="position:absolute;left:46083;top:8952;width:12484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" filled="f" stroked="f">
                  <v:textbox style="mso-fit-shape-to-text:t" inset="0,0,0,0">
                    <w:txbxContent>
                      <w:p w14:paraId="13A707C4" w14:textId="77777777" w:rsidR="00A9750D" w:rsidRDefault="00A9750D" w:rsidP="00A9750D">
                        <w:pPr>
                          <w:rPr>
                            <w:lang w:eastAsia="zh-CN"/>
                          </w:rPr>
                        </w:pPr>
                        <w:r>
                          <w:rPr>
                            <w:color w:val="000000"/>
                          </w:rPr>
                          <w:t xml:space="preserve">GP </w:t>
                        </w:r>
                        <w:r>
                          <w:rPr>
                            <w:rFonts w:hint="eastAsia"/>
                            <w:color w:val="000000"/>
                            <w:lang w:eastAsia="zh-CN"/>
                          </w:rPr>
                          <w:t>or</w:t>
                        </w:r>
                        <w:r>
                          <w:rPr>
                            <w:color w:val="000000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color w:val="000000"/>
                            <w:lang w:eastAsia="zh-CN"/>
                          </w:rPr>
                          <w:t>UL transmission</w:t>
                        </w:r>
                      </w:p>
                    </w:txbxContent>
                  </v:textbox>
                </v:rect>
                <v:rect id="Rectangle 118" o:spid="_x0000_s1303" style="position:absolute;left:53608;top:8952;width:317;height:32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" filled="f" stroked="f">
                  <v:textbox style="mso-fit-shape-to-text:t" inset="0,0,0,0">
                    <w:txbxContent>
                      <w:p w14:paraId="2EBE75A5" w14:textId="77777777" w:rsidR="00A9750D" w:rsidRDefault="00A9750D" w:rsidP="00A9750D"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Freeform 119" o:spid="_x0000_s1304" style="position:absolute;left:56921;top:10966;width:1003;height:102;visibility:visible;mso-wrap-style:square;v-text-anchor:top" coordsize="551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" path="m26,l176,1v13,,25,12,24,25c200,40,189,51,175,51l25,50c12,50,,39,,25,1,12,12,,26,xm376,2l526,3v13,,25,11,24,25c550,42,539,53,525,53l375,52c362,52,350,41,350,27,351,13,362,2,376,2xe" fillcolor="black" strokeweight=".1pt">
                  <v:stroke joinstyle="bevel"/>
                  <v:path arrowok="t" o:connecttype="custom" o:connectlocs="156868398,0;1061927099,7111325;1206733891,184597868;1055896296,362121362;150837595,355010038;0,177486543;156868398,0;2147483646,14185506;2147483646,21296830;2147483646,198820517;2147483646,376307060;2147483646,369195736;2111792592,191709192;2147483646,14185506" o:connectangles="0,0,0,0,0,0,0,0,0,0,0,0,0,0"/>
                  <o:lock v:ext="edit" verticies="t"/>
                </v:shape>
                <v:shape id="Freeform 120" o:spid="_x0000_s1305" style="position:absolute;left:12001;top:10966;width:1003;height:95;visibility:visible;mso-wrap-style:square;v-text-anchor:top" coordsize="1101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" path="m51,l351,2v27,,50,23,49,50c400,80,378,102,350,102l50,100c23,100,,78,,50,1,23,23,,51,xm751,4r300,1c1078,5,1101,28,1100,56v,27,-22,49,-50,49l750,104v-27,,-50,-23,-50,-50c701,26,723,4,751,4xe" fillcolor="black" strokeweight=".1pt">
                  <v:stroke joinstyle="bevel"/>
                  <v:path arrowok="t" o:connecttype="custom" o:connectlocs="38566327,0;265449739,1481638;302505630,38613067;264694521,75744495;37811108,74254714;0,37131429;38566327,0;567963568,2971510;794846981,3716400;831902871,41584576;794091763,77971114;567208350,77226133;529388951,40102938;567963568,2971510" o:connectangles="0,0,0,0,0,0,0,0,0,0,0,0,0,0"/>
                  <o:lock v:ext="edit" verticies="t"/>
                </v:shape>
                <w10:anchorlock/>
              </v:group>
            </w:pict>
          </mc:Fallback>
        </mc:AlternateContent>
      </w:r>
    </w:p>
    <w:p w14:paraId="77DCE733" w14:textId="3D97311C" w:rsidR="00E32AEA" w:rsidRPr="00851A8A" w:rsidRDefault="00A9750D" w:rsidP="00851A8A">
      <w:pPr>
        <w:jc w:val="center"/>
        <w:rPr>
          <w:b/>
          <w:bCs/>
          <w:lang w:eastAsia="ko-KR"/>
        </w:rPr>
      </w:pPr>
      <w:r w:rsidRPr="00851A8A">
        <w:rPr>
          <w:b/>
          <w:bCs/>
          <w:lang w:eastAsia="ko-KR"/>
        </w:rPr>
        <w:t>Figure 6.4.2.1-1: Example of relations between transmitter ON period, transmitter OFF period and transmitter transient period</w:t>
      </w:r>
    </w:p>
    <w:p w14:paraId="0A79133D" w14:textId="4CD3EFB7" w:rsidR="00E32AEA" w:rsidRDefault="00D82691" w:rsidP="00AB3CF6">
      <w:pPr>
        <w:rPr>
          <w:lang w:eastAsia="ko-KR"/>
        </w:rPr>
      </w:pPr>
      <w:r w:rsidRPr="00D82691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D82691">
        <w:rPr>
          <w:rFonts w:hint="eastAsia"/>
          <w:lang w:eastAsia="ko-KR"/>
        </w:rPr>
        <w:t xml:space="preserve"> 1-C</w:t>
      </w:r>
      <w:r w:rsidRPr="00D82691">
        <w:rPr>
          <w:rFonts w:hint="eastAsia"/>
          <w:lang w:eastAsia="ko-KR"/>
        </w:rPr>
        <w:t>의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경우</w:t>
      </w:r>
      <w:r w:rsidRPr="00D82691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D82691">
        <w:rPr>
          <w:rFonts w:hint="eastAsia"/>
          <w:lang w:eastAsia="ko-KR"/>
        </w:rPr>
        <w:t>이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요구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사항은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동작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대역에서의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전송을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지원하는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안테나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커넥터에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적용되어야</w:t>
      </w:r>
      <w:r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한다</w:t>
      </w:r>
      <w:r w:rsidRPr="00D82691">
        <w:rPr>
          <w:rFonts w:hint="eastAsia"/>
          <w:lang w:eastAsia="ko-KR"/>
        </w:rPr>
        <w:t>.</w:t>
      </w:r>
    </w:p>
    <w:p w14:paraId="78F2C66F" w14:textId="57113FED" w:rsidR="00E32AEA" w:rsidRDefault="00D82691" w:rsidP="00AB3CF6">
      <w:pPr>
        <w:rPr>
          <w:lang w:eastAsia="ko-KR"/>
        </w:rPr>
      </w:pPr>
      <w:r w:rsidRPr="00D82691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D82691">
        <w:rPr>
          <w:rFonts w:hint="eastAsia"/>
          <w:lang w:eastAsia="ko-KR"/>
        </w:rPr>
        <w:t xml:space="preserve"> 1-H</w:t>
      </w:r>
      <w:r w:rsidRPr="00D82691">
        <w:rPr>
          <w:rFonts w:hint="eastAsia"/>
          <w:lang w:eastAsia="ko-KR"/>
        </w:rPr>
        <w:t>의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경우</w:t>
      </w:r>
      <w:r w:rsidRPr="00D82691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D82691">
        <w:rPr>
          <w:rFonts w:hint="eastAsia"/>
          <w:lang w:eastAsia="ko-KR"/>
        </w:rPr>
        <w:t>이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요구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사항은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동작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대역에서의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전송을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지원하는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각</w:t>
      </w:r>
      <w:r w:rsidRPr="00D82691">
        <w:rPr>
          <w:rFonts w:hint="eastAsia"/>
          <w:lang w:eastAsia="ko-KR"/>
        </w:rPr>
        <w:t xml:space="preserve"> TAB </w:t>
      </w:r>
      <w:r w:rsidRPr="00D82691">
        <w:rPr>
          <w:rFonts w:hint="eastAsia"/>
          <w:lang w:eastAsia="ko-KR"/>
        </w:rPr>
        <w:t>커넥터에</w:t>
      </w:r>
      <w:r w:rsidRPr="00D82691"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적용되어야</w:t>
      </w:r>
      <w:r>
        <w:rPr>
          <w:rFonts w:hint="eastAsia"/>
          <w:lang w:eastAsia="ko-KR"/>
        </w:rPr>
        <w:t xml:space="preserve"> </w:t>
      </w:r>
      <w:r w:rsidRPr="00D82691">
        <w:rPr>
          <w:rFonts w:hint="eastAsia"/>
          <w:lang w:eastAsia="ko-KR"/>
        </w:rPr>
        <w:t>한다</w:t>
      </w:r>
      <w:r w:rsidRPr="00D82691">
        <w:rPr>
          <w:rFonts w:hint="eastAsia"/>
          <w:lang w:eastAsia="ko-KR"/>
        </w:rPr>
        <w:t>.</w:t>
      </w:r>
    </w:p>
    <w:p w14:paraId="49548A6D" w14:textId="65D2C69D" w:rsidR="00E32AEA" w:rsidRDefault="00D82691" w:rsidP="00D82691">
      <w:pPr>
        <w:pStyle w:val="4"/>
        <w:rPr>
          <w:lang w:eastAsia="ko-KR"/>
        </w:rPr>
      </w:pPr>
      <w:r w:rsidRPr="00D82691">
        <w:rPr>
          <w:lang w:eastAsia="ko-KR"/>
        </w:rPr>
        <w:t>Minimum requirement for BS type 1-C and BS type 1-H</w:t>
      </w:r>
    </w:p>
    <w:p w14:paraId="3C786CEC" w14:textId="30ABDEF1" w:rsidR="00E32AEA" w:rsidRDefault="004E608D" w:rsidP="00AB3CF6">
      <w:pPr>
        <w:rPr>
          <w:lang w:eastAsia="ko-KR"/>
        </w:rPr>
      </w:pPr>
      <w:r w:rsidRPr="004E608D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4E608D">
        <w:rPr>
          <w:rFonts w:hint="eastAsia"/>
          <w:lang w:eastAsia="ko-KR"/>
        </w:rPr>
        <w:t xml:space="preserve"> 1-C </w:t>
      </w:r>
      <w:r w:rsidRPr="004E608D">
        <w:rPr>
          <w:rFonts w:hint="eastAsia"/>
          <w:lang w:eastAsia="ko-KR"/>
        </w:rPr>
        <w:t>및</w:t>
      </w:r>
      <w:r w:rsidRPr="004E608D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4E608D">
        <w:rPr>
          <w:rFonts w:hint="eastAsia"/>
          <w:lang w:eastAsia="ko-KR"/>
        </w:rPr>
        <w:t xml:space="preserve"> 1-H</w:t>
      </w:r>
      <w:r w:rsidRPr="004E608D">
        <w:rPr>
          <w:rFonts w:hint="eastAsia"/>
          <w:lang w:eastAsia="ko-KR"/>
        </w:rPr>
        <w:t>의</w:t>
      </w:r>
      <w:r w:rsidRPr="004E608D">
        <w:rPr>
          <w:rFonts w:hint="eastAsia"/>
          <w:lang w:eastAsia="ko-KR"/>
        </w:rPr>
        <w:t xml:space="preserve"> </w:t>
      </w:r>
      <w:r w:rsidRPr="004E608D">
        <w:rPr>
          <w:rFonts w:hint="eastAsia"/>
          <w:lang w:eastAsia="ko-KR"/>
        </w:rPr>
        <w:t>경우</w:t>
      </w:r>
      <w:r w:rsidRPr="004E608D">
        <w:rPr>
          <w:rFonts w:hint="eastAsia"/>
          <w:lang w:eastAsia="ko-KR"/>
        </w:rPr>
        <w:t xml:space="preserve">, </w:t>
      </w:r>
      <w:r w:rsidRPr="004E608D">
        <w:rPr>
          <w:rFonts w:hint="eastAsia"/>
          <w:lang w:eastAsia="ko-KR"/>
        </w:rPr>
        <w:t>송신기</w:t>
      </w:r>
      <w:r w:rsidRPr="004E608D">
        <w:rPr>
          <w:rFonts w:hint="eastAsia"/>
          <w:lang w:eastAsia="ko-KR"/>
        </w:rPr>
        <w:t xml:space="preserve"> </w:t>
      </w:r>
      <w:r w:rsidRPr="004E608D">
        <w:rPr>
          <w:rFonts w:hint="eastAsia"/>
          <w:lang w:eastAsia="ko-KR"/>
        </w:rPr>
        <w:t>과도</w:t>
      </w:r>
      <w:r w:rsidRPr="004E608D">
        <w:rPr>
          <w:rFonts w:hint="eastAsia"/>
          <w:lang w:eastAsia="ko-KR"/>
        </w:rPr>
        <w:t xml:space="preserve"> </w:t>
      </w:r>
      <w:r w:rsidRPr="004E608D">
        <w:rPr>
          <w:rFonts w:hint="eastAsia"/>
          <w:lang w:eastAsia="ko-KR"/>
        </w:rPr>
        <w:t>기간은</w:t>
      </w:r>
      <w:r w:rsidRPr="004E608D">
        <w:rPr>
          <w:rFonts w:hint="eastAsia"/>
          <w:lang w:eastAsia="ko-KR"/>
        </w:rPr>
        <w:t xml:space="preserve"> </w:t>
      </w:r>
      <w:r w:rsidRPr="004E608D">
        <w:rPr>
          <w:rFonts w:hint="eastAsia"/>
          <w:lang w:eastAsia="ko-KR"/>
        </w:rPr>
        <w:t>최소</w:t>
      </w:r>
      <w:r w:rsidRPr="004E608D">
        <w:rPr>
          <w:rFonts w:hint="eastAsia"/>
          <w:lang w:eastAsia="ko-KR"/>
        </w:rPr>
        <w:t xml:space="preserve"> </w:t>
      </w:r>
      <w:r w:rsidRPr="004E608D">
        <w:rPr>
          <w:rFonts w:hint="eastAsia"/>
          <w:lang w:eastAsia="ko-KR"/>
        </w:rPr>
        <w:t>요구</w:t>
      </w:r>
      <w:r w:rsidRPr="004E608D">
        <w:rPr>
          <w:rFonts w:hint="eastAsia"/>
          <w:lang w:eastAsia="ko-KR"/>
        </w:rPr>
        <w:t xml:space="preserve"> </w:t>
      </w:r>
      <w:r w:rsidRPr="004E608D">
        <w:rPr>
          <w:rFonts w:hint="eastAsia"/>
          <w:lang w:eastAsia="ko-KR"/>
        </w:rPr>
        <w:t>사항</w:t>
      </w:r>
      <w:r w:rsidRPr="004E608D">
        <w:rPr>
          <w:rFonts w:hint="eastAsia"/>
          <w:lang w:eastAsia="ko-KR"/>
        </w:rPr>
        <w:t xml:space="preserve"> </w:t>
      </w:r>
      <w:r w:rsidRPr="004E608D">
        <w:rPr>
          <w:rFonts w:hint="eastAsia"/>
          <w:lang w:eastAsia="ko-KR"/>
        </w:rPr>
        <w:t>표</w:t>
      </w:r>
      <w:r w:rsidRPr="004E608D">
        <w:rPr>
          <w:rFonts w:hint="eastAsia"/>
          <w:lang w:eastAsia="ko-KR"/>
        </w:rPr>
        <w:t xml:space="preserve"> 6.4.2.2-1</w:t>
      </w:r>
      <w:r w:rsidRPr="004E608D">
        <w:rPr>
          <w:rFonts w:hint="eastAsia"/>
          <w:lang w:eastAsia="ko-KR"/>
        </w:rPr>
        <w:t>에</w:t>
      </w:r>
      <w:r w:rsidRPr="004E608D">
        <w:rPr>
          <w:rFonts w:hint="eastAsia"/>
          <w:lang w:eastAsia="ko-KR"/>
        </w:rPr>
        <w:t xml:space="preserve"> </w:t>
      </w:r>
      <w:r w:rsidRPr="004E608D">
        <w:rPr>
          <w:rFonts w:hint="eastAsia"/>
          <w:lang w:eastAsia="ko-KR"/>
        </w:rPr>
        <w:t>나열된</w:t>
      </w:r>
      <w:r w:rsidRPr="004E608D">
        <w:rPr>
          <w:rFonts w:hint="eastAsia"/>
          <w:lang w:eastAsia="ko-KR"/>
        </w:rPr>
        <w:t xml:space="preserve"> </w:t>
      </w:r>
      <w:r w:rsidRPr="004E608D">
        <w:rPr>
          <w:rFonts w:hint="eastAsia"/>
          <w:lang w:eastAsia="ko-KR"/>
        </w:rPr>
        <w:t>값보다</w:t>
      </w:r>
      <w:r w:rsidRPr="004E608D">
        <w:rPr>
          <w:rFonts w:hint="eastAsia"/>
          <w:lang w:eastAsia="ko-KR"/>
        </w:rPr>
        <w:t xml:space="preserve"> </w:t>
      </w:r>
      <w:r w:rsidRPr="004E608D">
        <w:rPr>
          <w:rFonts w:hint="eastAsia"/>
          <w:lang w:eastAsia="ko-KR"/>
        </w:rPr>
        <w:t>짧아야</w:t>
      </w:r>
      <w:r>
        <w:rPr>
          <w:rFonts w:hint="eastAsia"/>
          <w:lang w:eastAsia="ko-KR"/>
        </w:rPr>
        <w:t xml:space="preserve"> </w:t>
      </w:r>
      <w:r w:rsidRPr="004E608D">
        <w:rPr>
          <w:rFonts w:hint="eastAsia"/>
          <w:lang w:eastAsia="ko-KR"/>
        </w:rPr>
        <w:t>한다</w:t>
      </w:r>
      <w:r w:rsidRPr="004E608D">
        <w:rPr>
          <w:rFonts w:hint="eastAsia"/>
          <w:lang w:eastAsia="ko-KR"/>
        </w:rPr>
        <w:t>.</w:t>
      </w:r>
    </w:p>
    <w:p w14:paraId="17D7DA12" w14:textId="78D317ED" w:rsidR="00E32AEA" w:rsidRPr="00CF57E1" w:rsidRDefault="00CF57E1" w:rsidP="00CF57E1">
      <w:pPr>
        <w:jc w:val="center"/>
        <w:rPr>
          <w:b/>
          <w:bCs/>
          <w:lang w:eastAsia="ko-KR"/>
        </w:rPr>
      </w:pPr>
      <w:r w:rsidRPr="00CF57E1">
        <w:rPr>
          <w:b/>
          <w:bCs/>
          <w:lang w:eastAsia="ko-KR"/>
        </w:rPr>
        <w:t>Table 6.4.2.2-1: Minimum requirement for the transmitter transient period for BS type 1-C and BS type 1-H</w:t>
      </w:r>
    </w:p>
    <w:tbl>
      <w:tblPr>
        <w:tblStyle w:val="a9"/>
        <w:tblW w:w="0" w:type="auto"/>
        <w:tblInd w:w="846" w:type="dxa"/>
        <w:tblLook w:val="04A0" w:firstRow="1" w:lastRow="0" w:firstColumn="1" w:lastColumn="0" w:noHBand="0" w:noVBand="1"/>
      </w:tblPr>
      <w:tblGrid>
        <w:gridCol w:w="3829"/>
        <w:gridCol w:w="3967"/>
      </w:tblGrid>
      <w:tr w:rsidR="00A87556" w14:paraId="416AA24F" w14:textId="77777777" w:rsidTr="00A87556">
        <w:tc>
          <w:tcPr>
            <w:tcW w:w="3829" w:type="dxa"/>
          </w:tcPr>
          <w:p w14:paraId="46DB1369" w14:textId="0AF31E74" w:rsidR="00A87556" w:rsidRPr="00A87556" w:rsidRDefault="00A87556" w:rsidP="00A87556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Transition</w:t>
            </w:r>
          </w:p>
        </w:tc>
        <w:tc>
          <w:tcPr>
            <w:tcW w:w="3967" w:type="dxa"/>
          </w:tcPr>
          <w:p w14:paraId="5D848EE4" w14:textId="4CE53DB8" w:rsidR="00A87556" w:rsidRPr="00A87556" w:rsidRDefault="00A87556" w:rsidP="00A87556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Transient period length (us)</w:t>
            </w:r>
          </w:p>
        </w:tc>
      </w:tr>
      <w:tr w:rsidR="00A87556" w14:paraId="3570CDA0" w14:textId="77777777" w:rsidTr="00A87556">
        <w:tc>
          <w:tcPr>
            <w:tcW w:w="3829" w:type="dxa"/>
          </w:tcPr>
          <w:p w14:paraId="32E1969A" w14:textId="2D504F45" w:rsidR="00A87556" w:rsidRPr="00A87556" w:rsidRDefault="00205770" w:rsidP="00A8755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OFF to ON</w:t>
            </w:r>
          </w:p>
        </w:tc>
        <w:tc>
          <w:tcPr>
            <w:tcW w:w="3967" w:type="dxa"/>
          </w:tcPr>
          <w:p w14:paraId="135B6CFC" w14:textId="108D2275" w:rsidR="00A87556" w:rsidRPr="00A87556" w:rsidRDefault="00205770" w:rsidP="00A8755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</w:t>
            </w:r>
          </w:p>
        </w:tc>
      </w:tr>
      <w:tr w:rsidR="00A87556" w14:paraId="5602A2B3" w14:textId="77777777" w:rsidTr="00A87556">
        <w:tc>
          <w:tcPr>
            <w:tcW w:w="3829" w:type="dxa"/>
          </w:tcPr>
          <w:p w14:paraId="438D30F1" w14:textId="5A9C48DE" w:rsidR="00A87556" w:rsidRPr="00A87556" w:rsidRDefault="00205770" w:rsidP="00A8755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ON to OFF</w:t>
            </w:r>
          </w:p>
        </w:tc>
        <w:tc>
          <w:tcPr>
            <w:tcW w:w="3967" w:type="dxa"/>
          </w:tcPr>
          <w:p w14:paraId="1A9B61C6" w14:textId="017D687D" w:rsidR="00A87556" w:rsidRPr="00A87556" w:rsidRDefault="00205770" w:rsidP="00A8755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</w:t>
            </w:r>
          </w:p>
        </w:tc>
      </w:tr>
    </w:tbl>
    <w:p w14:paraId="768E3C95" w14:textId="49B71F6F" w:rsidR="00E32AEA" w:rsidRDefault="00E32AEA" w:rsidP="00AB3CF6">
      <w:pPr>
        <w:rPr>
          <w:lang w:eastAsia="ko-KR"/>
        </w:rPr>
      </w:pPr>
    </w:p>
    <w:p w14:paraId="113DB02E" w14:textId="193C3A35" w:rsidR="00E32AEA" w:rsidRDefault="006C0515" w:rsidP="006C0515">
      <w:pPr>
        <w:pStyle w:val="2"/>
        <w:rPr>
          <w:lang w:eastAsia="ko-KR"/>
        </w:rPr>
      </w:pPr>
      <w:bookmarkStart w:id="50" w:name="_Toc39849639"/>
      <w:r>
        <w:rPr>
          <w:lang w:eastAsia="ko-KR"/>
        </w:rPr>
        <w:lastRenderedPageBreak/>
        <w:t>Transmitted signal quality</w:t>
      </w:r>
      <w:bookmarkEnd w:id="50"/>
    </w:p>
    <w:p w14:paraId="3691BE73" w14:textId="463AEDC2" w:rsidR="00484542" w:rsidRPr="00484542" w:rsidRDefault="00484542" w:rsidP="00484542">
      <w:pPr>
        <w:pStyle w:val="3"/>
        <w:rPr>
          <w:lang w:eastAsia="ko-KR"/>
        </w:rPr>
      </w:pPr>
      <w:bookmarkStart w:id="51" w:name="_Toc39849640"/>
      <w:r>
        <w:rPr>
          <w:lang w:eastAsia="ko-KR"/>
        </w:rPr>
        <w:t>Frequency error</w:t>
      </w:r>
      <w:bookmarkEnd w:id="51"/>
    </w:p>
    <w:p w14:paraId="57533008" w14:textId="220F1D50" w:rsidR="00AB3CF6" w:rsidRDefault="00484542" w:rsidP="00484542">
      <w:pPr>
        <w:pStyle w:val="4"/>
        <w:rPr>
          <w:lang w:eastAsia="ko-KR"/>
        </w:rPr>
      </w:pPr>
      <w:r>
        <w:rPr>
          <w:lang w:eastAsia="ko-KR"/>
        </w:rPr>
        <w:t>General</w:t>
      </w:r>
    </w:p>
    <w:p w14:paraId="53E2CDFC" w14:textId="464F325F" w:rsidR="00AB3CF6" w:rsidRDefault="000C60C5" w:rsidP="00AB3CF6">
      <w:pPr>
        <w:rPr>
          <w:lang w:eastAsia="ko-KR"/>
        </w:rPr>
      </w:pPr>
      <w:r w:rsidRPr="000C60C5">
        <w:rPr>
          <w:rFonts w:hint="eastAsia"/>
          <w:lang w:eastAsia="ko-KR"/>
        </w:rPr>
        <w:t>6.5.1</w:t>
      </w:r>
      <w:r w:rsidRPr="000C60C5">
        <w:rPr>
          <w:rFonts w:hint="eastAsia"/>
          <w:lang w:eastAsia="ko-KR"/>
        </w:rPr>
        <w:t>의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요구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사항은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송신기</w:t>
      </w:r>
      <w:r w:rsidRPr="000C60C5">
        <w:rPr>
          <w:rFonts w:hint="eastAsia"/>
          <w:lang w:eastAsia="ko-KR"/>
        </w:rPr>
        <w:t xml:space="preserve"> ON</w:t>
      </w:r>
      <w:r w:rsidRPr="000C60C5">
        <w:rPr>
          <w:rFonts w:hint="eastAsia"/>
          <w:lang w:eastAsia="ko-KR"/>
        </w:rPr>
        <w:t>주기에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적용된다</w:t>
      </w:r>
      <w:r w:rsidRPr="000C60C5">
        <w:rPr>
          <w:rFonts w:hint="eastAsia"/>
          <w:lang w:eastAsia="ko-KR"/>
        </w:rPr>
        <w:t>.</w:t>
      </w:r>
    </w:p>
    <w:p w14:paraId="4091ED23" w14:textId="2A284FA8" w:rsidR="00AB3CF6" w:rsidRDefault="000C60C5" w:rsidP="00AB3CF6">
      <w:pPr>
        <w:rPr>
          <w:lang w:eastAsia="ko-KR"/>
        </w:rPr>
      </w:pPr>
      <w:r w:rsidRPr="000C60C5">
        <w:rPr>
          <w:rFonts w:hint="eastAsia"/>
          <w:lang w:eastAsia="ko-KR"/>
        </w:rPr>
        <w:t>주파수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에러는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실제</w:t>
      </w:r>
      <w:r w:rsidRPr="000C60C5">
        <w:rPr>
          <w:rFonts w:hint="eastAsia"/>
          <w:lang w:eastAsia="ko-KR"/>
        </w:rPr>
        <w:t xml:space="preserve"> BS </w:t>
      </w:r>
      <w:r w:rsidRPr="000C60C5">
        <w:rPr>
          <w:rFonts w:hint="eastAsia"/>
          <w:lang w:eastAsia="ko-KR"/>
        </w:rPr>
        <w:t>전송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주파수와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할당된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주파수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사이의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차이를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측정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한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이</w:t>
      </w:r>
      <w:r w:rsidRPr="000C60C5">
        <w:rPr>
          <w:rFonts w:hint="eastAsia"/>
          <w:lang w:eastAsia="ko-KR"/>
        </w:rPr>
        <w:t>다</w:t>
      </w:r>
      <w:r w:rsidRPr="000C60C5">
        <w:rPr>
          <w:rFonts w:hint="eastAsia"/>
          <w:lang w:eastAsia="ko-KR"/>
        </w:rPr>
        <w:t xml:space="preserve">. RF </w:t>
      </w:r>
      <w:r w:rsidRPr="000C60C5">
        <w:rPr>
          <w:rFonts w:hint="eastAsia"/>
          <w:lang w:eastAsia="ko-KR"/>
        </w:rPr>
        <w:t>주파수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및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데이터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클록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생성에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동일한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소스를</w:t>
      </w:r>
      <w:r w:rsidRPr="000C60C5">
        <w:rPr>
          <w:rFonts w:hint="eastAsia"/>
          <w:lang w:eastAsia="ko-KR"/>
        </w:rPr>
        <w:t xml:space="preserve"> </w:t>
      </w:r>
      <w:r w:rsidRPr="000C60C5"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C60C5">
        <w:rPr>
          <w:rFonts w:hint="eastAsia"/>
          <w:lang w:eastAsia="ko-KR"/>
        </w:rPr>
        <w:t>다</w:t>
      </w:r>
      <w:r w:rsidRPr="000C60C5">
        <w:rPr>
          <w:rFonts w:hint="eastAsia"/>
          <w:lang w:eastAsia="ko-KR"/>
        </w:rPr>
        <w:t>.</w:t>
      </w:r>
    </w:p>
    <w:p w14:paraId="6312D7C5" w14:textId="6A2D402E" w:rsidR="00AB3CF6" w:rsidRPr="00AB3CF6" w:rsidRDefault="00E81556" w:rsidP="00AB3CF6">
      <w:pPr>
        <w:rPr>
          <w:lang w:eastAsia="ko-KR"/>
        </w:rPr>
      </w:pPr>
      <w:r w:rsidRPr="00E81556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E81556">
        <w:rPr>
          <w:rFonts w:hint="eastAsia"/>
          <w:lang w:eastAsia="ko-KR"/>
        </w:rPr>
        <w:t xml:space="preserve"> 1-C</w:t>
      </w:r>
      <w:r w:rsidRPr="00E81556">
        <w:rPr>
          <w:rFonts w:hint="eastAsia"/>
          <w:lang w:eastAsia="ko-KR"/>
        </w:rPr>
        <w:t>의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경우</w:t>
      </w:r>
      <w:r w:rsidRPr="00E81556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E81556">
        <w:rPr>
          <w:rFonts w:hint="eastAsia"/>
          <w:lang w:eastAsia="ko-KR"/>
        </w:rPr>
        <w:t>이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요구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사항은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동작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대역에서의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전송을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지원하는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안테나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커넥터에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적용되어야</w:t>
      </w:r>
      <w:r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한다</w:t>
      </w:r>
      <w:r w:rsidRPr="00E81556">
        <w:rPr>
          <w:rFonts w:hint="eastAsia"/>
          <w:lang w:eastAsia="ko-KR"/>
        </w:rPr>
        <w:t>.</w:t>
      </w:r>
    </w:p>
    <w:p w14:paraId="4CE738F8" w14:textId="03657345" w:rsidR="00B4076C" w:rsidRDefault="00E81556" w:rsidP="00B4076C">
      <w:pPr>
        <w:rPr>
          <w:lang w:eastAsia="ko-KR"/>
        </w:rPr>
      </w:pPr>
      <w:r w:rsidRPr="00E81556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E81556">
        <w:rPr>
          <w:rFonts w:hint="eastAsia"/>
          <w:lang w:eastAsia="ko-KR"/>
        </w:rPr>
        <w:t xml:space="preserve"> 1-H</w:t>
      </w:r>
      <w:r w:rsidRPr="00E81556">
        <w:rPr>
          <w:rFonts w:hint="eastAsia"/>
          <w:lang w:eastAsia="ko-KR"/>
        </w:rPr>
        <w:t>의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경우</w:t>
      </w:r>
      <w:r w:rsidRPr="00E81556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E81556">
        <w:rPr>
          <w:rFonts w:hint="eastAsia"/>
          <w:lang w:eastAsia="ko-KR"/>
        </w:rPr>
        <w:t>이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요구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사항은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동작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대역에서의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전송을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지원하는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각</w:t>
      </w:r>
      <w:r w:rsidRPr="00E81556">
        <w:rPr>
          <w:rFonts w:hint="eastAsia"/>
          <w:lang w:eastAsia="ko-KR"/>
        </w:rPr>
        <w:t xml:space="preserve"> TAB </w:t>
      </w:r>
      <w:r w:rsidRPr="00E81556">
        <w:rPr>
          <w:rFonts w:hint="eastAsia"/>
          <w:lang w:eastAsia="ko-KR"/>
        </w:rPr>
        <w:t>커넥터에</w:t>
      </w:r>
      <w:r w:rsidRPr="00E81556"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적용되어야</w:t>
      </w:r>
      <w:r>
        <w:rPr>
          <w:rFonts w:hint="eastAsia"/>
          <w:lang w:eastAsia="ko-KR"/>
        </w:rPr>
        <w:t xml:space="preserve"> </w:t>
      </w:r>
      <w:r w:rsidRPr="00E81556">
        <w:rPr>
          <w:rFonts w:hint="eastAsia"/>
          <w:lang w:eastAsia="ko-KR"/>
        </w:rPr>
        <w:t>한다</w:t>
      </w:r>
      <w:r w:rsidRPr="00E81556">
        <w:rPr>
          <w:rFonts w:hint="eastAsia"/>
          <w:lang w:eastAsia="ko-KR"/>
        </w:rPr>
        <w:t>.</w:t>
      </w:r>
    </w:p>
    <w:p w14:paraId="49E6CC82" w14:textId="0DD3C002" w:rsidR="00B4076C" w:rsidRDefault="009D7F71" w:rsidP="009D7F71">
      <w:pPr>
        <w:pStyle w:val="4"/>
        <w:rPr>
          <w:lang w:eastAsia="ko-KR"/>
        </w:rPr>
      </w:pPr>
      <w:r w:rsidRPr="009D7F71">
        <w:rPr>
          <w:lang w:eastAsia="ko-KR"/>
        </w:rPr>
        <w:t>Minimum requirement for BS type 1-C and BS type 1-H</w:t>
      </w:r>
    </w:p>
    <w:p w14:paraId="0F79C72D" w14:textId="4E635A62" w:rsidR="009D7F71" w:rsidRDefault="00F5154F" w:rsidP="009D7F71">
      <w:pPr>
        <w:rPr>
          <w:lang w:eastAsia="ko-KR"/>
        </w:rPr>
      </w:pPr>
      <w:r w:rsidRPr="00F5154F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F5154F">
        <w:rPr>
          <w:rFonts w:hint="eastAsia"/>
          <w:lang w:eastAsia="ko-KR"/>
        </w:rPr>
        <w:t xml:space="preserve"> 1-C </w:t>
      </w:r>
      <w:r w:rsidRPr="00F5154F">
        <w:rPr>
          <w:rFonts w:hint="eastAsia"/>
          <w:lang w:eastAsia="ko-KR"/>
        </w:rPr>
        <w:t>및</w:t>
      </w:r>
      <w:r w:rsidRPr="00F5154F">
        <w:rPr>
          <w:rFonts w:hint="eastAsia"/>
          <w:lang w:eastAsia="ko-KR"/>
        </w:rPr>
        <w:t xml:space="preserve"> 1-H</w:t>
      </w:r>
      <w:r w:rsidRPr="00F5154F">
        <w:rPr>
          <w:rFonts w:hint="eastAsia"/>
          <w:lang w:eastAsia="ko-KR"/>
        </w:rPr>
        <w:t>의</w:t>
      </w:r>
      <w:r w:rsidRPr="00F5154F">
        <w:rPr>
          <w:rFonts w:hint="eastAsia"/>
          <w:lang w:eastAsia="ko-KR"/>
        </w:rPr>
        <w:t xml:space="preserve"> </w:t>
      </w:r>
      <w:r w:rsidRPr="00F5154F">
        <w:rPr>
          <w:rFonts w:hint="eastAsia"/>
          <w:lang w:eastAsia="ko-KR"/>
        </w:rPr>
        <w:t>경우</w:t>
      </w:r>
      <w:r w:rsidRPr="00F5154F">
        <w:rPr>
          <w:rFonts w:hint="eastAsia"/>
          <w:lang w:eastAsia="ko-KR"/>
        </w:rPr>
        <w:t>, BS</w:t>
      </w:r>
      <w:r w:rsidRPr="00F5154F">
        <w:rPr>
          <w:rFonts w:hint="eastAsia"/>
          <w:lang w:eastAsia="ko-KR"/>
        </w:rPr>
        <w:t>에</w:t>
      </w:r>
      <w:r w:rsidRPr="00F5154F">
        <w:rPr>
          <w:rFonts w:hint="eastAsia"/>
          <w:lang w:eastAsia="ko-KR"/>
        </w:rPr>
        <w:t xml:space="preserve"> </w:t>
      </w:r>
      <w:r w:rsidRPr="00F5154F">
        <w:rPr>
          <w:rFonts w:hint="eastAsia"/>
          <w:lang w:eastAsia="ko-KR"/>
        </w:rPr>
        <w:t>의해</w:t>
      </w:r>
      <w:r w:rsidRPr="00F5154F">
        <w:rPr>
          <w:rFonts w:hint="eastAsia"/>
          <w:lang w:eastAsia="ko-KR"/>
        </w:rPr>
        <w:t xml:space="preserve"> </w:t>
      </w:r>
      <w:r w:rsidRPr="00F5154F">
        <w:rPr>
          <w:rFonts w:hint="eastAsia"/>
          <w:lang w:eastAsia="ko-KR"/>
        </w:rPr>
        <w:t>구성된</w:t>
      </w:r>
      <w:r w:rsidRPr="00F5154F">
        <w:rPr>
          <w:rFonts w:hint="eastAsia"/>
          <w:lang w:eastAsia="ko-KR"/>
        </w:rPr>
        <w:t xml:space="preserve"> </w:t>
      </w:r>
      <w:r w:rsidRPr="00F5154F">
        <w:rPr>
          <w:rFonts w:hint="eastAsia"/>
          <w:lang w:eastAsia="ko-KR"/>
        </w:rPr>
        <w:t>각</w:t>
      </w:r>
      <w:r w:rsidRPr="00F5154F">
        <w:rPr>
          <w:rFonts w:hint="eastAsia"/>
          <w:lang w:eastAsia="ko-KR"/>
        </w:rPr>
        <w:t xml:space="preserve"> NR </w:t>
      </w:r>
      <w:r w:rsidRPr="00F5154F">
        <w:rPr>
          <w:rFonts w:hint="eastAsia"/>
          <w:lang w:eastAsia="ko-KR"/>
        </w:rPr>
        <w:t>반송파의</w:t>
      </w:r>
      <w:r w:rsidRPr="00F5154F">
        <w:rPr>
          <w:rFonts w:hint="eastAsia"/>
          <w:lang w:eastAsia="ko-KR"/>
        </w:rPr>
        <w:t xml:space="preserve"> </w:t>
      </w:r>
      <w:r w:rsidRPr="00F5154F">
        <w:rPr>
          <w:rFonts w:hint="eastAsia"/>
          <w:lang w:eastAsia="ko-KR"/>
        </w:rPr>
        <w:t>변조</w:t>
      </w:r>
      <w:r w:rsidRPr="00F5154F">
        <w:rPr>
          <w:rFonts w:hint="eastAsia"/>
          <w:lang w:eastAsia="ko-KR"/>
        </w:rPr>
        <w:t xml:space="preserve"> </w:t>
      </w:r>
      <w:r w:rsidRPr="00F5154F">
        <w:rPr>
          <w:rFonts w:hint="eastAsia"/>
          <w:lang w:eastAsia="ko-KR"/>
        </w:rPr>
        <w:t>반송파</w:t>
      </w:r>
      <w:r w:rsidRPr="00F5154F">
        <w:rPr>
          <w:rFonts w:hint="eastAsia"/>
          <w:lang w:eastAsia="ko-KR"/>
        </w:rPr>
        <w:t xml:space="preserve"> </w:t>
      </w:r>
      <w:r w:rsidRPr="00F5154F">
        <w:rPr>
          <w:rFonts w:hint="eastAsia"/>
          <w:lang w:eastAsia="ko-KR"/>
        </w:rPr>
        <w:t>주파수는</w:t>
      </w:r>
      <w:r w:rsidRPr="00F5154F">
        <w:rPr>
          <w:rFonts w:hint="eastAsia"/>
          <w:lang w:eastAsia="ko-KR"/>
        </w:rPr>
        <w:t xml:space="preserve"> 1ms</w:t>
      </w:r>
      <w:r w:rsidRPr="00F5154F">
        <w:rPr>
          <w:rFonts w:hint="eastAsia"/>
          <w:lang w:eastAsia="ko-KR"/>
        </w:rPr>
        <w:t>에</w:t>
      </w:r>
      <w:r w:rsidRPr="00F5154F">
        <w:rPr>
          <w:rFonts w:hint="eastAsia"/>
          <w:lang w:eastAsia="ko-KR"/>
        </w:rPr>
        <w:t xml:space="preserve"> </w:t>
      </w:r>
      <w:r w:rsidRPr="00F5154F">
        <w:rPr>
          <w:rFonts w:hint="eastAsia"/>
          <w:lang w:eastAsia="ko-KR"/>
        </w:rPr>
        <w:t>걸쳐</w:t>
      </w:r>
      <w:r w:rsidRPr="00F5154F">
        <w:rPr>
          <w:rFonts w:hint="eastAsia"/>
          <w:lang w:eastAsia="ko-KR"/>
        </w:rPr>
        <w:t xml:space="preserve"> </w:t>
      </w:r>
      <w:r w:rsidRPr="00F5154F">
        <w:rPr>
          <w:rFonts w:hint="eastAsia"/>
          <w:lang w:eastAsia="ko-KR"/>
        </w:rPr>
        <w:t>관찰된</w:t>
      </w:r>
      <w:r w:rsidRPr="00F5154F">
        <w:rPr>
          <w:rFonts w:hint="eastAsia"/>
          <w:lang w:eastAsia="ko-KR"/>
        </w:rPr>
        <w:t xml:space="preserve"> </w:t>
      </w:r>
      <w:r w:rsidRPr="00F5154F">
        <w:rPr>
          <w:rFonts w:hint="eastAsia"/>
          <w:lang w:eastAsia="ko-KR"/>
        </w:rPr>
        <w:t>표</w:t>
      </w:r>
      <w:r w:rsidRPr="00F5154F">
        <w:rPr>
          <w:rFonts w:hint="eastAsia"/>
          <w:lang w:eastAsia="ko-KR"/>
        </w:rPr>
        <w:t xml:space="preserve"> 6.5.1.2-1</w:t>
      </w:r>
      <w:r w:rsidRPr="00F5154F">
        <w:rPr>
          <w:rFonts w:hint="eastAsia"/>
          <w:lang w:eastAsia="ko-KR"/>
        </w:rPr>
        <w:t>에</w:t>
      </w:r>
      <w:r w:rsidRPr="00F5154F">
        <w:rPr>
          <w:rFonts w:hint="eastAsia"/>
          <w:lang w:eastAsia="ko-KR"/>
        </w:rPr>
        <w:t xml:space="preserve"> </w:t>
      </w:r>
      <w:r w:rsidRPr="00F5154F">
        <w:rPr>
          <w:rFonts w:hint="eastAsia"/>
          <w:lang w:eastAsia="ko-KR"/>
        </w:rPr>
        <w:t>주어진</w:t>
      </w:r>
      <w:r w:rsidRPr="00F5154F">
        <w:rPr>
          <w:rFonts w:hint="eastAsia"/>
          <w:lang w:eastAsia="ko-KR"/>
        </w:rPr>
        <w:t xml:space="preserve"> </w:t>
      </w:r>
      <w:r w:rsidRPr="00F5154F">
        <w:rPr>
          <w:rFonts w:hint="eastAsia"/>
          <w:lang w:eastAsia="ko-KR"/>
        </w:rPr>
        <w:t>정확도</w:t>
      </w:r>
      <w:r w:rsidRPr="00F5154F">
        <w:rPr>
          <w:rFonts w:hint="eastAsia"/>
          <w:lang w:eastAsia="ko-KR"/>
        </w:rPr>
        <w:t xml:space="preserve"> </w:t>
      </w:r>
      <w:r w:rsidRPr="00F5154F">
        <w:rPr>
          <w:rFonts w:hint="eastAsia"/>
          <w:lang w:eastAsia="ko-KR"/>
        </w:rPr>
        <w:t>범위</w:t>
      </w:r>
      <w:r w:rsidRPr="00F5154F">
        <w:rPr>
          <w:rFonts w:hint="eastAsia"/>
          <w:lang w:eastAsia="ko-KR"/>
        </w:rPr>
        <w:t xml:space="preserve"> </w:t>
      </w:r>
      <w:r w:rsidRPr="00F5154F">
        <w:rPr>
          <w:rFonts w:hint="eastAsia"/>
          <w:lang w:eastAsia="ko-KR"/>
        </w:rPr>
        <w:t>내에서</w:t>
      </w:r>
      <w:r w:rsidRPr="00F5154F">
        <w:rPr>
          <w:rFonts w:hint="eastAsia"/>
          <w:lang w:eastAsia="ko-KR"/>
        </w:rPr>
        <w:t xml:space="preserve"> </w:t>
      </w:r>
      <w:r w:rsidRPr="00F5154F">
        <w:rPr>
          <w:rFonts w:hint="eastAsia"/>
          <w:lang w:eastAsia="ko-KR"/>
        </w:rPr>
        <w:t>정확해야</w:t>
      </w:r>
      <w:r>
        <w:rPr>
          <w:rFonts w:hint="eastAsia"/>
          <w:lang w:eastAsia="ko-KR"/>
        </w:rPr>
        <w:t xml:space="preserve"> </w:t>
      </w:r>
      <w:r w:rsidRPr="00F5154F">
        <w:rPr>
          <w:rFonts w:hint="eastAsia"/>
          <w:lang w:eastAsia="ko-KR"/>
        </w:rPr>
        <w:t>한다</w:t>
      </w:r>
      <w:r w:rsidRPr="00F5154F">
        <w:rPr>
          <w:rFonts w:hint="eastAsia"/>
          <w:lang w:eastAsia="ko-KR"/>
        </w:rPr>
        <w:t>.</w:t>
      </w:r>
    </w:p>
    <w:p w14:paraId="59B35188" w14:textId="0CC0D4AE" w:rsidR="009D7F71" w:rsidRPr="007441C8" w:rsidRDefault="007441C8" w:rsidP="007441C8">
      <w:pPr>
        <w:jc w:val="center"/>
        <w:rPr>
          <w:b/>
          <w:bCs/>
          <w:lang w:eastAsia="ko-KR"/>
        </w:rPr>
      </w:pPr>
      <w:r w:rsidRPr="007441C8">
        <w:rPr>
          <w:b/>
          <w:bCs/>
          <w:lang w:eastAsia="ko-KR"/>
        </w:rPr>
        <w:t>Table 6.5.1.2-1: Frequency error minimum requirement</w:t>
      </w:r>
    </w:p>
    <w:tbl>
      <w:tblPr>
        <w:tblStyle w:val="a9"/>
        <w:tblW w:w="0" w:type="auto"/>
        <w:tblInd w:w="846" w:type="dxa"/>
        <w:tblLook w:val="04A0" w:firstRow="1" w:lastRow="0" w:firstColumn="1" w:lastColumn="0" w:noHBand="0" w:noVBand="1"/>
      </w:tblPr>
      <w:tblGrid>
        <w:gridCol w:w="3829"/>
        <w:gridCol w:w="3967"/>
      </w:tblGrid>
      <w:tr w:rsidR="007441C8" w14:paraId="03349A8C" w14:textId="77777777" w:rsidTr="00AE7DF6">
        <w:tc>
          <w:tcPr>
            <w:tcW w:w="3829" w:type="dxa"/>
          </w:tcPr>
          <w:p w14:paraId="7CC1E38E" w14:textId="04EBA81F" w:rsidR="007441C8" w:rsidRPr="00A87556" w:rsidRDefault="007441C8" w:rsidP="00AE7DF6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BS class</w:t>
            </w:r>
          </w:p>
        </w:tc>
        <w:tc>
          <w:tcPr>
            <w:tcW w:w="3967" w:type="dxa"/>
          </w:tcPr>
          <w:p w14:paraId="3543C04A" w14:textId="51FA0D44" w:rsidR="007441C8" w:rsidRPr="00A87556" w:rsidRDefault="007441C8" w:rsidP="00AE7DF6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Accuracy</w:t>
            </w:r>
          </w:p>
        </w:tc>
      </w:tr>
      <w:tr w:rsidR="007441C8" w14:paraId="14839233" w14:textId="77777777" w:rsidTr="00AE7DF6">
        <w:tc>
          <w:tcPr>
            <w:tcW w:w="3829" w:type="dxa"/>
          </w:tcPr>
          <w:p w14:paraId="1419A12A" w14:textId="26B59D50" w:rsidR="007441C8" w:rsidRPr="00A87556" w:rsidRDefault="007441C8" w:rsidP="00AE7DF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Wide Area BS</w:t>
            </w:r>
          </w:p>
        </w:tc>
        <w:tc>
          <w:tcPr>
            <w:tcW w:w="3967" w:type="dxa"/>
          </w:tcPr>
          <w:p w14:paraId="3648737F" w14:textId="51E4DA9C" w:rsidR="007441C8" w:rsidRPr="00A87556" w:rsidRDefault="007441C8" w:rsidP="00AE7DF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±0.05 ppm</w:t>
            </w:r>
          </w:p>
        </w:tc>
      </w:tr>
      <w:tr w:rsidR="007441C8" w14:paraId="64B898CD" w14:textId="77777777" w:rsidTr="00AE7DF6">
        <w:tc>
          <w:tcPr>
            <w:tcW w:w="3829" w:type="dxa"/>
          </w:tcPr>
          <w:p w14:paraId="0E20215F" w14:textId="0722D308" w:rsidR="007441C8" w:rsidRPr="00A87556" w:rsidRDefault="007441C8" w:rsidP="00AE7DF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Medium Range BS</w:t>
            </w:r>
          </w:p>
        </w:tc>
        <w:tc>
          <w:tcPr>
            <w:tcW w:w="3967" w:type="dxa"/>
          </w:tcPr>
          <w:p w14:paraId="01ACFED3" w14:textId="5C473C64" w:rsidR="007441C8" w:rsidRPr="00A87556" w:rsidRDefault="007441C8" w:rsidP="00AE7DF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±</w:t>
            </w:r>
            <w:r>
              <w:rPr>
                <w:sz w:val="20"/>
                <w:szCs w:val="20"/>
                <w:lang w:eastAsia="ko-KR"/>
              </w:rPr>
              <w:t>0.1 ppm</w:t>
            </w:r>
          </w:p>
        </w:tc>
      </w:tr>
      <w:tr w:rsidR="007441C8" w14:paraId="2C319AD8" w14:textId="77777777" w:rsidTr="00AE7DF6">
        <w:tc>
          <w:tcPr>
            <w:tcW w:w="3829" w:type="dxa"/>
          </w:tcPr>
          <w:p w14:paraId="168C77CF" w14:textId="1035843C" w:rsidR="007441C8" w:rsidRPr="00A87556" w:rsidRDefault="007441C8" w:rsidP="00AE7DF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Local Area BS</w:t>
            </w:r>
          </w:p>
        </w:tc>
        <w:tc>
          <w:tcPr>
            <w:tcW w:w="3967" w:type="dxa"/>
          </w:tcPr>
          <w:p w14:paraId="25DD0C67" w14:textId="719EB708" w:rsidR="007441C8" w:rsidRPr="00A87556" w:rsidRDefault="007441C8" w:rsidP="00AE7DF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±</w:t>
            </w:r>
            <w:r>
              <w:rPr>
                <w:sz w:val="20"/>
                <w:szCs w:val="20"/>
                <w:lang w:eastAsia="ko-KR"/>
              </w:rPr>
              <w:t>0.1 ppm</w:t>
            </w:r>
          </w:p>
        </w:tc>
      </w:tr>
    </w:tbl>
    <w:p w14:paraId="27FD6278" w14:textId="3EB76372" w:rsidR="009D7F71" w:rsidRDefault="009D7F71" w:rsidP="009D7F71">
      <w:pPr>
        <w:rPr>
          <w:lang w:eastAsia="ko-KR"/>
        </w:rPr>
      </w:pPr>
    </w:p>
    <w:p w14:paraId="1C6EDBB1" w14:textId="5285D900" w:rsidR="009D7F71" w:rsidRDefault="006B4B57" w:rsidP="006B4B57">
      <w:pPr>
        <w:pStyle w:val="3"/>
        <w:rPr>
          <w:lang w:eastAsia="ko-KR"/>
        </w:rPr>
      </w:pPr>
      <w:bookmarkStart w:id="52" w:name="_Toc39849641"/>
      <w:r>
        <w:rPr>
          <w:lang w:eastAsia="ko-KR"/>
        </w:rPr>
        <w:t>Modulation Quality</w:t>
      </w:r>
      <w:bookmarkEnd w:id="52"/>
    </w:p>
    <w:p w14:paraId="5B9C0053" w14:textId="37E9C888" w:rsidR="009D7F71" w:rsidRDefault="002B0C1A" w:rsidP="002B0C1A">
      <w:pPr>
        <w:pStyle w:val="4"/>
        <w:rPr>
          <w:lang w:eastAsia="ko-KR"/>
        </w:rPr>
      </w:pPr>
      <w:r>
        <w:rPr>
          <w:lang w:eastAsia="ko-KR"/>
        </w:rPr>
        <w:t>General</w:t>
      </w:r>
    </w:p>
    <w:p w14:paraId="4F8BD1BC" w14:textId="1DD09913" w:rsidR="009D7F71" w:rsidRDefault="00202EC4" w:rsidP="009D7F71">
      <w:pPr>
        <w:rPr>
          <w:lang w:eastAsia="ko-KR"/>
        </w:rPr>
      </w:pPr>
      <w:r w:rsidRPr="00202EC4">
        <w:rPr>
          <w:rFonts w:hint="eastAsia"/>
          <w:lang w:eastAsia="ko-KR"/>
        </w:rPr>
        <w:t>변조</w:t>
      </w:r>
      <w:r w:rsidRPr="00202EC4">
        <w:rPr>
          <w:rFonts w:hint="eastAsia"/>
          <w:lang w:eastAsia="ko-KR"/>
        </w:rPr>
        <w:t xml:space="preserve"> </w:t>
      </w:r>
      <w:r w:rsidRPr="00202EC4">
        <w:rPr>
          <w:rFonts w:hint="eastAsia"/>
          <w:lang w:eastAsia="ko-KR"/>
        </w:rPr>
        <w:t>품질은</w:t>
      </w:r>
      <w:r w:rsidRPr="00202EC4">
        <w:rPr>
          <w:rFonts w:hint="eastAsia"/>
          <w:lang w:eastAsia="ko-KR"/>
        </w:rPr>
        <w:t xml:space="preserve"> </w:t>
      </w:r>
      <w:r w:rsidRPr="00202EC4">
        <w:rPr>
          <w:rFonts w:hint="eastAsia"/>
          <w:lang w:eastAsia="ko-KR"/>
        </w:rPr>
        <w:t>측정된</w:t>
      </w:r>
      <w:r w:rsidRPr="00202EC4">
        <w:rPr>
          <w:rFonts w:hint="eastAsia"/>
          <w:lang w:eastAsia="ko-KR"/>
        </w:rPr>
        <w:t xml:space="preserve"> </w:t>
      </w:r>
      <w:r w:rsidRPr="00202EC4">
        <w:rPr>
          <w:rFonts w:hint="eastAsia"/>
          <w:lang w:eastAsia="ko-KR"/>
        </w:rPr>
        <w:t>반송파</w:t>
      </w:r>
      <w:r w:rsidRPr="00202EC4">
        <w:rPr>
          <w:rFonts w:hint="eastAsia"/>
          <w:lang w:eastAsia="ko-KR"/>
        </w:rPr>
        <w:t xml:space="preserve"> </w:t>
      </w:r>
      <w:r w:rsidRPr="00202EC4">
        <w:rPr>
          <w:rFonts w:hint="eastAsia"/>
          <w:lang w:eastAsia="ko-KR"/>
        </w:rPr>
        <w:t>신호와</w:t>
      </w:r>
      <w:r w:rsidRPr="00202EC4">
        <w:rPr>
          <w:rFonts w:hint="eastAsia"/>
          <w:lang w:eastAsia="ko-KR"/>
        </w:rPr>
        <w:t xml:space="preserve"> </w:t>
      </w:r>
      <w:r w:rsidRPr="00202EC4">
        <w:rPr>
          <w:rFonts w:hint="eastAsia"/>
          <w:lang w:eastAsia="ko-KR"/>
        </w:rPr>
        <w:t>이상적인</w:t>
      </w:r>
      <w:r w:rsidRPr="00202EC4">
        <w:rPr>
          <w:rFonts w:hint="eastAsia"/>
          <w:lang w:eastAsia="ko-KR"/>
        </w:rPr>
        <w:t xml:space="preserve"> </w:t>
      </w:r>
      <w:r w:rsidRPr="00202EC4">
        <w:rPr>
          <w:rFonts w:hint="eastAsia"/>
          <w:lang w:eastAsia="ko-KR"/>
        </w:rPr>
        <w:t>신호의</w:t>
      </w:r>
      <w:r w:rsidRPr="00202EC4">
        <w:rPr>
          <w:rFonts w:hint="eastAsia"/>
          <w:lang w:eastAsia="ko-KR"/>
        </w:rPr>
        <w:t xml:space="preserve"> </w:t>
      </w:r>
      <w:r w:rsidRPr="00202EC4">
        <w:rPr>
          <w:rFonts w:hint="eastAsia"/>
          <w:lang w:eastAsia="ko-KR"/>
        </w:rPr>
        <w:t>차이로</w:t>
      </w:r>
      <w:r w:rsidRPr="00202EC4">
        <w:rPr>
          <w:rFonts w:hint="eastAsia"/>
          <w:lang w:eastAsia="ko-KR"/>
        </w:rPr>
        <w:t xml:space="preserve"> </w:t>
      </w:r>
      <w:r w:rsidRPr="00202EC4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202EC4">
        <w:rPr>
          <w:rFonts w:hint="eastAsia"/>
          <w:lang w:eastAsia="ko-KR"/>
        </w:rPr>
        <w:t>다</w:t>
      </w:r>
      <w:r w:rsidRPr="00202EC4">
        <w:rPr>
          <w:rFonts w:hint="eastAsia"/>
          <w:lang w:eastAsia="ko-KR"/>
        </w:rPr>
        <w:t>.</w:t>
      </w:r>
      <w:r w:rsidR="00233F21">
        <w:rPr>
          <w:lang w:eastAsia="ko-KR"/>
        </w:rPr>
        <w:t xml:space="preserve"> </w:t>
      </w:r>
      <w:r w:rsidR="00233F21" w:rsidRPr="00233F21">
        <w:rPr>
          <w:rFonts w:hint="eastAsia"/>
          <w:lang w:eastAsia="ko-KR"/>
        </w:rPr>
        <w:t>변조</w:t>
      </w:r>
      <w:r w:rsidR="00233F21" w:rsidRPr="00233F21">
        <w:rPr>
          <w:rFonts w:hint="eastAsia"/>
          <w:lang w:eastAsia="ko-KR"/>
        </w:rPr>
        <w:t xml:space="preserve"> </w:t>
      </w:r>
      <w:r w:rsidR="00233F21" w:rsidRPr="00233F21">
        <w:rPr>
          <w:rFonts w:hint="eastAsia"/>
          <w:lang w:eastAsia="ko-KR"/>
        </w:rPr>
        <w:t>품질은</w:t>
      </w:r>
      <w:r w:rsidR="00233F21" w:rsidRPr="00233F21">
        <w:rPr>
          <w:rFonts w:hint="eastAsia"/>
          <w:lang w:eastAsia="ko-KR"/>
        </w:rPr>
        <w:t xml:space="preserve"> </w:t>
      </w:r>
      <w:r w:rsidR="00233F21" w:rsidRPr="00233F21">
        <w:rPr>
          <w:rFonts w:hint="eastAsia"/>
          <w:lang w:eastAsia="ko-KR"/>
        </w:rPr>
        <w:t>예를</w:t>
      </w:r>
      <w:r w:rsidR="00233F21" w:rsidRPr="00233F21">
        <w:rPr>
          <w:rFonts w:hint="eastAsia"/>
          <w:lang w:eastAsia="ko-KR"/>
        </w:rPr>
        <w:t xml:space="preserve"> </w:t>
      </w:r>
      <w:r w:rsidR="00233F21" w:rsidRPr="00233F21">
        <w:rPr>
          <w:rFonts w:hint="eastAsia"/>
          <w:lang w:eastAsia="ko-KR"/>
        </w:rPr>
        <w:t>들어</w:t>
      </w:r>
      <w:r w:rsidR="00233F21" w:rsidRPr="00233F21">
        <w:rPr>
          <w:rFonts w:hint="eastAsia"/>
          <w:lang w:eastAsia="ko-KR"/>
        </w:rPr>
        <w:t xml:space="preserve"> EVM (Error Vector Magnitude)</w:t>
      </w:r>
      <w:r w:rsidR="00233F21" w:rsidRPr="00233F21">
        <w:rPr>
          <w:rFonts w:hint="eastAsia"/>
          <w:lang w:eastAsia="ko-KR"/>
        </w:rPr>
        <w:t>으로</w:t>
      </w:r>
      <w:r w:rsidR="00233F21" w:rsidRPr="00233F21">
        <w:rPr>
          <w:rFonts w:hint="eastAsia"/>
          <w:lang w:eastAsia="ko-KR"/>
        </w:rPr>
        <w:t xml:space="preserve"> </w:t>
      </w:r>
      <w:r w:rsidR="00233F21" w:rsidRPr="00233F21">
        <w:rPr>
          <w:rFonts w:hint="eastAsia"/>
          <w:lang w:eastAsia="ko-KR"/>
        </w:rPr>
        <w:t>표현</w:t>
      </w:r>
      <w:r w:rsidR="00233F21">
        <w:rPr>
          <w:rFonts w:hint="eastAsia"/>
          <w:lang w:eastAsia="ko-KR"/>
        </w:rPr>
        <w:t>된</w:t>
      </w:r>
      <w:r w:rsidR="00233F21" w:rsidRPr="00233F21">
        <w:rPr>
          <w:rFonts w:hint="eastAsia"/>
          <w:lang w:eastAsia="ko-KR"/>
        </w:rPr>
        <w:t>다</w:t>
      </w:r>
      <w:r w:rsidR="00233F21" w:rsidRPr="00233F21">
        <w:rPr>
          <w:rFonts w:hint="eastAsia"/>
          <w:lang w:eastAsia="ko-KR"/>
        </w:rPr>
        <w:t>.</w:t>
      </w:r>
      <w:r w:rsidR="00AE679A">
        <w:rPr>
          <w:lang w:eastAsia="ko-KR"/>
        </w:rPr>
        <w:t xml:space="preserve"> </w:t>
      </w:r>
      <w:r w:rsidR="00AE679A" w:rsidRPr="00AE679A">
        <w:rPr>
          <w:rFonts w:hint="eastAsia"/>
          <w:lang w:eastAsia="ko-KR"/>
        </w:rPr>
        <w:t>오차</w:t>
      </w:r>
      <w:r w:rsidR="00AE679A" w:rsidRPr="00AE679A">
        <w:rPr>
          <w:rFonts w:hint="eastAsia"/>
          <w:lang w:eastAsia="ko-KR"/>
        </w:rPr>
        <w:t xml:space="preserve"> </w:t>
      </w:r>
      <w:r w:rsidR="00AE679A" w:rsidRPr="00AE679A">
        <w:rPr>
          <w:rFonts w:hint="eastAsia"/>
          <w:lang w:eastAsia="ko-KR"/>
        </w:rPr>
        <w:t>벡터</w:t>
      </w:r>
      <w:r w:rsidR="00AE679A" w:rsidRPr="00AE679A">
        <w:rPr>
          <w:rFonts w:hint="eastAsia"/>
          <w:lang w:eastAsia="ko-KR"/>
        </w:rPr>
        <w:t xml:space="preserve"> </w:t>
      </w:r>
      <w:r w:rsidR="00AE679A" w:rsidRPr="00AE679A">
        <w:rPr>
          <w:rFonts w:hint="eastAsia"/>
          <w:lang w:eastAsia="ko-KR"/>
        </w:rPr>
        <w:t>크기는</w:t>
      </w:r>
      <w:r w:rsidR="00AE679A" w:rsidRPr="00AE679A">
        <w:rPr>
          <w:rFonts w:hint="eastAsia"/>
          <w:lang w:eastAsia="ko-KR"/>
        </w:rPr>
        <w:t xml:space="preserve"> </w:t>
      </w:r>
      <w:r w:rsidR="00AE679A" w:rsidRPr="00AE679A">
        <w:rPr>
          <w:rFonts w:hint="eastAsia"/>
          <w:lang w:eastAsia="ko-KR"/>
        </w:rPr>
        <w:t>이퀄라이제이션</w:t>
      </w:r>
      <w:r w:rsidR="00AE679A" w:rsidRPr="00AE679A">
        <w:rPr>
          <w:rFonts w:hint="eastAsia"/>
          <w:lang w:eastAsia="ko-KR"/>
        </w:rPr>
        <w:t xml:space="preserve"> </w:t>
      </w:r>
      <w:r w:rsidR="00AE679A" w:rsidRPr="00AE679A">
        <w:rPr>
          <w:rFonts w:hint="eastAsia"/>
          <w:lang w:eastAsia="ko-KR"/>
        </w:rPr>
        <w:t>후</w:t>
      </w:r>
      <w:r w:rsidR="00AE679A" w:rsidRPr="00AE679A">
        <w:rPr>
          <w:rFonts w:hint="eastAsia"/>
          <w:lang w:eastAsia="ko-KR"/>
        </w:rPr>
        <w:t xml:space="preserve"> </w:t>
      </w:r>
      <w:r w:rsidR="00AE679A" w:rsidRPr="00AE679A">
        <w:rPr>
          <w:rFonts w:hint="eastAsia"/>
          <w:lang w:eastAsia="ko-KR"/>
        </w:rPr>
        <w:t>이상적인</w:t>
      </w:r>
      <w:r w:rsidR="00AE679A" w:rsidRPr="00AE679A">
        <w:rPr>
          <w:rFonts w:hint="eastAsia"/>
          <w:lang w:eastAsia="ko-KR"/>
        </w:rPr>
        <w:t xml:space="preserve"> </w:t>
      </w:r>
      <w:r w:rsidR="00AE679A" w:rsidRPr="00AE679A">
        <w:rPr>
          <w:rFonts w:hint="eastAsia"/>
          <w:lang w:eastAsia="ko-KR"/>
        </w:rPr>
        <w:t>기호와</w:t>
      </w:r>
      <w:r w:rsidR="00AE679A" w:rsidRPr="00AE679A">
        <w:rPr>
          <w:rFonts w:hint="eastAsia"/>
          <w:lang w:eastAsia="ko-KR"/>
        </w:rPr>
        <w:t xml:space="preserve"> </w:t>
      </w:r>
      <w:r w:rsidR="00AE679A" w:rsidRPr="00AE679A">
        <w:rPr>
          <w:rFonts w:hint="eastAsia"/>
          <w:lang w:eastAsia="ko-KR"/>
        </w:rPr>
        <w:t>측정된</w:t>
      </w:r>
      <w:r w:rsidR="00AE679A" w:rsidRPr="00AE679A">
        <w:rPr>
          <w:rFonts w:hint="eastAsia"/>
          <w:lang w:eastAsia="ko-KR"/>
        </w:rPr>
        <w:t xml:space="preserve"> </w:t>
      </w:r>
      <w:r w:rsidR="00AE679A" w:rsidRPr="00AE679A">
        <w:rPr>
          <w:rFonts w:hint="eastAsia"/>
          <w:lang w:eastAsia="ko-KR"/>
        </w:rPr>
        <w:t>기호의</w:t>
      </w:r>
      <w:r w:rsidR="00AE679A" w:rsidRPr="00AE679A">
        <w:rPr>
          <w:rFonts w:hint="eastAsia"/>
          <w:lang w:eastAsia="ko-KR"/>
        </w:rPr>
        <w:t xml:space="preserve"> </w:t>
      </w:r>
      <w:r w:rsidR="00AE679A" w:rsidRPr="00AE679A">
        <w:rPr>
          <w:rFonts w:hint="eastAsia"/>
          <w:lang w:eastAsia="ko-KR"/>
        </w:rPr>
        <w:t>차이를</w:t>
      </w:r>
      <w:r w:rsidR="00AE679A" w:rsidRPr="00AE679A">
        <w:rPr>
          <w:rFonts w:hint="eastAsia"/>
          <w:lang w:eastAsia="ko-KR"/>
        </w:rPr>
        <w:t xml:space="preserve"> </w:t>
      </w:r>
      <w:r w:rsidR="00AE679A" w:rsidRPr="00AE679A">
        <w:rPr>
          <w:rFonts w:hint="eastAsia"/>
          <w:lang w:eastAsia="ko-KR"/>
        </w:rPr>
        <w:t>측정</w:t>
      </w:r>
      <w:r w:rsidR="00AE679A" w:rsidRPr="00AE679A">
        <w:rPr>
          <w:rFonts w:hint="eastAsia"/>
          <w:lang w:eastAsia="ko-KR"/>
        </w:rPr>
        <w:t xml:space="preserve"> </w:t>
      </w:r>
      <w:r w:rsidR="00AE679A" w:rsidRPr="00AE679A">
        <w:rPr>
          <w:rFonts w:hint="eastAsia"/>
          <w:lang w:eastAsia="ko-KR"/>
        </w:rPr>
        <w:t>한</w:t>
      </w:r>
      <w:r w:rsidR="00AE679A" w:rsidRPr="00AE679A">
        <w:rPr>
          <w:rFonts w:hint="eastAsia"/>
          <w:lang w:eastAsia="ko-KR"/>
        </w:rPr>
        <w:t xml:space="preserve"> </w:t>
      </w:r>
      <w:r w:rsidR="00AE679A" w:rsidRPr="00AE679A">
        <w:rPr>
          <w:rFonts w:hint="eastAsia"/>
          <w:lang w:eastAsia="ko-KR"/>
        </w:rPr>
        <w:t>것</w:t>
      </w:r>
      <w:r w:rsidR="00AE679A">
        <w:rPr>
          <w:rFonts w:hint="eastAsia"/>
          <w:lang w:eastAsia="ko-KR"/>
        </w:rPr>
        <w:t>이</w:t>
      </w:r>
      <w:r w:rsidR="00AE679A" w:rsidRPr="00AE679A">
        <w:rPr>
          <w:rFonts w:hint="eastAsia"/>
          <w:lang w:eastAsia="ko-KR"/>
        </w:rPr>
        <w:t>다</w:t>
      </w:r>
      <w:r w:rsidR="00AE679A" w:rsidRPr="00AE679A">
        <w:rPr>
          <w:rFonts w:hint="eastAsia"/>
          <w:lang w:eastAsia="ko-KR"/>
        </w:rPr>
        <w:t>.</w:t>
      </w:r>
      <w:r w:rsidR="004E217C">
        <w:rPr>
          <w:lang w:eastAsia="ko-KR"/>
        </w:rPr>
        <w:t xml:space="preserve"> </w:t>
      </w:r>
      <w:r w:rsidR="004E217C" w:rsidRPr="004E217C">
        <w:rPr>
          <w:rFonts w:hint="eastAsia"/>
          <w:lang w:eastAsia="ko-KR"/>
        </w:rPr>
        <w:t>EVM</w:t>
      </w:r>
      <w:r w:rsidR="004E217C" w:rsidRPr="004E217C">
        <w:rPr>
          <w:rFonts w:hint="eastAsia"/>
          <w:lang w:eastAsia="ko-KR"/>
        </w:rPr>
        <w:t>의</w:t>
      </w:r>
      <w:r w:rsidR="004E217C" w:rsidRPr="004E217C">
        <w:rPr>
          <w:rFonts w:hint="eastAsia"/>
          <w:lang w:eastAsia="ko-KR"/>
        </w:rPr>
        <w:t xml:space="preserve"> </w:t>
      </w:r>
      <w:r w:rsidR="004E217C" w:rsidRPr="004E217C">
        <w:rPr>
          <w:rFonts w:hint="eastAsia"/>
          <w:lang w:eastAsia="ko-KR"/>
        </w:rPr>
        <w:t>결정</w:t>
      </w:r>
      <w:r w:rsidR="004E217C" w:rsidRPr="004E217C">
        <w:rPr>
          <w:rFonts w:hint="eastAsia"/>
          <w:lang w:eastAsia="ko-KR"/>
        </w:rPr>
        <w:t xml:space="preserve"> </w:t>
      </w:r>
      <w:r w:rsidR="004E217C" w:rsidRPr="004E217C">
        <w:rPr>
          <w:rFonts w:hint="eastAsia"/>
          <w:lang w:eastAsia="ko-KR"/>
        </w:rPr>
        <w:t>방법에</w:t>
      </w:r>
      <w:r w:rsidR="004E217C" w:rsidRPr="004E217C">
        <w:rPr>
          <w:rFonts w:hint="eastAsia"/>
          <w:lang w:eastAsia="ko-KR"/>
        </w:rPr>
        <w:t xml:space="preserve"> </w:t>
      </w:r>
      <w:r w:rsidR="004E217C" w:rsidRPr="004E217C">
        <w:rPr>
          <w:rFonts w:hint="eastAsia"/>
          <w:lang w:eastAsia="ko-KR"/>
        </w:rPr>
        <w:t>대한</w:t>
      </w:r>
      <w:r w:rsidR="004E217C" w:rsidRPr="004E217C">
        <w:rPr>
          <w:rFonts w:hint="eastAsia"/>
          <w:lang w:eastAsia="ko-KR"/>
        </w:rPr>
        <w:t xml:space="preserve"> </w:t>
      </w:r>
      <w:r w:rsidR="004E217C" w:rsidRPr="004E217C">
        <w:rPr>
          <w:rFonts w:hint="eastAsia"/>
          <w:lang w:eastAsia="ko-KR"/>
        </w:rPr>
        <w:t>자세한</w:t>
      </w:r>
      <w:r w:rsidR="004E217C" w:rsidRPr="004E217C">
        <w:rPr>
          <w:rFonts w:hint="eastAsia"/>
          <w:lang w:eastAsia="ko-KR"/>
        </w:rPr>
        <w:t xml:space="preserve"> </w:t>
      </w:r>
      <w:r w:rsidR="004E217C" w:rsidRPr="004E217C">
        <w:rPr>
          <w:rFonts w:hint="eastAsia"/>
          <w:lang w:eastAsia="ko-KR"/>
        </w:rPr>
        <w:t>내용은</w:t>
      </w:r>
      <w:r w:rsidR="004E217C" w:rsidRPr="004E217C">
        <w:rPr>
          <w:rFonts w:hint="eastAsia"/>
          <w:lang w:eastAsia="ko-KR"/>
        </w:rPr>
        <w:t xml:space="preserve"> </w:t>
      </w:r>
      <w:r w:rsidR="004E217C" w:rsidRPr="004E217C">
        <w:rPr>
          <w:rFonts w:hint="eastAsia"/>
          <w:lang w:eastAsia="ko-KR"/>
        </w:rPr>
        <w:t>부록</w:t>
      </w:r>
      <w:r w:rsidR="004E217C" w:rsidRPr="004E217C">
        <w:rPr>
          <w:rFonts w:hint="eastAsia"/>
          <w:lang w:eastAsia="ko-KR"/>
        </w:rPr>
        <w:t xml:space="preserve"> B</w:t>
      </w:r>
      <w:r w:rsidR="004E217C" w:rsidRPr="004E217C">
        <w:rPr>
          <w:rFonts w:hint="eastAsia"/>
          <w:lang w:eastAsia="ko-KR"/>
        </w:rPr>
        <w:t>에</w:t>
      </w:r>
      <w:r w:rsidR="004E217C" w:rsidRPr="004E217C">
        <w:rPr>
          <w:rFonts w:hint="eastAsia"/>
          <w:lang w:eastAsia="ko-KR"/>
        </w:rPr>
        <w:t xml:space="preserve"> </w:t>
      </w:r>
      <w:r w:rsidR="004E217C" w:rsidRPr="004E217C">
        <w:rPr>
          <w:rFonts w:hint="eastAsia"/>
          <w:lang w:eastAsia="ko-KR"/>
        </w:rPr>
        <w:t>명시되어</w:t>
      </w:r>
      <w:r w:rsidR="004E217C" w:rsidRPr="004E217C">
        <w:rPr>
          <w:rFonts w:hint="eastAsia"/>
          <w:lang w:eastAsia="ko-KR"/>
        </w:rPr>
        <w:t xml:space="preserve"> </w:t>
      </w:r>
      <w:r w:rsidR="004E217C" w:rsidRPr="004E217C">
        <w:rPr>
          <w:rFonts w:hint="eastAsia"/>
          <w:lang w:eastAsia="ko-KR"/>
        </w:rPr>
        <w:t>있다</w:t>
      </w:r>
      <w:r w:rsidR="004E217C" w:rsidRPr="004E217C">
        <w:rPr>
          <w:rFonts w:hint="eastAsia"/>
          <w:lang w:eastAsia="ko-KR"/>
        </w:rPr>
        <w:t>.</w:t>
      </w:r>
    </w:p>
    <w:p w14:paraId="668D251F" w14:textId="33D470EE" w:rsidR="0065603B" w:rsidRDefault="0065603B" w:rsidP="009D7F71">
      <w:pPr>
        <w:rPr>
          <w:lang w:eastAsia="ko-KR"/>
        </w:rPr>
      </w:pPr>
      <w:r w:rsidRPr="0065603B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65603B">
        <w:rPr>
          <w:rFonts w:hint="eastAsia"/>
          <w:lang w:eastAsia="ko-KR"/>
        </w:rPr>
        <w:t xml:space="preserve"> 1-C</w:t>
      </w:r>
      <w:r w:rsidRPr="0065603B">
        <w:rPr>
          <w:rFonts w:hint="eastAsia"/>
          <w:lang w:eastAsia="ko-KR"/>
        </w:rPr>
        <w:t>의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경우</w:t>
      </w:r>
      <w:r w:rsidRPr="0065603B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65603B">
        <w:rPr>
          <w:rFonts w:hint="eastAsia"/>
          <w:lang w:eastAsia="ko-KR"/>
        </w:rPr>
        <w:t>이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요구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사항은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동작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대역에서의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전송을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지원하는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안테나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커넥터에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적용되어야한다</w:t>
      </w:r>
      <w:r w:rsidRPr="0065603B">
        <w:rPr>
          <w:rFonts w:hint="eastAsia"/>
          <w:lang w:eastAsia="ko-KR"/>
        </w:rPr>
        <w:t>.</w:t>
      </w:r>
    </w:p>
    <w:p w14:paraId="2F137ED1" w14:textId="626E44E6" w:rsidR="009D7F71" w:rsidRDefault="0065603B" w:rsidP="009D7F71">
      <w:pPr>
        <w:rPr>
          <w:lang w:eastAsia="ko-KR"/>
        </w:rPr>
      </w:pPr>
      <w:r w:rsidRPr="0065603B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65603B">
        <w:rPr>
          <w:rFonts w:hint="eastAsia"/>
          <w:lang w:eastAsia="ko-KR"/>
        </w:rPr>
        <w:t xml:space="preserve"> 1-H</w:t>
      </w:r>
      <w:r w:rsidRPr="0065603B">
        <w:rPr>
          <w:rFonts w:hint="eastAsia"/>
          <w:lang w:eastAsia="ko-KR"/>
        </w:rPr>
        <w:t>의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경우</w:t>
      </w:r>
      <w:r w:rsidRPr="0065603B">
        <w:rPr>
          <w:rFonts w:hint="eastAsia"/>
          <w:lang w:eastAsia="ko-KR"/>
        </w:rPr>
        <w:t>,</w:t>
      </w:r>
      <w:r w:rsidR="00754D79">
        <w:rPr>
          <w:lang w:eastAsia="ko-KR"/>
        </w:rPr>
        <w:t xml:space="preserve"> </w:t>
      </w:r>
      <w:r w:rsidRPr="0065603B">
        <w:rPr>
          <w:rFonts w:hint="eastAsia"/>
          <w:lang w:eastAsia="ko-KR"/>
        </w:rPr>
        <w:t>이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요구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사항은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동작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대역에서의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전송을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지원하는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각</w:t>
      </w:r>
      <w:r w:rsidRPr="0065603B">
        <w:rPr>
          <w:rFonts w:hint="eastAsia"/>
          <w:lang w:eastAsia="ko-KR"/>
        </w:rPr>
        <w:t xml:space="preserve"> TAB </w:t>
      </w:r>
      <w:r w:rsidRPr="0065603B">
        <w:rPr>
          <w:rFonts w:hint="eastAsia"/>
          <w:lang w:eastAsia="ko-KR"/>
        </w:rPr>
        <w:t>커넥터에</w:t>
      </w:r>
      <w:r w:rsidRPr="0065603B">
        <w:rPr>
          <w:rFonts w:hint="eastAsia"/>
          <w:lang w:eastAsia="ko-KR"/>
        </w:rPr>
        <w:t xml:space="preserve"> </w:t>
      </w:r>
      <w:r w:rsidRPr="0065603B">
        <w:rPr>
          <w:rFonts w:hint="eastAsia"/>
          <w:lang w:eastAsia="ko-KR"/>
        </w:rPr>
        <w:t>적용되어야한다</w:t>
      </w:r>
      <w:r w:rsidRPr="0065603B">
        <w:rPr>
          <w:rFonts w:hint="eastAsia"/>
          <w:lang w:eastAsia="ko-KR"/>
        </w:rPr>
        <w:t>.</w:t>
      </w:r>
    </w:p>
    <w:p w14:paraId="627ED9CF" w14:textId="473383D1" w:rsidR="009D7F71" w:rsidRDefault="00D6088B" w:rsidP="00D6088B">
      <w:pPr>
        <w:pStyle w:val="4"/>
        <w:rPr>
          <w:lang w:eastAsia="ko-KR"/>
        </w:rPr>
      </w:pPr>
      <w:r w:rsidRPr="00D6088B">
        <w:rPr>
          <w:lang w:eastAsia="ko-KR"/>
        </w:rPr>
        <w:lastRenderedPageBreak/>
        <w:t>Minimum Requirement for BS type 1-C and BS type 1-H</w:t>
      </w:r>
    </w:p>
    <w:p w14:paraId="60FF68A1" w14:textId="403AD331" w:rsidR="009D7F71" w:rsidRDefault="0013144D" w:rsidP="009D7F71">
      <w:pPr>
        <w:rPr>
          <w:lang w:eastAsia="ko-KR"/>
        </w:rPr>
      </w:pPr>
      <w:r w:rsidRPr="0013144D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13144D">
        <w:rPr>
          <w:rFonts w:hint="eastAsia"/>
          <w:lang w:eastAsia="ko-KR"/>
        </w:rPr>
        <w:t xml:space="preserve"> 1-C </w:t>
      </w:r>
      <w:r w:rsidRPr="0013144D">
        <w:rPr>
          <w:rFonts w:hint="eastAsia"/>
          <w:lang w:eastAsia="ko-KR"/>
        </w:rPr>
        <w:t>및</w:t>
      </w:r>
      <w:r w:rsidRPr="0013144D">
        <w:rPr>
          <w:rFonts w:hint="eastAsia"/>
          <w:lang w:eastAsia="ko-KR"/>
        </w:rPr>
        <w:t xml:space="preserve"> 1-H</w:t>
      </w:r>
      <w:r w:rsidRPr="0013144D">
        <w:rPr>
          <w:rFonts w:hint="eastAsia"/>
          <w:lang w:eastAsia="ko-KR"/>
        </w:rPr>
        <w:t>의</w:t>
      </w:r>
      <w:r w:rsidRPr="0013144D">
        <w:rPr>
          <w:rFonts w:hint="eastAsia"/>
          <w:lang w:eastAsia="ko-KR"/>
        </w:rPr>
        <w:t xml:space="preserve"> </w:t>
      </w:r>
      <w:r w:rsidRPr="0013144D">
        <w:rPr>
          <w:rFonts w:hint="eastAsia"/>
          <w:lang w:eastAsia="ko-KR"/>
        </w:rPr>
        <w:t>경우</w:t>
      </w:r>
      <w:r w:rsidRPr="0013144D">
        <w:rPr>
          <w:rFonts w:hint="eastAsia"/>
          <w:lang w:eastAsia="ko-KR"/>
        </w:rPr>
        <w:t xml:space="preserve">, </w:t>
      </w:r>
      <w:r w:rsidRPr="0013144D">
        <w:rPr>
          <w:rFonts w:hint="eastAsia"/>
          <w:lang w:eastAsia="ko-KR"/>
        </w:rPr>
        <w:t>표</w:t>
      </w:r>
      <w:r w:rsidRPr="0013144D">
        <w:rPr>
          <w:rFonts w:hint="eastAsia"/>
          <w:lang w:eastAsia="ko-KR"/>
        </w:rPr>
        <w:t xml:space="preserve"> 6.5.2.2-1</w:t>
      </w:r>
      <w:r w:rsidRPr="0013144D">
        <w:rPr>
          <w:rFonts w:hint="eastAsia"/>
          <w:lang w:eastAsia="ko-KR"/>
        </w:rPr>
        <w:t>에</w:t>
      </w:r>
      <w:r w:rsidRPr="0013144D">
        <w:rPr>
          <w:rFonts w:hint="eastAsia"/>
          <w:lang w:eastAsia="ko-KR"/>
        </w:rPr>
        <w:t xml:space="preserve"> </w:t>
      </w:r>
      <w:r w:rsidRPr="0013144D">
        <w:rPr>
          <w:rFonts w:hint="eastAsia"/>
          <w:lang w:eastAsia="ko-KR"/>
        </w:rPr>
        <w:t>요약된</w:t>
      </w:r>
      <w:r w:rsidRPr="0013144D">
        <w:rPr>
          <w:rFonts w:hint="eastAsia"/>
          <w:lang w:eastAsia="ko-KR"/>
        </w:rPr>
        <w:t xml:space="preserve"> PDSCH</w:t>
      </w:r>
      <w:r w:rsidRPr="0013144D">
        <w:rPr>
          <w:rFonts w:hint="eastAsia"/>
          <w:lang w:eastAsia="ko-KR"/>
        </w:rPr>
        <w:t>상의</w:t>
      </w:r>
      <w:r w:rsidRPr="0013144D">
        <w:rPr>
          <w:rFonts w:hint="eastAsia"/>
          <w:lang w:eastAsia="ko-KR"/>
        </w:rPr>
        <w:t xml:space="preserve"> </w:t>
      </w:r>
      <w:r w:rsidRPr="0013144D">
        <w:rPr>
          <w:rFonts w:hint="eastAsia"/>
          <w:lang w:eastAsia="ko-KR"/>
        </w:rPr>
        <w:t>상이한</w:t>
      </w:r>
      <w:r w:rsidRPr="0013144D">
        <w:rPr>
          <w:rFonts w:hint="eastAsia"/>
          <w:lang w:eastAsia="ko-KR"/>
        </w:rPr>
        <w:t xml:space="preserve"> </w:t>
      </w:r>
      <w:r w:rsidRPr="0013144D">
        <w:rPr>
          <w:rFonts w:hint="eastAsia"/>
          <w:lang w:eastAsia="ko-KR"/>
        </w:rPr>
        <w:t>변조</w:t>
      </w:r>
      <w:r w:rsidRPr="0013144D">
        <w:rPr>
          <w:rFonts w:hint="eastAsia"/>
          <w:lang w:eastAsia="ko-KR"/>
        </w:rPr>
        <w:t xml:space="preserve"> </w:t>
      </w:r>
      <w:r w:rsidRPr="0013144D">
        <w:rPr>
          <w:rFonts w:hint="eastAsia"/>
          <w:lang w:eastAsia="ko-KR"/>
        </w:rPr>
        <w:t>방식에</w:t>
      </w:r>
      <w:r w:rsidRPr="0013144D">
        <w:rPr>
          <w:rFonts w:hint="eastAsia"/>
          <w:lang w:eastAsia="ko-KR"/>
        </w:rPr>
        <w:t xml:space="preserve"> </w:t>
      </w:r>
      <w:r w:rsidRPr="0013144D">
        <w:rPr>
          <w:rFonts w:hint="eastAsia"/>
          <w:lang w:eastAsia="ko-KR"/>
        </w:rPr>
        <w:t>대한</w:t>
      </w:r>
      <w:r w:rsidRPr="0013144D">
        <w:rPr>
          <w:rFonts w:hint="eastAsia"/>
          <w:lang w:eastAsia="ko-KR"/>
        </w:rPr>
        <w:t xml:space="preserve"> </w:t>
      </w:r>
      <w:r w:rsidRPr="0013144D">
        <w:rPr>
          <w:rFonts w:hint="eastAsia"/>
          <w:lang w:eastAsia="ko-KR"/>
        </w:rPr>
        <w:t>각</w:t>
      </w:r>
      <w:r w:rsidRPr="0013144D">
        <w:rPr>
          <w:rFonts w:hint="eastAsia"/>
          <w:lang w:eastAsia="ko-KR"/>
        </w:rPr>
        <w:t xml:space="preserve"> NR </w:t>
      </w:r>
      <w:r w:rsidRPr="0013144D">
        <w:rPr>
          <w:rFonts w:hint="eastAsia"/>
          <w:lang w:eastAsia="ko-KR"/>
        </w:rPr>
        <w:t>반송파의</w:t>
      </w:r>
      <w:r w:rsidRPr="0013144D">
        <w:rPr>
          <w:rFonts w:hint="eastAsia"/>
          <w:lang w:eastAsia="ko-KR"/>
        </w:rPr>
        <w:t xml:space="preserve"> EVM </w:t>
      </w:r>
      <w:r w:rsidRPr="0013144D">
        <w:rPr>
          <w:rFonts w:hint="eastAsia"/>
          <w:lang w:eastAsia="ko-KR"/>
        </w:rPr>
        <w:t>레벨은</w:t>
      </w:r>
      <w:r w:rsidRPr="0013144D">
        <w:rPr>
          <w:rFonts w:hint="eastAsia"/>
          <w:lang w:eastAsia="ko-KR"/>
        </w:rPr>
        <w:t xml:space="preserve"> 6.5.2.3</w:t>
      </w:r>
      <w:r w:rsidRPr="0013144D">
        <w:rPr>
          <w:rFonts w:hint="eastAsia"/>
          <w:lang w:eastAsia="ko-KR"/>
        </w:rPr>
        <w:t>에</w:t>
      </w:r>
      <w:r w:rsidRPr="0013144D">
        <w:rPr>
          <w:rFonts w:hint="eastAsia"/>
          <w:lang w:eastAsia="ko-KR"/>
        </w:rPr>
        <w:t xml:space="preserve"> </w:t>
      </w:r>
      <w:r w:rsidRPr="0013144D">
        <w:rPr>
          <w:rFonts w:hint="eastAsia"/>
          <w:lang w:eastAsia="ko-KR"/>
        </w:rPr>
        <w:t>기술된</w:t>
      </w:r>
      <w:r w:rsidRPr="0013144D">
        <w:rPr>
          <w:rFonts w:hint="eastAsia"/>
          <w:lang w:eastAsia="ko-KR"/>
        </w:rPr>
        <w:t xml:space="preserve"> </w:t>
      </w:r>
      <w:r w:rsidRPr="0013144D">
        <w:rPr>
          <w:rFonts w:hint="eastAsia"/>
          <w:lang w:eastAsia="ko-KR"/>
        </w:rPr>
        <w:t>프레임</w:t>
      </w:r>
      <w:r w:rsidRPr="0013144D">
        <w:rPr>
          <w:rFonts w:hint="eastAsia"/>
          <w:lang w:eastAsia="ko-KR"/>
        </w:rPr>
        <w:t xml:space="preserve"> </w:t>
      </w:r>
      <w:r w:rsidRPr="0013144D">
        <w:rPr>
          <w:rFonts w:hint="eastAsia"/>
          <w:lang w:eastAsia="ko-KR"/>
        </w:rPr>
        <w:t>구조를</w:t>
      </w:r>
      <w:r w:rsidRPr="0013144D">
        <w:rPr>
          <w:rFonts w:hint="eastAsia"/>
          <w:lang w:eastAsia="ko-KR"/>
        </w:rPr>
        <w:t xml:space="preserve"> </w:t>
      </w:r>
      <w:r w:rsidRPr="0013144D">
        <w:rPr>
          <w:rFonts w:hint="eastAsia"/>
          <w:lang w:eastAsia="ko-KR"/>
        </w:rPr>
        <w:t>사용하여</w:t>
      </w:r>
      <w:r w:rsidRPr="0013144D">
        <w:rPr>
          <w:rFonts w:hint="eastAsia"/>
          <w:lang w:eastAsia="ko-KR"/>
        </w:rPr>
        <w:t xml:space="preserve"> </w:t>
      </w:r>
      <w:r w:rsidRPr="0013144D">
        <w:rPr>
          <w:rFonts w:hint="eastAsia"/>
          <w:lang w:eastAsia="ko-KR"/>
        </w:rPr>
        <w:t>충족되어야한다</w:t>
      </w:r>
      <w:r w:rsidRPr="0013144D">
        <w:rPr>
          <w:rFonts w:hint="eastAsia"/>
          <w:lang w:eastAsia="ko-KR"/>
        </w:rPr>
        <w:t>.</w:t>
      </w:r>
    </w:p>
    <w:p w14:paraId="479B43AB" w14:textId="71C4E2C0" w:rsidR="009D7F71" w:rsidRPr="00185552" w:rsidRDefault="00185552" w:rsidP="00185552">
      <w:pPr>
        <w:jc w:val="center"/>
        <w:rPr>
          <w:b/>
          <w:bCs/>
          <w:lang w:eastAsia="ko-KR"/>
        </w:rPr>
      </w:pPr>
      <w:r w:rsidRPr="00185552">
        <w:rPr>
          <w:b/>
          <w:bCs/>
          <w:lang w:eastAsia="ko-KR"/>
        </w:rPr>
        <w:t>Table 6.5.2.2-1: EVM requirements for BS type 1-C and BS type 1-H carrier</w:t>
      </w:r>
    </w:p>
    <w:tbl>
      <w:tblPr>
        <w:tblStyle w:val="a9"/>
        <w:tblW w:w="0" w:type="auto"/>
        <w:tblInd w:w="846" w:type="dxa"/>
        <w:tblLook w:val="04A0" w:firstRow="1" w:lastRow="0" w:firstColumn="1" w:lastColumn="0" w:noHBand="0" w:noVBand="1"/>
      </w:tblPr>
      <w:tblGrid>
        <w:gridCol w:w="3829"/>
        <w:gridCol w:w="3967"/>
      </w:tblGrid>
      <w:tr w:rsidR="00456641" w14:paraId="72182058" w14:textId="77777777" w:rsidTr="00AE7DF6">
        <w:tc>
          <w:tcPr>
            <w:tcW w:w="3829" w:type="dxa"/>
          </w:tcPr>
          <w:p w14:paraId="1F038A1F" w14:textId="1B53D0DF" w:rsidR="00456641" w:rsidRPr="00A87556" w:rsidRDefault="00456641" w:rsidP="00AE7DF6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Modulation scheme for PDSCH</w:t>
            </w:r>
          </w:p>
        </w:tc>
        <w:tc>
          <w:tcPr>
            <w:tcW w:w="3967" w:type="dxa"/>
          </w:tcPr>
          <w:p w14:paraId="65D68779" w14:textId="3B010AC9" w:rsidR="00456641" w:rsidRPr="00A87556" w:rsidRDefault="00456641" w:rsidP="00AE7DF6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Required EVM</w:t>
            </w:r>
          </w:p>
        </w:tc>
      </w:tr>
      <w:tr w:rsidR="00456641" w14:paraId="64C27299" w14:textId="77777777" w:rsidTr="00AE7DF6">
        <w:tc>
          <w:tcPr>
            <w:tcW w:w="3829" w:type="dxa"/>
          </w:tcPr>
          <w:p w14:paraId="229DC5AF" w14:textId="395B1A94" w:rsidR="00456641" w:rsidRPr="00A87556" w:rsidRDefault="00456641" w:rsidP="00AE7DF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QPSK</w:t>
            </w:r>
          </w:p>
        </w:tc>
        <w:tc>
          <w:tcPr>
            <w:tcW w:w="3967" w:type="dxa"/>
          </w:tcPr>
          <w:p w14:paraId="19B58BD7" w14:textId="1C694474" w:rsidR="00456641" w:rsidRPr="00A87556" w:rsidRDefault="00456641" w:rsidP="00AE7DF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17.5%</w:t>
            </w:r>
          </w:p>
        </w:tc>
      </w:tr>
      <w:tr w:rsidR="00456641" w14:paraId="66F23E34" w14:textId="77777777" w:rsidTr="00AE7DF6">
        <w:tc>
          <w:tcPr>
            <w:tcW w:w="3829" w:type="dxa"/>
          </w:tcPr>
          <w:p w14:paraId="12B339F7" w14:textId="4683F7ED" w:rsidR="00456641" w:rsidRPr="00A87556" w:rsidRDefault="00456641" w:rsidP="00AE7DF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16QAM</w:t>
            </w:r>
          </w:p>
        </w:tc>
        <w:tc>
          <w:tcPr>
            <w:tcW w:w="3967" w:type="dxa"/>
          </w:tcPr>
          <w:p w14:paraId="00C37F2B" w14:textId="448214FD" w:rsidR="00456641" w:rsidRPr="00A87556" w:rsidRDefault="00456641" w:rsidP="00AE7DF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12.5%</w:t>
            </w:r>
          </w:p>
        </w:tc>
      </w:tr>
      <w:tr w:rsidR="00456641" w14:paraId="280C36D6" w14:textId="77777777" w:rsidTr="00AE7DF6">
        <w:tc>
          <w:tcPr>
            <w:tcW w:w="3829" w:type="dxa"/>
          </w:tcPr>
          <w:p w14:paraId="737B3B5F" w14:textId="1709E466" w:rsidR="00456641" w:rsidRPr="00A87556" w:rsidRDefault="00456641" w:rsidP="00AE7DF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64QAM</w:t>
            </w:r>
          </w:p>
        </w:tc>
        <w:tc>
          <w:tcPr>
            <w:tcW w:w="3967" w:type="dxa"/>
          </w:tcPr>
          <w:p w14:paraId="59A19CE1" w14:textId="45AE5432" w:rsidR="00456641" w:rsidRPr="00A87556" w:rsidRDefault="00456641" w:rsidP="00AE7DF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8%</w:t>
            </w:r>
          </w:p>
        </w:tc>
      </w:tr>
      <w:tr w:rsidR="00456641" w14:paraId="08359DB1" w14:textId="77777777" w:rsidTr="00AE7DF6">
        <w:tc>
          <w:tcPr>
            <w:tcW w:w="3829" w:type="dxa"/>
          </w:tcPr>
          <w:p w14:paraId="764949D3" w14:textId="655FA542" w:rsidR="00456641" w:rsidRPr="00A87556" w:rsidRDefault="00456641" w:rsidP="00AE7DF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256QAM</w:t>
            </w:r>
          </w:p>
        </w:tc>
        <w:tc>
          <w:tcPr>
            <w:tcW w:w="3967" w:type="dxa"/>
          </w:tcPr>
          <w:p w14:paraId="74A20F65" w14:textId="0080E178" w:rsidR="00456641" w:rsidRPr="00A87556" w:rsidRDefault="00456641" w:rsidP="00AE7DF6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3.5%</w:t>
            </w:r>
          </w:p>
        </w:tc>
      </w:tr>
    </w:tbl>
    <w:p w14:paraId="02699719" w14:textId="27D64C5C" w:rsidR="009D7F71" w:rsidRDefault="009D7F71" w:rsidP="009D7F71">
      <w:pPr>
        <w:rPr>
          <w:lang w:eastAsia="ko-KR"/>
        </w:rPr>
      </w:pPr>
    </w:p>
    <w:p w14:paraId="633C3AB1" w14:textId="7F489B91" w:rsidR="009D7F71" w:rsidRDefault="00EB0CB9" w:rsidP="00EB0CB9">
      <w:pPr>
        <w:pStyle w:val="4"/>
        <w:rPr>
          <w:lang w:eastAsia="ko-KR"/>
        </w:rPr>
      </w:pPr>
      <w:r w:rsidRPr="00EB0CB9">
        <w:rPr>
          <w:lang w:eastAsia="ko-KR"/>
        </w:rPr>
        <w:t>EVM frame structure for measurement</w:t>
      </w:r>
    </w:p>
    <w:p w14:paraId="797EEC71" w14:textId="26A10801" w:rsidR="009D7F71" w:rsidRDefault="00927F50" w:rsidP="009D7F71">
      <w:pPr>
        <w:rPr>
          <w:lang w:eastAsia="ko-KR"/>
        </w:rPr>
      </w:pPr>
      <w:r w:rsidRPr="00927F50">
        <w:rPr>
          <w:rFonts w:hint="eastAsia"/>
          <w:lang w:eastAsia="ko-KR"/>
        </w:rPr>
        <w:t>EVM</w:t>
      </w:r>
      <w:r w:rsidRPr="00927F50">
        <w:rPr>
          <w:rFonts w:hint="eastAsia"/>
          <w:lang w:eastAsia="ko-KR"/>
        </w:rPr>
        <w:t>은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할당된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모든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자원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블록과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다운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링크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서브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프레임에서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각</w:t>
      </w:r>
      <w:r w:rsidRPr="00927F50">
        <w:rPr>
          <w:rFonts w:hint="eastAsia"/>
          <w:lang w:eastAsia="ko-KR"/>
        </w:rPr>
        <w:t xml:space="preserve"> NR </w:t>
      </w:r>
      <w:r w:rsidRPr="00927F50">
        <w:rPr>
          <w:rFonts w:hint="eastAsia"/>
          <w:lang w:eastAsia="ko-KR"/>
        </w:rPr>
        <w:t>반송파에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대해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평가되어야한다</w:t>
      </w:r>
      <w:r w:rsidRPr="00927F50">
        <w:rPr>
          <w:rFonts w:hint="eastAsia"/>
          <w:lang w:eastAsia="ko-KR"/>
        </w:rPr>
        <w:t xml:space="preserve">. </w:t>
      </w:r>
      <w:r w:rsidRPr="00927F50">
        <w:rPr>
          <w:rFonts w:hint="eastAsia"/>
          <w:lang w:eastAsia="ko-KR"/>
        </w:rPr>
        <w:t>표</w:t>
      </w:r>
      <w:r w:rsidRPr="00927F50">
        <w:rPr>
          <w:rFonts w:hint="eastAsia"/>
          <w:lang w:eastAsia="ko-KR"/>
        </w:rPr>
        <w:t xml:space="preserve"> 6.5.2.2-1</w:t>
      </w:r>
      <w:r w:rsidRPr="00927F50">
        <w:rPr>
          <w:rFonts w:hint="eastAsia"/>
          <w:lang w:eastAsia="ko-KR"/>
        </w:rPr>
        <w:t>에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열거된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다른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변조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방식이</w:t>
      </w:r>
      <w:r w:rsidRPr="00927F5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r</w:t>
      </w:r>
      <w:r>
        <w:rPr>
          <w:lang w:eastAsia="ko-KR"/>
        </w:rPr>
        <w:t>ank</w:t>
      </w:r>
      <w:r w:rsidRPr="00927F50">
        <w:rPr>
          <w:rFonts w:hint="eastAsia"/>
          <w:lang w:eastAsia="ko-KR"/>
        </w:rPr>
        <w:t xml:space="preserve"> 1</w:t>
      </w:r>
      <w:r w:rsidRPr="00927F50">
        <w:rPr>
          <w:rFonts w:hint="eastAsia"/>
          <w:lang w:eastAsia="ko-KR"/>
        </w:rPr>
        <w:t>에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대해</w:t>
      </w:r>
      <w:r w:rsidRPr="00927F50">
        <w:rPr>
          <w:rFonts w:hint="eastAsia"/>
          <w:lang w:eastAsia="ko-KR"/>
        </w:rPr>
        <w:t xml:space="preserve"> </w:t>
      </w:r>
      <w:r w:rsidRPr="00927F50">
        <w:rPr>
          <w:rFonts w:hint="eastAsia"/>
          <w:lang w:eastAsia="ko-KR"/>
        </w:rPr>
        <w:t>고려되어야한다</w:t>
      </w:r>
      <w:r w:rsidRPr="00927F50">
        <w:rPr>
          <w:rFonts w:hint="eastAsia"/>
          <w:lang w:eastAsia="ko-KR"/>
        </w:rPr>
        <w:t>.</w:t>
      </w:r>
    </w:p>
    <w:p w14:paraId="1408C64A" w14:textId="340AAE8F" w:rsidR="009D7F71" w:rsidRDefault="004559CB" w:rsidP="009D7F71">
      <w:pPr>
        <w:rPr>
          <w:lang w:eastAsia="ko-KR"/>
        </w:rPr>
      </w:pPr>
      <w:r w:rsidRPr="004559CB">
        <w:rPr>
          <w:rFonts w:hint="eastAsia"/>
          <w:lang w:eastAsia="ko-KR"/>
        </w:rPr>
        <w:t>NR</w:t>
      </w:r>
      <w:r w:rsidRPr="004559CB">
        <w:rPr>
          <w:rFonts w:hint="eastAsia"/>
          <w:lang w:eastAsia="ko-KR"/>
        </w:rPr>
        <w:t>의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경우</w:t>
      </w:r>
      <w:r w:rsidRPr="004559CB">
        <w:rPr>
          <w:rFonts w:hint="eastAsia"/>
          <w:lang w:eastAsia="ko-KR"/>
        </w:rPr>
        <w:t xml:space="preserve">, </w:t>
      </w:r>
      <w:r w:rsidRPr="004559CB">
        <w:rPr>
          <w:rFonts w:hint="eastAsia"/>
          <w:lang w:eastAsia="ko-KR"/>
        </w:rPr>
        <w:t>모든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대역폭에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대해</w:t>
      </w:r>
      <w:r w:rsidRPr="004559CB">
        <w:rPr>
          <w:rFonts w:hint="eastAsia"/>
          <w:lang w:eastAsia="ko-KR"/>
        </w:rPr>
        <w:t xml:space="preserve">, 10ms </w:t>
      </w:r>
      <w:r w:rsidRPr="004559CB">
        <w:rPr>
          <w:rFonts w:hint="eastAsia"/>
          <w:lang w:eastAsia="ko-KR"/>
        </w:rPr>
        <w:t>측정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기간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내에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할당된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모든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자원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블록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및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다운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링크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서브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프레임에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대해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각</w:t>
      </w:r>
      <w:r w:rsidRPr="004559CB">
        <w:rPr>
          <w:rFonts w:hint="eastAsia"/>
          <w:lang w:eastAsia="ko-KR"/>
        </w:rPr>
        <w:t xml:space="preserve"> NR </w:t>
      </w:r>
      <w:r w:rsidRPr="004559CB">
        <w:rPr>
          <w:rFonts w:hint="eastAsia"/>
          <w:lang w:eastAsia="ko-KR"/>
        </w:rPr>
        <w:t>반송파에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대해</w:t>
      </w:r>
      <w:r w:rsidRPr="004559CB">
        <w:rPr>
          <w:rFonts w:hint="eastAsia"/>
          <w:lang w:eastAsia="ko-KR"/>
        </w:rPr>
        <w:t xml:space="preserve"> EVM </w:t>
      </w:r>
      <w:r w:rsidRPr="004559CB">
        <w:rPr>
          <w:rFonts w:hint="eastAsia"/>
          <w:lang w:eastAsia="ko-KR"/>
        </w:rPr>
        <w:t>측정이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수행되어야한다</w:t>
      </w:r>
      <w:r w:rsidRPr="004559CB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4559CB">
        <w:rPr>
          <w:rFonts w:hint="eastAsia"/>
          <w:lang w:eastAsia="ko-KR"/>
        </w:rPr>
        <w:t xml:space="preserve">EVM </w:t>
      </w:r>
      <w:r w:rsidRPr="004559CB">
        <w:rPr>
          <w:rFonts w:hint="eastAsia"/>
          <w:lang w:eastAsia="ko-KR"/>
        </w:rPr>
        <w:t>측정주기의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경계는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무선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프레임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경계와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정렬될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필요가</w:t>
      </w:r>
      <w:r w:rsidRPr="004559CB">
        <w:rPr>
          <w:rFonts w:hint="eastAsia"/>
          <w:lang w:eastAsia="ko-KR"/>
        </w:rPr>
        <w:t xml:space="preserve"> </w:t>
      </w:r>
      <w:r w:rsidRPr="004559CB">
        <w:rPr>
          <w:rFonts w:hint="eastAsia"/>
          <w:lang w:eastAsia="ko-KR"/>
        </w:rPr>
        <w:t>없다</w:t>
      </w:r>
      <w:r w:rsidRPr="004559CB">
        <w:rPr>
          <w:rFonts w:hint="eastAsia"/>
          <w:lang w:eastAsia="ko-KR"/>
        </w:rPr>
        <w:t>.</w:t>
      </w:r>
    </w:p>
    <w:p w14:paraId="6D27EC6C" w14:textId="536E2C25" w:rsidR="009D7F71" w:rsidRDefault="00FA64E3" w:rsidP="00FA64E3">
      <w:pPr>
        <w:pStyle w:val="3"/>
        <w:rPr>
          <w:lang w:eastAsia="ko-KR"/>
        </w:rPr>
      </w:pPr>
      <w:bookmarkStart w:id="53" w:name="_Toc39849642"/>
      <w:r>
        <w:rPr>
          <w:lang w:eastAsia="ko-KR"/>
        </w:rPr>
        <w:t>Time alignment error</w:t>
      </w:r>
      <w:bookmarkEnd w:id="53"/>
    </w:p>
    <w:p w14:paraId="0A856207" w14:textId="2F6B165C" w:rsidR="009D7F71" w:rsidRDefault="004A0101" w:rsidP="004A0101">
      <w:pPr>
        <w:pStyle w:val="4"/>
        <w:rPr>
          <w:lang w:eastAsia="ko-KR"/>
        </w:rPr>
      </w:pPr>
      <w:r>
        <w:rPr>
          <w:lang w:eastAsia="ko-KR"/>
        </w:rPr>
        <w:t>General</w:t>
      </w:r>
    </w:p>
    <w:p w14:paraId="54B15734" w14:textId="797E684D" w:rsidR="009D7F71" w:rsidRDefault="00241CB2" w:rsidP="009D7F71">
      <w:pPr>
        <w:rPr>
          <w:lang w:eastAsia="ko-KR"/>
        </w:rPr>
      </w:pPr>
      <w:r w:rsidRPr="00241CB2">
        <w:rPr>
          <w:rFonts w:hint="eastAsia"/>
          <w:lang w:eastAsia="ko-KR"/>
        </w:rPr>
        <w:t>이</w:t>
      </w:r>
      <w:r w:rsidRPr="00241CB2">
        <w:rPr>
          <w:rFonts w:hint="eastAsia"/>
          <w:lang w:eastAsia="ko-KR"/>
        </w:rPr>
        <w:t xml:space="preserve"> </w:t>
      </w:r>
      <w:r w:rsidRPr="00241CB2">
        <w:rPr>
          <w:rFonts w:hint="eastAsia"/>
          <w:lang w:eastAsia="ko-KR"/>
        </w:rPr>
        <w:t>요건은</w:t>
      </w:r>
      <w:r w:rsidRPr="00241CB2">
        <w:rPr>
          <w:rFonts w:hint="eastAsia"/>
          <w:lang w:eastAsia="ko-KR"/>
        </w:rPr>
        <w:t xml:space="preserve"> MIMO </w:t>
      </w:r>
      <w:r w:rsidRPr="00241CB2">
        <w:rPr>
          <w:rFonts w:hint="eastAsia"/>
          <w:lang w:eastAsia="ko-KR"/>
        </w:rPr>
        <w:t>전송</w:t>
      </w:r>
      <w:r w:rsidRPr="00241CB2">
        <w:rPr>
          <w:rFonts w:hint="eastAsia"/>
          <w:lang w:eastAsia="ko-KR"/>
        </w:rPr>
        <w:t xml:space="preserve">, </w:t>
      </w:r>
      <w:r w:rsidRPr="00241CB2">
        <w:rPr>
          <w:rFonts w:hint="eastAsia"/>
          <w:lang w:eastAsia="ko-KR"/>
        </w:rPr>
        <w:t>반송파</w:t>
      </w:r>
      <w:r w:rsidRPr="00241CB2">
        <w:rPr>
          <w:rFonts w:hint="eastAsia"/>
          <w:lang w:eastAsia="ko-KR"/>
        </w:rPr>
        <w:t xml:space="preserve"> </w:t>
      </w:r>
      <w:r w:rsidRPr="00241CB2">
        <w:rPr>
          <w:rFonts w:hint="eastAsia"/>
          <w:lang w:eastAsia="ko-KR"/>
        </w:rPr>
        <w:t>집성</w:t>
      </w:r>
      <w:r>
        <w:rPr>
          <w:rFonts w:hint="eastAsia"/>
          <w:lang w:eastAsia="ko-KR"/>
        </w:rPr>
        <w:t>(</w:t>
      </w:r>
      <w:r>
        <w:rPr>
          <w:lang w:eastAsia="ko-KR"/>
        </w:rPr>
        <w:t>carrier aggregation)</w:t>
      </w:r>
      <w:r w:rsidRPr="00241CB2">
        <w:rPr>
          <w:rFonts w:hint="eastAsia"/>
          <w:lang w:eastAsia="ko-KR"/>
        </w:rPr>
        <w:t xml:space="preserve"> </w:t>
      </w:r>
      <w:r w:rsidRPr="00241CB2">
        <w:rPr>
          <w:rFonts w:hint="eastAsia"/>
          <w:lang w:eastAsia="ko-KR"/>
        </w:rPr>
        <w:t>및</w:t>
      </w:r>
      <w:r w:rsidRPr="00241CB2">
        <w:rPr>
          <w:rFonts w:hint="eastAsia"/>
          <w:lang w:eastAsia="ko-KR"/>
        </w:rPr>
        <w:t xml:space="preserve"> </w:t>
      </w:r>
      <w:r w:rsidRPr="00241CB2">
        <w:rPr>
          <w:rFonts w:hint="eastAsia"/>
          <w:lang w:eastAsia="ko-KR"/>
        </w:rPr>
        <w:t>그</w:t>
      </w:r>
      <w:r w:rsidRPr="00241CB2">
        <w:rPr>
          <w:rFonts w:hint="eastAsia"/>
          <w:lang w:eastAsia="ko-KR"/>
        </w:rPr>
        <w:t xml:space="preserve"> </w:t>
      </w:r>
      <w:r w:rsidRPr="00241CB2">
        <w:rPr>
          <w:rFonts w:hint="eastAsia"/>
          <w:lang w:eastAsia="ko-KR"/>
        </w:rPr>
        <w:t>조합의</w:t>
      </w:r>
      <w:r w:rsidRPr="00241CB2">
        <w:rPr>
          <w:rFonts w:hint="eastAsia"/>
          <w:lang w:eastAsia="ko-KR"/>
        </w:rPr>
        <w:t xml:space="preserve"> </w:t>
      </w:r>
      <w:r w:rsidRPr="00241CB2">
        <w:rPr>
          <w:rFonts w:hint="eastAsia"/>
          <w:lang w:eastAsia="ko-KR"/>
        </w:rPr>
        <w:t>프레임</w:t>
      </w:r>
      <w:r w:rsidRPr="00241CB2">
        <w:rPr>
          <w:rFonts w:hint="eastAsia"/>
          <w:lang w:eastAsia="ko-KR"/>
        </w:rPr>
        <w:t xml:space="preserve"> </w:t>
      </w:r>
      <w:r w:rsidRPr="00241CB2">
        <w:rPr>
          <w:rFonts w:hint="eastAsia"/>
          <w:lang w:eastAsia="ko-KR"/>
        </w:rPr>
        <w:t>타이밍에</w:t>
      </w:r>
      <w:r w:rsidRPr="00241CB2">
        <w:rPr>
          <w:rFonts w:hint="eastAsia"/>
          <w:lang w:eastAsia="ko-KR"/>
        </w:rPr>
        <w:t xml:space="preserve"> </w:t>
      </w:r>
      <w:r w:rsidRPr="00241CB2">
        <w:rPr>
          <w:rFonts w:hint="eastAsia"/>
          <w:lang w:eastAsia="ko-KR"/>
        </w:rPr>
        <w:t>적용된다</w:t>
      </w:r>
      <w:r w:rsidRPr="00241CB2">
        <w:rPr>
          <w:rFonts w:hint="eastAsia"/>
          <w:lang w:eastAsia="ko-KR"/>
        </w:rPr>
        <w:t>.</w:t>
      </w:r>
    </w:p>
    <w:p w14:paraId="5639A8F6" w14:textId="77305E21" w:rsidR="009D7F71" w:rsidRDefault="008B0D73" w:rsidP="009D7F71">
      <w:pPr>
        <w:rPr>
          <w:lang w:eastAsia="ko-KR"/>
        </w:rPr>
      </w:pPr>
      <w:r w:rsidRPr="008B0D73">
        <w:rPr>
          <w:rFonts w:hint="eastAsia"/>
          <w:lang w:eastAsia="ko-KR"/>
        </w:rPr>
        <w:t xml:space="preserve">BS </w:t>
      </w:r>
      <w:r w:rsidRPr="008B0D73">
        <w:rPr>
          <w:rFonts w:hint="eastAsia"/>
          <w:lang w:eastAsia="ko-KR"/>
        </w:rPr>
        <w:t>송신기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안테나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커넥터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또는</w:t>
      </w:r>
      <w:r w:rsidRPr="008B0D73">
        <w:rPr>
          <w:rFonts w:hint="eastAsia"/>
          <w:lang w:eastAsia="ko-KR"/>
        </w:rPr>
        <w:t xml:space="preserve"> TAB </w:t>
      </w:r>
      <w:r w:rsidRPr="008B0D73">
        <w:rPr>
          <w:rFonts w:hint="eastAsia"/>
          <w:lang w:eastAsia="ko-KR"/>
        </w:rPr>
        <w:t>커넥터에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존재하는</w:t>
      </w:r>
      <w:r w:rsidRPr="008B0D73">
        <w:rPr>
          <w:rFonts w:hint="eastAsia"/>
          <w:lang w:eastAsia="ko-KR"/>
        </w:rPr>
        <w:t xml:space="preserve"> NR </w:t>
      </w:r>
      <w:r w:rsidRPr="008B0D73">
        <w:rPr>
          <w:rFonts w:hint="eastAsia"/>
          <w:lang w:eastAsia="ko-KR"/>
        </w:rPr>
        <w:t>신호의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프레임은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시간적으로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완벽하게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정렬되지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8B0D73">
        <w:rPr>
          <w:rFonts w:hint="eastAsia"/>
          <w:lang w:eastAsia="ko-KR"/>
        </w:rPr>
        <w:t>다</w:t>
      </w:r>
      <w:r w:rsidRPr="008B0D7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8B0D73">
        <w:rPr>
          <w:rFonts w:hint="eastAsia"/>
          <w:lang w:eastAsia="ko-KR"/>
        </w:rPr>
        <w:t xml:space="preserve">BS </w:t>
      </w:r>
      <w:r w:rsidRPr="008B0D73">
        <w:rPr>
          <w:rFonts w:hint="eastAsia"/>
          <w:lang w:eastAsia="ko-KR"/>
        </w:rPr>
        <w:t>송신기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안테나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커넥터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또는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송수신기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어레이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경계에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존재하는</w:t>
      </w:r>
      <w:r w:rsidRPr="008B0D73">
        <w:rPr>
          <w:rFonts w:hint="eastAsia"/>
          <w:lang w:eastAsia="ko-KR"/>
        </w:rPr>
        <w:t xml:space="preserve"> RF </w:t>
      </w:r>
      <w:r w:rsidRPr="008B0D73">
        <w:rPr>
          <w:rFonts w:hint="eastAsia"/>
          <w:lang w:eastAsia="ko-KR"/>
        </w:rPr>
        <w:t>신호는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서로에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대해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특정한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타이밍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차이를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경험할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수있다</w:t>
      </w:r>
      <w:r w:rsidRPr="008B0D73">
        <w:rPr>
          <w:rFonts w:hint="eastAsia"/>
          <w:lang w:eastAsia="ko-KR"/>
        </w:rPr>
        <w:t>.</w:t>
      </w:r>
    </w:p>
    <w:p w14:paraId="7919CBBE" w14:textId="2EE87679" w:rsidR="009D7F71" w:rsidRDefault="008B0D73" w:rsidP="009D7F71">
      <w:pPr>
        <w:rPr>
          <w:lang w:eastAsia="ko-KR"/>
        </w:rPr>
      </w:pPr>
      <w:r w:rsidRPr="008B0D73">
        <w:rPr>
          <w:rFonts w:hint="eastAsia"/>
          <w:lang w:eastAsia="ko-KR"/>
        </w:rPr>
        <w:t>TAE</w:t>
      </w:r>
      <w:r w:rsidRPr="008B0D73">
        <w:rPr>
          <w:rFonts w:hint="eastAsia"/>
          <w:lang w:eastAsia="ko-KR"/>
        </w:rPr>
        <w:t>는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특정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신호</w:t>
      </w:r>
      <w:r w:rsidRPr="008B0D73">
        <w:rPr>
          <w:rFonts w:hint="eastAsia"/>
          <w:lang w:eastAsia="ko-KR"/>
        </w:rPr>
        <w:t xml:space="preserve"> / </w:t>
      </w:r>
      <w:r w:rsidRPr="008B0D73">
        <w:rPr>
          <w:rFonts w:hint="eastAsia"/>
          <w:lang w:eastAsia="ko-KR"/>
        </w:rPr>
        <w:t>송신기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구성</w:t>
      </w:r>
      <w:r w:rsidRPr="008B0D73">
        <w:rPr>
          <w:rFonts w:hint="eastAsia"/>
          <w:lang w:eastAsia="ko-KR"/>
        </w:rPr>
        <w:t xml:space="preserve"> / </w:t>
      </w:r>
      <w:r w:rsidRPr="008B0D73">
        <w:rPr>
          <w:rFonts w:hint="eastAsia"/>
          <w:lang w:eastAsia="ko-KR"/>
        </w:rPr>
        <w:t>송신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모드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세트에</w:t>
      </w:r>
      <w:r w:rsidRPr="008B0D73">
        <w:rPr>
          <w:rFonts w:hint="eastAsia"/>
          <w:lang w:eastAsia="ko-KR"/>
        </w:rPr>
        <w:t xml:space="preserve"> </w:t>
      </w:r>
      <w:r w:rsidRPr="008B0D73">
        <w:rPr>
          <w:rFonts w:hint="eastAsia"/>
          <w:lang w:eastAsia="ko-KR"/>
        </w:rPr>
        <w:t>지정</w:t>
      </w:r>
      <w:r>
        <w:rPr>
          <w:rFonts w:hint="eastAsia"/>
          <w:lang w:eastAsia="ko-KR"/>
        </w:rPr>
        <w:t>된</w:t>
      </w:r>
      <w:r w:rsidRPr="008B0D73">
        <w:rPr>
          <w:rFonts w:hint="eastAsia"/>
          <w:lang w:eastAsia="ko-KR"/>
        </w:rPr>
        <w:t>다</w:t>
      </w:r>
      <w:r w:rsidRPr="008B0D73">
        <w:rPr>
          <w:rFonts w:hint="eastAsia"/>
          <w:lang w:eastAsia="ko-KR"/>
        </w:rPr>
        <w:t>.</w:t>
      </w:r>
    </w:p>
    <w:p w14:paraId="2715D707" w14:textId="05AD00FD" w:rsidR="00587469" w:rsidRDefault="00587469" w:rsidP="009D7F71">
      <w:pPr>
        <w:rPr>
          <w:lang w:eastAsia="ko-KR"/>
        </w:rPr>
      </w:pPr>
      <w:r w:rsidRPr="00587469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587469">
        <w:rPr>
          <w:rFonts w:hint="eastAsia"/>
          <w:lang w:eastAsia="ko-KR"/>
        </w:rPr>
        <w:t xml:space="preserve"> 1-C</w:t>
      </w:r>
      <w:r w:rsidRPr="00587469">
        <w:rPr>
          <w:rFonts w:hint="eastAsia"/>
          <w:lang w:eastAsia="ko-KR"/>
        </w:rPr>
        <w:t>의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경우</w:t>
      </w:r>
      <w:r w:rsidRPr="00587469">
        <w:rPr>
          <w:rFonts w:hint="eastAsia"/>
          <w:lang w:eastAsia="ko-KR"/>
        </w:rPr>
        <w:t>, TAE</w:t>
      </w:r>
      <w:r w:rsidRPr="00587469">
        <w:rPr>
          <w:rFonts w:hint="eastAsia"/>
          <w:lang w:eastAsia="ko-KR"/>
        </w:rPr>
        <w:t>는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특정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세트의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신호</w:t>
      </w:r>
      <w:r w:rsidRPr="00587469">
        <w:rPr>
          <w:rFonts w:hint="eastAsia"/>
          <w:lang w:eastAsia="ko-KR"/>
        </w:rPr>
        <w:t xml:space="preserve"> / </w:t>
      </w:r>
      <w:r w:rsidRPr="00587469">
        <w:rPr>
          <w:rFonts w:hint="eastAsia"/>
          <w:lang w:eastAsia="ko-KR"/>
        </w:rPr>
        <w:t>송신기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구성</w:t>
      </w:r>
      <w:r w:rsidRPr="00587469">
        <w:rPr>
          <w:rFonts w:hint="eastAsia"/>
          <w:lang w:eastAsia="ko-KR"/>
        </w:rPr>
        <w:t xml:space="preserve"> / </w:t>
      </w:r>
      <w:r w:rsidRPr="00587469">
        <w:rPr>
          <w:rFonts w:hint="eastAsia"/>
          <w:lang w:eastAsia="ko-KR"/>
        </w:rPr>
        <w:t>송신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모드에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대해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상이한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안테나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커넥터에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속하는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임의의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두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신호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사이의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최대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타이밍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차이로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정의된다</w:t>
      </w:r>
      <w:r w:rsidRPr="00587469">
        <w:rPr>
          <w:rFonts w:hint="eastAsia"/>
          <w:lang w:eastAsia="ko-KR"/>
        </w:rPr>
        <w:t>.</w:t>
      </w:r>
    </w:p>
    <w:p w14:paraId="35392675" w14:textId="2275B09E" w:rsidR="009D7F71" w:rsidRDefault="00587469" w:rsidP="009D7F71">
      <w:pPr>
        <w:rPr>
          <w:lang w:eastAsia="ko-KR"/>
        </w:rPr>
      </w:pPr>
      <w:r w:rsidRPr="00587469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587469">
        <w:rPr>
          <w:rFonts w:hint="eastAsia"/>
          <w:lang w:eastAsia="ko-KR"/>
        </w:rPr>
        <w:t xml:space="preserve"> 1-H</w:t>
      </w:r>
      <w:r w:rsidRPr="00587469">
        <w:rPr>
          <w:rFonts w:hint="eastAsia"/>
          <w:lang w:eastAsia="ko-KR"/>
        </w:rPr>
        <w:t>의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경우</w:t>
      </w:r>
      <w:r w:rsidRPr="00587469">
        <w:rPr>
          <w:rFonts w:hint="eastAsia"/>
          <w:lang w:eastAsia="ko-KR"/>
        </w:rPr>
        <w:t>, TAE</w:t>
      </w:r>
      <w:r w:rsidRPr="00587469">
        <w:rPr>
          <w:rFonts w:hint="eastAsia"/>
          <w:lang w:eastAsia="ko-KR"/>
        </w:rPr>
        <w:t>는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트랜시버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어레이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경계에서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서로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다른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송신기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그룹에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속하는</w:t>
      </w:r>
      <w:r w:rsidRPr="00587469">
        <w:rPr>
          <w:rFonts w:hint="eastAsia"/>
          <w:lang w:eastAsia="ko-KR"/>
        </w:rPr>
        <w:t xml:space="preserve"> TAB </w:t>
      </w:r>
      <w:r w:rsidRPr="00587469">
        <w:rPr>
          <w:rFonts w:hint="eastAsia"/>
          <w:lang w:eastAsia="ko-KR"/>
        </w:rPr>
        <w:t>커넥터에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속하는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두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신호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사이의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최대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타이밍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차이로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정의되며</w:t>
      </w:r>
      <w:r w:rsidRPr="00587469">
        <w:rPr>
          <w:rFonts w:hint="eastAsia"/>
          <w:lang w:eastAsia="ko-KR"/>
        </w:rPr>
        <w:t xml:space="preserve">, </w:t>
      </w:r>
      <w:r w:rsidRPr="00587469">
        <w:rPr>
          <w:rFonts w:hint="eastAsia"/>
          <w:lang w:eastAsia="ko-KR"/>
        </w:rPr>
        <w:t>여기서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트랜스미터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그룹은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해당하는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트랜시버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유닛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어레이의</w:t>
      </w:r>
      <w:r w:rsidRPr="00587469">
        <w:rPr>
          <w:rFonts w:hint="eastAsia"/>
          <w:lang w:eastAsia="ko-KR"/>
        </w:rPr>
        <w:t xml:space="preserve"> TAB </w:t>
      </w:r>
      <w:r w:rsidRPr="00587469">
        <w:rPr>
          <w:rFonts w:hint="eastAsia"/>
          <w:lang w:eastAsia="ko-KR"/>
        </w:rPr>
        <w:t>커넥터와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연관</w:t>
      </w:r>
      <w:r>
        <w:rPr>
          <w:rFonts w:hint="eastAsia"/>
          <w:lang w:eastAsia="ko-KR"/>
        </w:rPr>
        <w:t>된</w:t>
      </w:r>
      <w:r w:rsidRPr="00587469">
        <w:rPr>
          <w:rFonts w:hint="eastAsia"/>
          <w:lang w:eastAsia="ko-KR"/>
        </w:rPr>
        <w:t>다</w:t>
      </w:r>
      <w:r w:rsidRPr="00587469">
        <w:rPr>
          <w:rFonts w:hint="eastAsia"/>
          <w:lang w:eastAsia="ko-KR"/>
        </w:rPr>
        <w:t xml:space="preserve"> MIMO </w:t>
      </w:r>
      <w:r w:rsidRPr="00587469">
        <w:rPr>
          <w:rFonts w:hint="eastAsia"/>
          <w:lang w:eastAsia="ko-KR"/>
        </w:rPr>
        <w:t>전송</w:t>
      </w:r>
      <w:r w:rsidRPr="00587469">
        <w:rPr>
          <w:rFonts w:hint="eastAsia"/>
          <w:lang w:eastAsia="ko-KR"/>
        </w:rPr>
        <w:t xml:space="preserve">, </w:t>
      </w:r>
      <w:r w:rsidRPr="00587469">
        <w:rPr>
          <w:rFonts w:hint="eastAsia"/>
          <w:lang w:eastAsia="ko-KR"/>
        </w:rPr>
        <w:t>특정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세트의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신호</w:t>
      </w:r>
      <w:r w:rsidRPr="00587469">
        <w:rPr>
          <w:rFonts w:hint="eastAsia"/>
          <w:lang w:eastAsia="ko-KR"/>
        </w:rPr>
        <w:t xml:space="preserve"> / </w:t>
      </w:r>
      <w:r w:rsidRPr="00587469">
        <w:rPr>
          <w:rFonts w:hint="eastAsia"/>
          <w:lang w:eastAsia="ko-KR"/>
        </w:rPr>
        <w:t>송신기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구성</w:t>
      </w:r>
      <w:r w:rsidRPr="00587469">
        <w:rPr>
          <w:rFonts w:hint="eastAsia"/>
          <w:lang w:eastAsia="ko-KR"/>
        </w:rPr>
        <w:t xml:space="preserve"> / </w:t>
      </w:r>
      <w:r w:rsidRPr="00587469">
        <w:rPr>
          <w:rFonts w:hint="eastAsia"/>
          <w:lang w:eastAsia="ko-KR"/>
        </w:rPr>
        <w:t>송신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모드에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대한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반송파</w:t>
      </w:r>
      <w:r w:rsidRPr="00587469">
        <w:rPr>
          <w:rFonts w:hint="eastAsia"/>
          <w:lang w:eastAsia="ko-KR"/>
        </w:rPr>
        <w:t xml:space="preserve"> </w:t>
      </w:r>
      <w:r w:rsidRPr="00587469">
        <w:rPr>
          <w:rFonts w:hint="eastAsia"/>
          <w:lang w:eastAsia="ko-KR"/>
        </w:rPr>
        <w:t>집성</w:t>
      </w:r>
      <w:r w:rsidRPr="00587469">
        <w:rPr>
          <w:rFonts w:hint="eastAsia"/>
          <w:lang w:eastAsia="ko-KR"/>
        </w:rPr>
        <w:t>.</w:t>
      </w:r>
    </w:p>
    <w:p w14:paraId="180554B3" w14:textId="3E405D64" w:rsidR="00D45CFE" w:rsidRDefault="00D45CFE" w:rsidP="00D45CFE">
      <w:pPr>
        <w:pStyle w:val="4"/>
        <w:rPr>
          <w:lang w:eastAsia="ko-KR"/>
        </w:rPr>
      </w:pPr>
      <w:r w:rsidRPr="00D45CFE">
        <w:rPr>
          <w:lang w:eastAsia="ko-KR"/>
        </w:rPr>
        <w:lastRenderedPageBreak/>
        <w:t>Minimum requirement for BS type 1-C and 1-H</w:t>
      </w:r>
    </w:p>
    <w:p w14:paraId="4BB0BC3F" w14:textId="1EBCCC6B" w:rsidR="009D7F71" w:rsidRDefault="007365F8" w:rsidP="009D7F71">
      <w:pPr>
        <w:rPr>
          <w:lang w:eastAsia="ko-KR"/>
        </w:rPr>
      </w:pPr>
      <w:r w:rsidRPr="007365F8">
        <w:rPr>
          <w:rFonts w:hint="eastAsia"/>
          <w:lang w:eastAsia="ko-KR"/>
        </w:rPr>
        <w:t xml:space="preserve">MIMO </w:t>
      </w:r>
      <w:r w:rsidRPr="007365F8">
        <w:rPr>
          <w:rFonts w:hint="eastAsia"/>
          <w:lang w:eastAsia="ko-KR"/>
        </w:rPr>
        <w:t>전송의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경우</w:t>
      </w:r>
      <w:r w:rsidRPr="007365F8">
        <w:rPr>
          <w:rFonts w:hint="eastAsia"/>
          <w:lang w:eastAsia="ko-KR"/>
        </w:rPr>
        <w:t xml:space="preserve">, </w:t>
      </w:r>
      <w:r w:rsidRPr="007365F8">
        <w:rPr>
          <w:rFonts w:hint="eastAsia"/>
          <w:lang w:eastAsia="ko-KR"/>
        </w:rPr>
        <w:t>각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반송파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주파수에서</w:t>
      </w:r>
      <w:r w:rsidRPr="007365F8">
        <w:rPr>
          <w:rFonts w:hint="eastAsia"/>
          <w:lang w:eastAsia="ko-KR"/>
        </w:rPr>
        <w:t xml:space="preserve"> TAE</w:t>
      </w:r>
      <w:r w:rsidRPr="007365F8">
        <w:rPr>
          <w:rFonts w:hint="eastAsia"/>
          <w:lang w:eastAsia="ko-KR"/>
        </w:rPr>
        <w:t>는</w:t>
      </w:r>
      <w:r w:rsidRPr="007365F8">
        <w:rPr>
          <w:rFonts w:hint="eastAsia"/>
          <w:lang w:eastAsia="ko-KR"/>
        </w:rPr>
        <w:t xml:space="preserve"> 65ns</w:t>
      </w:r>
      <w:r w:rsidRPr="007365F8">
        <w:rPr>
          <w:rFonts w:hint="eastAsia"/>
          <w:lang w:eastAsia="ko-KR"/>
        </w:rPr>
        <w:t>를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초과하지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않아야</w:t>
      </w:r>
      <w:r>
        <w:rPr>
          <w:rFonts w:hint="eastAsia"/>
          <w:lang w:eastAsia="ko-KR"/>
        </w:rPr>
        <w:t>한</w:t>
      </w:r>
      <w:r w:rsidRPr="007365F8">
        <w:rPr>
          <w:rFonts w:hint="eastAsia"/>
          <w:lang w:eastAsia="ko-KR"/>
        </w:rPr>
        <w:t>다</w:t>
      </w:r>
      <w:r w:rsidRPr="007365F8">
        <w:rPr>
          <w:rFonts w:hint="eastAsia"/>
          <w:lang w:eastAsia="ko-KR"/>
        </w:rPr>
        <w:t>.</w:t>
      </w:r>
    </w:p>
    <w:p w14:paraId="4BFADE44" w14:textId="5EA3CD1D" w:rsidR="007365F8" w:rsidRDefault="007365F8" w:rsidP="009D7F71">
      <w:pPr>
        <w:rPr>
          <w:lang w:eastAsia="ko-KR"/>
        </w:rPr>
      </w:pPr>
      <w:r w:rsidRPr="007365F8">
        <w:rPr>
          <w:rFonts w:hint="eastAsia"/>
          <w:lang w:eastAsia="ko-KR"/>
        </w:rPr>
        <w:t>MIMO</w:t>
      </w:r>
      <w:r w:rsidRPr="007365F8">
        <w:rPr>
          <w:rFonts w:hint="eastAsia"/>
          <w:lang w:eastAsia="ko-KR"/>
        </w:rPr>
        <w:t>의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유무에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관계없이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대역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내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연속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반송파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집성에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대해</w:t>
      </w:r>
      <w:r w:rsidRPr="007365F8">
        <w:rPr>
          <w:rFonts w:hint="eastAsia"/>
          <w:lang w:eastAsia="ko-KR"/>
        </w:rPr>
        <w:t xml:space="preserve"> TAE</w:t>
      </w:r>
      <w:r w:rsidRPr="007365F8">
        <w:rPr>
          <w:rFonts w:hint="eastAsia"/>
          <w:lang w:eastAsia="ko-KR"/>
        </w:rPr>
        <w:t>는</w:t>
      </w:r>
      <w:r w:rsidRPr="007365F8">
        <w:rPr>
          <w:rFonts w:hint="eastAsia"/>
          <w:lang w:eastAsia="ko-KR"/>
        </w:rPr>
        <w:t xml:space="preserve"> 260ns</w:t>
      </w:r>
      <w:r w:rsidRPr="007365F8">
        <w:rPr>
          <w:rFonts w:hint="eastAsia"/>
          <w:lang w:eastAsia="ko-KR"/>
        </w:rPr>
        <w:t>를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초과하지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않아야한다</w:t>
      </w:r>
      <w:r w:rsidRPr="007365F8">
        <w:rPr>
          <w:rFonts w:hint="eastAsia"/>
          <w:lang w:eastAsia="ko-KR"/>
        </w:rPr>
        <w:t>.</w:t>
      </w:r>
    </w:p>
    <w:p w14:paraId="6CA23CB1" w14:textId="159DC0A2" w:rsidR="009D7F71" w:rsidRDefault="007365F8" w:rsidP="009D7F71">
      <w:pPr>
        <w:rPr>
          <w:lang w:eastAsia="ko-KR"/>
        </w:rPr>
      </w:pPr>
      <w:r w:rsidRPr="007365F8">
        <w:rPr>
          <w:rFonts w:hint="eastAsia"/>
          <w:lang w:eastAsia="ko-KR"/>
        </w:rPr>
        <w:t>MIMO</w:t>
      </w:r>
      <w:r w:rsidRPr="007365F8">
        <w:rPr>
          <w:rFonts w:hint="eastAsia"/>
          <w:lang w:eastAsia="ko-KR"/>
        </w:rPr>
        <w:t>가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있거나</w:t>
      </w:r>
      <w:r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없는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대역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내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비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연속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반송파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집성에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대해</w:t>
      </w:r>
      <w:r w:rsidRPr="007365F8">
        <w:rPr>
          <w:rFonts w:hint="eastAsia"/>
          <w:lang w:eastAsia="ko-KR"/>
        </w:rPr>
        <w:t xml:space="preserve"> TAE</w:t>
      </w:r>
      <w:r w:rsidRPr="007365F8">
        <w:rPr>
          <w:rFonts w:hint="eastAsia"/>
          <w:lang w:eastAsia="ko-KR"/>
        </w:rPr>
        <w:t>는</w:t>
      </w:r>
      <w:r w:rsidRPr="007365F8">
        <w:rPr>
          <w:rFonts w:hint="eastAsia"/>
          <w:lang w:eastAsia="ko-KR"/>
        </w:rPr>
        <w:t xml:space="preserve"> 3µs</w:t>
      </w:r>
      <w:r w:rsidRPr="007365F8">
        <w:rPr>
          <w:rFonts w:hint="eastAsia"/>
          <w:lang w:eastAsia="ko-KR"/>
        </w:rPr>
        <w:t>를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초과하지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않아야한다</w:t>
      </w:r>
      <w:r w:rsidRPr="007365F8">
        <w:rPr>
          <w:rFonts w:hint="eastAsia"/>
          <w:lang w:eastAsia="ko-KR"/>
        </w:rPr>
        <w:t>.</w:t>
      </w:r>
    </w:p>
    <w:p w14:paraId="2738E839" w14:textId="7786FB46" w:rsidR="009D7F71" w:rsidRDefault="007365F8" w:rsidP="009D7F71">
      <w:pPr>
        <w:rPr>
          <w:lang w:eastAsia="ko-KR"/>
        </w:rPr>
      </w:pPr>
      <w:r w:rsidRPr="007365F8">
        <w:rPr>
          <w:rFonts w:hint="eastAsia"/>
          <w:lang w:eastAsia="ko-KR"/>
        </w:rPr>
        <w:t xml:space="preserve">MIMO </w:t>
      </w:r>
      <w:r w:rsidRPr="007365F8">
        <w:rPr>
          <w:rFonts w:hint="eastAsia"/>
          <w:lang w:eastAsia="ko-KR"/>
        </w:rPr>
        <w:t>유무에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따른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대역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간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반송파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집성의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경우</w:t>
      </w:r>
      <w:r w:rsidRPr="007365F8">
        <w:rPr>
          <w:rFonts w:hint="eastAsia"/>
          <w:lang w:eastAsia="ko-KR"/>
        </w:rPr>
        <w:t xml:space="preserve"> TAE</w:t>
      </w:r>
      <w:r w:rsidRPr="007365F8">
        <w:rPr>
          <w:rFonts w:hint="eastAsia"/>
          <w:lang w:eastAsia="ko-KR"/>
        </w:rPr>
        <w:t>는</w:t>
      </w:r>
      <w:r w:rsidRPr="007365F8">
        <w:rPr>
          <w:rFonts w:hint="eastAsia"/>
          <w:lang w:eastAsia="ko-KR"/>
        </w:rPr>
        <w:t xml:space="preserve"> 3µs</w:t>
      </w:r>
      <w:r w:rsidRPr="007365F8">
        <w:rPr>
          <w:rFonts w:hint="eastAsia"/>
          <w:lang w:eastAsia="ko-KR"/>
        </w:rPr>
        <w:t>를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초과하지</w:t>
      </w:r>
      <w:r w:rsidRPr="007365F8">
        <w:rPr>
          <w:rFonts w:hint="eastAsia"/>
          <w:lang w:eastAsia="ko-KR"/>
        </w:rPr>
        <w:t xml:space="preserve"> </w:t>
      </w:r>
      <w:r w:rsidRPr="007365F8">
        <w:rPr>
          <w:rFonts w:hint="eastAsia"/>
          <w:lang w:eastAsia="ko-KR"/>
        </w:rPr>
        <w:t>않아야한다</w:t>
      </w:r>
      <w:r w:rsidRPr="007365F8">
        <w:rPr>
          <w:rFonts w:hint="eastAsia"/>
          <w:lang w:eastAsia="ko-KR"/>
        </w:rPr>
        <w:t>.</w:t>
      </w:r>
    </w:p>
    <w:p w14:paraId="020952D3" w14:textId="29E579A9" w:rsidR="009D7F71" w:rsidRDefault="007365F8" w:rsidP="007365F8">
      <w:pPr>
        <w:pStyle w:val="2"/>
        <w:rPr>
          <w:lang w:eastAsia="ko-KR"/>
        </w:rPr>
      </w:pPr>
      <w:bookmarkStart w:id="54" w:name="_Toc39849643"/>
      <w:r>
        <w:rPr>
          <w:lang w:eastAsia="ko-KR"/>
        </w:rPr>
        <w:t>Unwanted emissions</w:t>
      </w:r>
      <w:bookmarkEnd w:id="54"/>
    </w:p>
    <w:p w14:paraId="37DC8808" w14:textId="225B7E57" w:rsidR="009D7F71" w:rsidRDefault="009D7F71" w:rsidP="009D7F71">
      <w:pPr>
        <w:rPr>
          <w:lang w:eastAsia="ko-KR"/>
        </w:rPr>
      </w:pPr>
    </w:p>
    <w:p w14:paraId="2B0A8482" w14:textId="4D8A2BD8" w:rsidR="009D7F71" w:rsidRDefault="009D7F71" w:rsidP="009D7F71">
      <w:pPr>
        <w:rPr>
          <w:lang w:eastAsia="ko-KR"/>
        </w:rPr>
      </w:pPr>
    </w:p>
    <w:p w14:paraId="48C0D549" w14:textId="28C326DD" w:rsidR="009D7F71" w:rsidRDefault="009D7F71" w:rsidP="009D7F71">
      <w:pPr>
        <w:rPr>
          <w:lang w:eastAsia="ko-KR"/>
        </w:rPr>
      </w:pPr>
    </w:p>
    <w:p w14:paraId="61B6C1DA" w14:textId="3B37B2AB" w:rsidR="009D7F71" w:rsidRDefault="009D7F71" w:rsidP="009D7F71">
      <w:pPr>
        <w:rPr>
          <w:lang w:eastAsia="ko-KR"/>
        </w:rPr>
      </w:pPr>
    </w:p>
    <w:p w14:paraId="62CE283B" w14:textId="19EA3EAC" w:rsidR="009D7F71" w:rsidRDefault="009D7F71" w:rsidP="009D7F71">
      <w:pPr>
        <w:rPr>
          <w:lang w:eastAsia="ko-KR"/>
        </w:rPr>
      </w:pPr>
    </w:p>
    <w:p w14:paraId="4A72FACA" w14:textId="380BFAF7" w:rsidR="009D7F71" w:rsidRDefault="009D7F71" w:rsidP="009D7F71">
      <w:pPr>
        <w:rPr>
          <w:lang w:eastAsia="ko-KR"/>
        </w:rPr>
      </w:pPr>
    </w:p>
    <w:p w14:paraId="3EA79891" w14:textId="3E94CD6A" w:rsidR="009D7F71" w:rsidRDefault="009D7F71" w:rsidP="009D7F71">
      <w:pPr>
        <w:rPr>
          <w:lang w:eastAsia="ko-KR"/>
        </w:rPr>
      </w:pPr>
    </w:p>
    <w:p w14:paraId="6D993412" w14:textId="296F8B34" w:rsidR="009D7F71" w:rsidRDefault="009D7F71" w:rsidP="009D7F71">
      <w:pPr>
        <w:rPr>
          <w:lang w:eastAsia="ko-KR"/>
        </w:rPr>
      </w:pPr>
    </w:p>
    <w:p w14:paraId="373C1CB0" w14:textId="18255AC4" w:rsidR="009D7F71" w:rsidRDefault="009D7F71" w:rsidP="009D7F71">
      <w:pPr>
        <w:rPr>
          <w:lang w:eastAsia="ko-KR"/>
        </w:rPr>
      </w:pPr>
    </w:p>
    <w:p w14:paraId="6C17C7F9" w14:textId="675F9331" w:rsidR="009D7F71" w:rsidRDefault="009D7F71" w:rsidP="009D7F71">
      <w:pPr>
        <w:rPr>
          <w:lang w:eastAsia="ko-KR"/>
        </w:rPr>
      </w:pPr>
    </w:p>
    <w:p w14:paraId="589EA2D4" w14:textId="58D98BA9" w:rsidR="009D7F71" w:rsidRDefault="009D7F71" w:rsidP="009D7F71">
      <w:pPr>
        <w:rPr>
          <w:lang w:eastAsia="ko-KR"/>
        </w:rPr>
      </w:pPr>
    </w:p>
    <w:p w14:paraId="2CCFBAC5" w14:textId="383CF261" w:rsidR="009D7F71" w:rsidRDefault="009D7F71" w:rsidP="009D7F71">
      <w:pPr>
        <w:rPr>
          <w:lang w:eastAsia="ko-KR"/>
        </w:rPr>
      </w:pPr>
    </w:p>
    <w:p w14:paraId="152B52C6" w14:textId="3A13401C" w:rsidR="009D7F71" w:rsidRDefault="009D7F71" w:rsidP="009D7F71">
      <w:pPr>
        <w:rPr>
          <w:lang w:eastAsia="ko-KR"/>
        </w:rPr>
      </w:pPr>
    </w:p>
    <w:p w14:paraId="0F8F4545" w14:textId="06612C68" w:rsidR="009D7F71" w:rsidRDefault="009D7F71" w:rsidP="009D7F71">
      <w:pPr>
        <w:rPr>
          <w:lang w:eastAsia="ko-KR"/>
        </w:rPr>
      </w:pPr>
    </w:p>
    <w:p w14:paraId="58F13812" w14:textId="3900DD69" w:rsidR="009D7F71" w:rsidRDefault="009D7F71" w:rsidP="009D7F71">
      <w:pPr>
        <w:rPr>
          <w:lang w:eastAsia="ko-KR"/>
        </w:rPr>
      </w:pPr>
    </w:p>
    <w:p w14:paraId="713ADAEF" w14:textId="79EE0233" w:rsidR="009D7F71" w:rsidRDefault="009D7F71" w:rsidP="009D7F71">
      <w:pPr>
        <w:rPr>
          <w:lang w:eastAsia="ko-KR"/>
        </w:rPr>
      </w:pPr>
    </w:p>
    <w:p w14:paraId="3AD756A3" w14:textId="72238BA5" w:rsidR="009D7F71" w:rsidRDefault="009D7F71" w:rsidP="009D7F71">
      <w:pPr>
        <w:rPr>
          <w:lang w:eastAsia="ko-KR"/>
        </w:rPr>
      </w:pPr>
    </w:p>
    <w:p w14:paraId="58B13060" w14:textId="2099C165" w:rsidR="009D7F71" w:rsidRDefault="009D7F71" w:rsidP="009D7F71">
      <w:pPr>
        <w:rPr>
          <w:lang w:eastAsia="ko-KR"/>
        </w:rPr>
      </w:pPr>
    </w:p>
    <w:p w14:paraId="459D1675" w14:textId="36736D62" w:rsidR="009D7F71" w:rsidRDefault="009D7F71" w:rsidP="009D7F71">
      <w:pPr>
        <w:rPr>
          <w:lang w:eastAsia="ko-KR"/>
        </w:rPr>
      </w:pPr>
    </w:p>
    <w:p w14:paraId="05380B24" w14:textId="521022F1" w:rsidR="009D7F71" w:rsidRDefault="009D7F71" w:rsidP="009D7F71">
      <w:pPr>
        <w:rPr>
          <w:lang w:eastAsia="ko-KR"/>
        </w:rPr>
      </w:pPr>
    </w:p>
    <w:p w14:paraId="50196099" w14:textId="789BC0BE" w:rsidR="009D7F71" w:rsidRDefault="009D7F71" w:rsidP="009D7F71">
      <w:pPr>
        <w:rPr>
          <w:lang w:eastAsia="ko-KR"/>
        </w:rPr>
      </w:pPr>
    </w:p>
    <w:p w14:paraId="0A3E4033" w14:textId="11318BB8" w:rsidR="009D7F71" w:rsidRDefault="009D7F71" w:rsidP="009D7F71">
      <w:pPr>
        <w:rPr>
          <w:lang w:eastAsia="ko-KR"/>
        </w:rPr>
      </w:pPr>
    </w:p>
    <w:p w14:paraId="34C9C53F" w14:textId="3BA0CC97" w:rsidR="009D7F71" w:rsidRDefault="009D7F71" w:rsidP="009D7F71">
      <w:pPr>
        <w:rPr>
          <w:lang w:eastAsia="ko-KR"/>
        </w:rPr>
      </w:pPr>
    </w:p>
    <w:p w14:paraId="22D59A5E" w14:textId="778FD5FF" w:rsidR="009D7F71" w:rsidRDefault="009D7F71" w:rsidP="009D7F71">
      <w:pPr>
        <w:rPr>
          <w:lang w:eastAsia="ko-KR"/>
        </w:rPr>
      </w:pPr>
    </w:p>
    <w:p w14:paraId="64118D46" w14:textId="1065972A" w:rsidR="009D7F71" w:rsidRDefault="009D7F71" w:rsidP="009D7F71">
      <w:pPr>
        <w:rPr>
          <w:lang w:eastAsia="ko-KR"/>
        </w:rPr>
      </w:pPr>
    </w:p>
    <w:p w14:paraId="2464ECD8" w14:textId="77777777" w:rsidR="009D7F71" w:rsidRPr="009D7F71" w:rsidRDefault="009D7F71" w:rsidP="009D7F71">
      <w:pPr>
        <w:rPr>
          <w:lang w:eastAsia="ko-KR"/>
        </w:rPr>
      </w:pPr>
    </w:p>
    <w:sectPr w:rsidR="009D7F71" w:rsidRPr="009D7F71" w:rsidSect="002E5997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7B01A4" w14:textId="77777777" w:rsidR="009B268E" w:rsidRDefault="009B268E" w:rsidP="00A33843">
      <w:pPr>
        <w:spacing w:after="0" w:line="240" w:lineRule="auto"/>
      </w:pPr>
      <w:r>
        <w:separator/>
      </w:r>
    </w:p>
  </w:endnote>
  <w:endnote w:type="continuationSeparator" w:id="0">
    <w:p w14:paraId="0EE6CB8C" w14:textId="77777777" w:rsidR="009B268E" w:rsidRDefault="009B268E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0A78EE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0A78EE" w:rsidRPr="003F3259" w:rsidRDefault="000A78EE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0A78EE" w:rsidRPr="003F3259" w:rsidRDefault="000A78EE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0A78EE" w:rsidRPr="00AB710B" w:rsidRDefault="000A78EE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0A78EE" w:rsidRPr="003F3259" w:rsidRDefault="000A78EE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0A78EE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0A78EE" w:rsidRPr="003F3259" w:rsidRDefault="000A78EE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0A78EE" w:rsidRPr="003F3259" w:rsidRDefault="000A78EE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0A78EE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0A78EE" w:rsidRPr="003F3259" w:rsidRDefault="000A78EE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0A78EE" w:rsidRPr="000311E3" w:rsidRDefault="000A78EE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0A78EE" w14:paraId="7AFC072F" w14:textId="77777777" w:rsidTr="001A0EF6">
      <w:tc>
        <w:tcPr>
          <w:tcW w:w="9540" w:type="dxa"/>
          <w:gridSpan w:val="2"/>
        </w:tcPr>
        <w:p w14:paraId="7AFC072D" w14:textId="77777777" w:rsidR="000A78EE" w:rsidRPr="001A0EF6" w:rsidRDefault="000A78EE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0A78EE" w:rsidRDefault="000A78EE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0A78EE" w14:paraId="7AFC0732" w14:textId="77777777" w:rsidTr="001A0EF6">
      <w:tc>
        <w:tcPr>
          <w:tcW w:w="5580" w:type="dxa"/>
        </w:tcPr>
        <w:p w14:paraId="7AFC0730" w14:textId="77777777" w:rsidR="000A78EE" w:rsidRDefault="000A78EE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332018E" w:rsidR="000A78EE" w:rsidRDefault="000A78EE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66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9B268E">
            <w:fldChar w:fldCharType="begin"/>
          </w:r>
          <w:r w:rsidR="009B268E">
            <w:instrText xml:space="preserve"> NUMPAGES  \* Arabic  \* MERGEFORMAT </w:instrText>
          </w:r>
          <w:r w:rsidR="009B268E">
            <w:fldChar w:fldCharType="separate"/>
          </w:r>
          <w:r>
            <w:rPr>
              <w:noProof/>
            </w:rPr>
            <w:t>75</w:t>
          </w:r>
          <w:r w:rsidR="009B268E">
            <w:rPr>
              <w:noProof/>
            </w:rPr>
            <w:fldChar w:fldCharType="end"/>
          </w:r>
        </w:p>
      </w:tc>
    </w:tr>
  </w:tbl>
  <w:p w14:paraId="7AFC0733" w14:textId="77777777" w:rsidR="000A78EE" w:rsidRPr="004906B9" w:rsidRDefault="000A78EE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7C7392" w14:textId="77777777" w:rsidR="009B268E" w:rsidRDefault="009B268E" w:rsidP="00A33843">
      <w:pPr>
        <w:spacing w:after="0" w:line="240" w:lineRule="auto"/>
      </w:pPr>
      <w:r>
        <w:separator/>
      </w:r>
    </w:p>
  </w:footnote>
  <w:footnote w:type="continuationSeparator" w:id="0">
    <w:p w14:paraId="36646DA7" w14:textId="77777777" w:rsidR="009B268E" w:rsidRDefault="009B268E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5D21B00A" w:rsidR="000A78EE" w:rsidRPr="00385CAB" w:rsidRDefault="000A78EE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581" name="그림 5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3GPP TS 38.104 V15.7.0</w:t>
    </w:r>
  </w:p>
  <w:p w14:paraId="7AFC0721" w14:textId="77777777" w:rsidR="000A78EE" w:rsidRDefault="000A78E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E148F"/>
    <w:multiLevelType w:val="hybridMultilevel"/>
    <w:tmpl w:val="BDFAAAA6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D1079"/>
    <w:multiLevelType w:val="hybridMultilevel"/>
    <w:tmpl w:val="41E8D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B14A4"/>
    <w:multiLevelType w:val="hybridMultilevel"/>
    <w:tmpl w:val="C3041A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B4B37"/>
    <w:multiLevelType w:val="hybridMultilevel"/>
    <w:tmpl w:val="8CCABD24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FA09AF"/>
    <w:multiLevelType w:val="hybridMultilevel"/>
    <w:tmpl w:val="71AC4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FA6D51"/>
    <w:multiLevelType w:val="hybridMultilevel"/>
    <w:tmpl w:val="0B10A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77B22"/>
    <w:multiLevelType w:val="hybridMultilevel"/>
    <w:tmpl w:val="4BAEBED0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9B624D"/>
    <w:multiLevelType w:val="hybridMultilevel"/>
    <w:tmpl w:val="D8920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AC2FCD"/>
    <w:multiLevelType w:val="hybridMultilevel"/>
    <w:tmpl w:val="F946A186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B9B371A"/>
    <w:multiLevelType w:val="hybridMultilevel"/>
    <w:tmpl w:val="40B82F98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EFF593D"/>
    <w:multiLevelType w:val="hybridMultilevel"/>
    <w:tmpl w:val="639E2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374548"/>
    <w:multiLevelType w:val="hybridMultilevel"/>
    <w:tmpl w:val="50901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4A0DBC"/>
    <w:multiLevelType w:val="hybridMultilevel"/>
    <w:tmpl w:val="414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C9697C"/>
    <w:multiLevelType w:val="hybridMultilevel"/>
    <w:tmpl w:val="15ACD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B93416"/>
    <w:multiLevelType w:val="hybridMultilevel"/>
    <w:tmpl w:val="F4B2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2BCB3AC5"/>
    <w:multiLevelType w:val="hybridMultilevel"/>
    <w:tmpl w:val="88D4B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9F7A66"/>
    <w:multiLevelType w:val="hybridMultilevel"/>
    <w:tmpl w:val="EA0EA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2A4033"/>
    <w:multiLevelType w:val="hybridMultilevel"/>
    <w:tmpl w:val="5754C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F71E99"/>
    <w:multiLevelType w:val="hybridMultilevel"/>
    <w:tmpl w:val="291C8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795CA8"/>
    <w:multiLevelType w:val="hybridMultilevel"/>
    <w:tmpl w:val="C2003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1BC17AE"/>
    <w:multiLevelType w:val="hybridMultilevel"/>
    <w:tmpl w:val="EA569C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395631A"/>
    <w:multiLevelType w:val="hybridMultilevel"/>
    <w:tmpl w:val="5EDC9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A54DBE"/>
    <w:multiLevelType w:val="hybridMultilevel"/>
    <w:tmpl w:val="7624B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594DCF"/>
    <w:multiLevelType w:val="hybridMultilevel"/>
    <w:tmpl w:val="79481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671E56"/>
    <w:multiLevelType w:val="hybridMultilevel"/>
    <w:tmpl w:val="C4F6B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9E57CB"/>
    <w:multiLevelType w:val="hybridMultilevel"/>
    <w:tmpl w:val="F4805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65EC505D"/>
    <w:multiLevelType w:val="hybridMultilevel"/>
    <w:tmpl w:val="8E968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E47708"/>
    <w:multiLevelType w:val="hybridMultilevel"/>
    <w:tmpl w:val="8EEEA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4243C4"/>
    <w:multiLevelType w:val="hybridMultilevel"/>
    <w:tmpl w:val="D9F64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4F4761E"/>
    <w:multiLevelType w:val="hybridMultilevel"/>
    <w:tmpl w:val="5EE03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3"/>
  </w:num>
  <w:num w:numId="3">
    <w:abstractNumId w:val="23"/>
  </w:num>
  <w:num w:numId="4">
    <w:abstractNumId w:val="30"/>
  </w:num>
  <w:num w:numId="5">
    <w:abstractNumId w:val="36"/>
  </w:num>
  <w:num w:numId="6">
    <w:abstractNumId w:val="31"/>
  </w:num>
  <w:num w:numId="7">
    <w:abstractNumId w:val="17"/>
  </w:num>
  <w:num w:numId="8">
    <w:abstractNumId w:val="11"/>
  </w:num>
  <w:num w:numId="9">
    <w:abstractNumId w:val="24"/>
  </w:num>
  <w:num w:numId="10">
    <w:abstractNumId w:val="28"/>
  </w:num>
  <w:num w:numId="11">
    <w:abstractNumId w:val="14"/>
  </w:num>
  <w:num w:numId="12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6"/>
  </w:num>
  <w:num w:numId="14">
    <w:abstractNumId w:val="4"/>
  </w:num>
  <w:num w:numId="15">
    <w:abstractNumId w:val="20"/>
  </w:num>
  <w:num w:numId="16">
    <w:abstractNumId w:val="29"/>
  </w:num>
  <w:num w:numId="17">
    <w:abstractNumId w:val="27"/>
  </w:num>
  <w:num w:numId="18">
    <w:abstractNumId w:val="22"/>
  </w:num>
  <w:num w:numId="19">
    <w:abstractNumId w:val="18"/>
  </w:num>
  <w:num w:numId="20">
    <w:abstractNumId w:val="12"/>
  </w:num>
  <w:num w:numId="21">
    <w:abstractNumId w:val="37"/>
  </w:num>
  <w:num w:numId="22">
    <w:abstractNumId w:val="19"/>
  </w:num>
  <w:num w:numId="23">
    <w:abstractNumId w:val="5"/>
  </w:num>
  <w:num w:numId="24">
    <w:abstractNumId w:val="21"/>
  </w:num>
  <w:num w:numId="25">
    <w:abstractNumId w:val="7"/>
  </w:num>
  <w:num w:numId="26">
    <w:abstractNumId w:val="26"/>
  </w:num>
  <w:num w:numId="27">
    <w:abstractNumId w:val="34"/>
  </w:num>
  <w:num w:numId="28">
    <w:abstractNumId w:val="15"/>
  </w:num>
  <w:num w:numId="29">
    <w:abstractNumId w:val="25"/>
  </w:num>
  <w:num w:numId="30">
    <w:abstractNumId w:val="35"/>
  </w:num>
  <w:num w:numId="31">
    <w:abstractNumId w:val="2"/>
  </w:num>
  <w:num w:numId="32">
    <w:abstractNumId w:val="13"/>
  </w:num>
  <w:num w:numId="33">
    <w:abstractNumId w:val="1"/>
  </w:num>
  <w:num w:numId="34">
    <w:abstractNumId w:val="32"/>
  </w:num>
  <w:num w:numId="35">
    <w:abstractNumId w:val="0"/>
  </w:num>
  <w:num w:numId="36">
    <w:abstractNumId w:val="6"/>
  </w:num>
  <w:num w:numId="37">
    <w:abstractNumId w:val="8"/>
  </w:num>
  <w:num w:numId="38">
    <w:abstractNumId w:val="3"/>
  </w:num>
  <w:num w:numId="39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GB" w:vendorID="64" w:dllVersion="0" w:nlCheck="1" w:checkStyle="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1806"/>
    <w:rsid w:val="000019C5"/>
    <w:rsid w:val="000023D2"/>
    <w:rsid w:val="00004058"/>
    <w:rsid w:val="000043E0"/>
    <w:rsid w:val="00004B1F"/>
    <w:rsid w:val="00006BB6"/>
    <w:rsid w:val="0001032B"/>
    <w:rsid w:val="0001045F"/>
    <w:rsid w:val="00011C2B"/>
    <w:rsid w:val="00011DF4"/>
    <w:rsid w:val="00012AB8"/>
    <w:rsid w:val="00013B25"/>
    <w:rsid w:val="00013D8C"/>
    <w:rsid w:val="00014C55"/>
    <w:rsid w:val="00014E3D"/>
    <w:rsid w:val="00014F64"/>
    <w:rsid w:val="00015F41"/>
    <w:rsid w:val="00016073"/>
    <w:rsid w:val="000161D1"/>
    <w:rsid w:val="000167CE"/>
    <w:rsid w:val="00016BB2"/>
    <w:rsid w:val="00016E14"/>
    <w:rsid w:val="00017116"/>
    <w:rsid w:val="0001789D"/>
    <w:rsid w:val="00020F23"/>
    <w:rsid w:val="00021775"/>
    <w:rsid w:val="00021F0A"/>
    <w:rsid w:val="000259C0"/>
    <w:rsid w:val="0002650A"/>
    <w:rsid w:val="000278E4"/>
    <w:rsid w:val="00027E80"/>
    <w:rsid w:val="0003078B"/>
    <w:rsid w:val="00030925"/>
    <w:rsid w:val="000310C0"/>
    <w:rsid w:val="000311E3"/>
    <w:rsid w:val="00031AAC"/>
    <w:rsid w:val="000321C1"/>
    <w:rsid w:val="00033530"/>
    <w:rsid w:val="00034C32"/>
    <w:rsid w:val="00035FB8"/>
    <w:rsid w:val="0003656F"/>
    <w:rsid w:val="00037C5F"/>
    <w:rsid w:val="00037E4D"/>
    <w:rsid w:val="00037F8B"/>
    <w:rsid w:val="00040F95"/>
    <w:rsid w:val="00042E6D"/>
    <w:rsid w:val="00043BA0"/>
    <w:rsid w:val="00043DD3"/>
    <w:rsid w:val="0004421B"/>
    <w:rsid w:val="0004635E"/>
    <w:rsid w:val="00046696"/>
    <w:rsid w:val="0004738F"/>
    <w:rsid w:val="000474EB"/>
    <w:rsid w:val="0004774A"/>
    <w:rsid w:val="00047C52"/>
    <w:rsid w:val="00047CCC"/>
    <w:rsid w:val="0005163A"/>
    <w:rsid w:val="00051BD4"/>
    <w:rsid w:val="00051CB1"/>
    <w:rsid w:val="00052453"/>
    <w:rsid w:val="00052D46"/>
    <w:rsid w:val="000544C5"/>
    <w:rsid w:val="000571C5"/>
    <w:rsid w:val="0006002D"/>
    <w:rsid w:val="000610BB"/>
    <w:rsid w:val="00061E8C"/>
    <w:rsid w:val="00063BEB"/>
    <w:rsid w:val="00063D65"/>
    <w:rsid w:val="00063FAF"/>
    <w:rsid w:val="00064A9D"/>
    <w:rsid w:val="00064AC0"/>
    <w:rsid w:val="0006529E"/>
    <w:rsid w:val="00065C1E"/>
    <w:rsid w:val="00066384"/>
    <w:rsid w:val="00066912"/>
    <w:rsid w:val="00066AA3"/>
    <w:rsid w:val="0006747C"/>
    <w:rsid w:val="0007026B"/>
    <w:rsid w:val="000703DC"/>
    <w:rsid w:val="00070574"/>
    <w:rsid w:val="0007080D"/>
    <w:rsid w:val="00071DC8"/>
    <w:rsid w:val="0007249D"/>
    <w:rsid w:val="00072DFD"/>
    <w:rsid w:val="0007324E"/>
    <w:rsid w:val="00073708"/>
    <w:rsid w:val="0007479D"/>
    <w:rsid w:val="00074D28"/>
    <w:rsid w:val="00075070"/>
    <w:rsid w:val="00076212"/>
    <w:rsid w:val="00076E75"/>
    <w:rsid w:val="00077EF5"/>
    <w:rsid w:val="00081130"/>
    <w:rsid w:val="000823D3"/>
    <w:rsid w:val="0008241C"/>
    <w:rsid w:val="00082D22"/>
    <w:rsid w:val="00082EEF"/>
    <w:rsid w:val="00083771"/>
    <w:rsid w:val="00083BC1"/>
    <w:rsid w:val="00084B7D"/>
    <w:rsid w:val="00084F9D"/>
    <w:rsid w:val="00084FF5"/>
    <w:rsid w:val="000850C2"/>
    <w:rsid w:val="00085137"/>
    <w:rsid w:val="0008596B"/>
    <w:rsid w:val="00086B0D"/>
    <w:rsid w:val="000905C2"/>
    <w:rsid w:val="00091266"/>
    <w:rsid w:val="00091B9C"/>
    <w:rsid w:val="00092A26"/>
    <w:rsid w:val="0009315A"/>
    <w:rsid w:val="00093AD5"/>
    <w:rsid w:val="00093CEE"/>
    <w:rsid w:val="00094A02"/>
    <w:rsid w:val="00095B73"/>
    <w:rsid w:val="00096DF7"/>
    <w:rsid w:val="000974AB"/>
    <w:rsid w:val="00097ECC"/>
    <w:rsid w:val="000A2B59"/>
    <w:rsid w:val="000A5DF8"/>
    <w:rsid w:val="000A61B7"/>
    <w:rsid w:val="000A6693"/>
    <w:rsid w:val="000A6AE9"/>
    <w:rsid w:val="000A7068"/>
    <w:rsid w:val="000A78EE"/>
    <w:rsid w:val="000B0F1E"/>
    <w:rsid w:val="000B1784"/>
    <w:rsid w:val="000B1BBE"/>
    <w:rsid w:val="000B2881"/>
    <w:rsid w:val="000B30DF"/>
    <w:rsid w:val="000B3C3A"/>
    <w:rsid w:val="000B3C5F"/>
    <w:rsid w:val="000B5040"/>
    <w:rsid w:val="000B5508"/>
    <w:rsid w:val="000B5C1F"/>
    <w:rsid w:val="000B61CA"/>
    <w:rsid w:val="000B6511"/>
    <w:rsid w:val="000B65BE"/>
    <w:rsid w:val="000B6EC3"/>
    <w:rsid w:val="000B75A3"/>
    <w:rsid w:val="000B7D1A"/>
    <w:rsid w:val="000B7DB6"/>
    <w:rsid w:val="000C0CE1"/>
    <w:rsid w:val="000C0F6C"/>
    <w:rsid w:val="000C189A"/>
    <w:rsid w:val="000C2B45"/>
    <w:rsid w:val="000C38A9"/>
    <w:rsid w:val="000C38FB"/>
    <w:rsid w:val="000C4808"/>
    <w:rsid w:val="000C58DC"/>
    <w:rsid w:val="000C5D9B"/>
    <w:rsid w:val="000C60C5"/>
    <w:rsid w:val="000C612A"/>
    <w:rsid w:val="000C6396"/>
    <w:rsid w:val="000C6761"/>
    <w:rsid w:val="000C702D"/>
    <w:rsid w:val="000C7A02"/>
    <w:rsid w:val="000D1621"/>
    <w:rsid w:val="000D19B3"/>
    <w:rsid w:val="000D41C2"/>
    <w:rsid w:val="000D4C46"/>
    <w:rsid w:val="000D4E3D"/>
    <w:rsid w:val="000D520D"/>
    <w:rsid w:val="000D5744"/>
    <w:rsid w:val="000D5E21"/>
    <w:rsid w:val="000D6317"/>
    <w:rsid w:val="000D6D05"/>
    <w:rsid w:val="000D77BB"/>
    <w:rsid w:val="000D77EA"/>
    <w:rsid w:val="000D7A83"/>
    <w:rsid w:val="000E01EC"/>
    <w:rsid w:val="000E05B1"/>
    <w:rsid w:val="000E12EF"/>
    <w:rsid w:val="000E153E"/>
    <w:rsid w:val="000E2803"/>
    <w:rsid w:val="000E2864"/>
    <w:rsid w:val="000E2C14"/>
    <w:rsid w:val="000E3355"/>
    <w:rsid w:val="000E3AD1"/>
    <w:rsid w:val="000E3FE7"/>
    <w:rsid w:val="000E40E5"/>
    <w:rsid w:val="000E59DB"/>
    <w:rsid w:val="000E629D"/>
    <w:rsid w:val="000E62AA"/>
    <w:rsid w:val="000E69E3"/>
    <w:rsid w:val="000E7112"/>
    <w:rsid w:val="000E7BA9"/>
    <w:rsid w:val="000E7D11"/>
    <w:rsid w:val="000F0533"/>
    <w:rsid w:val="000F19D9"/>
    <w:rsid w:val="000F2A58"/>
    <w:rsid w:val="000F2E97"/>
    <w:rsid w:val="000F3143"/>
    <w:rsid w:val="000F3451"/>
    <w:rsid w:val="000F4122"/>
    <w:rsid w:val="000F4C21"/>
    <w:rsid w:val="000F55D8"/>
    <w:rsid w:val="000F5CF2"/>
    <w:rsid w:val="000F62D9"/>
    <w:rsid w:val="000F6538"/>
    <w:rsid w:val="000F66C3"/>
    <w:rsid w:val="000F6BDA"/>
    <w:rsid w:val="000F6BE0"/>
    <w:rsid w:val="000F6D41"/>
    <w:rsid w:val="000F78E3"/>
    <w:rsid w:val="000F7A9E"/>
    <w:rsid w:val="001001F0"/>
    <w:rsid w:val="001009A8"/>
    <w:rsid w:val="00101048"/>
    <w:rsid w:val="0010142F"/>
    <w:rsid w:val="001020AD"/>
    <w:rsid w:val="00102137"/>
    <w:rsid w:val="00102318"/>
    <w:rsid w:val="001035BD"/>
    <w:rsid w:val="001036F7"/>
    <w:rsid w:val="001036FD"/>
    <w:rsid w:val="0010423E"/>
    <w:rsid w:val="00104547"/>
    <w:rsid w:val="00104FBD"/>
    <w:rsid w:val="0010545E"/>
    <w:rsid w:val="00105927"/>
    <w:rsid w:val="00106124"/>
    <w:rsid w:val="001061D7"/>
    <w:rsid w:val="0010649F"/>
    <w:rsid w:val="00106791"/>
    <w:rsid w:val="00106FCA"/>
    <w:rsid w:val="00107936"/>
    <w:rsid w:val="001104CC"/>
    <w:rsid w:val="00110583"/>
    <w:rsid w:val="0011164D"/>
    <w:rsid w:val="00112984"/>
    <w:rsid w:val="001131A6"/>
    <w:rsid w:val="00113DF7"/>
    <w:rsid w:val="001148A6"/>
    <w:rsid w:val="00114BF7"/>
    <w:rsid w:val="0011526F"/>
    <w:rsid w:val="00115502"/>
    <w:rsid w:val="001159E4"/>
    <w:rsid w:val="00116665"/>
    <w:rsid w:val="00117360"/>
    <w:rsid w:val="00117993"/>
    <w:rsid w:val="00120162"/>
    <w:rsid w:val="0012180B"/>
    <w:rsid w:val="001219BC"/>
    <w:rsid w:val="00122AFA"/>
    <w:rsid w:val="001238D1"/>
    <w:rsid w:val="0012498A"/>
    <w:rsid w:val="001265EB"/>
    <w:rsid w:val="00126CAA"/>
    <w:rsid w:val="00127338"/>
    <w:rsid w:val="00127CFA"/>
    <w:rsid w:val="00130120"/>
    <w:rsid w:val="00130F3B"/>
    <w:rsid w:val="0013128F"/>
    <w:rsid w:val="0013144D"/>
    <w:rsid w:val="00131E67"/>
    <w:rsid w:val="0013250F"/>
    <w:rsid w:val="001327D4"/>
    <w:rsid w:val="001334B3"/>
    <w:rsid w:val="00133EBB"/>
    <w:rsid w:val="00134ABB"/>
    <w:rsid w:val="00134F42"/>
    <w:rsid w:val="001356CD"/>
    <w:rsid w:val="00137AD7"/>
    <w:rsid w:val="00137D98"/>
    <w:rsid w:val="0014012A"/>
    <w:rsid w:val="00140258"/>
    <w:rsid w:val="00142098"/>
    <w:rsid w:val="001433B7"/>
    <w:rsid w:val="0014387A"/>
    <w:rsid w:val="00144F25"/>
    <w:rsid w:val="00144FAF"/>
    <w:rsid w:val="0014509E"/>
    <w:rsid w:val="00145877"/>
    <w:rsid w:val="001472E7"/>
    <w:rsid w:val="00147E69"/>
    <w:rsid w:val="00150216"/>
    <w:rsid w:val="00150795"/>
    <w:rsid w:val="00150C00"/>
    <w:rsid w:val="0015141B"/>
    <w:rsid w:val="0015152A"/>
    <w:rsid w:val="001539F8"/>
    <w:rsid w:val="00153C99"/>
    <w:rsid w:val="0015485D"/>
    <w:rsid w:val="00154CFC"/>
    <w:rsid w:val="001553D3"/>
    <w:rsid w:val="001558B6"/>
    <w:rsid w:val="001561E8"/>
    <w:rsid w:val="00156368"/>
    <w:rsid w:val="0015637F"/>
    <w:rsid w:val="001564B7"/>
    <w:rsid w:val="00157032"/>
    <w:rsid w:val="001600BB"/>
    <w:rsid w:val="00162169"/>
    <w:rsid w:val="001626B9"/>
    <w:rsid w:val="0016288F"/>
    <w:rsid w:val="00162983"/>
    <w:rsid w:val="00163822"/>
    <w:rsid w:val="001639A5"/>
    <w:rsid w:val="00165780"/>
    <w:rsid w:val="00165786"/>
    <w:rsid w:val="001657EB"/>
    <w:rsid w:val="00165E55"/>
    <w:rsid w:val="00165E6B"/>
    <w:rsid w:val="00166458"/>
    <w:rsid w:val="0016700D"/>
    <w:rsid w:val="001670A0"/>
    <w:rsid w:val="001673AA"/>
    <w:rsid w:val="001673C7"/>
    <w:rsid w:val="00167577"/>
    <w:rsid w:val="00167CED"/>
    <w:rsid w:val="00167D15"/>
    <w:rsid w:val="001701E2"/>
    <w:rsid w:val="0017096A"/>
    <w:rsid w:val="00171210"/>
    <w:rsid w:val="00171A36"/>
    <w:rsid w:val="00171CA3"/>
    <w:rsid w:val="0017250A"/>
    <w:rsid w:val="00172D5D"/>
    <w:rsid w:val="001731CD"/>
    <w:rsid w:val="001733CC"/>
    <w:rsid w:val="0017372A"/>
    <w:rsid w:val="00173BF1"/>
    <w:rsid w:val="00176D45"/>
    <w:rsid w:val="00180092"/>
    <w:rsid w:val="00181F62"/>
    <w:rsid w:val="00182A84"/>
    <w:rsid w:val="00183846"/>
    <w:rsid w:val="00183F71"/>
    <w:rsid w:val="001840C7"/>
    <w:rsid w:val="00184704"/>
    <w:rsid w:val="001848F0"/>
    <w:rsid w:val="001854B7"/>
    <w:rsid w:val="00185552"/>
    <w:rsid w:val="001855D0"/>
    <w:rsid w:val="00185A90"/>
    <w:rsid w:val="00185E57"/>
    <w:rsid w:val="00186691"/>
    <w:rsid w:val="00186C56"/>
    <w:rsid w:val="0018754C"/>
    <w:rsid w:val="001923BB"/>
    <w:rsid w:val="00192469"/>
    <w:rsid w:val="00192A74"/>
    <w:rsid w:val="00193036"/>
    <w:rsid w:val="001932A5"/>
    <w:rsid w:val="00193A31"/>
    <w:rsid w:val="00193F0F"/>
    <w:rsid w:val="001940C2"/>
    <w:rsid w:val="001941C2"/>
    <w:rsid w:val="001945A7"/>
    <w:rsid w:val="00195069"/>
    <w:rsid w:val="0019539B"/>
    <w:rsid w:val="001954A6"/>
    <w:rsid w:val="0019651E"/>
    <w:rsid w:val="001968C4"/>
    <w:rsid w:val="00196912"/>
    <w:rsid w:val="0019708D"/>
    <w:rsid w:val="0019749D"/>
    <w:rsid w:val="00197566"/>
    <w:rsid w:val="001A0125"/>
    <w:rsid w:val="001A03CE"/>
    <w:rsid w:val="001A0D5A"/>
    <w:rsid w:val="001A0EF6"/>
    <w:rsid w:val="001A1B2F"/>
    <w:rsid w:val="001A1B59"/>
    <w:rsid w:val="001A2586"/>
    <w:rsid w:val="001A260C"/>
    <w:rsid w:val="001A3B55"/>
    <w:rsid w:val="001A3C47"/>
    <w:rsid w:val="001A4083"/>
    <w:rsid w:val="001A6368"/>
    <w:rsid w:val="001A65AE"/>
    <w:rsid w:val="001A65BE"/>
    <w:rsid w:val="001A6724"/>
    <w:rsid w:val="001A6808"/>
    <w:rsid w:val="001A6F6E"/>
    <w:rsid w:val="001B00E1"/>
    <w:rsid w:val="001B042C"/>
    <w:rsid w:val="001B0460"/>
    <w:rsid w:val="001B11AF"/>
    <w:rsid w:val="001B2C4B"/>
    <w:rsid w:val="001B3A01"/>
    <w:rsid w:val="001B534D"/>
    <w:rsid w:val="001B54E7"/>
    <w:rsid w:val="001B5C95"/>
    <w:rsid w:val="001B5E1C"/>
    <w:rsid w:val="001B601B"/>
    <w:rsid w:val="001B639D"/>
    <w:rsid w:val="001B691A"/>
    <w:rsid w:val="001B7172"/>
    <w:rsid w:val="001B723C"/>
    <w:rsid w:val="001B76AD"/>
    <w:rsid w:val="001B7B69"/>
    <w:rsid w:val="001C0CB9"/>
    <w:rsid w:val="001C1D0D"/>
    <w:rsid w:val="001C24F5"/>
    <w:rsid w:val="001C2EDD"/>
    <w:rsid w:val="001C3BA3"/>
    <w:rsid w:val="001C4ECB"/>
    <w:rsid w:val="001C50F2"/>
    <w:rsid w:val="001C550D"/>
    <w:rsid w:val="001C640D"/>
    <w:rsid w:val="001C6E0E"/>
    <w:rsid w:val="001C6E2A"/>
    <w:rsid w:val="001C70C2"/>
    <w:rsid w:val="001C711A"/>
    <w:rsid w:val="001C7564"/>
    <w:rsid w:val="001C7CDF"/>
    <w:rsid w:val="001D1318"/>
    <w:rsid w:val="001D2106"/>
    <w:rsid w:val="001D29C9"/>
    <w:rsid w:val="001D2C15"/>
    <w:rsid w:val="001D2D86"/>
    <w:rsid w:val="001D35A7"/>
    <w:rsid w:val="001D4C14"/>
    <w:rsid w:val="001D5308"/>
    <w:rsid w:val="001D55F9"/>
    <w:rsid w:val="001D619A"/>
    <w:rsid w:val="001D7B22"/>
    <w:rsid w:val="001E0A98"/>
    <w:rsid w:val="001E1367"/>
    <w:rsid w:val="001E1931"/>
    <w:rsid w:val="001E225D"/>
    <w:rsid w:val="001E2941"/>
    <w:rsid w:val="001E29FE"/>
    <w:rsid w:val="001E2C50"/>
    <w:rsid w:val="001E3191"/>
    <w:rsid w:val="001E3427"/>
    <w:rsid w:val="001E34BB"/>
    <w:rsid w:val="001E355C"/>
    <w:rsid w:val="001E35D9"/>
    <w:rsid w:val="001E36C8"/>
    <w:rsid w:val="001E4349"/>
    <w:rsid w:val="001E4351"/>
    <w:rsid w:val="001E490E"/>
    <w:rsid w:val="001E4FE3"/>
    <w:rsid w:val="001E5088"/>
    <w:rsid w:val="001E5F96"/>
    <w:rsid w:val="001E647F"/>
    <w:rsid w:val="001E701E"/>
    <w:rsid w:val="001E7063"/>
    <w:rsid w:val="001E76C4"/>
    <w:rsid w:val="001F01DB"/>
    <w:rsid w:val="001F076A"/>
    <w:rsid w:val="001F0DF3"/>
    <w:rsid w:val="001F14BB"/>
    <w:rsid w:val="001F177C"/>
    <w:rsid w:val="001F182F"/>
    <w:rsid w:val="001F1A85"/>
    <w:rsid w:val="001F1B25"/>
    <w:rsid w:val="001F1BD1"/>
    <w:rsid w:val="001F1DE5"/>
    <w:rsid w:val="001F2071"/>
    <w:rsid w:val="001F224A"/>
    <w:rsid w:val="001F306B"/>
    <w:rsid w:val="001F3A4A"/>
    <w:rsid w:val="001F4588"/>
    <w:rsid w:val="001F4B60"/>
    <w:rsid w:val="001F73DB"/>
    <w:rsid w:val="0020009D"/>
    <w:rsid w:val="0020114F"/>
    <w:rsid w:val="00201F58"/>
    <w:rsid w:val="00202A3E"/>
    <w:rsid w:val="00202B95"/>
    <w:rsid w:val="00202EC4"/>
    <w:rsid w:val="00203D25"/>
    <w:rsid w:val="00204389"/>
    <w:rsid w:val="00204F7F"/>
    <w:rsid w:val="00205311"/>
    <w:rsid w:val="00205770"/>
    <w:rsid w:val="0020588C"/>
    <w:rsid w:val="00205981"/>
    <w:rsid w:val="00206030"/>
    <w:rsid w:val="002066F9"/>
    <w:rsid w:val="00206744"/>
    <w:rsid w:val="0020679B"/>
    <w:rsid w:val="00207864"/>
    <w:rsid w:val="002106D9"/>
    <w:rsid w:val="00210C60"/>
    <w:rsid w:val="00213481"/>
    <w:rsid w:val="00213ED3"/>
    <w:rsid w:val="00214432"/>
    <w:rsid w:val="00214A29"/>
    <w:rsid w:val="00214F1C"/>
    <w:rsid w:val="00214FC4"/>
    <w:rsid w:val="002151B2"/>
    <w:rsid w:val="002158DC"/>
    <w:rsid w:val="002159A3"/>
    <w:rsid w:val="00215C14"/>
    <w:rsid w:val="00217295"/>
    <w:rsid w:val="00217BB1"/>
    <w:rsid w:val="002204F5"/>
    <w:rsid w:val="00220A35"/>
    <w:rsid w:val="00220F7D"/>
    <w:rsid w:val="0022273F"/>
    <w:rsid w:val="002230F2"/>
    <w:rsid w:val="00223D0E"/>
    <w:rsid w:val="0022440A"/>
    <w:rsid w:val="00225285"/>
    <w:rsid w:val="00226019"/>
    <w:rsid w:val="00226431"/>
    <w:rsid w:val="00226CB0"/>
    <w:rsid w:val="002279EC"/>
    <w:rsid w:val="00227F80"/>
    <w:rsid w:val="00230322"/>
    <w:rsid w:val="002308D0"/>
    <w:rsid w:val="00231D99"/>
    <w:rsid w:val="00232EA2"/>
    <w:rsid w:val="00232FBE"/>
    <w:rsid w:val="0023308C"/>
    <w:rsid w:val="00233F21"/>
    <w:rsid w:val="00234135"/>
    <w:rsid w:val="002342A2"/>
    <w:rsid w:val="002352FF"/>
    <w:rsid w:val="0023530A"/>
    <w:rsid w:val="002355A6"/>
    <w:rsid w:val="002356D6"/>
    <w:rsid w:val="00236255"/>
    <w:rsid w:val="00236682"/>
    <w:rsid w:val="00236A5A"/>
    <w:rsid w:val="00236F29"/>
    <w:rsid w:val="00237529"/>
    <w:rsid w:val="00237919"/>
    <w:rsid w:val="0024001D"/>
    <w:rsid w:val="00240B05"/>
    <w:rsid w:val="00241CB2"/>
    <w:rsid w:val="00242B9A"/>
    <w:rsid w:val="00242C57"/>
    <w:rsid w:val="00243271"/>
    <w:rsid w:val="00243550"/>
    <w:rsid w:val="002435D7"/>
    <w:rsid w:val="002437F2"/>
    <w:rsid w:val="002448A5"/>
    <w:rsid w:val="0024628E"/>
    <w:rsid w:val="00247A14"/>
    <w:rsid w:val="00250363"/>
    <w:rsid w:val="002505EB"/>
    <w:rsid w:val="00250A66"/>
    <w:rsid w:val="0025182D"/>
    <w:rsid w:val="00251CE8"/>
    <w:rsid w:val="00251D57"/>
    <w:rsid w:val="00252618"/>
    <w:rsid w:val="00252706"/>
    <w:rsid w:val="00253797"/>
    <w:rsid w:val="002538D3"/>
    <w:rsid w:val="00253F57"/>
    <w:rsid w:val="0025462F"/>
    <w:rsid w:val="002557A8"/>
    <w:rsid w:val="00255A37"/>
    <w:rsid w:val="00255E44"/>
    <w:rsid w:val="0025732A"/>
    <w:rsid w:val="00260500"/>
    <w:rsid w:val="0026055F"/>
    <w:rsid w:val="002626D6"/>
    <w:rsid w:val="00262A09"/>
    <w:rsid w:val="002633EA"/>
    <w:rsid w:val="0026354E"/>
    <w:rsid w:val="00263DA5"/>
    <w:rsid w:val="00264F48"/>
    <w:rsid w:val="0026698B"/>
    <w:rsid w:val="00267430"/>
    <w:rsid w:val="00267B03"/>
    <w:rsid w:val="00267F22"/>
    <w:rsid w:val="00271203"/>
    <w:rsid w:val="00272A03"/>
    <w:rsid w:val="00272E84"/>
    <w:rsid w:val="00273812"/>
    <w:rsid w:val="00273B12"/>
    <w:rsid w:val="00273BE0"/>
    <w:rsid w:val="00273E08"/>
    <w:rsid w:val="002761A2"/>
    <w:rsid w:val="00276496"/>
    <w:rsid w:val="00276ECD"/>
    <w:rsid w:val="00277024"/>
    <w:rsid w:val="00277CBC"/>
    <w:rsid w:val="00282184"/>
    <w:rsid w:val="0028356B"/>
    <w:rsid w:val="00283974"/>
    <w:rsid w:val="00283BFF"/>
    <w:rsid w:val="00284D6A"/>
    <w:rsid w:val="00285225"/>
    <w:rsid w:val="00285EA7"/>
    <w:rsid w:val="00286727"/>
    <w:rsid w:val="002868C1"/>
    <w:rsid w:val="002874EB"/>
    <w:rsid w:val="0028768D"/>
    <w:rsid w:val="0028797B"/>
    <w:rsid w:val="00290F3A"/>
    <w:rsid w:val="0029163D"/>
    <w:rsid w:val="002938FB"/>
    <w:rsid w:val="00293C70"/>
    <w:rsid w:val="002943CD"/>
    <w:rsid w:val="00295BD0"/>
    <w:rsid w:val="00296EEB"/>
    <w:rsid w:val="00297BB1"/>
    <w:rsid w:val="00297FBB"/>
    <w:rsid w:val="002A0346"/>
    <w:rsid w:val="002A0C84"/>
    <w:rsid w:val="002A1D35"/>
    <w:rsid w:val="002A2B4A"/>
    <w:rsid w:val="002A2E73"/>
    <w:rsid w:val="002A414B"/>
    <w:rsid w:val="002A4734"/>
    <w:rsid w:val="002A5440"/>
    <w:rsid w:val="002A6215"/>
    <w:rsid w:val="002A6674"/>
    <w:rsid w:val="002A67DB"/>
    <w:rsid w:val="002A68BF"/>
    <w:rsid w:val="002B01A3"/>
    <w:rsid w:val="002B0C1A"/>
    <w:rsid w:val="002B15CF"/>
    <w:rsid w:val="002B226B"/>
    <w:rsid w:val="002B2388"/>
    <w:rsid w:val="002B2802"/>
    <w:rsid w:val="002B2964"/>
    <w:rsid w:val="002B34E8"/>
    <w:rsid w:val="002B3A81"/>
    <w:rsid w:val="002B3BBB"/>
    <w:rsid w:val="002B3CA8"/>
    <w:rsid w:val="002B41DC"/>
    <w:rsid w:val="002B4210"/>
    <w:rsid w:val="002B4D76"/>
    <w:rsid w:val="002B5318"/>
    <w:rsid w:val="002B6E92"/>
    <w:rsid w:val="002B6F00"/>
    <w:rsid w:val="002C1DAB"/>
    <w:rsid w:val="002C1DE5"/>
    <w:rsid w:val="002C1F1D"/>
    <w:rsid w:val="002C21C6"/>
    <w:rsid w:val="002C3D78"/>
    <w:rsid w:val="002C50E3"/>
    <w:rsid w:val="002C5315"/>
    <w:rsid w:val="002C55B0"/>
    <w:rsid w:val="002C5C60"/>
    <w:rsid w:val="002C5F68"/>
    <w:rsid w:val="002C6798"/>
    <w:rsid w:val="002C76CF"/>
    <w:rsid w:val="002C77BA"/>
    <w:rsid w:val="002D112A"/>
    <w:rsid w:val="002D3D99"/>
    <w:rsid w:val="002D4045"/>
    <w:rsid w:val="002D4ED2"/>
    <w:rsid w:val="002D514F"/>
    <w:rsid w:val="002D5A02"/>
    <w:rsid w:val="002D67BC"/>
    <w:rsid w:val="002D6929"/>
    <w:rsid w:val="002D74A3"/>
    <w:rsid w:val="002E07CC"/>
    <w:rsid w:val="002E0C2C"/>
    <w:rsid w:val="002E0DFD"/>
    <w:rsid w:val="002E16CF"/>
    <w:rsid w:val="002E179B"/>
    <w:rsid w:val="002E2086"/>
    <w:rsid w:val="002E2439"/>
    <w:rsid w:val="002E2930"/>
    <w:rsid w:val="002E2C20"/>
    <w:rsid w:val="002E2CC8"/>
    <w:rsid w:val="002E3E28"/>
    <w:rsid w:val="002E42A8"/>
    <w:rsid w:val="002E4435"/>
    <w:rsid w:val="002E4628"/>
    <w:rsid w:val="002E5899"/>
    <w:rsid w:val="002E5997"/>
    <w:rsid w:val="002E5F7F"/>
    <w:rsid w:val="002E6194"/>
    <w:rsid w:val="002E6669"/>
    <w:rsid w:val="002F0596"/>
    <w:rsid w:val="002F0BC3"/>
    <w:rsid w:val="002F314D"/>
    <w:rsid w:val="002F463B"/>
    <w:rsid w:val="002F4A11"/>
    <w:rsid w:val="002F4EFC"/>
    <w:rsid w:val="002F50B0"/>
    <w:rsid w:val="002F599B"/>
    <w:rsid w:val="002F6671"/>
    <w:rsid w:val="002F7637"/>
    <w:rsid w:val="002F7C48"/>
    <w:rsid w:val="003004BA"/>
    <w:rsid w:val="00301261"/>
    <w:rsid w:val="00301EDD"/>
    <w:rsid w:val="00301F0F"/>
    <w:rsid w:val="00302195"/>
    <w:rsid w:val="00302D0C"/>
    <w:rsid w:val="00303138"/>
    <w:rsid w:val="003035CA"/>
    <w:rsid w:val="00304491"/>
    <w:rsid w:val="0030594E"/>
    <w:rsid w:val="00305AC9"/>
    <w:rsid w:val="00305C34"/>
    <w:rsid w:val="00305FE1"/>
    <w:rsid w:val="003067D7"/>
    <w:rsid w:val="00306E7E"/>
    <w:rsid w:val="003075F0"/>
    <w:rsid w:val="003078CD"/>
    <w:rsid w:val="00310396"/>
    <w:rsid w:val="0031056B"/>
    <w:rsid w:val="00310744"/>
    <w:rsid w:val="00311807"/>
    <w:rsid w:val="00312460"/>
    <w:rsid w:val="00312FD4"/>
    <w:rsid w:val="00314189"/>
    <w:rsid w:val="00315953"/>
    <w:rsid w:val="0031664E"/>
    <w:rsid w:val="0031733A"/>
    <w:rsid w:val="003206BD"/>
    <w:rsid w:val="00320DAA"/>
    <w:rsid w:val="00320FFB"/>
    <w:rsid w:val="0032120B"/>
    <w:rsid w:val="003213EB"/>
    <w:rsid w:val="00321CCE"/>
    <w:rsid w:val="00321FC3"/>
    <w:rsid w:val="00323957"/>
    <w:rsid w:val="00324F73"/>
    <w:rsid w:val="00325DC4"/>
    <w:rsid w:val="0032618E"/>
    <w:rsid w:val="003268A8"/>
    <w:rsid w:val="00326AE1"/>
    <w:rsid w:val="00326AED"/>
    <w:rsid w:val="00326E60"/>
    <w:rsid w:val="00330031"/>
    <w:rsid w:val="00330521"/>
    <w:rsid w:val="0033068C"/>
    <w:rsid w:val="00330DC8"/>
    <w:rsid w:val="0033228B"/>
    <w:rsid w:val="003325DF"/>
    <w:rsid w:val="00332C97"/>
    <w:rsid w:val="003333CB"/>
    <w:rsid w:val="003336A9"/>
    <w:rsid w:val="00333C66"/>
    <w:rsid w:val="0033419F"/>
    <w:rsid w:val="00334FCB"/>
    <w:rsid w:val="0033518C"/>
    <w:rsid w:val="003357B9"/>
    <w:rsid w:val="00335A56"/>
    <w:rsid w:val="003361FB"/>
    <w:rsid w:val="003364FB"/>
    <w:rsid w:val="00341294"/>
    <w:rsid w:val="00342222"/>
    <w:rsid w:val="00342741"/>
    <w:rsid w:val="0034373B"/>
    <w:rsid w:val="0034396F"/>
    <w:rsid w:val="00345B52"/>
    <w:rsid w:val="003467A9"/>
    <w:rsid w:val="00346D87"/>
    <w:rsid w:val="00346F75"/>
    <w:rsid w:val="00350DAF"/>
    <w:rsid w:val="00352426"/>
    <w:rsid w:val="0035292D"/>
    <w:rsid w:val="003529CC"/>
    <w:rsid w:val="00355832"/>
    <w:rsid w:val="00355D1F"/>
    <w:rsid w:val="00356594"/>
    <w:rsid w:val="00356C7B"/>
    <w:rsid w:val="00356F68"/>
    <w:rsid w:val="00357296"/>
    <w:rsid w:val="00357DB6"/>
    <w:rsid w:val="00357F2C"/>
    <w:rsid w:val="00361E10"/>
    <w:rsid w:val="00362145"/>
    <w:rsid w:val="0036317D"/>
    <w:rsid w:val="00363593"/>
    <w:rsid w:val="00363E97"/>
    <w:rsid w:val="00365B5B"/>
    <w:rsid w:val="00365EBD"/>
    <w:rsid w:val="003670A5"/>
    <w:rsid w:val="003673E2"/>
    <w:rsid w:val="003706EC"/>
    <w:rsid w:val="00370AE9"/>
    <w:rsid w:val="00370B84"/>
    <w:rsid w:val="00370D07"/>
    <w:rsid w:val="00370DD9"/>
    <w:rsid w:val="00370FD6"/>
    <w:rsid w:val="00371007"/>
    <w:rsid w:val="00372AB0"/>
    <w:rsid w:val="003730F5"/>
    <w:rsid w:val="00373825"/>
    <w:rsid w:val="00373888"/>
    <w:rsid w:val="00373C99"/>
    <w:rsid w:val="00373CB2"/>
    <w:rsid w:val="00375131"/>
    <w:rsid w:val="00375301"/>
    <w:rsid w:val="003756D5"/>
    <w:rsid w:val="00375CF2"/>
    <w:rsid w:val="003770A0"/>
    <w:rsid w:val="0037784C"/>
    <w:rsid w:val="00377953"/>
    <w:rsid w:val="00380BAD"/>
    <w:rsid w:val="00380EBD"/>
    <w:rsid w:val="003810B6"/>
    <w:rsid w:val="00381F36"/>
    <w:rsid w:val="00382433"/>
    <w:rsid w:val="0038308D"/>
    <w:rsid w:val="00384302"/>
    <w:rsid w:val="00384E17"/>
    <w:rsid w:val="00385083"/>
    <w:rsid w:val="003853A0"/>
    <w:rsid w:val="00385CAB"/>
    <w:rsid w:val="003900AE"/>
    <w:rsid w:val="00390437"/>
    <w:rsid w:val="003913CC"/>
    <w:rsid w:val="00392C30"/>
    <w:rsid w:val="00393288"/>
    <w:rsid w:val="0039366D"/>
    <w:rsid w:val="00393803"/>
    <w:rsid w:val="0039397E"/>
    <w:rsid w:val="00393EDC"/>
    <w:rsid w:val="00394BED"/>
    <w:rsid w:val="00394C36"/>
    <w:rsid w:val="00394FD1"/>
    <w:rsid w:val="003953EE"/>
    <w:rsid w:val="0039568B"/>
    <w:rsid w:val="00395AD1"/>
    <w:rsid w:val="00396050"/>
    <w:rsid w:val="00396C04"/>
    <w:rsid w:val="00396DA3"/>
    <w:rsid w:val="003975E2"/>
    <w:rsid w:val="00397B31"/>
    <w:rsid w:val="00397BDC"/>
    <w:rsid w:val="00397DF7"/>
    <w:rsid w:val="003A0289"/>
    <w:rsid w:val="003A0B47"/>
    <w:rsid w:val="003A2142"/>
    <w:rsid w:val="003A2389"/>
    <w:rsid w:val="003A3631"/>
    <w:rsid w:val="003A37CB"/>
    <w:rsid w:val="003A3ACF"/>
    <w:rsid w:val="003A3B27"/>
    <w:rsid w:val="003A40A3"/>
    <w:rsid w:val="003A50DC"/>
    <w:rsid w:val="003A5101"/>
    <w:rsid w:val="003A615C"/>
    <w:rsid w:val="003A6772"/>
    <w:rsid w:val="003A6774"/>
    <w:rsid w:val="003B02E2"/>
    <w:rsid w:val="003B0B32"/>
    <w:rsid w:val="003B2248"/>
    <w:rsid w:val="003B2802"/>
    <w:rsid w:val="003B28F0"/>
    <w:rsid w:val="003B2FFA"/>
    <w:rsid w:val="003B370E"/>
    <w:rsid w:val="003B3DB3"/>
    <w:rsid w:val="003B500D"/>
    <w:rsid w:val="003B5A6F"/>
    <w:rsid w:val="003B5AD4"/>
    <w:rsid w:val="003B6742"/>
    <w:rsid w:val="003B6C77"/>
    <w:rsid w:val="003B716F"/>
    <w:rsid w:val="003B775A"/>
    <w:rsid w:val="003B7847"/>
    <w:rsid w:val="003C0FBE"/>
    <w:rsid w:val="003C3B02"/>
    <w:rsid w:val="003C4805"/>
    <w:rsid w:val="003C5D04"/>
    <w:rsid w:val="003C5D7E"/>
    <w:rsid w:val="003C5F23"/>
    <w:rsid w:val="003C619B"/>
    <w:rsid w:val="003C6229"/>
    <w:rsid w:val="003C6565"/>
    <w:rsid w:val="003C703C"/>
    <w:rsid w:val="003D08BE"/>
    <w:rsid w:val="003D1007"/>
    <w:rsid w:val="003D1383"/>
    <w:rsid w:val="003D1D12"/>
    <w:rsid w:val="003D1D6E"/>
    <w:rsid w:val="003D203F"/>
    <w:rsid w:val="003D3210"/>
    <w:rsid w:val="003D32DB"/>
    <w:rsid w:val="003D3436"/>
    <w:rsid w:val="003D447C"/>
    <w:rsid w:val="003D4BA2"/>
    <w:rsid w:val="003D6379"/>
    <w:rsid w:val="003D71B6"/>
    <w:rsid w:val="003E0A18"/>
    <w:rsid w:val="003E12FC"/>
    <w:rsid w:val="003E16F7"/>
    <w:rsid w:val="003E2C25"/>
    <w:rsid w:val="003E3258"/>
    <w:rsid w:val="003E3E3A"/>
    <w:rsid w:val="003E45F0"/>
    <w:rsid w:val="003E4AEC"/>
    <w:rsid w:val="003E53D7"/>
    <w:rsid w:val="003E5A20"/>
    <w:rsid w:val="003E5B14"/>
    <w:rsid w:val="003E5CBC"/>
    <w:rsid w:val="003E5D55"/>
    <w:rsid w:val="003E5DBF"/>
    <w:rsid w:val="003E6501"/>
    <w:rsid w:val="003E7599"/>
    <w:rsid w:val="003E762B"/>
    <w:rsid w:val="003E78FE"/>
    <w:rsid w:val="003E7DAD"/>
    <w:rsid w:val="003F02E7"/>
    <w:rsid w:val="003F0327"/>
    <w:rsid w:val="003F12E1"/>
    <w:rsid w:val="003F2A33"/>
    <w:rsid w:val="003F2E50"/>
    <w:rsid w:val="003F3D39"/>
    <w:rsid w:val="003F3DC8"/>
    <w:rsid w:val="003F4475"/>
    <w:rsid w:val="003F4D97"/>
    <w:rsid w:val="003F5E16"/>
    <w:rsid w:val="003F5E4D"/>
    <w:rsid w:val="003F63CE"/>
    <w:rsid w:val="003F68D0"/>
    <w:rsid w:val="003F6D70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37EE"/>
    <w:rsid w:val="00404944"/>
    <w:rsid w:val="004062A5"/>
    <w:rsid w:val="004064B7"/>
    <w:rsid w:val="004075AC"/>
    <w:rsid w:val="00407979"/>
    <w:rsid w:val="00410DEF"/>
    <w:rsid w:val="00411BED"/>
    <w:rsid w:val="00413279"/>
    <w:rsid w:val="00413476"/>
    <w:rsid w:val="004134B1"/>
    <w:rsid w:val="00413764"/>
    <w:rsid w:val="00413F3D"/>
    <w:rsid w:val="0041587B"/>
    <w:rsid w:val="00415C6E"/>
    <w:rsid w:val="00416210"/>
    <w:rsid w:val="0041678E"/>
    <w:rsid w:val="00420B56"/>
    <w:rsid w:val="00420FF5"/>
    <w:rsid w:val="0042168C"/>
    <w:rsid w:val="00422EFB"/>
    <w:rsid w:val="00423466"/>
    <w:rsid w:val="00423E25"/>
    <w:rsid w:val="00424E8B"/>
    <w:rsid w:val="004250D3"/>
    <w:rsid w:val="004273B4"/>
    <w:rsid w:val="00432944"/>
    <w:rsid w:val="00433326"/>
    <w:rsid w:val="00433D61"/>
    <w:rsid w:val="00434A25"/>
    <w:rsid w:val="0043689A"/>
    <w:rsid w:val="004369B4"/>
    <w:rsid w:val="00436D67"/>
    <w:rsid w:val="00436DA6"/>
    <w:rsid w:val="004374C4"/>
    <w:rsid w:val="00440CD8"/>
    <w:rsid w:val="004413C6"/>
    <w:rsid w:val="004415F5"/>
    <w:rsid w:val="0044162F"/>
    <w:rsid w:val="00442805"/>
    <w:rsid w:val="00442B37"/>
    <w:rsid w:val="00442B8A"/>
    <w:rsid w:val="00444802"/>
    <w:rsid w:val="00445E83"/>
    <w:rsid w:val="004506C8"/>
    <w:rsid w:val="00450C74"/>
    <w:rsid w:val="00451361"/>
    <w:rsid w:val="00451DA4"/>
    <w:rsid w:val="00451F15"/>
    <w:rsid w:val="00452935"/>
    <w:rsid w:val="00452FF8"/>
    <w:rsid w:val="00453139"/>
    <w:rsid w:val="004535B0"/>
    <w:rsid w:val="00453BD7"/>
    <w:rsid w:val="00455053"/>
    <w:rsid w:val="004559CB"/>
    <w:rsid w:val="00455EAD"/>
    <w:rsid w:val="004562CA"/>
    <w:rsid w:val="00456641"/>
    <w:rsid w:val="004567CB"/>
    <w:rsid w:val="004569DE"/>
    <w:rsid w:val="00461478"/>
    <w:rsid w:val="0046158A"/>
    <w:rsid w:val="0046174B"/>
    <w:rsid w:val="00461E7C"/>
    <w:rsid w:val="00462F08"/>
    <w:rsid w:val="00463569"/>
    <w:rsid w:val="00463785"/>
    <w:rsid w:val="00463B92"/>
    <w:rsid w:val="00463F64"/>
    <w:rsid w:val="0046414F"/>
    <w:rsid w:val="0046542C"/>
    <w:rsid w:val="00465456"/>
    <w:rsid w:val="00465B46"/>
    <w:rsid w:val="00466327"/>
    <w:rsid w:val="0047029F"/>
    <w:rsid w:val="00471A88"/>
    <w:rsid w:val="00471F4A"/>
    <w:rsid w:val="004720ED"/>
    <w:rsid w:val="004755CF"/>
    <w:rsid w:val="0047731D"/>
    <w:rsid w:val="00477731"/>
    <w:rsid w:val="00477FE6"/>
    <w:rsid w:val="00480CE9"/>
    <w:rsid w:val="0048110A"/>
    <w:rsid w:val="00481D4E"/>
    <w:rsid w:val="00481D6A"/>
    <w:rsid w:val="00482422"/>
    <w:rsid w:val="00483020"/>
    <w:rsid w:val="004834FA"/>
    <w:rsid w:val="00484542"/>
    <w:rsid w:val="00484DA4"/>
    <w:rsid w:val="00485373"/>
    <w:rsid w:val="00485672"/>
    <w:rsid w:val="004865D1"/>
    <w:rsid w:val="004869BF"/>
    <w:rsid w:val="00486ACB"/>
    <w:rsid w:val="00486D9D"/>
    <w:rsid w:val="004875C7"/>
    <w:rsid w:val="00487A77"/>
    <w:rsid w:val="004906B9"/>
    <w:rsid w:val="00490978"/>
    <w:rsid w:val="00491783"/>
    <w:rsid w:val="004926B7"/>
    <w:rsid w:val="0049367A"/>
    <w:rsid w:val="00493A3E"/>
    <w:rsid w:val="004943A1"/>
    <w:rsid w:val="004951F7"/>
    <w:rsid w:val="00495340"/>
    <w:rsid w:val="00495947"/>
    <w:rsid w:val="004960B7"/>
    <w:rsid w:val="00496309"/>
    <w:rsid w:val="00496A01"/>
    <w:rsid w:val="00496DFE"/>
    <w:rsid w:val="004978CB"/>
    <w:rsid w:val="004A0101"/>
    <w:rsid w:val="004A0250"/>
    <w:rsid w:val="004A0C2C"/>
    <w:rsid w:val="004A0DEB"/>
    <w:rsid w:val="004A0FF9"/>
    <w:rsid w:val="004A185D"/>
    <w:rsid w:val="004A2863"/>
    <w:rsid w:val="004A330E"/>
    <w:rsid w:val="004A3F21"/>
    <w:rsid w:val="004A46B2"/>
    <w:rsid w:val="004A4F52"/>
    <w:rsid w:val="004A5A71"/>
    <w:rsid w:val="004A651C"/>
    <w:rsid w:val="004A7B10"/>
    <w:rsid w:val="004B261C"/>
    <w:rsid w:val="004B285F"/>
    <w:rsid w:val="004B37B4"/>
    <w:rsid w:val="004B3A4E"/>
    <w:rsid w:val="004B47BD"/>
    <w:rsid w:val="004B4D1A"/>
    <w:rsid w:val="004B6139"/>
    <w:rsid w:val="004B6F3B"/>
    <w:rsid w:val="004B7EE0"/>
    <w:rsid w:val="004C13EE"/>
    <w:rsid w:val="004C1420"/>
    <w:rsid w:val="004C196A"/>
    <w:rsid w:val="004C20BA"/>
    <w:rsid w:val="004C2122"/>
    <w:rsid w:val="004C2352"/>
    <w:rsid w:val="004C2B87"/>
    <w:rsid w:val="004C2CC2"/>
    <w:rsid w:val="004C3065"/>
    <w:rsid w:val="004C4141"/>
    <w:rsid w:val="004C628F"/>
    <w:rsid w:val="004C66AA"/>
    <w:rsid w:val="004C71E4"/>
    <w:rsid w:val="004C7370"/>
    <w:rsid w:val="004D0941"/>
    <w:rsid w:val="004D165F"/>
    <w:rsid w:val="004D24ED"/>
    <w:rsid w:val="004D2B3E"/>
    <w:rsid w:val="004D2F77"/>
    <w:rsid w:val="004D3561"/>
    <w:rsid w:val="004D4007"/>
    <w:rsid w:val="004D457F"/>
    <w:rsid w:val="004D556D"/>
    <w:rsid w:val="004D62B4"/>
    <w:rsid w:val="004D69D9"/>
    <w:rsid w:val="004D7397"/>
    <w:rsid w:val="004D760D"/>
    <w:rsid w:val="004D7AAC"/>
    <w:rsid w:val="004E091D"/>
    <w:rsid w:val="004E0B93"/>
    <w:rsid w:val="004E0F91"/>
    <w:rsid w:val="004E1A33"/>
    <w:rsid w:val="004E217C"/>
    <w:rsid w:val="004E24FA"/>
    <w:rsid w:val="004E2E0D"/>
    <w:rsid w:val="004E3512"/>
    <w:rsid w:val="004E39D8"/>
    <w:rsid w:val="004E608D"/>
    <w:rsid w:val="004E6570"/>
    <w:rsid w:val="004E7153"/>
    <w:rsid w:val="004F01DE"/>
    <w:rsid w:val="004F0205"/>
    <w:rsid w:val="004F030B"/>
    <w:rsid w:val="004F160C"/>
    <w:rsid w:val="004F24BF"/>
    <w:rsid w:val="004F25CF"/>
    <w:rsid w:val="004F334E"/>
    <w:rsid w:val="004F41FB"/>
    <w:rsid w:val="004F4F5A"/>
    <w:rsid w:val="004F5E31"/>
    <w:rsid w:val="004F698F"/>
    <w:rsid w:val="004F6E1A"/>
    <w:rsid w:val="004F7157"/>
    <w:rsid w:val="0050001F"/>
    <w:rsid w:val="00500360"/>
    <w:rsid w:val="005015D7"/>
    <w:rsid w:val="00501A50"/>
    <w:rsid w:val="00502485"/>
    <w:rsid w:val="00502CDB"/>
    <w:rsid w:val="00502E99"/>
    <w:rsid w:val="005030C9"/>
    <w:rsid w:val="0050396F"/>
    <w:rsid w:val="0050398D"/>
    <w:rsid w:val="00504844"/>
    <w:rsid w:val="005057F9"/>
    <w:rsid w:val="00505B92"/>
    <w:rsid w:val="005063C7"/>
    <w:rsid w:val="005070E8"/>
    <w:rsid w:val="005073F5"/>
    <w:rsid w:val="00510609"/>
    <w:rsid w:val="00510A40"/>
    <w:rsid w:val="00510E13"/>
    <w:rsid w:val="00510E92"/>
    <w:rsid w:val="00511534"/>
    <w:rsid w:val="00512E31"/>
    <w:rsid w:val="00514A6B"/>
    <w:rsid w:val="00514C6B"/>
    <w:rsid w:val="00515F84"/>
    <w:rsid w:val="005167AD"/>
    <w:rsid w:val="00517958"/>
    <w:rsid w:val="005204B7"/>
    <w:rsid w:val="00521660"/>
    <w:rsid w:val="005221AF"/>
    <w:rsid w:val="00523D8F"/>
    <w:rsid w:val="00524B6D"/>
    <w:rsid w:val="005253E7"/>
    <w:rsid w:val="00526896"/>
    <w:rsid w:val="005272AB"/>
    <w:rsid w:val="00527ADB"/>
    <w:rsid w:val="0053208D"/>
    <w:rsid w:val="005330D3"/>
    <w:rsid w:val="00533A1F"/>
    <w:rsid w:val="00534AEA"/>
    <w:rsid w:val="00540E9B"/>
    <w:rsid w:val="00540F07"/>
    <w:rsid w:val="00544032"/>
    <w:rsid w:val="0054423F"/>
    <w:rsid w:val="00544849"/>
    <w:rsid w:val="00544DF2"/>
    <w:rsid w:val="00545576"/>
    <w:rsid w:val="00545618"/>
    <w:rsid w:val="005470DB"/>
    <w:rsid w:val="005477CD"/>
    <w:rsid w:val="00552814"/>
    <w:rsid w:val="00554C04"/>
    <w:rsid w:val="00555CAD"/>
    <w:rsid w:val="00555CBB"/>
    <w:rsid w:val="00556527"/>
    <w:rsid w:val="005571AD"/>
    <w:rsid w:val="0055750A"/>
    <w:rsid w:val="00561369"/>
    <w:rsid w:val="00561AA0"/>
    <w:rsid w:val="00562254"/>
    <w:rsid w:val="005624D7"/>
    <w:rsid w:val="00562CC8"/>
    <w:rsid w:val="00562FF8"/>
    <w:rsid w:val="0056348D"/>
    <w:rsid w:val="00563507"/>
    <w:rsid w:val="00564ADE"/>
    <w:rsid w:val="005651E6"/>
    <w:rsid w:val="00565C6E"/>
    <w:rsid w:val="00566305"/>
    <w:rsid w:val="00566F16"/>
    <w:rsid w:val="00567B35"/>
    <w:rsid w:val="00567D60"/>
    <w:rsid w:val="005702EF"/>
    <w:rsid w:val="005711EC"/>
    <w:rsid w:val="005723D6"/>
    <w:rsid w:val="0057291D"/>
    <w:rsid w:val="00573955"/>
    <w:rsid w:val="00574511"/>
    <w:rsid w:val="0057460E"/>
    <w:rsid w:val="0057526E"/>
    <w:rsid w:val="005762DB"/>
    <w:rsid w:val="00580923"/>
    <w:rsid w:val="00580F7A"/>
    <w:rsid w:val="0058130F"/>
    <w:rsid w:val="005820B4"/>
    <w:rsid w:val="00582169"/>
    <w:rsid w:val="00582A03"/>
    <w:rsid w:val="00582CD3"/>
    <w:rsid w:val="005867C3"/>
    <w:rsid w:val="00586B3A"/>
    <w:rsid w:val="005870C8"/>
    <w:rsid w:val="00587469"/>
    <w:rsid w:val="00590388"/>
    <w:rsid w:val="00590A88"/>
    <w:rsid w:val="00590D9B"/>
    <w:rsid w:val="00592CEB"/>
    <w:rsid w:val="0059486B"/>
    <w:rsid w:val="00594A2C"/>
    <w:rsid w:val="00594F03"/>
    <w:rsid w:val="00594F6E"/>
    <w:rsid w:val="005956A8"/>
    <w:rsid w:val="00595B6A"/>
    <w:rsid w:val="00595DF7"/>
    <w:rsid w:val="00596011"/>
    <w:rsid w:val="00596057"/>
    <w:rsid w:val="00596094"/>
    <w:rsid w:val="005A02BC"/>
    <w:rsid w:val="005A0AA8"/>
    <w:rsid w:val="005A0E2B"/>
    <w:rsid w:val="005A134F"/>
    <w:rsid w:val="005A1561"/>
    <w:rsid w:val="005A1CE9"/>
    <w:rsid w:val="005A2E49"/>
    <w:rsid w:val="005A43BF"/>
    <w:rsid w:val="005A4A65"/>
    <w:rsid w:val="005A5261"/>
    <w:rsid w:val="005A5847"/>
    <w:rsid w:val="005A630E"/>
    <w:rsid w:val="005A66A3"/>
    <w:rsid w:val="005A7F0A"/>
    <w:rsid w:val="005B0D54"/>
    <w:rsid w:val="005B1326"/>
    <w:rsid w:val="005B1B2B"/>
    <w:rsid w:val="005B1B58"/>
    <w:rsid w:val="005B274E"/>
    <w:rsid w:val="005B2E19"/>
    <w:rsid w:val="005B3F9E"/>
    <w:rsid w:val="005B476B"/>
    <w:rsid w:val="005B5F15"/>
    <w:rsid w:val="005B6350"/>
    <w:rsid w:val="005B6E82"/>
    <w:rsid w:val="005C01CA"/>
    <w:rsid w:val="005C0916"/>
    <w:rsid w:val="005C09DE"/>
    <w:rsid w:val="005C1A24"/>
    <w:rsid w:val="005C3662"/>
    <w:rsid w:val="005C3845"/>
    <w:rsid w:val="005C4023"/>
    <w:rsid w:val="005C5158"/>
    <w:rsid w:val="005C64F5"/>
    <w:rsid w:val="005C6CC0"/>
    <w:rsid w:val="005C700D"/>
    <w:rsid w:val="005C72C1"/>
    <w:rsid w:val="005C768B"/>
    <w:rsid w:val="005C786D"/>
    <w:rsid w:val="005D00ED"/>
    <w:rsid w:val="005D065A"/>
    <w:rsid w:val="005D1806"/>
    <w:rsid w:val="005D29ED"/>
    <w:rsid w:val="005D43A4"/>
    <w:rsid w:val="005D4B52"/>
    <w:rsid w:val="005D5673"/>
    <w:rsid w:val="005D5981"/>
    <w:rsid w:val="005D5DF6"/>
    <w:rsid w:val="005D6021"/>
    <w:rsid w:val="005D765E"/>
    <w:rsid w:val="005E0FF8"/>
    <w:rsid w:val="005E1AC4"/>
    <w:rsid w:val="005E2177"/>
    <w:rsid w:val="005E3026"/>
    <w:rsid w:val="005E3BFF"/>
    <w:rsid w:val="005E3FD0"/>
    <w:rsid w:val="005E5318"/>
    <w:rsid w:val="005E6E0C"/>
    <w:rsid w:val="005E718E"/>
    <w:rsid w:val="005E732B"/>
    <w:rsid w:val="005E79CD"/>
    <w:rsid w:val="005F0D2C"/>
    <w:rsid w:val="005F1287"/>
    <w:rsid w:val="005F16F6"/>
    <w:rsid w:val="005F1DF4"/>
    <w:rsid w:val="005F21C9"/>
    <w:rsid w:val="005F33F1"/>
    <w:rsid w:val="005F382D"/>
    <w:rsid w:val="005F3EB8"/>
    <w:rsid w:val="005F42D4"/>
    <w:rsid w:val="005F4894"/>
    <w:rsid w:val="005F5036"/>
    <w:rsid w:val="005F6F91"/>
    <w:rsid w:val="005F7319"/>
    <w:rsid w:val="005F7666"/>
    <w:rsid w:val="005F77FE"/>
    <w:rsid w:val="005F7969"/>
    <w:rsid w:val="00602932"/>
    <w:rsid w:val="00603EF6"/>
    <w:rsid w:val="006040D5"/>
    <w:rsid w:val="00604874"/>
    <w:rsid w:val="00606B7C"/>
    <w:rsid w:val="00606D01"/>
    <w:rsid w:val="0060742A"/>
    <w:rsid w:val="00607D04"/>
    <w:rsid w:val="0061098C"/>
    <w:rsid w:val="00611486"/>
    <w:rsid w:val="006119A9"/>
    <w:rsid w:val="00611F05"/>
    <w:rsid w:val="00612081"/>
    <w:rsid w:val="00612872"/>
    <w:rsid w:val="00613B84"/>
    <w:rsid w:val="00614003"/>
    <w:rsid w:val="00614B98"/>
    <w:rsid w:val="00614EB9"/>
    <w:rsid w:val="006153FD"/>
    <w:rsid w:val="00616043"/>
    <w:rsid w:val="0061612A"/>
    <w:rsid w:val="00616B33"/>
    <w:rsid w:val="006207EF"/>
    <w:rsid w:val="00621280"/>
    <w:rsid w:val="00621797"/>
    <w:rsid w:val="006222BA"/>
    <w:rsid w:val="00622449"/>
    <w:rsid w:val="00623D03"/>
    <w:rsid w:val="006246B5"/>
    <w:rsid w:val="00624E01"/>
    <w:rsid w:val="00625B18"/>
    <w:rsid w:val="006261E2"/>
    <w:rsid w:val="00626384"/>
    <w:rsid w:val="006264D4"/>
    <w:rsid w:val="006273EE"/>
    <w:rsid w:val="006278B7"/>
    <w:rsid w:val="00627DBC"/>
    <w:rsid w:val="00627DDB"/>
    <w:rsid w:val="00627F0B"/>
    <w:rsid w:val="00631080"/>
    <w:rsid w:val="00631655"/>
    <w:rsid w:val="00631850"/>
    <w:rsid w:val="00632618"/>
    <w:rsid w:val="00632686"/>
    <w:rsid w:val="0063403A"/>
    <w:rsid w:val="0063440E"/>
    <w:rsid w:val="0063452E"/>
    <w:rsid w:val="00634B5A"/>
    <w:rsid w:val="00635E61"/>
    <w:rsid w:val="006376BB"/>
    <w:rsid w:val="00640214"/>
    <w:rsid w:val="006402CB"/>
    <w:rsid w:val="006405E4"/>
    <w:rsid w:val="0064082A"/>
    <w:rsid w:val="00640BEA"/>
    <w:rsid w:val="0064108B"/>
    <w:rsid w:val="0064109B"/>
    <w:rsid w:val="00641A59"/>
    <w:rsid w:val="00641B1A"/>
    <w:rsid w:val="00642356"/>
    <w:rsid w:val="00642CE8"/>
    <w:rsid w:val="0064419C"/>
    <w:rsid w:val="00644AA6"/>
    <w:rsid w:val="006456CB"/>
    <w:rsid w:val="0064573C"/>
    <w:rsid w:val="00645971"/>
    <w:rsid w:val="006466F9"/>
    <w:rsid w:val="00646D5D"/>
    <w:rsid w:val="00650388"/>
    <w:rsid w:val="0065059A"/>
    <w:rsid w:val="00651230"/>
    <w:rsid w:val="006512DC"/>
    <w:rsid w:val="006516FD"/>
    <w:rsid w:val="006532F7"/>
    <w:rsid w:val="006534B8"/>
    <w:rsid w:val="00653550"/>
    <w:rsid w:val="00654529"/>
    <w:rsid w:val="00654578"/>
    <w:rsid w:val="00654825"/>
    <w:rsid w:val="00655811"/>
    <w:rsid w:val="00655969"/>
    <w:rsid w:val="0065603B"/>
    <w:rsid w:val="006565AE"/>
    <w:rsid w:val="006567F5"/>
    <w:rsid w:val="00656965"/>
    <w:rsid w:val="00657775"/>
    <w:rsid w:val="00657A98"/>
    <w:rsid w:val="00660220"/>
    <w:rsid w:val="00660447"/>
    <w:rsid w:val="006605C2"/>
    <w:rsid w:val="00660D84"/>
    <w:rsid w:val="00662821"/>
    <w:rsid w:val="0066342F"/>
    <w:rsid w:val="00663596"/>
    <w:rsid w:val="00663C32"/>
    <w:rsid w:val="00664B5A"/>
    <w:rsid w:val="0066507C"/>
    <w:rsid w:val="00665796"/>
    <w:rsid w:val="00670242"/>
    <w:rsid w:val="006713A9"/>
    <w:rsid w:val="00671788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5E61"/>
    <w:rsid w:val="00676003"/>
    <w:rsid w:val="00676882"/>
    <w:rsid w:val="0067704D"/>
    <w:rsid w:val="006773E6"/>
    <w:rsid w:val="00680EDB"/>
    <w:rsid w:val="006813EF"/>
    <w:rsid w:val="006816D6"/>
    <w:rsid w:val="0068191C"/>
    <w:rsid w:val="00681EB7"/>
    <w:rsid w:val="00681F48"/>
    <w:rsid w:val="00682084"/>
    <w:rsid w:val="00683A7C"/>
    <w:rsid w:val="00683D58"/>
    <w:rsid w:val="006849C7"/>
    <w:rsid w:val="00685044"/>
    <w:rsid w:val="00685C4F"/>
    <w:rsid w:val="006872F2"/>
    <w:rsid w:val="00687F06"/>
    <w:rsid w:val="006901DA"/>
    <w:rsid w:val="0069037C"/>
    <w:rsid w:val="0069055F"/>
    <w:rsid w:val="00690664"/>
    <w:rsid w:val="0069127B"/>
    <w:rsid w:val="00691C5A"/>
    <w:rsid w:val="00692CB2"/>
    <w:rsid w:val="00692FA0"/>
    <w:rsid w:val="00693499"/>
    <w:rsid w:val="00693503"/>
    <w:rsid w:val="00693850"/>
    <w:rsid w:val="00693983"/>
    <w:rsid w:val="00694BAD"/>
    <w:rsid w:val="00694D49"/>
    <w:rsid w:val="00696542"/>
    <w:rsid w:val="006968D0"/>
    <w:rsid w:val="006976A8"/>
    <w:rsid w:val="006A0C80"/>
    <w:rsid w:val="006A0E0B"/>
    <w:rsid w:val="006A137A"/>
    <w:rsid w:val="006A16FE"/>
    <w:rsid w:val="006A1C29"/>
    <w:rsid w:val="006A279D"/>
    <w:rsid w:val="006A33E5"/>
    <w:rsid w:val="006A357E"/>
    <w:rsid w:val="006A38A3"/>
    <w:rsid w:val="006A595C"/>
    <w:rsid w:val="006A5DDC"/>
    <w:rsid w:val="006A6449"/>
    <w:rsid w:val="006A76DD"/>
    <w:rsid w:val="006B0769"/>
    <w:rsid w:val="006B0A34"/>
    <w:rsid w:val="006B2342"/>
    <w:rsid w:val="006B2703"/>
    <w:rsid w:val="006B27B0"/>
    <w:rsid w:val="006B4A99"/>
    <w:rsid w:val="006B4B57"/>
    <w:rsid w:val="006B5423"/>
    <w:rsid w:val="006B6E01"/>
    <w:rsid w:val="006B7BD9"/>
    <w:rsid w:val="006B7BDA"/>
    <w:rsid w:val="006C0515"/>
    <w:rsid w:val="006C0823"/>
    <w:rsid w:val="006C0865"/>
    <w:rsid w:val="006C091F"/>
    <w:rsid w:val="006C0B08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C6E87"/>
    <w:rsid w:val="006D01B0"/>
    <w:rsid w:val="006D0A0C"/>
    <w:rsid w:val="006D1890"/>
    <w:rsid w:val="006D1EFD"/>
    <w:rsid w:val="006D24FF"/>
    <w:rsid w:val="006D25FD"/>
    <w:rsid w:val="006D350C"/>
    <w:rsid w:val="006D42DC"/>
    <w:rsid w:val="006D4777"/>
    <w:rsid w:val="006D5312"/>
    <w:rsid w:val="006D63CD"/>
    <w:rsid w:val="006D6626"/>
    <w:rsid w:val="006D6C78"/>
    <w:rsid w:val="006D6E70"/>
    <w:rsid w:val="006D77AF"/>
    <w:rsid w:val="006D7977"/>
    <w:rsid w:val="006D7D43"/>
    <w:rsid w:val="006E0378"/>
    <w:rsid w:val="006E0467"/>
    <w:rsid w:val="006E0DF0"/>
    <w:rsid w:val="006E19BD"/>
    <w:rsid w:val="006E270B"/>
    <w:rsid w:val="006E2934"/>
    <w:rsid w:val="006E3774"/>
    <w:rsid w:val="006E5671"/>
    <w:rsid w:val="006E5E8C"/>
    <w:rsid w:val="006E60A8"/>
    <w:rsid w:val="006E618C"/>
    <w:rsid w:val="006E6373"/>
    <w:rsid w:val="006E6E64"/>
    <w:rsid w:val="006E705F"/>
    <w:rsid w:val="006E719F"/>
    <w:rsid w:val="006F06D9"/>
    <w:rsid w:val="006F0A96"/>
    <w:rsid w:val="006F1774"/>
    <w:rsid w:val="006F2F21"/>
    <w:rsid w:val="006F5C84"/>
    <w:rsid w:val="006F6C82"/>
    <w:rsid w:val="006F738B"/>
    <w:rsid w:val="006F782F"/>
    <w:rsid w:val="006F7C3D"/>
    <w:rsid w:val="00700823"/>
    <w:rsid w:val="00700A2B"/>
    <w:rsid w:val="00700C39"/>
    <w:rsid w:val="00700C41"/>
    <w:rsid w:val="00701234"/>
    <w:rsid w:val="00701C84"/>
    <w:rsid w:val="00702DA3"/>
    <w:rsid w:val="007038D3"/>
    <w:rsid w:val="00703BC9"/>
    <w:rsid w:val="007047A6"/>
    <w:rsid w:val="00704D01"/>
    <w:rsid w:val="00705468"/>
    <w:rsid w:val="007057A0"/>
    <w:rsid w:val="00705B0A"/>
    <w:rsid w:val="007060A6"/>
    <w:rsid w:val="0070722B"/>
    <w:rsid w:val="00707C9E"/>
    <w:rsid w:val="00710584"/>
    <w:rsid w:val="007110B9"/>
    <w:rsid w:val="00712044"/>
    <w:rsid w:val="0071283D"/>
    <w:rsid w:val="00712E2B"/>
    <w:rsid w:val="0071316C"/>
    <w:rsid w:val="007131D3"/>
    <w:rsid w:val="0071494A"/>
    <w:rsid w:val="00715008"/>
    <w:rsid w:val="007155EF"/>
    <w:rsid w:val="00715DFE"/>
    <w:rsid w:val="0071698E"/>
    <w:rsid w:val="007176ED"/>
    <w:rsid w:val="007179F1"/>
    <w:rsid w:val="00717FF2"/>
    <w:rsid w:val="00720C84"/>
    <w:rsid w:val="0072198A"/>
    <w:rsid w:val="00721C73"/>
    <w:rsid w:val="00721D54"/>
    <w:rsid w:val="00721E8C"/>
    <w:rsid w:val="00722608"/>
    <w:rsid w:val="00722E41"/>
    <w:rsid w:val="0072374E"/>
    <w:rsid w:val="00723D7D"/>
    <w:rsid w:val="00724135"/>
    <w:rsid w:val="00724288"/>
    <w:rsid w:val="00725841"/>
    <w:rsid w:val="00725F96"/>
    <w:rsid w:val="00726182"/>
    <w:rsid w:val="00726675"/>
    <w:rsid w:val="00726AD1"/>
    <w:rsid w:val="00727008"/>
    <w:rsid w:val="007272AA"/>
    <w:rsid w:val="007273F4"/>
    <w:rsid w:val="00727586"/>
    <w:rsid w:val="00727705"/>
    <w:rsid w:val="0072770A"/>
    <w:rsid w:val="00730FC3"/>
    <w:rsid w:val="007312A3"/>
    <w:rsid w:val="007315D6"/>
    <w:rsid w:val="00731810"/>
    <w:rsid w:val="00731BB5"/>
    <w:rsid w:val="00731E8A"/>
    <w:rsid w:val="00733251"/>
    <w:rsid w:val="00733273"/>
    <w:rsid w:val="007337F1"/>
    <w:rsid w:val="00733960"/>
    <w:rsid w:val="00733A91"/>
    <w:rsid w:val="0073422D"/>
    <w:rsid w:val="00734DC9"/>
    <w:rsid w:val="00734E4C"/>
    <w:rsid w:val="007365F8"/>
    <w:rsid w:val="00737731"/>
    <w:rsid w:val="00740343"/>
    <w:rsid w:val="00740E9D"/>
    <w:rsid w:val="007430B6"/>
    <w:rsid w:val="00743654"/>
    <w:rsid w:val="007439FF"/>
    <w:rsid w:val="007441C8"/>
    <w:rsid w:val="00744330"/>
    <w:rsid w:val="00744924"/>
    <w:rsid w:val="00744AB8"/>
    <w:rsid w:val="00745429"/>
    <w:rsid w:val="00745886"/>
    <w:rsid w:val="00745C8E"/>
    <w:rsid w:val="007464B9"/>
    <w:rsid w:val="00746D93"/>
    <w:rsid w:val="007475CF"/>
    <w:rsid w:val="00747ABB"/>
    <w:rsid w:val="00747C04"/>
    <w:rsid w:val="00751173"/>
    <w:rsid w:val="0075194A"/>
    <w:rsid w:val="007520E9"/>
    <w:rsid w:val="00752A66"/>
    <w:rsid w:val="00752CD7"/>
    <w:rsid w:val="00752E1B"/>
    <w:rsid w:val="0075331B"/>
    <w:rsid w:val="0075337E"/>
    <w:rsid w:val="007533E1"/>
    <w:rsid w:val="00753B80"/>
    <w:rsid w:val="00753CA5"/>
    <w:rsid w:val="00754718"/>
    <w:rsid w:val="00754CAD"/>
    <w:rsid w:val="00754D79"/>
    <w:rsid w:val="00755041"/>
    <w:rsid w:val="00755DB9"/>
    <w:rsid w:val="00756CF2"/>
    <w:rsid w:val="007575FE"/>
    <w:rsid w:val="00757744"/>
    <w:rsid w:val="00757CA8"/>
    <w:rsid w:val="00760804"/>
    <w:rsid w:val="0076094B"/>
    <w:rsid w:val="007611CA"/>
    <w:rsid w:val="00761485"/>
    <w:rsid w:val="007614C1"/>
    <w:rsid w:val="00762BC1"/>
    <w:rsid w:val="00762C88"/>
    <w:rsid w:val="00762CCE"/>
    <w:rsid w:val="00762CCF"/>
    <w:rsid w:val="00763060"/>
    <w:rsid w:val="007630CD"/>
    <w:rsid w:val="007636CC"/>
    <w:rsid w:val="007637AD"/>
    <w:rsid w:val="00763D4F"/>
    <w:rsid w:val="00763ED2"/>
    <w:rsid w:val="007650FB"/>
    <w:rsid w:val="00765625"/>
    <w:rsid w:val="00765748"/>
    <w:rsid w:val="007709C0"/>
    <w:rsid w:val="00770C40"/>
    <w:rsid w:val="00770C9D"/>
    <w:rsid w:val="007713EE"/>
    <w:rsid w:val="007714FD"/>
    <w:rsid w:val="00771D30"/>
    <w:rsid w:val="00771E2A"/>
    <w:rsid w:val="0077212A"/>
    <w:rsid w:val="007735FB"/>
    <w:rsid w:val="00776886"/>
    <w:rsid w:val="00776B72"/>
    <w:rsid w:val="00776DA1"/>
    <w:rsid w:val="0077780C"/>
    <w:rsid w:val="00777DF6"/>
    <w:rsid w:val="00777E41"/>
    <w:rsid w:val="00780681"/>
    <w:rsid w:val="0078085C"/>
    <w:rsid w:val="00780D14"/>
    <w:rsid w:val="0078144A"/>
    <w:rsid w:val="00781A0F"/>
    <w:rsid w:val="00782BA8"/>
    <w:rsid w:val="00783A58"/>
    <w:rsid w:val="00783FF2"/>
    <w:rsid w:val="007843E8"/>
    <w:rsid w:val="00784597"/>
    <w:rsid w:val="0078495C"/>
    <w:rsid w:val="007854DD"/>
    <w:rsid w:val="0078579D"/>
    <w:rsid w:val="00786875"/>
    <w:rsid w:val="00786F76"/>
    <w:rsid w:val="007875E9"/>
    <w:rsid w:val="007905EE"/>
    <w:rsid w:val="007907B3"/>
    <w:rsid w:val="007912F0"/>
    <w:rsid w:val="007915AD"/>
    <w:rsid w:val="00791D2F"/>
    <w:rsid w:val="007922D8"/>
    <w:rsid w:val="00792691"/>
    <w:rsid w:val="0079271F"/>
    <w:rsid w:val="00793DC2"/>
    <w:rsid w:val="007942D3"/>
    <w:rsid w:val="007948B6"/>
    <w:rsid w:val="007952C2"/>
    <w:rsid w:val="00796658"/>
    <w:rsid w:val="00796F7A"/>
    <w:rsid w:val="0079721A"/>
    <w:rsid w:val="00797F75"/>
    <w:rsid w:val="007A03CC"/>
    <w:rsid w:val="007A0D5E"/>
    <w:rsid w:val="007A1D18"/>
    <w:rsid w:val="007A2905"/>
    <w:rsid w:val="007A3A15"/>
    <w:rsid w:val="007A4509"/>
    <w:rsid w:val="007A4AA7"/>
    <w:rsid w:val="007A4B12"/>
    <w:rsid w:val="007A4D4E"/>
    <w:rsid w:val="007A4F49"/>
    <w:rsid w:val="007A5132"/>
    <w:rsid w:val="007A5234"/>
    <w:rsid w:val="007A5F3E"/>
    <w:rsid w:val="007B15AB"/>
    <w:rsid w:val="007B18DD"/>
    <w:rsid w:val="007B291B"/>
    <w:rsid w:val="007B40FF"/>
    <w:rsid w:val="007B4137"/>
    <w:rsid w:val="007B4644"/>
    <w:rsid w:val="007B495E"/>
    <w:rsid w:val="007B52AE"/>
    <w:rsid w:val="007B55A6"/>
    <w:rsid w:val="007B5967"/>
    <w:rsid w:val="007B5E78"/>
    <w:rsid w:val="007B60F8"/>
    <w:rsid w:val="007B63CF"/>
    <w:rsid w:val="007B75BE"/>
    <w:rsid w:val="007B770D"/>
    <w:rsid w:val="007C078C"/>
    <w:rsid w:val="007C1CE4"/>
    <w:rsid w:val="007C205A"/>
    <w:rsid w:val="007C4455"/>
    <w:rsid w:val="007C44B0"/>
    <w:rsid w:val="007C4861"/>
    <w:rsid w:val="007C6465"/>
    <w:rsid w:val="007C7264"/>
    <w:rsid w:val="007C78E4"/>
    <w:rsid w:val="007C79D4"/>
    <w:rsid w:val="007D1BEE"/>
    <w:rsid w:val="007D2528"/>
    <w:rsid w:val="007D2901"/>
    <w:rsid w:val="007D2B5A"/>
    <w:rsid w:val="007D3152"/>
    <w:rsid w:val="007D39A5"/>
    <w:rsid w:val="007D4552"/>
    <w:rsid w:val="007D4FEA"/>
    <w:rsid w:val="007D577E"/>
    <w:rsid w:val="007D5F99"/>
    <w:rsid w:val="007D6D96"/>
    <w:rsid w:val="007D7E8F"/>
    <w:rsid w:val="007E01A5"/>
    <w:rsid w:val="007E1B3D"/>
    <w:rsid w:val="007E1D87"/>
    <w:rsid w:val="007E2539"/>
    <w:rsid w:val="007E2793"/>
    <w:rsid w:val="007E2E83"/>
    <w:rsid w:val="007E32C9"/>
    <w:rsid w:val="007E3883"/>
    <w:rsid w:val="007E3942"/>
    <w:rsid w:val="007E4575"/>
    <w:rsid w:val="007E48FB"/>
    <w:rsid w:val="007E4C96"/>
    <w:rsid w:val="007E507E"/>
    <w:rsid w:val="007E616A"/>
    <w:rsid w:val="007E63F5"/>
    <w:rsid w:val="007E773A"/>
    <w:rsid w:val="007E7BBB"/>
    <w:rsid w:val="007E7F6B"/>
    <w:rsid w:val="007F0DFA"/>
    <w:rsid w:val="007F10B9"/>
    <w:rsid w:val="007F129F"/>
    <w:rsid w:val="007F21E9"/>
    <w:rsid w:val="007F307E"/>
    <w:rsid w:val="007F3396"/>
    <w:rsid w:val="007F41C7"/>
    <w:rsid w:val="007F462B"/>
    <w:rsid w:val="007F49BF"/>
    <w:rsid w:val="007F4B99"/>
    <w:rsid w:val="007F5328"/>
    <w:rsid w:val="007F63E1"/>
    <w:rsid w:val="007F6968"/>
    <w:rsid w:val="007F7AA9"/>
    <w:rsid w:val="007F7ADE"/>
    <w:rsid w:val="00800DF6"/>
    <w:rsid w:val="00802254"/>
    <w:rsid w:val="00803F4C"/>
    <w:rsid w:val="008041D0"/>
    <w:rsid w:val="008057E8"/>
    <w:rsid w:val="00805BE6"/>
    <w:rsid w:val="00805C67"/>
    <w:rsid w:val="00805E32"/>
    <w:rsid w:val="0080621E"/>
    <w:rsid w:val="008078F5"/>
    <w:rsid w:val="00807C66"/>
    <w:rsid w:val="00810675"/>
    <w:rsid w:val="00810FDA"/>
    <w:rsid w:val="00813059"/>
    <w:rsid w:val="0081340E"/>
    <w:rsid w:val="00814F53"/>
    <w:rsid w:val="008168AD"/>
    <w:rsid w:val="00817067"/>
    <w:rsid w:val="0082026C"/>
    <w:rsid w:val="008206F3"/>
    <w:rsid w:val="008211EE"/>
    <w:rsid w:val="008212F5"/>
    <w:rsid w:val="0082245B"/>
    <w:rsid w:val="008226EC"/>
    <w:rsid w:val="008239E7"/>
    <w:rsid w:val="00824219"/>
    <w:rsid w:val="008250A6"/>
    <w:rsid w:val="0082522D"/>
    <w:rsid w:val="0082549A"/>
    <w:rsid w:val="00825552"/>
    <w:rsid w:val="00825D79"/>
    <w:rsid w:val="00825FF2"/>
    <w:rsid w:val="008269FF"/>
    <w:rsid w:val="00830214"/>
    <w:rsid w:val="00830729"/>
    <w:rsid w:val="00832287"/>
    <w:rsid w:val="008329CC"/>
    <w:rsid w:val="008333CC"/>
    <w:rsid w:val="0083375D"/>
    <w:rsid w:val="0083441C"/>
    <w:rsid w:val="00834C27"/>
    <w:rsid w:val="0083584A"/>
    <w:rsid w:val="00836851"/>
    <w:rsid w:val="008370EA"/>
    <w:rsid w:val="00840815"/>
    <w:rsid w:val="00840ACC"/>
    <w:rsid w:val="00840D07"/>
    <w:rsid w:val="00840DE2"/>
    <w:rsid w:val="00840FB4"/>
    <w:rsid w:val="008416A9"/>
    <w:rsid w:val="00841720"/>
    <w:rsid w:val="00841F6D"/>
    <w:rsid w:val="00841F8D"/>
    <w:rsid w:val="008426CE"/>
    <w:rsid w:val="00843094"/>
    <w:rsid w:val="008432EA"/>
    <w:rsid w:val="0084336B"/>
    <w:rsid w:val="00843961"/>
    <w:rsid w:val="00843E5D"/>
    <w:rsid w:val="00844BED"/>
    <w:rsid w:val="00844E66"/>
    <w:rsid w:val="0084504F"/>
    <w:rsid w:val="00845827"/>
    <w:rsid w:val="00845C23"/>
    <w:rsid w:val="00846182"/>
    <w:rsid w:val="00846D7C"/>
    <w:rsid w:val="00847110"/>
    <w:rsid w:val="00847535"/>
    <w:rsid w:val="00847DF1"/>
    <w:rsid w:val="008507BB"/>
    <w:rsid w:val="008515F2"/>
    <w:rsid w:val="00851A8A"/>
    <w:rsid w:val="008528BB"/>
    <w:rsid w:val="00853722"/>
    <w:rsid w:val="008541F1"/>
    <w:rsid w:val="008551C6"/>
    <w:rsid w:val="0085539C"/>
    <w:rsid w:val="00855EDF"/>
    <w:rsid w:val="00855EF7"/>
    <w:rsid w:val="00856209"/>
    <w:rsid w:val="00856A84"/>
    <w:rsid w:val="008600C4"/>
    <w:rsid w:val="008602E2"/>
    <w:rsid w:val="0086077E"/>
    <w:rsid w:val="0086110F"/>
    <w:rsid w:val="00861632"/>
    <w:rsid w:val="00862389"/>
    <w:rsid w:val="00862A32"/>
    <w:rsid w:val="00864A16"/>
    <w:rsid w:val="00865909"/>
    <w:rsid w:val="00865E3A"/>
    <w:rsid w:val="00866310"/>
    <w:rsid w:val="00866D8A"/>
    <w:rsid w:val="0087067A"/>
    <w:rsid w:val="00870A24"/>
    <w:rsid w:val="00872520"/>
    <w:rsid w:val="00872A8C"/>
    <w:rsid w:val="00872F84"/>
    <w:rsid w:val="00873291"/>
    <w:rsid w:val="008734A8"/>
    <w:rsid w:val="00874AFA"/>
    <w:rsid w:val="00875A41"/>
    <w:rsid w:val="0087753A"/>
    <w:rsid w:val="008800E7"/>
    <w:rsid w:val="008806DC"/>
    <w:rsid w:val="00880FED"/>
    <w:rsid w:val="0088108F"/>
    <w:rsid w:val="0088140B"/>
    <w:rsid w:val="008816B8"/>
    <w:rsid w:val="008817D1"/>
    <w:rsid w:val="00883158"/>
    <w:rsid w:val="008834C3"/>
    <w:rsid w:val="00883B26"/>
    <w:rsid w:val="008854D4"/>
    <w:rsid w:val="008874AD"/>
    <w:rsid w:val="00890895"/>
    <w:rsid w:val="008918E2"/>
    <w:rsid w:val="00891B26"/>
    <w:rsid w:val="00892D43"/>
    <w:rsid w:val="00895422"/>
    <w:rsid w:val="008957F0"/>
    <w:rsid w:val="00895A52"/>
    <w:rsid w:val="00896058"/>
    <w:rsid w:val="00896BF9"/>
    <w:rsid w:val="00897A19"/>
    <w:rsid w:val="008A0C3D"/>
    <w:rsid w:val="008A1309"/>
    <w:rsid w:val="008A1ADF"/>
    <w:rsid w:val="008A279E"/>
    <w:rsid w:val="008A36F8"/>
    <w:rsid w:val="008A3944"/>
    <w:rsid w:val="008A4ADB"/>
    <w:rsid w:val="008A5FE7"/>
    <w:rsid w:val="008A6AD4"/>
    <w:rsid w:val="008A705F"/>
    <w:rsid w:val="008A70FB"/>
    <w:rsid w:val="008A7813"/>
    <w:rsid w:val="008B0C93"/>
    <w:rsid w:val="008B0D73"/>
    <w:rsid w:val="008B1094"/>
    <w:rsid w:val="008B1871"/>
    <w:rsid w:val="008B1CD1"/>
    <w:rsid w:val="008B2102"/>
    <w:rsid w:val="008B21B5"/>
    <w:rsid w:val="008B2598"/>
    <w:rsid w:val="008B38B2"/>
    <w:rsid w:val="008B3A05"/>
    <w:rsid w:val="008B5932"/>
    <w:rsid w:val="008B5C5F"/>
    <w:rsid w:val="008B604D"/>
    <w:rsid w:val="008B6113"/>
    <w:rsid w:val="008B65EF"/>
    <w:rsid w:val="008B7027"/>
    <w:rsid w:val="008B7285"/>
    <w:rsid w:val="008B7F09"/>
    <w:rsid w:val="008C0814"/>
    <w:rsid w:val="008C0B1F"/>
    <w:rsid w:val="008C116D"/>
    <w:rsid w:val="008C2C4C"/>
    <w:rsid w:val="008C30F4"/>
    <w:rsid w:val="008C3ED9"/>
    <w:rsid w:val="008C406D"/>
    <w:rsid w:val="008C40C0"/>
    <w:rsid w:val="008C561E"/>
    <w:rsid w:val="008C582D"/>
    <w:rsid w:val="008C5F33"/>
    <w:rsid w:val="008C6789"/>
    <w:rsid w:val="008C7ACC"/>
    <w:rsid w:val="008D066B"/>
    <w:rsid w:val="008D0921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E026D"/>
    <w:rsid w:val="008E0516"/>
    <w:rsid w:val="008E09C8"/>
    <w:rsid w:val="008E0BC4"/>
    <w:rsid w:val="008E0D35"/>
    <w:rsid w:val="008E2418"/>
    <w:rsid w:val="008E2C09"/>
    <w:rsid w:val="008E3625"/>
    <w:rsid w:val="008E475F"/>
    <w:rsid w:val="008E47DE"/>
    <w:rsid w:val="008E5BC5"/>
    <w:rsid w:val="008E68AE"/>
    <w:rsid w:val="008E6C51"/>
    <w:rsid w:val="008E738A"/>
    <w:rsid w:val="008E742D"/>
    <w:rsid w:val="008E74A5"/>
    <w:rsid w:val="008F0330"/>
    <w:rsid w:val="008F033A"/>
    <w:rsid w:val="008F133F"/>
    <w:rsid w:val="008F203B"/>
    <w:rsid w:val="008F20AC"/>
    <w:rsid w:val="008F29C9"/>
    <w:rsid w:val="008F4DF3"/>
    <w:rsid w:val="008F5326"/>
    <w:rsid w:val="008F5990"/>
    <w:rsid w:val="008F5AC6"/>
    <w:rsid w:val="008F5B04"/>
    <w:rsid w:val="008F5B97"/>
    <w:rsid w:val="008F5CA4"/>
    <w:rsid w:val="008F5FC5"/>
    <w:rsid w:val="008F62CA"/>
    <w:rsid w:val="008F7148"/>
    <w:rsid w:val="008F7ED6"/>
    <w:rsid w:val="009005F4"/>
    <w:rsid w:val="009006FF"/>
    <w:rsid w:val="0090080E"/>
    <w:rsid w:val="00901788"/>
    <w:rsid w:val="00903173"/>
    <w:rsid w:val="00906D10"/>
    <w:rsid w:val="00906F7D"/>
    <w:rsid w:val="009109E0"/>
    <w:rsid w:val="00910D4C"/>
    <w:rsid w:val="00910F95"/>
    <w:rsid w:val="00911650"/>
    <w:rsid w:val="00912208"/>
    <w:rsid w:val="00912B0B"/>
    <w:rsid w:val="00912FDC"/>
    <w:rsid w:val="00913620"/>
    <w:rsid w:val="00913910"/>
    <w:rsid w:val="00914612"/>
    <w:rsid w:val="009146C5"/>
    <w:rsid w:val="00914F1D"/>
    <w:rsid w:val="009151E7"/>
    <w:rsid w:val="0091768E"/>
    <w:rsid w:val="00917896"/>
    <w:rsid w:val="00920D5A"/>
    <w:rsid w:val="009214DF"/>
    <w:rsid w:val="0092158F"/>
    <w:rsid w:val="00921A1C"/>
    <w:rsid w:val="009224BD"/>
    <w:rsid w:val="0092276D"/>
    <w:rsid w:val="00922C16"/>
    <w:rsid w:val="0092410B"/>
    <w:rsid w:val="009248AD"/>
    <w:rsid w:val="00925A7B"/>
    <w:rsid w:val="00925CC8"/>
    <w:rsid w:val="00927451"/>
    <w:rsid w:val="00927B61"/>
    <w:rsid w:val="00927F50"/>
    <w:rsid w:val="009300F8"/>
    <w:rsid w:val="00930588"/>
    <w:rsid w:val="00931716"/>
    <w:rsid w:val="00932600"/>
    <w:rsid w:val="00932FF4"/>
    <w:rsid w:val="00933ED9"/>
    <w:rsid w:val="0093456B"/>
    <w:rsid w:val="009348B1"/>
    <w:rsid w:val="00935371"/>
    <w:rsid w:val="00935682"/>
    <w:rsid w:val="009373C6"/>
    <w:rsid w:val="00937AA9"/>
    <w:rsid w:val="00937E20"/>
    <w:rsid w:val="0094059C"/>
    <w:rsid w:val="00940CE9"/>
    <w:rsid w:val="00940D06"/>
    <w:rsid w:val="00941887"/>
    <w:rsid w:val="00941DE2"/>
    <w:rsid w:val="00941F05"/>
    <w:rsid w:val="00942BAD"/>
    <w:rsid w:val="00942C1F"/>
    <w:rsid w:val="009436D1"/>
    <w:rsid w:val="009440DB"/>
    <w:rsid w:val="009441F5"/>
    <w:rsid w:val="00944703"/>
    <w:rsid w:val="00944D9B"/>
    <w:rsid w:val="009458B4"/>
    <w:rsid w:val="00945B3B"/>
    <w:rsid w:val="00945C54"/>
    <w:rsid w:val="0095116F"/>
    <w:rsid w:val="00952115"/>
    <w:rsid w:val="00952465"/>
    <w:rsid w:val="00952E70"/>
    <w:rsid w:val="0095351A"/>
    <w:rsid w:val="00953957"/>
    <w:rsid w:val="009541C6"/>
    <w:rsid w:val="0095476B"/>
    <w:rsid w:val="00954958"/>
    <w:rsid w:val="00954E0D"/>
    <w:rsid w:val="0095680C"/>
    <w:rsid w:val="0095732A"/>
    <w:rsid w:val="00957BAB"/>
    <w:rsid w:val="00957E04"/>
    <w:rsid w:val="00957FE7"/>
    <w:rsid w:val="00961FD1"/>
    <w:rsid w:val="00962176"/>
    <w:rsid w:val="00963015"/>
    <w:rsid w:val="009637C9"/>
    <w:rsid w:val="00963F5A"/>
    <w:rsid w:val="0096412E"/>
    <w:rsid w:val="0096426D"/>
    <w:rsid w:val="00964854"/>
    <w:rsid w:val="00966098"/>
    <w:rsid w:val="00967B04"/>
    <w:rsid w:val="00967B9A"/>
    <w:rsid w:val="0097304B"/>
    <w:rsid w:val="00973539"/>
    <w:rsid w:val="009737CF"/>
    <w:rsid w:val="00973E75"/>
    <w:rsid w:val="00974EEE"/>
    <w:rsid w:val="00976C71"/>
    <w:rsid w:val="009774FD"/>
    <w:rsid w:val="009815FE"/>
    <w:rsid w:val="009832F7"/>
    <w:rsid w:val="009835A3"/>
    <w:rsid w:val="009847D2"/>
    <w:rsid w:val="00985051"/>
    <w:rsid w:val="009852C2"/>
    <w:rsid w:val="0098642C"/>
    <w:rsid w:val="0099059D"/>
    <w:rsid w:val="009915B9"/>
    <w:rsid w:val="00991BAE"/>
    <w:rsid w:val="00992CB5"/>
    <w:rsid w:val="0099336F"/>
    <w:rsid w:val="00995065"/>
    <w:rsid w:val="0099525E"/>
    <w:rsid w:val="009962D6"/>
    <w:rsid w:val="00997820"/>
    <w:rsid w:val="009A00A7"/>
    <w:rsid w:val="009A1D52"/>
    <w:rsid w:val="009A37D1"/>
    <w:rsid w:val="009A390F"/>
    <w:rsid w:val="009A3B93"/>
    <w:rsid w:val="009A4766"/>
    <w:rsid w:val="009A49E4"/>
    <w:rsid w:val="009A4AF6"/>
    <w:rsid w:val="009A4DD6"/>
    <w:rsid w:val="009A4EE9"/>
    <w:rsid w:val="009A5008"/>
    <w:rsid w:val="009A567C"/>
    <w:rsid w:val="009A5844"/>
    <w:rsid w:val="009A589D"/>
    <w:rsid w:val="009A678C"/>
    <w:rsid w:val="009B03C3"/>
    <w:rsid w:val="009B0A3C"/>
    <w:rsid w:val="009B117A"/>
    <w:rsid w:val="009B11A5"/>
    <w:rsid w:val="009B2185"/>
    <w:rsid w:val="009B268E"/>
    <w:rsid w:val="009B381F"/>
    <w:rsid w:val="009B447D"/>
    <w:rsid w:val="009B4C06"/>
    <w:rsid w:val="009B556D"/>
    <w:rsid w:val="009B56FD"/>
    <w:rsid w:val="009B5846"/>
    <w:rsid w:val="009B6372"/>
    <w:rsid w:val="009B7224"/>
    <w:rsid w:val="009C0C81"/>
    <w:rsid w:val="009C12B4"/>
    <w:rsid w:val="009C1D93"/>
    <w:rsid w:val="009C1D96"/>
    <w:rsid w:val="009C1E07"/>
    <w:rsid w:val="009C2523"/>
    <w:rsid w:val="009C294A"/>
    <w:rsid w:val="009C301F"/>
    <w:rsid w:val="009C3351"/>
    <w:rsid w:val="009C39EA"/>
    <w:rsid w:val="009C3B8A"/>
    <w:rsid w:val="009C3E34"/>
    <w:rsid w:val="009C459E"/>
    <w:rsid w:val="009C461C"/>
    <w:rsid w:val="009C46AF"/>
    <w:rsid w:val="009C5854"/>
    <w:rsid w:val="009C58F9"/>
    <w:rsid w:val="009C5E30"/>
    <w:rsid w:val="009C6011"/>
    <w:rsid w:val="009C676C"/>
    <w:rsid w:val="009C68F9"/>
    <w:rsid w:val="009C7541"/>
    <w:rsid w:val="009C7A33"/>
    <w:rsid w:val="009D0980"/>
    <w:rsid w:val="009D09F4"/>
    <w:rsid w:val="009D1906"/>
    <w:rsid w:val="009D297D"/>
    <w:rsid w:val="009D37EF"/>
    <w:rsid w:val="009D38E2"/>
    <w:rsid w:val="009D43BB"/>
    <w:rsid w:val="009D4498"/>
    <w:rsid w:val="009D5C5C"/>
    <w:rsid w:val="009D5FAD"/>
    <w:rsid w:val="009D5FD6"/>
    <w:rsid w:val="009D7F71"/>
    <w:rsid w:val="009E0817"/>
    <w:rsid w:val="009E0873"/>
    <w:rsid w:val="009E0B99"/>
    <w:rsid w:val="009E15C4"/>
    <w:rsid w:val="009E17DF"/>
    <w:rsid w:val="009E1886"/>
    <w:rsid w:val="009E2A8F"/>
    <w:rsid w:val="009E2BDE"/>
    <w:rsid w:val="009E2ED3"/>
    <w:rsid w:val="009E3E80"/>
    <w:rsid w:val="009E4347"/>
    <w:rsid w:val="009E4360"/>
    <w:rsid w:val="009E4CDA"/>
    <w:rsid w:val="009E4E93"/>
    <w:rsid w:val="009E54E3"/>
    <w:rsid w:val="009E571F"/>
    <w:rsid w:val="009E592E"/>
    <w:rsid w:val="009E5FAA"/>
    <w:rsid w:val="009E65EE"/>
    <w:rsid w:val="009E6F38"/>
    <w:rsid w:val="009E76C5"/>
    <w:rsid w:val="009E7B22"/>
    <w:rsid w:val="009F0BC7"/>
    <w:rsid w:val="009F29A3"/>
    <w:rsid w:val="009F2D2E"/>
    <w:rsid w:val="009F3227"/>
    <w:rsid w:val="009F4894"/>
    <w:rsid w:val="009F5320"/>
    <w:rsid w:val="009F5EC2"/>
    <w:rsid w:val="009F76EA"/>
    <w:rsid w:val="009F786A"/>
    <w:rsid w:val="00A001F3"/>
    <w:rsid w:val="00A00602"/>
    <w:rsid w:val="00A0135D"/>
    <w:rsid w:val="00A0164D"/>
    <w:rsid w:val="00A01CB9"/>
    <w:rsid w:val="00A03729"/>
    <w:rsid w:val="00A03D26"/>
    <w:rsid w:val="00A0407F"/>
    <w:rsid w:val="00A04842"/>
    <w:rsid w:val="00A0553B"/>
    <w:rsid w:val="00A0560F"/>
    <w:rsid w:val="00A06774"/>
    <w:rsid w:val="00A069E1"/>
    <w:rsid w:val="00A0733E"/>
    <w:rsid w:val="00A077B3"/>
    <w:rsid w:val="00A10FC0"/>
    <w:rsid w:val="00A116DC"/>
    <w:rsid w:val="00A11D35"/>
    <w:rsid w:val="00A12185"/>
    <w:rsid w:val="00A122FF"/>
    <w:rsid w:val="00A1442C"/>
    <w:rsid w:val="00A15292"/>
    <w:rsid w:val="00A159D7"/>
    <w:rsid w:val="00A16555"/>
    <w:rsid w:val="00A1666A"/>
    <w:rsid w:val="00A16EC5"/>
    <w:rsid w:val="00A17AAB"/>
    <w:rsid w:val="00A21019"/>
    <w:rsid w:val="00A218FC"/>
    <w:rsid w:val="00A21D68"/>
    <w:rsid w:val="00A22FB3"/>
    <w:rsid w:val="00A22FBF"/>
    <w:rsid w:val="00A23428"/>
    <w:rsid w:val="00A23896"/>
    <w:rsid w:val="00A23976"/>
    <w:rsid w:val="00A23CD5"/>
    <w:rsid w:val="00A24165"/>
    <w:rsid w:val="00A2586A"/>
    <w:rsid w:val="00A258AE"/>
    <w:rsid w:val="00A25B18"/>
    <w:rsid w:val="00A26BF4"/>
    <w:rsid w:val="00A26EFA"/>
    <w:rsid w:val="00A27FE3"/>
    <w:rsid w:val="00A30A06"/>
    <w:rsid w:val="00A30D03"/>
    <w:rsid w:val="00A31532"/>
    <w:rsid w:val="00A31E6A"/>
    <w:rsid w:val="00A31FA8"/>
    <w:rsid w:val="00A33843"/>
    <w:rsid w:val="00A33B75"/>
    <w:rsid w:val="00A34B1D"/>
    <w:rsid w:val="00A34DAD"/>
    <w:rsid w:val="00A3512D"/>
    <w:rsid w:val="00A354D8"/>
    <w:rsid w:val="00A35ADA"/>
    <w:rsid w:val="00A4021E"/>
    <w:rsid w:val="00A402B0"/>
    <w:rsid w:val="00A40422"/>
    <w:rsid w:val="00A41484"/>
    <w:rsid w:val="00A417D2"/>
    <w:rsid w:val="00A41AE9"/>
    <w:rsid w:val="00A42C90"/>
    <w:rsid w:val="00A43425"/>
    <w:rsid w:val="00A43B0E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75F"/>
    <w:rsid w:val="00A50F13"/>
    <w:rsid w:val="00A51057"/>
    <w:rsid w:val="00A51250"/>
    <w:rsid w:val="00A5227A"/>
    <w:rsid w:val="00A5309B"/>
    <w:rsid w:val="00A530A6"/>
    <w:rsid w:val="00A534E2"/>
    <w:rsid w:val="00A539C5"/>
    <w:rsid w:val="00A53B4C"/>
    <w:rsid w:val="00A545DF"/>
    <w:rsid w:val="00A54838"/>
    <w:rsid w:val="00A54ADC"/>
    <w:rsid w:val="00A5523A"/>
    <w:rsid w:val="00A55412"/>
    <w:rsid w:val="00A55871"/>
    <w:rsid w:val="00A563D0"/>
    <w:rsid w:val="00A56918"/>
    <w:rsid w:val="00A56A24"/>
    <w:rsid w:val="00A5730C"/>
    <w:rsid w:val="00A5755C"/>
    <w:rsid w:val="00A575FD"/>
    <w:rsid w:val="00A60195"/>
    <w:rsid w:val="00A60AF1"/>
    <w:rsid w:val="00A6200B"/>
    <w:rsid w:val="00A62A20"/>
    <w:rsid w:val="00A62BF5"/>
    <w:rsid w:val="00A642EA"/>
    <w:rsid w:val="00A650E6"/>
    <w:rsid w:val="00A65C33"/>
    <w:rsid w:val="00A665DB"/>
    <w:rsid w:val="00A66667"/>
    <w:rsid w:val="00A66921"/>
    <w:rsid w:val="00A67012"/>
    <w:rsid w:val="00A70C77"/>
    <w:rsid w:val="00A71B2E"/>
    <w:rsid w:val="00A72D4C"/>
    <w:rsid w:val="00A7353A"/>
    <w:rsid w:val="00A73990"/>
    <w:rsid w:val="00A73D07"/>
    <w:rsid w:val="00A73E1B"/>
    <w:rsid w:val="00A749B0"/>
    <w:rsid w:val="00A74D56"/>
    <w:rsid w:val="00A75E0D"/>
    <w:rsid w:val="00A7698F"/>
    <w:rsid w:val="00A7746E"/>
    <w:rsid w:val="00A77F0B"/>
    <w:rsid w:val="00A80AF2"/>
    <w:rsid w:val="00A80D05"/>
    <w:rsid w:val="00A813CC"/>
    <w:rsid w:val="00A81DA7"/>
    <w:rsid w:val="00A82E2A"/>
    <w:rsid w:val="00A831FA"/>
    <w:rsid w:val="00A83F11"/>
    <w:rsid w:val="00A840F3"/>
    <w:rsid w:val="00A84CCE"/>
    <w:rsid w:val="00A85343"/>
    <w:rsid w:val="00A8576D"/>
    <w:rsid w:val="00A85C08"/>
    <w:rsid w:val="00A86574"/>
    <w:rsid w:val="00A87556"/>
    <w:rsid w:val="00A90EDA"/>
    <w:rsid w:val="00A916C2"/>
    <w:rsid w:val="00A91FE6"/>
    <w:rsid w:val="00A92180"/>
    <w:rsid w:val="00A93D0E"/>
    <w:rsid w:val="00A93F60"/>
    <w:rsid w:val="00A942FD"/>
    <w:rsid w:val="00A94880"/>
    <w:rsid w:val="00A95312"/>
    <w:rsid w:val="00A95D44"/>
    <w:rsid w:val="00A95EF3"/>
    <w:rsid w:val="00A96E27"/>
    <w:rsid w:val="00A9750D"/>
    <w:rsid w:val="00A97E1E"/>
    <w:rsid w:val="00AA2913"/>
    <w:rsid w:val="00AA2B4A"/>
    <w:rsid w:val="00AA2E56"/>
    <w:rsid w:val="00AA334A"/>
    <w:rsid w:val="00AA3456"/>
    <w:rsid w:val="00AA3777"/>
    <w:rsid w:val="00AA4166"/>
    <w:rsid w:val="00AA4953"/>
    <w:rsid w:val="00AA49F0"/>
    <w:rsid w:val="00AA4CB3"/>
    <w:rsid w:val="00AA5522"/>
    <w:rsid w:val="00AA6942"/>
    <w:rsid w:val="00AA6CF9"/>
    <w:rsid w:val="00AA754A"/>
    <w:rsid w:val="00AB0003"/>
    <w:rsid w:val="00AB0475"/>
    <w:rsid w:val="00AB0575"/>
    <w:rsid w:val="00AB074F"/>
    <w:rsid w:val="00AB0C37"/>
    <w:rsid w:val="00AB123A"/>
    <w:rsid w:val="00AB1983"/>
    <w:rsid w:val="00AB20B7"/>
    <w:rsid w:val="00AB2444"/>
    <w:rsid w:val="00AB26F2"/>
    <w:rsid w:val="00AB3013"/>
    <w:rsid w:val="00AB399D"/>
    <w:rsid w:val="00AB3CF6"/>
    <w:rsid w:val="00AB3DA0"/>
    <w:rsid w:val="00AB3EEA"/>
    <w:rsid w:val="00AB44B8"/>
    <w:rsid w:val="00AB4B0D"/>
    <w:rsid w:val="00AB4C5C"/>
    <w:rsid w:val="00AB5ECC"/>
    <w:rsid w:val="00AB6CA7"/>
    <w:rsid w:val="00AB710B"/>
    <w:rsid w:val="00AB7526"/>
    <w:rsid w:val="00AB7639"/>
    <w:rsid w:val="00AB76B5"/>
    <w:rsid w:val="00AB781D"/>
    <w:rsid w:val="00AC0399"/>
    <w:rsid w:val="00AC0564"/>
    <w:rsid w:val="00AC0C88"/>
    <w:rsid w:val="00AC1E35"/>
    <w:rsid w:val="00AC24CD"/>
    <w:rsid w:val="00AC284F"/>
    <w:rsid w:val="00AC2A72"/>
    <w:rsid w:val="00AC2B07"/>
    <w:rsid w:val="00AC33B8"/>
    <w:rsid w:val="00AC3AAE"/>
    <w:rsid w:val="00AC5D73"/>
    <w:rsid w:val="00AC632E"/>
    <w:rsid w:val="00AC66D0"/>
    <w:rsid w:val="00AC6840"/>
    <w:rsid w:val="00AC710A"/>
    <w:rsid w:val="00AC7243"/>
    <w:rsid w:val="00AD02E4"/>
    <w:rsid w:val="00AD048E"/>
    <w:rsid w:val="00AD0BAF"/>
    <w:rsid w:val="00AD1420"/>
    <w:rsid w:val="00AD1A09"/>
    <w:rsid w:val="00AD32E8"/>
    <w:rsid w:val="00AD5E50"/>
    <w:rsid w:val="00AD6717"/>
    <w:rsid w:val="00AD6FAA"/>
    <w:rsid w:val="00AD759C"/>
    <w:rsid w:val="00AD771C"/>
    <w:rsid w:val="00AE12B6"/>
    <w:rsid w:val="00AE17CC"/>
    <w:rsid w:val="00AE1FE5"/>
    <w:rsid w:val="00AE2A88"/>
    <w:rsid w:val="00AE3D6A"/>
    <w:rsid w:val="00AE40D5"/>
    <w:rsid w:val="00AE499A"/>
    <w:rsid w:val="00AE5D40"/>
    <w:rsid w:val="00AE679A"/>
    <w:rsid w:val="00AE6CDC"/>
    <w:rsid w:val="00AE7599"/>
    <w:rsid w:val="00AE7E13"/>
    <w:rsid w:val="00AF12E3"/>
    <w:rsid w:val="00AF1382"/>
    <w:rsid w:val="00AF2318"/>
    <w:rsid w:val="00AF2748"/>
    <w:rsid w:val="00AF2983"/>
    <w:rsid w:val="00AF3E8C"/>
    <w:rsid w:val="00AF40B5"/>
    <w:rsid w:val="00AF4155"/>
    <w:rsid w:val="00AF4214"/>
    <w:rsid w:val="00AF57CC"/>
    <w:rsid w:val="00AF5967"/>
    <w:rsid w:val="00AF6226"/>
    <w:rsid w:val="00AF634A"/>
    <w:rsid w:val="00AF67AA"/>
    <w:rsid w:val="00AF68C7"/>
    <w:rsid w:val="00AF6B86"/>
    <w:rsid w:val="00AF738D"/>
    <w:rsid w:val="00B01A6D"/>
    <w:rsid w:val="00B020FE"/>
    <w:rsid w:val="00B02784"/>
    <w:rsid w:val="00B02830"/>
    <w:rsid w:val="00B02A30"/>
    <w:rsid w:val="00B034C2"/>
    <w:rsid w:val="00B04256"/>
    <w:rsid w:val="00B04D41"/>
    <w:rsid w:val="00B0509D"/>
    <w:rsid w:val="00B0684D"/>
    <w:rsid w:val="00B075B1"/>
    <w:rsid w:val="00B114FD"/>
    <w:rsid w:val="00B116E5"/>
    <w:rsid w:val="00B118C4"/>
    <w:rsid w:val="00B147CE"/>
    <w:rsid w:val="00B14AB7"/>
    <w:rsid w:val="00B14C6F"/>
    <w:rsid w:val="00B15040"/>
    <w:rsid w:val="00B15347"/>
    <w:rsid w:val="00B16169"/>
    <w:rsid w:val="00B1703F"/>
    <w:rsid w:val="00B17CBF"/>
    <w:rsid w:val="00B20368"/>
    <w:rsid w:val="00B2098E"/>
    <w:rsid w:val="00B20BE1"/>
    <w:rsid w:val="00B210D1"/>
    <w:rsid w:val="00B21542"/>
    <w:rsid w:val="00B22421"/>
    <w:rsid w:val="00B22D32"/>
    <w:rsid w:val="00B232D6"/>
    <w:rsid w:val="00B235F9"/>
    <w:rsid w:val="00B2407C"/>
    <w:rsid w:val="00B26336"/>
    <w:rsid w:val="00B2664B"/>
    <w:rsid w:val="00B266E1"/>
    <w:rsid w:val="00B2783B"/>
    <w:rsid w:val="00B310B6"/>
    <w:rsid w:val="00B32F23"/>
    <w:rsid w:val="00B33563"/>
    <w:rsid w:val="00B34DC0"/>
    <w:rsid w:val="00B35C3A"/>
    <w:rsid w:val="00B36046"/>
    <w:rsid w:val="00B362A9"/>
    <w:rsid w:val="00B37D79"/>
    <w:rsid w:val="00B37E13"/>
    <w:rsid w:val="00B4076C"/>
    <w:rsid w:val="00B41266"/>
    <w:rsid w:val="00B41840"/>
    <w:rsid w:val="00B41AC4"/>
    <w:rsid w:val="00B4409F"/>
    <w:rsid w:val="00B44371"/>
    <w:rsid w:val="00B45130"/>
    <w:rsid w:val="00B45E58"/>
    <w:rsid w:val="00B468C3"/>
    <w:rsid w:val="00B50A51"/>
    <w:rsid w:val="00B50DA4"/>
    <w:rsid w:val="00B50FAE"/>
    <w:rsid w:val="00B525D4"/>
    <w:rsid w:val="00B52746"/>
    <w:rsid w:val="00B52C47"/>
    <w:rsid w:val="00B54315"/>
    <w:rsid w:val="00B56638"/>
    <w:rsid w:val="00B567CB"/>
    <w:rsid w:val="00B57A48"/>
    <w:rsid w:val="00B57DD0"/>
    <w:rsid w:val="00B57E98"/>
    <w:rsid w:val="00B61200"/>
    <w:rsid w:val="00B617F0"/>
    <w:rsid w:val="00B622FF"/>
    <w:rsid w:val="00B62BF9"/>
    <w:rsid w:val="00B6308F"/>
    <w:rsid w:val="00B6339D"/>
    <w:rsid w:val="00B6469E"/>
    <w:rsid w:val="00B6599B"/>
    <w:rsid w:val="00B659C0"/>
    <w:rsid w:val="00B663AF"/>
    <w:rsid w:val="00B668E5"/>
    <w:rsid w:val="00B67383"/>
    <w:rsid w:val="00B6741A"/>
    <w:rsid w:val="00B700D0"/>
    <w:rsid w:val="00B71901"/>
    <w:rsid w:val="00B719EF"/>
    <w:rsid w:val="00B72303"/>
    <w:rsid w:val="00B7231F"/>
    <w:rsid w:val="00B72A37"/>
    <w:rsid w:val="00B72A72"/>
    <w:rsid w:val="00B72CD5"/>
    <w:rsid w:val="00B72E69"/>
    <w:rsid w:val="00B73078"/>
    <w:rsid w:val="00B73C5C"/>
    <w:rsid w:val="00B7408A"/>
    <w:rsid w:val="00B74630"/>
    <w:rsid w:val="00B751B1"/>
    <w:rsid w:val="00B7626A"/>
    <w:rsid w:val="00B76AC7"/>
    <w:rsid w:val="00B77160"/>
    <w:rsid w:val="00B776DE"/>
    <w:rsid w:val="00B80C3E"/>
    <w:rsid w:val="00B80CC6"/>
    <w:rsid w:val="00B81136"/>
    <w:rsid w:val="00B812B1"/>
    <w:rsid w:val="00B822FB"/>
    <w:rsid w:val="00B834E6"/>
    <w:rsid w:val="00B8468B"/>
    <w:rsid w:val="00B84921"/>
    <w:rsid w:val="00B84C81"/>
    <w:rsid w:val="00B85846"/>
    <w:rsid w:val="00B86298"/>
    <w:rsid w:val="00B865EF"/>
    <w:rsid w:val="00B86602"/>
    <w:rsid w:val="00B87070"/>
    <w:rsid w:val="00B87219"/>
    <w:rsid w:val="00B8778D"/>
    <w:rsid w:val="00B90801"/>
    <w:rsid w:val="00B919E3"/>
    <w:rsid w:val="00B91C6A"/>
    <w:rsid w:val="00B9239F"/>
    <w:rsid w:val="00B92968"/>
    <w:rsid w:val="00B952F1"/>
    <w:rsid w:val="00B95C9D"/>
    <w:rsid w:val="00B96C4F"/>
    <w:rsid w:val="00B96F2B"/>
    <w:rsid w:val="00B970F6"/>
    <w:rsid w:val="00B976A4"/>
    <w:rsid w:val="00BA0769"/>
    <w:rsid w:val="00BA3EC3"/>
    <w:rsid w:val="00BA4346"/>
    <w:rsid w:val="00BA4AB3"/>
    <w:rsid w:val="00BA4F9A"/>
    <w:rsid w:val="00BA56EF"/>
    <w:rsid w:val="00BA5D8C"/>
    <w:rsid w:val="00BA69B1"/>
    <w:rsid w:val="00BA7FB7"/>
    <w:rsid w:val="00BB04BF"/>
    <w:rsid w:val="00BB0503"/>
    <w:rsid w:val="00BB26CE"/>
    <w:rsid w:val="00BB2ACD"/>
    <w:rsid w:val="00BB2B83"/>
    <w:rsid w:val="00BB3EFC"/>
    <w:rsid w:val="00BB4075"/>
    <w:rsid w:val="00BB55B3"/>
    <w:rsid w:val="00BB6120"/>
    <w:rsid w:val="00BB625A"/>
    <w:rsid w:val="00BB6352"/>
    <w:rsid w:val="00BB680D"/>
    <w:rsid w:val="00BB6B8E"/>
    <w:rsid w:val="00BB75DA"/>
    <w:rsid w:val="00BB76D9"/>
    <w:rsid w:val="00BB794E"/>
    <w:rsid w:val="00BB7D23"/>
    <w:rsid w:val="00BC11F4"/>
    <w:rsid w:val="00BC13C2"/>
    <w:rsid w:val="00BC146E"/>
    <w:rsid w:val="00BC16FA"/>
    <w:rsid w:val="00BC1B65"/>
    <w:rsid w:val="00BC1E4A"/>
    <w:rsid w:val="00BC3110"/>
    <w:rsid w:val="00BC3920"/>
    <w:rsid w:val="00BC454F"/>
    <w:rsid w:val="00BC5A64"/>
    <w:rsid w:val="00BC5FD9"/>
    <w:rsid w:val="00BC611E"/>
    <w:rsid w:val="00BC6242"/>
    <w:rsid w:val="00BC625C"/>
    <w:rsid w:val="00BC74F8"/>
    <w:rsid w:val="00BD09AC"/>
    <w:rsid w:val="00BD0EAE"/>
    <w:rsid w:val="00BD0EF1"/>
    <w:rsid w:val="00BD11DD"/>
    <w:rsid w:val="00BD31AC"/>
    <w:rsid w:val="00BD330A"/>
    <w:rsid w:val="00BD3C88"/>
    <w:rsid w:val="00BD3C9A"/>
    <w:rsid w:val="00BD4B6D"/>
    <w:rsid w:val="00BD4B9D"/>
    <w:rsid w:val="00BD4FE6"/>
    <w:rsid w:val="00BD56AA"/>
    <w:rsid w:val="00BD7036"/>
    <w:rsid w:val="00BD717B"/>
    <w:rsid w:val="00BE01E5"/>
    <w:rsid w:val="00BE049B"/>
    <w:rsid w:val="00BE0766"/>
    <w:rsid w:val="00BE10C8"/>
    <w:rsid w:val="00BE1470"/>
    <w:rsid w:val="00BE17A4"/>
    <w:rsid w:val="00BE29BA"/>
    <w:rsid w:val="00BE2E73"/>
    <w:rsid w:val="00BE35FF"/>
    <w:rsid w:val="00BE3DFF"/>
    <w:rsid w:val="00BE40E3"/>
    <w:rsid w:val="00BE52B2"/>
    <w:rsid w:val="00BE5F69"/>
    <w:rsid w:val="00BE61E2"/>
    <w:rsid w:val="00BE69D6"/>
    <w:rsid w:val="00BE789F"/>
    <w:rsid w:val="00BE7C38"/>
    <w:rsid w:val="00BF08B4"/>
    <w:rsid w:val="00BF0E0B"/>
    <w:rsid w:val="00BF146C"/>
    <w:rsid w:val="00BF19BE"/>
    <w:rsid w:val="00BF39B4"/>
    <w:rsid w:val="00BF4D9C"/>
    <w:rsid w:val="00BF512B"/>
    <w:rsid w:val="00BF5AB0"/>
    <w:rsid w:val="00BF65DB"/>
    <w:rsid w:val="00BF7402"/>
    <w:rsid w:val="00BF769D"/>
    <w:rsid w:val="00BF7779"/>
    <w:rsid w:val="00C00D0D"/>
    <w:rsid w:val="00C00F11"/>
    <w:rsid w:val="00C01AF4"/>
    <w:rsid w:val="00C01EC8"/>
    <w:rsid w:val="00C023D3"/>
    <w:rsid w:val="00C0252B"/>
    <w:rsid w:val="00C03745"/>
    <w:rsid w:val="00C04018"/>
    <w:rsid w:val="00C04432"/>
    <w:rsid w:val="00C04E93"/>
    <w:rsid w:val="00C05751"/>
    <w:rsid w:val="00C06185"/>
    <w:rsid w:val="00C06296"/>
    <w:rsid w:val="00C06B67"/>
    <w:rsid w:val="00C07527"/>
    <w:rsid w:val="00C07CF1"/>
    <w:rsid w:val="00C07FD5"/>
    <w:rsid w:val="00C10B0B"/>
    <w:rsid w:val="00C116D4"/>
    <w:rsid w:val="00C11D72"/>
    <w:rsid w:val="00C1212E"/>
    <w:rsid w:val="00C125FA"/>
    <w:rsid w:val="00C1302A"/>
    <w:rsid w:val="00C13758"/>
    <w:rsid w:val="00C13829"/>
    <w:rsid w:val="00C13E90"/>
    <w:rsid w:val="00C13F75"/>
    <w:rsid w:val="00C14102"/>
    <w:rsid w:val="00C141C5"/>
    <w:rsid w:val="00C146E3"/>
    <w:rsid w:val="00C14EA1"/>
    <w:rsid w:val="00C15E77"/>
    <w:rsid w:val="00C15FB4"/>
    <w:rsid w:val="00C16DEE"/>
    <w:rsid w:val="00C16DEF"/>
    <w:rsid w:val="00C17B88"/>
    <w:rsid w:val="00C213F4"/>
    <w:rsid w:val="00C21814"/>
    <w:rsid w:val="00C218F1"/>
    <w:rsid w:val="00C22FFD"/>
    <w:rsid w:val="00C23124"/>
    <w:rsid w:val="00C23153"/>
    <w:rsid w:val="00C235AD"/>
    <w:rsid w:val="00C23BB5"/>
    <w:rsid w:val="00C253BC"/>
    <w:rsid w:val="00C25A83"/>
    <w:rsid w:val="00C25EEA"/>
    <w:rsid w:val="00C26498"/>
    <w:rsid w:val="00C26628"/>
    <w:rsid w:val="00C279A4"/>
    <w:rsid w:val="00C304DF"/>
    <w:rsid w:val="00C32D5C"/>
    <w:rsid w:val="00C33093"/>
    <w:rsid w:val="00C33A13"/>
    <w:rsid w:val="00C34AC0"/>
    <w:rsid w:val="00C35A91"/>
    <w:rsid w:val="00C36634"/>
    <w:rsid w:val="00C36E32"/>
    <w:rsid w:val="00C37270"/>
    <w:rsid w:val="00C37F42"/>
    <w:rsid w:val="00C37FA3"/>
    <w:rsid w:val="00C40819"/>
    <w:rsid w:val="00C42FD5"/>
    <w:rsid w:val="00C4307A"/>
    <w:rsid w:val="00C441F7"/>
    <w:rsid w:val="00C4472B"/>
    <w:rsid w:val="00C4618B"/>
    <w:rsid w:val="00C4620D"/>
    <w:rsid w:val="00C465CC"/>
    <w:rsid w:val="00C46E99"/>
    <w:rsid w:val="00C47A22"/>
    <w:rsid w:val="00C515C1"/>
    <w:rsid w:val="00C524B4"/>
    <w:rsid w:val="00C528E2"/>
    <w:rsid w:val="00C53799"/>
    <w:rsid w:val="00C55B08"/>
    <w:rsid w:val="00C56507"/>
    <w:rsid w:val="00C5670A"/>
    <w:rsid w:val="00C57F4F"/>
    <w:rsid w:val="00C60021"/>
    <w:rsid w:val="00C60D7B"/>
    <w:rsid w:val="00C610A0"/>
    <w:rsid w:val="00C6177F"/>
    <w:rsid w:val="00C62C96"/>
    <w:rsid w:val="00C6312C"/>
    <w:rsid w:val="00C642D2"/>
    <w:rsid w:val="00C65318"/>
    <w:rsid w:val="00C65B45"/>
    <w:rsid w:val="00C65D56"/>
    <w:rsid w:val="00C664E0"/>
    <w:rsid w:val="00C67FE1"/>
    <w:rsid w:val="00C70834"/>
    <w:rsid w:val="00C70A1C"/>
    <w:rsid w:val="00C70CB8"/>
    <w:rsid w:val="00C711B3"/>
    <w:rsid w:val="00C71243"/>
    <w:rsid w:val="00C71F96"/>
    <w:rsid w:val="00C729DB"/>
    <w:rsid w:val="00C72A49"/>
    <w:rsid w:val="00C73BDC"/>
    <w:rsid w:val="00C74798"/>
    <w:rsid w:val="00C74F27"/>
    <w:rsid w:val="00C75230"/>
    <w:rsid w:val="00C7586F"/>
    <w:rsid w:val="00C75AAC"/>
    <w:rsid w:val="00C75B8E"/>
    <w:rsid w:val="00C76617"/>
    <w:rsid w:val="00C76E66"/>
    <w:rsid w:val="00C773CE"/>
    <w:rsid w:val="00C77E7C"/>
    <w:rsid w:val="00C80215"/>
    <w:rsid w:val="00C8060A"/>
    <w:rsid w:val="00C808EA"/>
    <w:rsid w:val="00C81DC9"/>
    <w:rsid w:val="00C822D0"/>
    <w:rsid w:val="00C82DD8"/>
    <w:rsid w:val="00C8366F"/>
    <w:rsid w:val="00C83920"/>
    <w:rsid w:val="00C83BC2"/>
    <w:rsid w:val="00C83D21"/>
    <w:rsid w:val="00C84256"/>
    <w:rsid w:val="00C860B3"/>
    <w:rsid w:val="00C872D1"/>
    <w:rsid w:val="00C8778F"/>
    <w:rsid w:val="00C9044C"/>
    <w:rsid w:val="00C90A2E"/>
    <w:rsid w:val="00C90BFC"/>
    <w:rsid w:val="00C913D0"/>
    <w:rsid w:val="00C92089"/>
    <w:rsid w:val="00C939F4"/>
    <w:rsid w:val="00C952EC"/>
    <w:rsid w:val="00C95E61"/>
    <w:rsid w:val="00C96F14"/>
    <w:rsid w:val="00C9771B"/>
    <w:rsid w:val="00C97ACD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3E35"/>
    <w:rsid w:val="00CA44BA"/>
    <w:rsid w:val="00CA469B"/>
    <w:rsid w:val="00CA481D"/>
    <w:rsid w:val="00CA4913"/>
    <w:rsid w:val="00CA4D41"/>
    <w:rsid w:val="00CA6F89"/>
    <w:rsid w:val="00CA7105"/>
    <w:rsid w:val="00CA7279"/>
    <w:rsid w:val="00CA7D46"/>
    <w:rsid w:val="00CB03EB"/>
    <w:rsid w:val="00CB0571"/>
    <w:rsid w:val="00CB0E5F"/>
    <w:rsid w:val="00CB13AC"/>
    <w:rsid w:val="00CB1EFB"/>
    <w:rsid w:val="00CB2F7C"/>
    <w:rsid w:val="00CB3935"/>
    <w:rsid w:val="00CB4736"/>
    <w:rsid w:val="00CB48ED"/>
    <w:rsid w:val="00CB5809"/>
    <w:rsid w:val="00CB5901"/>
    <w:rsid w:val="00CB63E4"/>
    <w:rsid w:val="00CB6A6A"/>
    <w:rsid w:val="00CB6CBE"/>
    <w:rsid w:val="00CB6E7F"/>
    <w:rsid w:val="00CB797D"/>
    <w:rsid w:val="00CB7DC9"/>
    <w:rsid w:val="00CC026B"/>
    <w:rsid w:val="00CC048C"/>
    <w:rsid w:val="00CC094D"/>
    <w:rsid w:val="00CC0F31"/>
    <w:rsid w:val="00CC0F5E"/>
    <w:rsid w:val="00CC32C9"/>
    <w:rsid w:val="00CC3FF3"/>
    <w:rsid w:val="00CC40A0"/>
    <w:rsid w:val="00CC4268"/>
    <w:rsid w:val="00CC6679"/>
    <w:rsid w:val="00CC7BB7"/>
    <w:rsid w:val="00CD17C9"/>
    <w:rsid w:val="00CD1894"/>
    <w:rsid w:val="00CD1D04"/>
    <w:rsid w:val="00CD2D63"/>
    <w:rsid w:val="00CD2FE4"/>
    <w:rsid w:val="00CD34AC"/>
    <w:rsid w:val="00CD3604"/>
    <w:rsid w:val="00CD3BDF"/>
    <w:rsid w:val="00CD4F66"/>
    <w:rsid w:val="00CD61A3"/>
    <w:rsid w:val="00CD7C73"/>
    <w:rsid w:val="00CE01C1"/>
    <w:rsid w:val="00CE09B6"/>
    <w:rsid w:val="00CE1B9E"/>
    <w:rsid w:val="00CE242F"/>
    <w:rsid w:val="00CE2A73"/>
    <w:rsid w:val="00CE2B69"/>
    <w:rsid w:val="00CE3222"/>
    <w:rsid w:val="00CE32B8"/>
    <w:rsid w:val="00CE4004"/>
    <w:rsid w:val="00CE441A"/>
    <w:rsid w:val="00CE5BCD"/>
    <w:rsid w:val="00CE688E"/>
    <w:rsid w:val="00CE6A2D"/>
    <w:rsid w:val="00CE7214"/>
    <w:rsid w:val="00CF0293"/>
    <w:rsid w:val="00CF0330"/>
    <w:rsid w:val="00CF2E4B"/>
    <w:rsid w:val="00CF57E1"/>
    <w:rsid w:val="00CF697F"/>
    <w:rsid w:val="00CF69D5"/>
    <w:rsid w:val="00CF6C7E"/>
    <w:rsid w:val="00D0015E"/>
    <w:rsid w:val="00D0044A"/>
    <w:rsid w:val="00D02F78"/>
    <w:rsid w:val="00D03167"/>
    <w:rsid w:val="00D03F20"/>
    <w:rsid w:val="00D04014"/>
    <w:rsid w:val="00D041E3"/>
    <w:rsid w:val="00D04A5E"/>
    <w:rsid w:val="00D04EB0"/>
    <w:rsid w:val="00D0579C"/>
    <w:rsid w:val="00D06E00"/>
    <w:rsid w:val="00D07399"/>
    <w:rsid w:val="00D101FC"/>
    <w:rsid w:val="00D10AC6"/>
    <w:rsid w:val="00D11335"/>
    <w:rsid w:val="00D113B4"/>
    <w:rsid w:val="00D11840"/>
    <w:rsid w:val="00D119B6"/>
    <w:rsid w:val="00D12588"/>
    <w:rsid w:val="00D12731"/>
    <w:rsid w:val="00D1294E"/>
    <w:rsid w:val="00D13DF3"/>
    <w:rsid w:val="00D143A4"/>
    <w:rsid w:val="00D14FFC"/>
    <w:rsid w:val="00D156B1"/>
    <w:rsid w:val="00D1574B"/>
    <w:rsid w:val="00D15DCF"/>
    <w:rsid w:val="00D15F1A"/>
    <w:rsid w:val="00D1674A"/>
    <w:rsid w:val="00D16FF3"/>
    <w:rsid w:val="00D171C8"/>
    <w:rsid w:val="00D17519"/>
    <w:rsid w:val="00D17927"/>
    <w:rsid w:val="00D17958"/>
    <w:rsid w:val="00D17B66"/>
    <w:rsid w:val="00D20243"/>
    <w:rsid w:val="00D2109B"/>
    <w:rsid w:val="00D215C6"/>
    <w:rsid w:val="00D23209"/>
    <w:rsid w:val="00D23718"/>
    <w:rsid w:val="00D23EF2"/>
    <w:rsid w:val="00D2401E"/>
    <w:rsid w:val="00D2452C"/>
    <w:rsid w:val="00D24DB3"/>
    <w:rsid w:val="00D25CEE"/>
    <w:rsid w:val="00D27CC7"/>
    <w:rsid w:val="00D3000A"/>
    <w:rsid w:val="00D308B0"/>
    <w:rsid w:val="00D314E2"/>
    <w:rsid w:val="00D3191F"/>
    <w:rsid w:val="00D32294"/>
    <w:rsid w:val="00D34400"/>
    <w:rsid w:val="00D3584D"/>
    <w:rsid w:val="00D365DB"/>
    <w:rsid w:val="00D36690"/>
    <w:rsid w:val="00D37170"/>
    <w:rsid w:val="00D3749E"/>
    <w:rsid w:val="00D4032C"/>
    <w:rsid w:val="00D40746"/>
    <w:rsid w:val="00D4211A"/>
    <w:rsid w:val="00D425F0"/>
    <w:rsid w:val="00D45163"/>
    <w:rsid w:val="00D45454"/>
    <w:rsid w:val="00D457A8"/>
    <w:rsid w:val="00D45CFE"/>
    <w:rsid w:val="00D46B03"/>
    <w:rsid w:val="00D46F12"/>
    <w:rsid w:val="00D47741"/>
    <w:rsid w:val="00D47751"/>
    <w:rsid w:val="00D50927"/>
    <w:rsid w:val="00D5114D"/>
    <w:rsid w:val="00D52538"/>
    <w:rsid w:val="00D52A1F"/>
    <w:rsid w:val="00D53BAA"/>
    <w:rsid w:val="00D54506"/>
    <w:rsid w:val="00D550D3"/>
    <w:rsid w:val="00D55396"/>
    <w:rsid w:val="00D56FB0"/>
    <w:rsid w:val="00D5791E"/>
    <w:rsid w:val="00D6041E"/>
    <w:rsid w:val="00D604F8"/>
    <w:rsid w:val="00D60539"/>
    <w:rsid w:val="00D606C3"/>
    <w:rsid w:val="00D6088B"/>
    <w:rsid w:val="00D61339"/>
    <w:rsid w:val="00D615D2"/>
    <w:rsid w:val="00D61CC0"/>
    <w:rsid w:val="00D62686"/>
    <w:rsid w:val="00D63105"/>
    <w:rsid w:val="00D6338F"/>
    <w:rsid w:val="00D63532"/>
    <w:rsid w:val="00D643D2"/>
    <w:rsid w:val="00D646B3"/>
    <w:rsid w:val="00D649DF"/>
    <w:rsid w:val="00D66373"/>
    <w:rsid w:val="00D67721"/>
    <w:rsid w:val="00D677E9"/>
    <w:rsid w:val="00D67D3F"/>
    <w:rsid w:val="00D67EE0"/>
    <w:rsid w:val="00D715F4"/>
    <w:rsid w:val="00D73F4A"/>
    <w:rsid w:val="00D75377"/>
    <w:rsid w:val="00D75A57"/>
    <w:rsid w:val="00D75ABB"/>
    <w:rsid w:val="00D75E49"/>
    <w:rsid w:val="00D764E1"/>
    <w:rsid w:val="00D76748"/>
    <w:rsid w:val="00D76B73"/>
    <w:rsid w:val="00D76C2A"/>
    <w:rsid w:val="00D8022F"/>
    <w:rsid w:val="00D81AF9"/>
    <w:rsid w:val="00D81D38"/>
    <w:rsid w:val="00D8247F"/>
    <w:rsid w:val="00D82691"/>
    <w:rsid w:val="00D84363"/>
    <w:rsid w:val="00D868C5"/>
    <w:rsid w:val="00D86D0A"/>
    <w:rsid w:val="00D86FDD"/>
    <w:rsid w:val="00D8703C"/>
    <w:rsid w:val="00D87361"/>
    <w:rsid w:val="00D87536"/>
    <w:rsid w:val="00D87A4B"/>
    <w:rsid w:val="00D87BCE"/>
    <w:rsid w:val="00D87C14"/>
    <w:rsid w:val="00D90321"/>
    <w:rsid w:val="00D9055F"/>
    <w:rsid w:val="00D90DCD"/>
    <w:rsid w:val="00D91A95"/>
    <w:rsid w:val="00D923CE"/>
    <w:rsid w:val="00D931AC"/>
    <w:rsid w:val="00D934D3"/>
    <w:rsid w:val="00D936C5"/>
    <w:rsid w:val="00D9499C"/>
    <w:rsid w:val="00D949FE"/>
    <w:rsid w:val="00D95FD0"/>
    <w:rsid w:val="00D96122"/>
    <w:rsid w:val="00D970D7"/>
    <w:rsid w:val="00DA00C5"/>
    <w:rsid w:val="00DA059E"/>
    <w:rsid w:val="00DA0A6D"/>
    <w:rsid w:val="00DA1019"/>
    <w:rsid w:val="00DA2030"/>
    <w:rsid w:val="00DA2319"/>
    <w:rsid w:val="00DA2953"/>
    <w:rsid w:val="00DA2F85"/>
    <w:rsid w:val="00DA2FD4"/>
    <w:rsid w:val="00DA5B11"/>
    <w:rsid w:val="00DA5BBC"/>
    <w:rsid w:val="00DA7AF3"/>
    <w:rsid w:val="00DB06F8"/>
    <w:rsid w:val="00DB0CA3"/>
    <w:rsid w:val="00DB404A"/>
    <w:rsid w:val="00DB43E9"/>
    <w:rsid w:val="00DB4F76"/>
    <w:rsid w:val="00DB5F7E"/>
    <w:rsid w:val="00DB653D"/>
    <w:rsid w:val="00DC2764"/>
    <w:rsid w:val="00DC3AC0"/>
    <w:rsid w:val="00DC3DAB"/>
    <w:rsid w:val="00DC4265"/>
    <w:rsid w:val="00DC53ED"/>
    <w:rsid w:val="00DC60C5"/>
    <w:rsid w:val="00DC6C92"/>
    <w:rsid w:val="00DC70A4"/>
    <w:rsid w:val="00DC7A8C"/>
    <w:rsid w:val="00DD14A0"/>
    <w:rsid w:val="00DD1877"/>
    <w:rsid w:val="00DD1A98"/>
    <w:rsid w:val="00DD1F0B"/>
    <w:rsid w:val="00DD1F2F"/>
    <w:rsid w:val="00DD22B8"/>
    <w:rsid w:val="00DD26C3"/>
    <w:rsid w:val="00DD27F0"/>
    <w:rsid w:val="00DD4252"/>
    <w:rsid w:val="00DD5AEA"/>
    <w:rsid w:val="00DD6053"/>
    <w:rsid w:val="00DD63ED"/>
    <w:rsid w:val="00DD7BCC"/>
    <w:rsid w:val="00DD7FEB"/>
    <w:rsid w:val="00DE0C45"/>
    <w:rsid w:val="00DE1594"/>
    <w:rsid w:val="00DE1BF2"/>
    <w:rsid w:val="00DE2CEA"/>
    <w:rsid w:val="00DE3CD4"/>
    <w:rsid w:val="00DE501D"/>
    <w:rsid w:val="00DE561D"/>
    <w:rsid w:val="00DE59A3"/>
    <w:rsid w:val="00DE6571"/>
    <w:rsid w:val="00DE7605"/>
    <w:rsid w:val="00DF022C"/>
    <w:rsid w:val="00DF0D99"/>
    <w:rsid w:val="00DF428A"/>
    <w:rsid w:val="00DF43B0"/>
    <w:rsid w:val="00DF4622"/>
    <w:rsid w:val="00DF49BC"/>
    <w:rsid w:val="00DF504D"/>
    <w:rsid w:val="00DF5104"/>
    <w:rsid w:val="00DF5A12"/>
    <w:rsid w:val="00DF5FC4"/>
    <w:rsid w:val="00DF69C0"/>
    <w:rsid w:val="00E000E9"/>
    <w:rsid w:val="00E00B3D"/>
    <w:rsid w:val="00E00F65"/>
    <w:rsid w:val="00E015B8"/>
    <w:rsid w:val="00E0168A"/>
    <w:rsid w:val="00E021B0"/>
    <w:rsid w:val="00E0251B"/>
    <w:rsid w:val="00E029E7"/>
    <w:rsid w:val="00E02DE8"/>
    <w:rsid w:val="00E03563"/>
    <w:rsid w:val="00E03E9C"/>
    <w:rsid w:val="00E0462A"/>
    <w:rsid w:val="00E057C1"/>
    <w:rsid w:val="00E05FFB"/>
    <w:rsid w:val="00E06AA8"/>
    <w:rsid w:val="00E06BDE"/>
    <w:rsid w:val="00E06DC9"/>
    <w:rsid w:val="00E10028"/>
    <w:rsid w:val="00E12A34"/>
    <w:rsid w:val="00E136BD"/>
    <w:rsid w:val="00E14B5E"/>
    <w:rsid w:val="00E158D3"/>
    <w:rsid w:val="00E164EC"/>
    <w:rsid w:val="00E1695C"/>
    <w:rsid w:val="00E16DF3"/>
    <w:rsid w:val="00E16EBD"/>
    <w:rsid w:val="00E16F64"/>
    <w:rsid w:val="00E17177"/>
    <w:rsid w:val="00E172BB"/>
    <w:rsid w:val="00E17B11"/>
    <w:rsid w:val="00E216BB"/>
    <w:rsid w:val="00E21899"/>
    <w:rsid w:val="00E22069"/>
    <w:rsid w:val="00E22914"/>
    <w:rsid w:val="00E229D1"/>
    <w:rsid w:val="00E22FF7"/>
    <w:rsid w:val="00E231D7"/>
    <w:rsid w:val="00E2399F"/>
    <w:rsid w:val="00E24377"/>
    <w:rsid w:val="00E2437E"/>
    <w:rsid w:val="00E24E6F"/>
    <w:rsid w:val="00E25207"/>
    <w:rsid w:val="00E254E0"/>
    <w:rsid w:val="00E25516"/>
    <w:rsid w:val="00E27047"/>
    <w:rsid w:val="00E27162"/>
    <w:rsid w:val="00E304F3"/>
    <w:rsid w:val="00E308CC"/>
    <w:rsid w:val="00E30AE4"/>
    <w:rsid w:val="00E30DAA"/>
    <w:rsid w:val="00E30DD2"/>
    <w:rsid w:val="00E32174"/>
    <w:rsid w:val="00E32AEA"/>
    <w:rsid w:val="00E32C25"/>
    <w:rsid w:val="00E335A1"/>
    <w:rsid w:val="00E33662"/>
    <w:rsid w:val="00E3389D"/>
    <w:rsid w:val="00E33F91"/>
    <w:rsid w:val="00E3431E"/>
    <w:rsid w:val="00E34B17"/>
    <w:rsid w:val="00E34FC6"/>
    <w:rsid w:val="00E35A27"/>
    <w:rsid w:val="00E35E9E"/>
    <w:rsid w:val="00E361AF"/>
    <w:rsid w:val="00E36372"/>
    <w:rsid w:val="00E40862"/>
    <w:rsid w:val="00E41729"/>
    <w:rsid w:val="00E417A8"/>
    <w:rsid w:val="00E41AA5"/>
    <w:rsid w:val="00E41E80"/>
    <w:rsid w:val="00E4220B"/>
    <w:rsid w:val="00E42D23"/>
    <w:rsid w:val="00E43E10"/>
    <w:rsid w:val="00E448D4"/>
    <w:rsid w:val="00E45659"/>
    <w:rsid w:val="00E45846"/>
    <w:rsid w:val="00E462FC"/>
    <w:rsid w:val="00E46782"/>
    <w:rsid w:val="00E46D2C"/>
    <w:rsid w:val="00E46F0D"/>
    <w:rsid w:val="00E47084"/>
    <w:rsid w:val="00E47E16"/>
    <w:rsid w:val="00E47EA6"/>
    <w:rsid w:val="00E5023A"/>
    <w:rsid w:val="00E5032F"/>
    <w:rsid w:val="00E506D1"/>
    <w:rsid w:val="00E51C8A"/>
    <w:rsid w:val="00E5202F"/>
    <w:rsid w:val="00E52492"/>
    <w:rsid w:val="00E54006"/>
    <w:rsid w:val="00E54102"/>
    <w:rsid w:val="00E55119"/>
    <w:rsid w:val="00E55852"/>
    <w:rsid w:val="00E55BA5"/>
    <w:rsid w:val="00E55E1C"/>
    <w:rsid w:val="00E56ED5"/>
    <w:rsid w:val="00E57612"/>
    <w:rsid w:val="00E5785B"/>
    <w:rsid w:val="00E57E88"/>
    <w:rsid w:val="00E60051"/>
    <w:rsid w:val="00E60690"/>
    <w:rsid w:val="00E60FC6"/>
    <w:rsid w:val="00E61EC7"/>
    <w:rsid w:val="00E62420"/>
    <w:rsid w:val="00E62B2F"/>
    <w:rsid w:val="00E62B30"/>
    <w:rsid w:val="00E644CC"/>
    <w:rsid w:val="00E64D6D"/>
    <w:rsid w:val="00E656DC"/>
    <w:rsid w:val="00E65A8F"/>
    <w:rsid w:val="00E6730C"/>
    <w:rsid w:val="00E675E4"/>
    <w:rsid w:val="00E70466"/>
    <w:rsid w:val="00E70E8C"/>
    <w:rsid w:val="00E71AF0"/>
    <w:rsid w:val="00E71DD8"/>
    <w:rsid w:val="00E7252B"/>
    <w:rsid w:val="00E72592"/>
    <w:rsid w:val="00E72E22"/>
    <w:rsid w:val="00E73134"/>
    <w:rsid w:val="00E756C4"/>
    <w:rsid w:val="00E76419"/>
    <w:rsid w:val="00E7646F"/>
    <w:rsid w:val="00E7679E"/>
    <w:rsid w:val="00E77D15"/>
    <w:rsid w:val="00E803C6"/>
    <w:rsid w:val="00E807D9"/>
    <w:rsid w:val="00E81415"/>
    <w:rsid w:val="00E81556"/>
    <w:rsid w:val="00E816B5"/>
    <w:rsid w:val="00E81DAB"/>
    <w:rsid w:val="00E822A0"/>
    <w:rsid w:val="00E82E78"/>
    <w:rsid w:val="00E83807"/>
    <w:rsid w:val="00E84003"/>
    <w:rsid w:val="00E8462D"/>
    <w:rsid w:val="00E8504D"/>
    <w:rsid w:val="00E85513"/>
    <w:rsid w:val="00E85E72"/>
    <w:rsid w:val="00E867F8"/>
    <w:rsid w:val="00E87157"/>
    <w:rsid w:val="00E875A8"/>
    <w:rsid w:val="00E90B0B"/>
    <w:rsid w:val="00E93051"/>
    <w:rsid w:val="00E949FB"/>
    <w:rsid w:val="00E94A1F"/>
    <w:rsid w:val="00E96704"/>
    <w:rsid w:val="00E979A1"/>
    <w:rsid w:val="00E979E2"/>
    <w:rsid w:val="00E97A3B"/>
    <w:rsid w:val="00E97FE2"/>
    <w:rsid w:val="00EA1F2C"/>
    <w:rsid w:val="00EA2D6F"/>
    <w:rsid w:val="00EA3358"/>
    <w:rsid w:val="00EA4324"/>
    <w:rsid w:val="00EA49F9"/>
    <w:rsid w:val="00EA4C5D"/>
    <w:rsid w:val="00EA4CB8"/>
    <w:rsid w:val="00EA6345"/>
    <w:rsid w:val="00EA68C2"/>
    <w:rsid w:val="00EA6B97"/>
    <w:rsid w:val="00EB02C9"/>
    <w:rsid w:val="00EB0C67"/>
    <w:rsid w:val="00EB0CB9"/>
    <w:rsid w:val="00EB28D2"/>
    <w:rsid w:val="00EB3346"/>
    <w:rsid w:val="00EB40DB"/>
    <w:rsid w:val="00EB5267"/>
    <w:rsid w:val="00EB5591"/>
    <w:rsid w:val="00EB6BC7"/>
    <w:rsid w:val="00EB6D23"/>
    <w:rsid w:val="00EB7C47"/>
    <w:rsid w:val="00EC11DF"/>
    <w:rsid w:val="00EC1A07"/>
    <w:rsid w:val="00EC3E76"/>
    <w:rsid w:val="00EC441C"/>
    <w:rsid w:val="00EC5343"/>
    <w:rsid w:val="00EC571A"/>
    <w:rsid w:val="00EC5DC6"/>
    <w:rsid w:val="00EC65AE"/>
    <w:rsid w:val="00EC6D0D"/>
    <w:rsid w:val="00EC71CF"/>
    <w:rsid w:val="00ED0183"/>
    <w:rsid w:val="00ED0585"/>
    <w:rsid w:val="00ED06C3"/>
    <w:rsid w:val="00ED0F98"/>
    <w:rsid w:val="00ED1205"/>
    <w:rsid w:val="00ED2776"/>
    <w:rsid w:val="00ED3A1A"/>
    <w:rsid w:val="00ED3B59"/>
    <w:rsid w:val="00ED3FDC"/>
    <w:rsid w:val="00ED4882"/>
    <w:rsid w:val="00ED4C4C"/>
    <w:rsid w:val="00ED53F1"/>
    <w:rsid w:val="00ED552B"/>
    <w:rsid w:val="00ED6FA7"/>
    <w:rsid w:val="00ED7DC8"/>
    <w:rsid w:val="00EE04A6"/>
    <w:rsid w:val="00EE0A0C"/>
    <w:rsid w:val="00EE2E28"/>
    <w:rsid w:val="00EE3462"/>
    <w:rsid w:val="00EE3815"/>
    <w:rsid w:val="00EE44C6"/>
    <w:rsid w:val="00EE53CB"/>
    <w:rsid w:val="00EE6073"/>
    <w:rsid w:val="00EE6082"/>
    <w:rsid w:val="00EE637F"/>
    <w:rsid w:val="00EE66FD"/>
    <w:rsid w:val="00EE68D8"/>
    <w:rsid w:val="00EE69E6"/>
    <w:rsid w:val="00EE6E2A"/>
    <w:rsid w:val="00EE7A3E"/>
    <w:rsid w:val="00EE7C14"/>
    <w:rsid w:val="00EE7E51"/>
    <w:rsid w:val="00EF009C"/>
    <w:rsid w:val="00EF0156"/>
    <w:rsid w:val="00EF0FA1"/>
    <w:rsid w:val="00EF1031"/>
    <w:rsid w:val="00EF1CD2"/>
    <w:rsid w:val="00EF2EF6"/>
    <w:rsid w:val="00EF3788"/>
    <w:rsid w:val="00EF3D4C"/>
    <w:rsid w:val="00EF4BE1"/>
    <w:rsid w:val="00F00C2F"/>
    <w:rsid w:val="00F016DD"/>
    <w:rsid w:val="00F017DA"/>
    <w:rsid w:val="00F01DD4"/>
    <w:rsid w:val="00F0296C"/>
    <w:rsid w:val="00F02FAC"/>
    <w:rsid w:val="00F034BA"/>
    <w:rsid w:val="00F03DEE"/>
    <w:rsid w:val="00F04B38"/>
    <w:rsid w:val="00F05662"/>
    <w:rsid w:val="00F05E4C"/>
    <w:rsid w:val="00F06308"/>
    <w:rsid w:val="00F06D07"/>
    <w:rsid w:val="00F078CA"/>
    <w:rsid w:val="00F07BDE"/>
    <w:rsid w:val="00F07FC5"/>
    <w:rsid w:val="00F121C7"/>
    <w:rsid w:val="00F12764"/>
    <w:rsid w:val="00F127B5"/>
    <w:rsid w:val="00F12E16"/>
    <w:rsid w:val="00F14F98"/>
    <w:rsid w:val="00F15B84"/>
    <w:rsid w:val="00F15D63"/>
    <w:rsid w:val="00F16698"/>
    <w:rsid w:val="00F17BDD"/>
    <w:rsid w:val="00F20D0B"/>
    <w:rsid w:val="00F22814"/>
    <w:rsid w:val="00F23134"/>
    <w:rsid w:val="00F23CB3"/>
    <w:rsid w:val="00F24780"/>
    <w:rsid w:val="00F24901"/>
    <w:rsid w:val="00F24B0F"/>
    <w:rsid w:val="00F25EF9"/>
    <w:rsid w:val="00F25F92"/>
    <w:rsid w:val="00F2696E"/>
    <w:rsid w:val="00F26D17"/>
    <w:rsid w:val="00F30D85"/>
    <w:rsid w:val="00F318CD"/>
    <w:rsid w:val="00F3300F"/>
    <w:rsid w:val="00F3340B"/>
    <w:rsid w:val="00F33AE2"/>
    <w:rsid w:val="00F347C6"/>
    <w:rsid w:val="00F349F9"/>
    <w:rsid w:val="00F34A1A"/>
    <w:rsid w:val="00F34B65"/>
    <w:rsid w:val="00F36859"/>
    <w:rsid w:val="00F36F4F"/>
    <w:rsid w:val="00F37C16"/>
    <w:rsid w:val="00F40A69"/>
    <w:rsid w:val="00F40AB2"/>
    <w:rsid w:val="00F418B4"/>
    <w:rsid w:val="00F43876"/>
    <w:rsid w:val="00F44A40"/>
    <w:rsid w:val="00F45D18"/>
    <w:rsid w:val="00F468DE"/>
    <w:rsid w:val="00F46D8C"/>
    <w:rsid w:val="00F472E4"/>
    <w:rsid w:val="00F473DD"/>
    <w:rsid w:val="00F502F8"/>
    <w:rsid w:val="00F50523"/>
    <w:rsid w:val="00F5079A"/>
    <w:rsid w:val="00F511CF"/>
    <w:rsid w:val="00F51291"/>
    <w:rsid w:val="00F5154F"/>
    <w:rsid w:val="00F51D90"/>
    <w:rsid w:val="00F51DD0"/>
    <w:rsid w:val="00F51F15"/>
    <w:rsid w:val="00F51F19"/>
    <w:rsid w:val="00F52EBB"/>
    <w:rsid w:val="00F53291"/>
    <w:rsid w:val="00F53D1F"/>
    <w:rsid w:val="00F53FED"/>
    <w:rsid w:val="00F544C3"/>
    <w:rsid w:val="00F54A52"/>
    <w:rsid w:val="00F54F42"/>
    <w:rsid w:val="00F553D9"/>
    <w:rsid w:val="00F55CBA"/>
    <w:rsid w:val="00F561CC"/>
    <w:rsid w:val="00F564F8"/>
    <w:rsid w:val="00F56AED"/>
    <w:rsid w:val="00F57609"/>
    <w:rsid w:val="00F606C8"/>
    <w:rsid w:val="00F61B51"/>
    <w:rsid w:val="00F62508"/>
    <w:rsid w:val="00F626A8"/>
    <w:rsid w:val="00F63F20"/>
    <w:rsid w:val="00F6628A"/>
    <w:rsid w:val="00F669F0"/>
    <w:rsid w:val="00F66E85"/>
    <w:rsid w:val="00F671A1"/>
    <w:rsid w:val="00F6764D"/>
    <w:rsid w:val="00F67757"/>
    <w:rsid w:val="00F6790C"/>
    <w:rsid w:val="00F67DAB"/>
    <w:rsid w:val="00F706A9"/>
    <w:rsid w:val="00F707EF"/>
    <w:rsid w:val="00F70D6D"/>
    <w:rsid w:val="00F70D76"/>
    <w:rsid w:val="00F71892"/>
    <w:rsid w:val="00F71B80"/>
    <w:rsid w:val="00F71FC9"/>
    <w:rsid w:val="00F72623"/>
    <w:rsid w:val="00F731A5"/>
    <w:rsid w:val="00F734C6"/>
    <w:rsid w:val="00F73B02"/>
    <w:rsid w:val="00F7592B"/>
    <w:rsid w:val="00F75F6B"/>
    <w:rsid w:val="00F76B6A"/>
    <w:rsid w:val="00F802BE"/>
    <w:rsid w:val="00F818AE"/>
    <w:rsid w:val="00F82BAD"/>
    <w:rsid w:val="00F82C2D"/>
    <w:rsid w:val="00F8404F"/>
    <w:rsid w:val="00F84108"/>
    <w:rsid w:val="00F84EB2"/>
    <w:rsid w:val="00F84FD7"/>
    <w:rsid w:val="00F85303"/>
    <w:rsid w:val="00F85E97"/>
    <w:rsid w:val="00F8769E"/>
    <w:rsid w:val="00F90155"/>
    <w:rsid w:val="00F90EDB"/>
    <w:rsid w:val="00F91BC4"/>
    <w:rsid w:val="00F92BA9"/>
    <w:rsid w:val="00F962A4"/>
    <w:rsid w:val="00F96912"/>
    <w:rsid w:val="00F96BD2"/>
    <w:rsid w:val="00F97950"/>
    <w:rsid w:val="00FA113F"/>
    <w:rsid w:val="00FA2A12"/>
    <w:rsid w:val="00FA2BA0"/>
    <w:rsid w:val="00FA38B7"/>
    <w:rsid w:val="00FA572A"/>
    <w:rsid w:val="00FA5B35"/>
    <w:rsid w:val="00FA5D7D"/>
    <w:rsid w:val="00FA64E3"/>
    <w:rsid w:val="00FA6683"/>
    <w:rsid w:val="00FB090D"/>
    <w:rsid w:val="00FB09A5"/>
    <w:rsid w:val="00FB0E6D"/>
    <w:rsid w:val="00FB2554"/>
    <w:rsid w:val="00FB299F"/>
    <w:rsid w:val="00FB2A10"/>
    <w:rsid w:val="00FB2B2E"/>
    <w:rsid w:val="00FB3774"/>
    <w:rsid w:val="00FB3C37"/>
    <w:rsid w:val="00FB3DA3"/>
    <w:rsid w:val="00FB448A"/>
    <w:rsid w:val="00FB5AD4"/>
    <w:rsid w:val="00FB7141"/>
    <w:rsid w:val="00FB7388"/>
    <w:rsid w:val="00FB7566"/>
    <w:rsid w:val="00FB7EE9"/>
    <w:rsid w:val="00FB7F59"/>
    <w:rsid w:val="00FC01E3"/>
    <w:rsid w:val="00FC0787"/>
    <w:rsid w:val="00FC08AF"/>
    <w:rsid w:val="00FC0D5C"/>
    <w:rsid w:val="00FC1AC9"/>
    <w:rsid w:val="00FC2401"/>
    <w:rsid w:val="00FC4A3A"/>
    <w:rsid w:val="00FC5C57"/>
    <w:rsid w:val="00FC6AC4"/>
    <w:rsid w:val="00FC7090"/>
    <w:rsid w:val="00FC77A5"/>
    <w:rsid w:val="00FD0BF3"/>
    <w:rsid w:val="00FD0CF8"/>
    <w:rsid w:val="00FD1E7F"/>
    <w:rsid w:val="00FD2DF7"/>
    <w:rsid w:val="00FD4088"/>
    <w:rsid w:val="00FD40FF"/>
    <w:rsid w:val="00FD487E"/>
    <w:rsid w:val="00FD52A7"/>
    <w:rsid w:val="00FD782C"/>
    <w:rsid w:val="00FD7CA0"/>
    <w:rsid w:val="00FD7E62"/>
    <w:rsid w:val="00FE0897"/>
    <w:rsid w:val="00FE1E63"/>
    <w:rsid w:val="00FE3C62"/>
    <w:rsid w:val="00FE3FDD"/>
    <w:rsid w:val="00FE479E"/>
    <w:rsid w:val="00FE5075"/>
    <w:rsid w:val="00FE5C52"/>
    <w:rsid w:val="00FE76BD"/>
    <w:rsid w:val="00FE7D61"/>
    <w:rsid w:val="00FE7E65"/>
    <w:rsid w:val="00FE7F07"/>
    <w:rsid w:val="00FF30F5"/>
    <w:rsid w:val="00FF56BF"/>
    <w:rsid w:val="00FF638A"/>
    <w:rsid w:val="00FF6B35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4E3512"/>
    <w:rPr>
      <w:color w:val="605E5C"/>
      <w:shd w:val="clear" w:color="auto" w:fill="E1DFDD"/>
    </w:rPr>
  </w:style>
  <w:style w:type="character" w:customStyle="1" w:styleId="light">
    <w:name w:val="light"/>
    <w:basedOn w:val="a0"/>
    <w:rsid w:val="00204F7F"/>
  </w:style>
  <w:style w:type="character" w:styleId="HTML0">
    <w:name w:val="HTML Code"/>
    <w:basedOn w:val="a0"/>
    <w:uiPriority w:val="99"/>
    <w:semiHidden/>
    <w:unhideWhenUsed/>
    <w:rsid w:val="00204F7F"/>
    <w:rPr>
      <w:rFonts w:ascii="Courier New" w:eastAsia="Times New Roman" w:hAnsi="Courier New" w:cs="Courier New"/>
      <w:sz w:val="20"/>
      <w:szCs w:val="20"/>
    </w:rPr>
  </w:style>
  <w:style w:type="character" w:styleId="af3">
    <w:name w:val="Unresolved Mention"/>
    <w:basedOn w:val="a0"/>
    <w:uiPriority w:val="99"/>
    <w:semiHidden/>
    <w:unhideWhenUsed/>
    <w:rsid w:val="008C7ACC"/>
    <w:rPr>
      <w:color w:val="605E5C"/>
      <w:shd w:val="clear" w:color="auto" w:fill="E1DFDD"/>
    </w:rPr>
  </w:style>
  <w:style w:type="character" w:customStyle="1" w:styleId="THChar">
    <w:name w:val="TH Char"/>
    <w:link w:val="TH"/>
    <w:qFormat/>
    <w:locked/>
    <w:rsid w:val="00733A91"/>
    <w:rPr>
      <w:rFonts w:ascii="Arial" w:hAnsi="Arial" w:cs="Arial"/>
      <w:b/>
      <w:lang w:val="en-GB"/>
    </w:rPr>
  </w:style>
  <w:style w:type="paragraph" w:customStyle="1" w:styleId="TH">
    <w:name w:val="TH"/>
    <w:basedOn w:val="a"/>
    <w:link w:val="THChar"/>
    <w:qFormat/>
    <w:rsid w:val="00733A91"/>
    <w:pPr>
      <w:keepNext/>
      <w:keepLines/>
      <w:spacing w:before="60" w:after="180" w:line="240" w:lineRule="auto"/>
      <w:jc w:val="center"/>
    </w:pPr>
    <w:rPr>
      <w:rFonts w:ascii="Arial" w:hAnsi="Arial" w:cs="Arial"/>
      <w:b/>
      <w:lang w:val="en-GB"/>
    </w:rPr>
  </w:style>
  <w:style w:type="character" w:customStyle="1" w:styleId="EQChar">
    <w:name w:val="EQ Char"/>
    <w:link w:val="EQ"/>
    <w:locked/>
    <w:rsid w:val="00A56918"/>
    <w:rPr>
      <w:rFonts w:ascii="Times New Roman" w:hAnsi="Times New Roman" w:cs="Times New Roman"/>
      <w:noProof/>
      <w:lang w:val="en-GB"/>
    </w:rPr>
  </w:style>
  <w:style w:type="paragraph" w:customStyle="1" w:styleId="EQ">
    <w:name w:val="EQ"/>
    <w:basedOn w:val="a"/>
    <w:next w:val="a"/>
    <w:link w:val="EQChar"/>
    <w:rsid w:val="00A56918"/>
    <w:pPr>
      <w:keepLines/>
      <w:tabs>
        <w:tab w:val="center" w:pos="4536"/>
        <w:tab w:val="right" w:pos="9072"/>
      </w:tabs>
      <w:spacing w:after="180" w:line="240" w:lineRule="auto"/>
    </w:pPr>
    <w:rPr>
      <w:rFonts w:ascii="Times New Roman" w:hAnsi="Times New Roman" w:cs="Times New Roman"/>
      <w:noProof/>
      <w:lang w:val="en-GB"/>
    </w:rPr>
  </w:style>
  <w:style w:type="paragraph" w:customStyle="1" w:styleId="TAC">
    <w:name w:val="TAC"/>
    <w:basedOn w:val="a"/>
    <w:link w:val="TACChar"/>
    <w:qFormat/>
    <w:rsid w:val="007B4644"/>
    <w:pPr>
      <w:keepNext/>
      <w:keepLines/>
      <w:spacing w:after="0" w:line="240" w:lineRule="auto"/>
      <w:jc w:val="center"/>
    </w:pPr>
    <w:rPr>
      <w:rFonts w:ascii="Arial" w:eastAsiaTheme="minorEastAsia" w:hAnsi="Arial" w:cs="Times New Roman"/>
      <w:sz w:val="18"/>
      <w:szCs w:val="20"/>
      <w:lang w:val="en-GB"/>
    </w:rPr>
  </w:style>
  <w:style w:type="character" w:customStyle="1" w:styleId="TACChar">
    <w:name w:val="TAC Char"/>
    <w:link w:val="TAC"/>
    <w:qFormat/>
    <w:rsid w:val="007B4644"/>
    <w:rPr>
      <w:rFonts w:ascii="Arial" w:eastAsiaTheme="minorEastAsia" w:hAnsi="Arial" w:cs="Times New Roman"/>
      <w:sz w:val="18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7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9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23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17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79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589357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1579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441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96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1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31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18" Type="http://schemas.openxmlformats.org/officeDocument/2006/relationships/package" Target="embeddings/Microsoft_Visio_Drawing1.vsdx"/><Relationship Id="rId26" Type="http://schemas.openxmlformats.org/officeDocument/2006/relationships/oleObject" Target="embeddings/oleObject4.bin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2.bin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emf"/><Relationship Id="rId25" Type="http://schemas.openxmlformats.org/officeDocument/2006/relationships/image" Target="media/image10.wmf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.vsdx"/><Relationship Id="rId20" Type="http://schemas.openxmlformats.org/officeDocument/2006/relationships/image" Target="media/image7.emf"/><Relationship Id="rId29" Type="http://schemas.openxmlformats.org/officeDocument/2006/relationships/image" Target="media/image12.gi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wmf"/><Relationship Id="rId24" Type="http://schemas.openxmlformats.org/officeDocument/2006/relationships/oleObject" Target="embeddings/oleObject3.bin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image" Target="media/image9.png"/><Relationship Id="rId28" Type="http://schemas.openxmlformats.org/officeDocument/2006/relationships/oleObject" Target="embeddings/oleObject5.bin"/><Relationship Id="rId10" Type="http://schemas.openxmlformats.org/officeDocument/2006/relationships/endnotes" Target="endnotes.xml"/><Relationship Id="rId19" Type="http://schemas.openxmlformats.org/officeDocument/2006/relationships/image" Target="media/image6.emf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image" Target="media/image8.png"/><Relationship Id="rId27" Type="http://schemas.openxmlformats.org/officeDocument/2006/relationships/image" Target="media/image11.wmf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424D2"/>
    <w:rsid w:val="00067A0F"/>
    <w:rsid w:val="000725B5"/>
    <w:rsid w:val="000C2931"/>
    <w:rsid w:val="000D2C3F"/>
    <w:rsid w:val="000D6CE1"/>
    <w:rsid w:val="000E2C2B"/>
    <w:rsid w:val="000E2DE2"/>
    <w:rsid w:val="001011B9"/>
    <w:rsid w:val="00101A37"/>
    <w:rsid w:val="00111EEF"/>
    <w:rsid w:val="0014046E"/>
    <w:rsid w:val="00154047"/>
    <w:rsid w:val="00155744"/>
    <w:rsid w:val="00157211"/>
    <w:rsid w:val="001618DE"/>
    <w:rsid w:val="001632AB"/>
    <w:rsid w:val="00173E99"/>
    <w:rsid w:val="0017691B"/>
    <w:rsid w:val="00196FCF"/>
    <w:rsid w:val="001B197F"/>
    <w:rsid w:val="001B4397"/>
    <w:rsid w:val="001B54B9"/>
    <w:rsid w:val="001E1845"/>
    <w:rsid w:val="001F52EA"/>
    <w:rsid w:val="0020525A"/>
    <w:rsid w:val="002141ED"/>
    <w:rsid w:val="00230B40"/>
    <w:rsid w:val="00246C75"/>
    <w:rsid w:val="00251108"/>
    <w:rsid w:val="00254B25"/>
    <w:rsid w:val="00256261"/>
    <w:rsid w:val="0025745E"/>
    <w:rsid w:val="002705F6"/>
    <w:rsid w:val="00291424"/>
    <w:rsid w:val="002B1BFE"/>
    <w:rsid w:val="002B2B37"/>
    <w:rsid w:val="002B7F26"/>
    <w:rsid w:val="002D01E2"/>
    <w:rsid w:val="002D036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D1090"/>
    <w:rsid w:val="003E0C80"/>
    <w:rsid w:val="003E6ECE"/>
    <w:rsid w:val="00403861"/>
    <w:rsid w:val="004074FC"/>
    <w:rsid w:val="00437AFC"/>
    <w:rsid w:val="00441992"/>
    <w:rsid w:val="00452DAA"/>
    <w:rsid w:val="0046748A"/>
    <w:rsid w:val="00481683"/>
    <w:rsid w:val="00485BD5"/>
    <w:rsid w:val="004861C5"/>
    <w:rsid w:val="004A51D0"/>
    <w:rsid w:val="004A6B77"/>
    <w:rsid w:val="004C4026"/>
    <w:rsid w:val="004C699A"/>
    <w:rsid w:val="004E351C"/>
    <w:rsid w:val="004F0B22"/>
    <w:rsid w:val="00501D5A"/>
    <w:rsid w:val="005318B7"/>
    <w:rsid w:val="00534AD7"/>
    <w:rsid w:val="0056116D"/>
    <w:rsid w:val="00563F6C"/>
    <w:rsid w:val="005A2675"/>
    <w:rsid w:val="005B1AD1"/>
    <w:rsid w:val="005B1C2D"/>
    <w:rsid w:val="005D2029"/>
    <w:rsid w:val="006133F3"/>
    <w:rsid w:val="00617DA6"/>
    <w:rsid w:val="006548DA"/>
    <w:rsid w:val="0068048A"/>
    <w:rsid w:val="006A5C89"/>
    <w:rsid w:val="006C3583"/>
    <w:rsid w:val="006F44A3"/>
    <w:rsid w:val="007126BC"/>
    <w:rsid w:val="0072014B"/>
    <w:rsid w:val="00735FFD"/>
    <w:rsid w:val="00762631"/>
    <w:rsid w:val="00771F52"/>
    <w:rsid w:val="00776AB4"/>
    <w:rsid w:val="007803E4"/>
    <w:rsid w:val="00793E33"/>
    <w:rsid w:val="007A357A"/>
    <w:rsid w:val="007B6865"/>
    <w:rsid w:val="007D59F8"/>
    <w:rsid w:val="00800F53"/>
    <w:rsid w:val="00811F73"/>
    <w:rsid w:val="008125C9"/>
    <w:rsid w:val="0082051B"/>
    <w:rsid w:val="00847F0F"/>
    <w:rsid w:val="00886254"/>
    <w:rsid w:val="008A5951"/>
    <w:rsid w:val="008B4477"/>
    <w:rsid w:val="008E470E"/>
    <w:rsid w:val="008F053B"/>
    <w:rsid w:val="009020C5"/>
    <w:rsid w:val="009256D4"/>
    <w:rsid w:val="00930681"/>
    <w:rsid w:val="00947F20"/>
    <w:rsid w:val="009521AB"/>
    <w:rsid w:val="00954929"/>
    <w:rsid w:val="00982AC7"/>
    <w:rsid w:val="009A51EA"/>
    <w:rsid w:val="009B6E92"/>
    <w:rsid w:val="009C1D90"/>
    <w:rsid w:val="009E15CB"/>
    <w:rsid w:val="009E7E1B"/>
    <w:rsid w:val="00A03B63"/>
    <w:rsid w:val="00A12091"/>
    <w:rsid w:val="00A2456B"/>
    <w:rsid w:val="00A44CFF"/>
    <w:rsid w:val="00A70E68"/>
    <w:rsid w:val="00A84C19"/>
    <w:rsid w:val="00AB727D"/>
    <w:rsid w:val="00AB7F40"/>
    <w:rsid w:val="00AC1C5D"/>
    <w:rsid w:val="00B007D8"/>
    <w:rsid w:val="00B60EBA"/>
    <w:rsid w:val="00B9259D"/>
    <w:rsid w:val="00BB3FCF"/>
    <w:rsid w:val="00BC1E1D"/>
    <w:rsid w:val="00BD0F6D"/>
    <w:rsid w:val="00C00D23"/>
    <w:rsid w:val="00C01A52"/>
    <w:rsid w:val="00C10457"/>
    <w:rsid w:val="00C30658"/>
    <w:rsid w:val="00C44B05"/>
    <w:rsid w:val="00C506E3"/>
    <w:rsid w:val="00C77BBF"/>
    <w:rsid w:val="00C80BDE"/>
    <w:rsid w:val="00C85D12"/>
    <w:rsid w:val="00C9501F"/>
    <w:rsid w:val="00C96CA8"/>
    <w:rsid w:val="00CA7803"/>
    <w:rsid w:val="00CB453F"/>
    <w:rsid w:val="00CC2C80"/>
    <w:rsid w:val="00CD2407"/>
    <w:rsid w:val="00CD3587"/>
    <w:rsid w:val="00CE38E4"/>
    <w:rsid w:val="00CF3594"/>
    <w:rsid w:val="00D1568C"/>
    <w:rsid w:val="00D33E82"/>
    <w:rsid w:val="00D620E9"/>
    <w:rsid w:val="00D87771"/>
    <w:rsid w:val="00D93595"/>
    <w:rsid w:val="00D94A52"/>
    <w:rsid w:val="00DA23F7"/>
    <w:rsid w:val="00DA33DB"/>
    <w:rsid w:val="00DD6F07"/>
    <w:rsid w:val="00DE0D20"/>
    <w:rsid w:val="00E14097"/>
    <w:rsid w:val="00E169ED"/>
    <w:rsid w:val="00E269F3"/>
    <w:rsid w:val="00E37496"/>
    <w:rsid w:val="00E37A25"/>
    <w:rsid w:val="00E41D53"/>
    <w:rsid w:val="00E501FE"/>
    <w:rsid w:val="00E550C6"/>
    <w:rsid w:val="00E55B0A"/>
    <w:rsid w:val="00E6349E"/>
    <w:rsid w:val="00E7571C"/>
    <w:rsid w:val="00E76D6B"/>
    <w:rsid w:val="00E809FF"/>
    <w:rsid w:val="00EB4B5C"/>
    <w:rsid w:val="00EB50FC"/>
    <w:rsid w:val="00ED06B6"/>
    <w:rsid w:val="00ED1601"/>
    <w:rsid w:val="00EE30BD"/>
    <w:rsid w:val="00EF6D3E"/>
    <w:rsid w:val="00EF7322"/>
    <w:rsid w:val="00F1441E"/>
    <w:rsid w:val="00F254AE"/>
    <w:rsid w:val="00F3668D"/>
    <w:rsid w:val="00F36F98"/>
    <w:rsid w:val="00F43BB1"/>
    <w:rsid w:val="00F5283E"/>
    <w:rsid w:val="00F73F57"/>
    <w:rsid w:val="00F77181"/>
    <w:rsid w:val="00F80644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2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3CE7B3A-0F71-49D5-92A0-87C2A30C1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2037</TotalTime>
  <Pages>51</Pages>
  <Words>9276</Words>
  <Characters>52879</Characters>
  <Application>Microsoft Office Word</Application>
  <DocSecurity>0</DocSecurity>
  <Lines>440</Lines>
  <Paragraphs>124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62031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330</cp:revision>
  <cp:lastPrinted>2016-05-11T05:52:00Z</cp:lastPrinted>
  <dcterms:created xsi:type="dcterms:W3CDTF">2020-01-31T05:18:00Z</dcterms:created>
  <dcterms:modified xsi:type="dcterms:W3CDTF">2020-05-08T07:59:00Z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