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AF57C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AF57C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AF57C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AF57C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AF57C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AF57C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3pt;height:15.55pt" o:ole="">
                  <v:imagedata r:id="rId11" o:title=""/>
                </v:shape>
                <o:OLEObject Type="Embed" ProgID="Equation.3" ShapeID="_x0000_i1025" DrawAspect="Content" ObjectID="_1644049028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55pt;height:186.05pt" o:ole="">
            <v:imagedata r:id="rId15" o:title=""/>
          </v:shape>
          <o:OLEObject Type="Embed" ProgID="Visio.Drawing.15" ShapeID="_x0000_i1026" DrawAspect="Content" ObjectID="_1644049029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30.05pt;height:173.4pt" o:ole="">
            <v:imagedata r:id="rId17" o:title=""/>
          </v:shape>
          <o:OLEObject Type="Embed" ProgID="Visio.Drawing.15" ShapeID="_x0000_i1027" DrawAspect="Content" ObjectID="_1644049030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4049031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9F4894" w:rsidRDefault="009F4894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9F4894" w:rsidRDefault="009F489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9F4894" w:rsidRDefault="009F489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9F4894" w:rsidRDefault="009F4894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9F4894" w:rsidRDefault="009F489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9F4894" w:rsidRDefault="009F489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9F4894" w:rsidRDefault="009F4894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9F4894" w:rsidRDefault="009F489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9F4894" w:rsidRDefault="009F489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9F4894" w:rsidRDefault="009F4894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9F4894" w:rsidRDefault="009F489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9F4894" w:rsidRDefault="009F489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9F4894" w:rsidRDefault="009F4894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9F4894" w:rsidRDefault="009F4894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9F4894" w:rsidRDefault="009F4894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9F4894" w:rsidRDefault="009F4894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AF57CC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AF57CC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3pt;height:14.4pt" o:ole="">
                  <v:imagedata r:id="rId11" o:title=""/>
                </v:shape>
                <o:OLEObject Type="Embed" ProgID="Equation.3" ShapeID="_x0000_i1029" DrawAspect="Content" ObjectID="_1644049032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95pt;height:36.85pt" o:ole="">
                  <v:imagedata r:id="rId25" o:title=""/>
                </v:shape>
                <o:OLEObject Type="Embed" ProgID="Equation.3" ShapeID="_x0000_i1030" DrawAspect="Content" ObjectID="_1644049033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95pt;height:36.85pt" o:ole="">
                  <v:imagedata r:id="rId27" o:title=""/>
                </v:shape>
                <o:OLEObject Type="Embed" ProgID="Equation.3" ShapeID="_x0000_i1031" DrawAspect="Content" ObjectID="_1644049034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TS 38.211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8C92B9C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689AE319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190737B6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5E8F46E0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399EFB62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31EA9AF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D4865DD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6D789E42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475C350D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6D0EAF35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67647265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13858D7F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04FD65B3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0833339C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F4FA843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5D6DC6D3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57717C4B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37BA3BD0" w14:textId="77777777" w:rsidR="008C5F33" w:rsidRPr="008C5F33" w:rsidRDefault="008C5F33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  <w:bookmarkStart w:id="34" w:name="_GoBack"/>
            <w:bookmarkEnd w:id="34"/>
          </w:p>
        </w:tc>
        <w:tc>
          <w:tcPr>
            <w:tcW w:w="1559" w:type="dxa"/>
          </w:tcPr>
          <w:p w14:paraId="78FD1E9F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218CADC1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CF27F7C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506BDD5A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5517A514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0724D2E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B5AF9DF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5C3099C8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4F886938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6B548196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23FC58BF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2E5579A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49B693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791F965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4BD6F55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60D75AF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40C8944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69EC9778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1C69D2D6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22CA1E95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3F03EE81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1D633E14" w14:textId="77777777" w:rsidTr="00015F41">
        <w:tc>
          <w:tcPr>
            <w:tcW w:w="1413" w:type="dxa"/>
          </w:tcPr>
          <w:p w14:paraId="602B3C36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5B1C612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4008944E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42E403E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4F592EF2" w14:textId="77777777" w:rsidTr="00015F41">
        <w:tc>
          <w:tcPr>
            <w:tcW w:w="1413" w:type="dxa"/>
          </w:tcPr>
          <w:p w14:paraId="673D83F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756D313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7904FC8A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3F739DB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5E7341E6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06B40F5E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C350DC5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1A5E3CC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2C4D40BB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569B2B1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32F8FF8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156EAB1E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B32DB4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7911FFC9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428EC48B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5959B0F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60E64340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7CAEDA71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05290A92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2977" w:type="dxa"/>
          </w:tcPr>
          <w:p w14:paraId="128724FC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3401" w:type="dxa"/>
          </w:tcPr>
          <w:p w14:paraId="65A295E3" w14:textId="77777777" w:rsidR="00FB2A10" w:rsidRPr="008C5F33" w:rsidRDefault="00FB2A10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53F5F602" w:rsidR="00B4076C" w:rsidRDefault="00B4076C" w:rsidP="00B4076C">
      <w:pPr>
        <w:rPr>
          <w:lang w:eastAsia="ko-KR"/>
        </w:rPr>
      </w:pPr>
    </w:p>
    <w:p w14:paraId="1DEB8205" w14:textId="6EE7C4BE" w:rsidR="00B4076C" w:rsidRDefault="00B4076C" w:rsidP="00B4076C">
      <w:pPr>
        <w:rPr>
          <w:lang w:eastAsia="ko-KR"/>
        </w:rPr>
      </w:pPr>
    </w:p>
    <w:p w14:paraId="4C739F70" w14:textId="0AB8739E" w:rsidR="00B4076C" w:rsidRDefault="00B4076C" w:rsidP="00B4076C">
      <w:pPr>
        <w:rPr>
          <w:lang w:eastAsia="ko-KR"/>
        </w:rPr>
      </w:pPr>
    </w:p>
    <w:p w14:paraId="61382566" w14:textId="41FFB251" w:rsidR="00B4076C" w:rsidRDefault="00B4076C" w:rsidP="00B4076C">
      <w:pPr>
        <w:rPr>
          <w:lang w:eastAsia="ko-KR"/>
        </w:rPr>
      </w:pPr>
    </w:p>
    <w:p w14:paraId="0968955C" w14:textId="0C36AC4A" w:rsidR="00B4076C" w:rsidRDefault="00B4076C" w:rsidP="00B4076C">
      <w:pPr>
        <w:rPr>
          <w:lang w:eastAsia="ko-KR"/>
        </w:rPr>
      </w:pPr>
    </w:p>
    <w:p w14:paraId="287C3966" w14:textId="40B2BF78" w:rsidR="00B4076C" w:rsidRDefault="00B4076C" w:rsidP="00B4076C">
      <w:pPr>
        <w:rPr>
          <w:lang w:eastAsia="ko-KR"/>
        </w:rPr>
      </w:pPr>
    </w:p>
    <w:p w14:paraId="24682807" w14:textId="4AD44851" w:rsidR="00B4076C" w:rsidRDefault="00B4076C" w:rsidP="00B4076C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D7C18" w14:textId="77777777" w:rsidR="00AF57CC" w:rsidRDefault="00AF57CC" w:rsidP="00A33843">
      <w:pPr>
        <w:spacing w:after="0" w:line="240" w:lineRule="auto"/>
      </w:pPr>
      <w:r>
        <w:separator/>
      </w:r>
    </w:p>
  </w:endnote>
  <w:endnote w:type="continuationSeparator" w:id="0">
    <w:p w14:paraId="33F55372" w14:textId="77777777" w:rsidR="00AF57CC" w:rsidRDefault="00AF57CC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F489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F4894" w:rsidRPr="003F3259" w:rsidRDefault="009F489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F4894" w:rsidRPr="003F3259" w:rsidRDefault="009F489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F4894" w:rsidRPr="00AB710B" w:rsidRDefault="009F489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F4894" w:rsidRPr="003F3259" w:rsidRDefault="009F489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F489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F489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F4894" w:rsidRPr="000311E3" w:rsidRDefault="009F489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F4894" w14:paraId="7AFC072F" w14:textId="77777777" w:rsidTr="001A0EF6">
      <w:tc>
        <w:tcPr>
          <w:tcW w:w="9540" w:type="dxa"/>
          <w:gridSpan w:val="2"/>
        </w:tcPr>
        <w:p w14:paraId="7AFC072D" w14:textId="77777777" w:rsidR="009F4894" w:rsidRPr="001A0EF6" w:rsidRDefault="009F489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F4894" w:rsidRDefault="009F489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F4894" w14:paraId="7AFC0732" w14:textId="77777777" w:rsidTr="001A0EF6">
      <w:tc>
        <w:tcPr>
          <w:tcW w:w="5580" w:type="dxa"/>
        </w:tcPr>
        <w:p w14:paraId="7AFC0730" w14:textId="77777777" w:rsidR="009F4894" w:rsidRDefault="009F489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9F4894" w:rsidRDefault="009F489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F57CC">
            <w:fldChar w:fldCharType="begin"/>
          </w:r>
          <w:r w:rsidR="00AF57CC">
            <w:instrText xml:space="preserve"> NUMPAGES  \* Arabic  \* MERGEFORMAT </w:instrText>
          </w:r>
          <w:r w:rsidR="00AF57CC">
            <w:fldChar w:fldCharType="separate"/>
          </w:r>
          <w:r>
            <w:rPr>
              <w:noProof/>
            </w:rPr>
            <w:t>75</w:t>
          </w:r>
          <w:r w:rsidR="00AF57CC">
            <w:rPr>
              <w:noProof/>
            </w:rPr>
            <w:fldChar w:fldCharType="end"/>
          </w:r>
        </w:p>
      </w:tc>
    </w:tr>
  </w:tbl>
  <w:p w14:paraId="7AFC0733" w14:textId="77777777" w:rsidR="009F4894" w:rsidRPr="004906B9" w:rsidRDefault="009F489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FDBB3" w14:textId="77777777" w:rsidR="00AF57CC" w:rsidRDefault="00AF57CC" w:rsidP="00A33843">
      <w:pPr>
        <w:spacing w:after="0" w:line="240" w:lineRule="auto"/>
      </w:pPr>
      <w:r>
        <w:separator/>
      </w:r>
    </w:p>
  </w:footnote>
  <w:footnote w:type="continuationSeparator" w:id="0">
    <w:p w14:paraId="60B9BF42" w14:textId="77777777" w:rsidR="00AF57CC" w:rsidRDefault="00AF57CC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9F4894" w:rsidRPr="00385CAB" w:rsidRDefault="009F489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9F4894" w:rsidRDefault="009F489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1E07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C4026"/>
    <w:rsid w:val="004C699A"/>
    <w:rsid w:val="004E351C"/>
    <w:rsid w:val="004F0B22"/>
    <w:rsid w:val="00501D5A"/>
    <w:rsid w:val="005318B7"/>
    <w:rsid w:val="00534AD7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3C87B9-03B3-4116-8D25-976B6A228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1714</TotalTime>
  <Pages>38</Pages>
  <Words>7038</Words>
  <Characters>40121</Characters>
  <Application>Microsoft Office Word</Application>
  <DocSecurity>0</DocSecurity>
  <Lines>334</Lines>
  <Paragraphs>94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164</cp:revision>
  <cp:lastPrinted>2016-05-11T05:52:00Z</cp:lastPrinted>
  <dcterms:created xsi:type="dcterms:W3CDTF">2020-01-31T05:18:00Z</dcterms:created>
  <dcterms:modified xsi:type="dcterms:W3CDTF">2020-02-24T02:28:00Z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