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C1D4B7" w14:textId="42AF55B7" w:rsidR="008D092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9849590" w:history="1">
            <w:r w:rsidR="008D0921" w:rsidRPr="002E79AB">
              <w:rPr>
                <w:rStyle w:val="a6"/>
                <w:noProof/>
                <w:lang w:eastAsia="ko-KR"/>
              </w:rPr>
              <w:t>1</w:t>
            </w:r>
            <w:r w:rsidR="008D092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Scope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_Toc39849590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10A631F" w14:textId="645E5EAA" w:rsidR="008D0921" w:rsidRDefault="004754E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591" w:history="1">
            <w:r w:rsidR="008D0921" w:rsidRPr="002E79AB">
              <w:rPr>
                <w:rStyle w:val="a6"/>
                <w:noProof/>
                <w:lang w:eastAsia="ko-KR"/>
              </w:rPr>
              <w:t>2</w:t>
            </w:r>
            <w:r w:rsidR="008D092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References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_Toc39849591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68972A7" w14:textId="71C891C7" w:rsidR="008D0921" w:rsidRDefault="004754E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592" w:history="1">
            <w:r w:rsidR="008D0921" w:rsidRPr="002E79AB">
              <w:rPr>
                <w:rStyle w:val="a6"/>
                <w:noProof/>
                <w:lang w:eastAsia="ko-KR"/>
              </w:rPr>
              <w:t>3</w:t>
            </w:r>
            <w:r w:rsidR="008D092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Definitions, symbols and abbreviations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_Toc39849592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22005B11" w14:textId="01801007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3" w:history="1">
            <w:r w:rsidR="008D0921" w:rsidRPr="002E79AB">
              <w:rPr>
                <w:rStyle w:val="a6"/>
                <w:noProof/>
                <w:lang w:eastAsia="ko-KR"/>
              </w:rPr>
              <w:t>3.1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Definitions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_Toc39849593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02B27252" w14:textId="1A78137A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4" w:history="1">
            <w:r w:rsidR="008D0921" w:rsidRPr="002E79AB">
              <w:rPr>
                <w:rStyle w:val="a6"/>
                <w:noProof/>
                <w:lang w:eastAsia="ko-KR"/>
              </w:rPr>
              <w:t>3.2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Symbols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_Toc39849594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13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12D870C9" w14:textId="1B18F1EF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5" w:history="1">
            <w:r w:rsidR="008D0921" w:rsidRPr="002E79AB">
              <w:rPr>
                <w:rStyle w:val="a6"/>
                <w:noProof/>
                <w:lang w:eastAsia="ko-KR"/>
              </w:rPr>
              <w:t>3.3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Abbreviations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_Toc39849595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15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146B7CF5" w14:textId="6210A3E0" w:rsidR="008D0921" w:rsidRDefault="004754E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596" w:history="1">
            <w:r w:rsidR="008D0921" w:rsidRPr="002E79AB">
              <w:rPr>
                <w:rStyle w:val="a6"/>
                <w:noProof/>
                <w:lang w:eastAsia="ko-KR"/>
              </w:rPr>
              <w:t>4</w:t>
            </w:r>
            <w:r w:rsidR="008D092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General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_Toc39849596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7AA57461" w14:textId="2FF03C53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7" w:history="1">
            <w:r w:rsidR="008D0921" w:rsidRPr="002E79AB">
              <w:rPr>
                <w:rStyle w:val="a6"/>
                <w:noProof/>
                <w:lang w:eastAsia="ko-KR"/>
              </w:rPr>
              <w:t>4.1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Relationship with other core specifications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_Toc39849597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386EA1FA" w14:textId="75239540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8" w:history="1">
            <w:r w:rsidR="008D0921" w:rsidRPr="002E79AB">
              <w:rPr>
                <w:rStyle w:val="a6"/>
                <w:noProof/>
                <w:lang w:eastAsia="ko-KR"/>
              </w:rPr>
              <w:t>4.2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_Toc39849598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0748CDAA" w14:textId="78202F52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9" w:history="1">
            <w:r w:rsidR="008D0921" w:rsidRPr="002E79AB">
              <w:rPr>
                <w:rStyle w:val="a6"/>
                <w:noProof/>
                <w:lang w:eastAsia="ko-KR"/>
              </w:rPr>
              <w:t>4.3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_Toc39849599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17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0F069E12" w14:textId="413561B9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0" w:history="1">
            <w:r w:rsidR="008D0921" w:rsidRPr="002E79AB">
              <w:rPr>
                <w:rStyle w:val="a6"/>
                <w:noProof/>
                <w:lang w:eastAsia="ko-KR"/>
              </w:rPr>
              <w:t>4.3.1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BS type 1-C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_Toc39849600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17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0BEACB92" w14:textId="1A91991E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1" w:history="1">
            <w:r w:rsidR="008D0921" w:rsidRPr="002E79AB">
              <w:rPr>
                <w:rStyle w:val="a6"/>
                <w:noProof/>
                <w:lang w:eastAsia="ko-KR"/>
              </w:rPr>
              <w:t>4.3.2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BS type 1-H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_Toc39849601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18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99047E7" w14:textId="04B86317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2" w:history="1">
            <w:r w:rsidR="008D0921" w:rsidRPr="002E79AB">
              <w:rPr>
                <w:rStyle w:val="a6"/>
                <w:noProof/>
                <w:lang w:eastAsia="ko-KR"/>
              </w:rPr>
              <w:t>4.3.3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BS type 1-O and BS type 2-O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_Toc39849602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19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3F2334AC" w14:textId="7DF9434B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3" w:history="1">
            <w:r w:rsidR="008D0921" w:rsidRPr="002E79AB">
              <w:rPr>
                <w:rStyle w:val="a6"/>
                <w:noProof/>
                <w:lang w:eastAsia="ko-KR"/>
              </w:rPr>
              <w:t>4.4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Base station classes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_Toc39849603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19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4A87676" w14:textId="6E0AC783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4" w:history="1">
            <w:r w:rsidR="008D0921" w:rsidRPr="002E79AB">
              <w:rPr>
                <w:rStyle w:val="a6"/>
                <w:noProof/>
                <w:lang w:eastAsia="ko-KR"/>
              </w:rPr>
              <w:t>4.5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Regional requirements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_Toc39849604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20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0DD56DC1" w14:textId="51F18D41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5" w:history="1">
            <w:r w:rsidR="008D0921" w:rsidRPr="002E79AB">
              <w:rPr>
                <w:rStyle w:val="a6"/>
                <w:noProof/>
                <w:lang w:eastAsia="ko-KR"/>
              </w:rPr>
              <w:t>4.6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Applicability of requirements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_Toc39849605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21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FE03345" w14:textId="313CB4BB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6" w:history="1">
            <w:r w:rsidR="008D0921" w:rsidRPr="002E79AB">
              <w:rPr>
                <w:rStyle w:val="a6"/>
                <w:noProof/>
                <w:lang w:eastAsia="ko-KR"/>
              </w:rPr>
              <w:t>4.7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Requirements for contiguous and non-contiguous spectrum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_Toc39849606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22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671BB3B5" w14:textId="3F689BAD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7" w:history="1">
            <w:r w:rsidR="008D0921" w:rsidRPr="002E79AB">
              <w:rPr>
                <w:rStyle w:val="a6"/>
                <w:noProof/>
                <w:lang w:eastAsia="ko-KR"/>
              </w:rPr>
              <w:t>4.8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Requirements for BS capable of multi-band operation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_Toc39849607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22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2CCA1832" w14:textId="20411530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8" w:history="1">
            <w:r w:rsidR="008D0921" w:rsidRPr="002E79AB">
              <w:rPr>
                <w:rStyle w:val="a6"/>
                <w:noProof/>
                <w:lang w:eastAsia="ko-KR"/>
              </w:rPr>
              <w:t>4.9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OTA co-location with other base stations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_Toc39849608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24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600F1027" w14:textId="6F86B5B7" w:rsidR="008D0921" w:rsidRDefault="004754E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609" w:history="1">
            <w:r w:rsidR="008D0921" w:rsidRPr="002E79AB">
              <w:rPr>
                <w:rStyle w:val="a6"/>
                <w:noProof/>
                <w:lang w:eastAsia="ko-KR"/>
              </w:rPr>
              <w:t>5</w:t>
            </w:r>
            <w:r w:rsidR="008D092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Operating bands and channel arrangement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_Toc39849609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25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3CEB87C7" w14:textId="14988763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0" w:history="1">
            <w:r w:rsidR="008D0921" w:rsidRPr="002E79AB">
              <w:rPr>
                <w:rStyle w:val="a6"/>
                <w:noProof/>
                <w:lang w:eastAsia="ko-KR"/>
              </w:rPr>
              <w:t>5.1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General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_Toc39849610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25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32C4AE71" w14:textId="576AD58B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1" w:history="1">
            <w:r w:rsidR="008D0921" w:rsidRPr="002E79AB">
              <w:rPr>
                <w:rStyle w:val="a6"/>
                <w:noProof/>
                <w:lang w:eastAsia="ko-KR"/>
              </w:rPr>
              <w:t>5.2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Operating bands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_Toc39849611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25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3E64F407" w14:textId="70CDAC36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2" w:history="1">
            <w:r w:rsidR="008D0921" w:rsidRPr="002E79AB">
              <w:rPr>
                <w:rStyle w:val="a6"/>
                <w:noProof/>
                <w:lang w:eastAsia="ko-KR"/>
              </w:rPr>
              <w:t>5.3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BS channel bandwidth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_Toc39849612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27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1F27541" w14:textId="62C8C1E3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3" w:history="1">
            <w:r w:rsidR="008D0921" w:rsidRPr="002E79AB">
              <w:rPr>
                <w:rStyle w:val="a6"/>
                <w:noProof/>
                <w:lang w:eastAsia="ko-KR"/>
              </w:rPr>
              <w:t>5.3.1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General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_Toc39849613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27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0D8907BF" w14:textId="2A268660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4" w:history="1">
            <w:r w:rsidR="008D0921" w:rsidRPr="002E79AB">
              <w:rPr>
                <w:rStyle w:val="a6"/>
                <w:noProof/>
                <w:lang w:eastAsia="ko-KR"/>
              </w:rPr>
              <w:t>5.3.2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Transmission bandwidth configuration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_Toc39849614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27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5CFAE8A7" w14:textId="642628EF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5" w:history="1">
            <w:r w:rsidR="008D0921" w:rsidRPr="002E79AB">
              <w:rPr>
                <w:rStyle w:val="a6"/>
                <w:noProof/>
                <w:lang w:eastAsia="ko-KR"/>
              </w:rPr>
              <w:t>5.3.3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_Toc39849615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28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20BC2656" w14:textId="33297430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6" w:history="1">
            <w:r w:rsidR="008D0921" w:rsidRPr="002E79AB">
              <w:rPr>
                <w:rStyle w:val="a6"/>
                <w:noProof/>
                <w:lang w:eastAsia="ko-KR"/>
              </w:rPr>
              <w:t>5.3.4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RB alignment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_Toc39849616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30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6D1778A5" w14:textId="1372C73E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7" w:history="1">
            <w:r w:rsidR="008D0921" w:rsidRPr="002E79AB">
              <w:rPr>
                <w:rStyle w:val="a6"/>
                <w:noProof/>
                <w:lang w:eastAsia="ko-KR"/>
              </w:rPr>
              <w:t>5.3.5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BS channel bandwidth per operating band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_Toc39849617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30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387C561E" w14:textId="1876D740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8" w:history="1">
            <w:r w:rsidR="008D0921" w:rsidRPr="002E79AB">
              <w:rPr>
                <w:rStyle w:val="a6"/>
                <w:noProof/>
              </w:rPr>
              <w:t>5.4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</w:rPr>
              <w:t>BS channel bandwidth for CA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_Toc39849618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33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15008043" w14:textId="74B609FA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9" w:history="1">
            <w:r w:rsidR="008D0921" w:rsidRPr="002E79AB">
              <w:rPr>
                <w:rStyle w:val="a6"/>
                <w:noProof/>
                <w:lang w:eastAsia="ko-KR"/>
              </w:rPr>
              <w:t>5.4.1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Transmission bandwidth configuration for CA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_Toc39849619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33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F454921" w14:textId="7F204621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0" w:history="1">
            <w:r w:rsidR="008D0921" w:rsidRPr="002E79AB">
              <w:rPr>
                <w:rStyle w:val="a6"/>
                <w:noProof/>
                <w:lang w:eastAsia="ko-KR"/>
              </w:rPr>
              <w:t>5.4.2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_Toc39849620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33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30135912" w14:textId="116E48A5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1" w:history="1">
            <w:r w:rsidR="008D0921" w:rsidRPr="002E79AB">
              <w:rPr>
                <w:rStyle w:val="a6"/>
                <w:noProof/>
                <w:lang w:eastAsia="ko-KR"/>
              </w:rPr>
              <w:t>5.5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Channel arrangement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_Toc39849621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35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714CD875" w14:textId="2CDDE2A5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2" w:history="1">
            <w:r w:rsidR="008D0921" w:rsidRPr="002E79AB">
              <w:rPr>
                <w:rStyle w:val="a6"/>
                <w:noProof/>
                <w:lang w:eastAsia="ko-KR"/>
              </w:rPr>
              <w:t>5.5.1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Channel spacing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_Toc39849622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35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2C19074D" w14:textId="3C3AAE38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3" w:history="1">
            <w:r w:rsidR="008D0921" w:rsidRPr="002E79AB">
              <w:rPr>
                <w:rStyle w:val="a6"/>
                <w:noProof/>
                <w:lang w:eastAsia="ko-KR"/>
              </w:rPr>
              <w:t>5.5.2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Channel raster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_Toc39849623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37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5739E61E" w14:textId="5F6F9F6A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4" w:history="1">
            <w:r w:rsidR="008D0921" w:rsidRPr="002E79AB">
              <w:rPr>
                <w:rStyle w:val="a6"/>
                <w:noProof/>
                <w:lang w:eastAsia="ko-KR"/>
              </w:rPr>
              <w:t>5.5.3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Synchronization raster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_Toc39849624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40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633E023C" w14:textId="21970D36" w:rsidR="008D0921" w:rsidRDefault="004754E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625" w:history="1">
            <w:r w:rsidR="008D0921" w:rsidRPr="002E79AB">
              <w:rPr>
                <w:rStyle w:val="a6"/>
                <w:noProof/>
                <w:lang w:eastAsia="ko-KR"/>
              </w:rPr>
              <w:t>6</w:t>
            </w:r>
            <w:r w:rsidR="008D092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Conducted transmitter characteristics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_Toc39849625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42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5CE8A2DE" w14:textId="6F32A627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6" w:history="1">
            <w:r w:rsidR="008D0921" w:rsidRPr="002E79AB">
              <w:rPr>
                <w:rStyle w:val="a6"/>
                <w:noProof/>
                <w:lang w:eastAsia="ko-KR"/>
              </w:rPr>
              <w:t>6.1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General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_Toc39849626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42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63BD0E24" w14:textId="5185D4F9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7" w:history="1">
            <w:r w:rsidR="008D0921" w:rsidRPr="002E79AB">
              <w:rPr>
                <w:rStyle w:val="a6"/>
                <w:noProof/>
                <w:lang w:eastAsia="ko-KR"/>
              </w:rPr>
              <w:t>6.2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Base station output power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_Toc39849627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43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66D45FB4" w14:textId="07AC19B4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8" w:history="1">
            <w:r w:rsidR="008D0921" w:rsidRPr="002E79AB">
              <w:rPr>
                <w:rStyle w:val="a6"/>
                <w:noProof/>
                <w:lang w:eastAsia="ko-KR"/>
              </w:rPr>
              <w:t>6.2.1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General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_Toc39849628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43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7C687A6B" w14:textId="73602411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9" w:history="1">
            <w:r w:rsidR="008D0921" w:rsidRPr="002E79AB">
              <w:rPr>
                <w:rStyle w:val="a6"/>
                <w:noProof/>
                <w:lang w:eastAsia="ko-KR"/>
              </w:rPr>
              <w:t>6.2.2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Minimum requirement for BS type 1-C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_Toc39849629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43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F2D48A4" w14:textId="4868A6FE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0" w:history="1">
            <w:r w:rsidR="008D0921" w:rsidRPr="002E79AB">
              <w:rPr>
                <w:rStyle w:val="a6"/>
                <w:noProof/>
                <w:lang w:eastAsia="ko-KR"/>
              </w:rPr>
              <w:t>6.2.3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Minimum requirement for BS type 1-H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_Toc39849630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43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17489977" w14:textId="38A556E7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1" w:history="1">
            <w:r w:rsidR="008D0921" w:rsidRPr="002E79AB">
              <w:rPr>
                <w:rStyle w:val="a6"/>
                <w:noProof/>
                <w:lang w:eastAsia="ko-KR"/>
              </w:rPr>
              <w:t>6.2.4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Additional requirements (regional)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_Toc39849631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44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5734348F" w14:textId="07C2CB8F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2" w:history="1">
            <w:r w:rsidR="008D0921" w:rsidRPr="002E79AB">
              <w:rPr>
                <w:rStyle w:val="a6"/>
                <w:noProof/>
                <w:lang w:eastAsia="ko-KR"/>
              </w:rPr>
              <w:t>6.3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Output power dynamics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_Toc39849632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44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08D132FC" w14:textId="66901966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3" w:history="1">
            <w:r w:rsidR="008D0921" w:rsidRPr="002E79AB">
              <w:rPr>
                <w:rStyle w:val="a6"/>
                <w:noProof/>
                <w:lang w:eastAsia="ko-KR"/>
              </w:rPr>
              <w:t>6.3.1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General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_Toc39849633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44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5C9DA9A3" w14:textId="0ABDE0CA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4" w:history="1">
            <w:r w:rsidR="008D0921" w:rsidRPr="002E79AB">
              <w:rPr>
                <w:rStyle w:val="a6"/>
                <w:noProof/>
                <w:lang w:eastAsia="ko-KR"/>
              </w:rPr>
              <w:t>6.3.2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RE power control dynamic range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_Toc39849634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44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2781C5FB" w14:textId="5E6F28DF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5" w:history="1">
            <w:r w:rsidR="008D0921" w:rsidRPr="002E79AB">
              <w:rPr>
                <w:rStyle w:val="a6"/>
                <w:noProof/>
                <w:lang w:eastAsia="ko-KR"/>
              </w:rPr>
              <w:t>6.3.3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Total power dynamic range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_Toc39849635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45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3894FA03" w14:textId="500CE9C1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6" w:history="1">
            <w:r w:rsidR="008D0921" w:rsidRPr="002E79AB">
              <w:rPr>
                <w:rStyle w:val="a6"/>
                <w:noProof/>
                <w:lang w:eastAsia="ko-KR"/>
              </w:rPr>
              <w:t>6.4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Transmit ON/OFF power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_Toc39849636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6481809" w14:textId="43DA5312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7" w:history="1">
            <w:r w:rsidR="008D0921" w:rsidRPr="002E79AB">
              <w:rPr>
                <w:rStyle w:val="a6"/>
                <w:noProof/>
                <w:lang w:eastAsia="ko-KR"/>
              </w:rPr>
              <w:t>6.4.1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Transmitter ON/OFF power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_Toc39849637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56CEEE08" w14:textId="7A565DF3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8" w:history="1">
            <w:r w:rsidR="008D0921" w:rsidRPr="002E79AB">
              <w:rPr>
                <w:rStyle w:val="a6"/>
                <w:noProof/>
                <w:lang w:eastAsia="ko-KR"/>
              </w:rPr>
              <w:t>6.4.2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Transmitter transient period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_Toc39849638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5B8E7DCC" w14:textId="3A303347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9" w:history="1">
            <w:r w:rsidR="008D0921" w:rsidRPr="002E79AB">
              <w:rPr>
                <w:rStyle w:val="a6"/>
                <w:noProof/>
                <w:lang w:eastAsia="ko-KR"/>
              </w:rPr>
              <w:t>6.5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Transmitted signal quality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_Toc39849639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48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047CF399" w14:textId="71D0B166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40" w:history="1">
            <w:r w:rsidR="008D0921" w:rsidRPr="002E79AB">
              <w:rPr>
                <w:rStyle w:val="a6"/>
                <w:noProof/>
                <w:lang w:eastAsia="ko-KR"/>
              </w:rPr>
              <w:t>6.5.1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Frequency error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_Toc39849640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48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899EB0E" w14:textId="08D78F36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41" w:history="1">
            <w:r w:rsidR="008D0921" w:rsidRPr="002E79AB">
              <w:rPr>
                <w:rStyle w:val="a6"/>
                <w:noProof/>
                <w:lang w:eastAsia="ko-KR"/>
              </w:rPr>
              <w:t>6.5.2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Modulation Quality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_Toc39849641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48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53DB53F2" w14:textId="1D005A23" w:rsidR="008D0921" w:rsidRDefault="004754E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42" w:history="1">
            <w:r w:rsidR="008D0921" w:rsidRPr="002E79AB">
              <w:rPr>
                <w:rStyle w:val="a6"/>
                <w:noProof/>
                <w:lang w:eastAsia="ko-KR"/>
              </w:rPr>
              <w:t>6.5.3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Time alignment error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_Toc39849642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49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20305F48" w14:textId="66870801" w:rsidR="008D0921" w:rsidRDefault="004754E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43" w:history="1">
            <w:r w:rsidR="008D0921" w:rsidRPr="002E79AB">
              <w:rPr>
                <w:rStyle w:val="a6"/>
                <w:noProof/>
                <w:lang w:eastAsia="ko-KR"/>
              </w:rPr>
              <w:t>6.6</w:t>
            </w:r>
            <w:r w:rsidR="008D0921">
              <w:rPr>
                <w:noProof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Unwanted emissions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_Toc39849643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50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7AFC02C8" w14:textId="7AC4040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9849590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9849591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9849592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9849593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9849594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5pt;height:15.45pt" o:ole="">
                  <v:imagedata r:id="rId11" o:title=""/>
                </v:shape>
                <o:OLEObject Type="Embed" ProgID="Equation.3" ShapeID="_x0000_i1025" DrawAspect="Content" ObjectID="_1650728457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r>
              <w:rPr>
                <w:lang w:eastAsia="ko-KR"/>
              </w:rPr>
              <w:t xml:space="preserve"> 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9849595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AoA</w:t>
            </w:r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Error Vector Manitude</w:t>
            </w:r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Physical Resouorce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RoAoA</w:t>
            </w:r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Univaersal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9849596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9849597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기술되어있다</w:t>
      </w:r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9849598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정의되어있다</w:t>
      </w:r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9849599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9849600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구성을위한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트랜시버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9849601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1.9pt;height:186.1pt" o:ole="">
            <v:imagedata r:id="rId15" o:title=""/>
          </v:shape>
          <o:OLEObject Type="Embed" ProgID="Visio.Drawing.15" ShapeID="_x0000_i1026" DrawAspect="Content" ObjectID="_1650728458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대역별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트랜시버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트랜시버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트랜시버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9849602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29.6pt;height:173.45pt" o:ole="">
            <v:imagedata r:id="rId17" o:title=""/>
          </v:shape>
          <o:OLEObject Type="Embed" ProgID="Visio.Drawing.15" ShapeID="_x0000_i1027" DrawAspect="Content" ObjectID="_1650728459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r w:rsidRPr="00047C52">
        <w:rPr>
          <w:rFonts w:hint="eastAsia"/>
          <w:lang w:eastAsia="ko-KR"/>
        </w:rPr>
        <w:t>트랜시버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트랜시버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9849603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해당하는지면을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9849604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9849605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6" w:name="_Toc39849606"/>
      <w:r>
        <w:rPr>
          <w:lang w:eastAsia="ko-KR"/>
        </w:rPr>
        <w:t>Requirements for contiguous and non-contiguous spectrum</w:t>
      </w:r>
      <w:bookmarkEnd w:id="16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에지와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기술되어있다</w:t>
      </w:r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7" w:name="_Toc39849607"/>
      <w:r w:rsidRPr="0028797B">
        <w:rPr>
          <w:lang w:eastAsia="ko-KR"/>
        </w:rPr>
        <w:t>Requirements for BS capable of multi-band operation</w:t>
      </w:r>
      <w:bookmarkEnd w:id="17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된대로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스퓨리어스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스퓨리어스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매핑된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트랜시버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대역간에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8" w:name="_Toc39849608"/>
      <w:r w:rsidRPr="00A81DA7">
        <w:rPr>
          <w:lang w:eastAsia="ko-KR"/>
        </w:rPr>
        <w:t>OTA co-location with other base stations</w:t>
      </w:r>
      <w:bookmarkEnd w:id="18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r w:rsidRPr="00F71B80">
        <w:rPr>
          <w:rFonts w:hint="eastAsia"/>
          <w:lang w:eastAsia="ko-KR"/>
        </w:rPr>
        <w:t>공존된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DD26C3">
        <w:rPr>
          <w:rFonts w:hint="eastAsia"/>
          <w:lang w:eastAsia="ko-KR"/>
        </w:rPr>
        <w:t>스퓨리어스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빔폭</w:t>
      </w:r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19" w:name="_Toc39849609"/>
      <w:r w:rsidRPr="009774FD">
        <w:rPr>
          <w:lang w:eastAsia="ko-KR"/>
        </w:rPr>
        <w:t>Operating bands and channel arrangement</w:t>
      </w:r>
      <w:bookmarkEnd w:id="19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0" w:name="_Toc39849610"/>
      <w:r>
        <w:rPr>
          <w:lang w:eastAsia="ko-KR"/>
        </w:rPr>
        <w:t>General</w:t>
      </w:r>
      <w:bookmarkEnd w:id="20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수있는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1" w:name="_Toc39849611"/>
      <w:r>
        <w:rPr>
          <w:lang w:eastAsia="ko-KR"/>
        </w:rPr>
        <w:t>Operating bands</w:t>
      </w:r>
      <w:bookmarkEnd w:id="21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Uplink(UL) operating band BS receive / UE transmit 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r>
              <w:rPr>
                <w:b/>
                <w:bCs/>
                <w:sz w:val="20"/>
                <w:szCs w:val="20"/>
                <w:lang w:eastAsia="ko-KR"/>
              </w:rPr>
              <w:t xml:space="preserve"> - 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Downlink(DL) operating band BS transmit / UE receive 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r>
              <w:rPr>
                <w:b/>
                <w:bCs/>
                <w:sz w:val="20"/>
                <w:szCs w:val="20"/>
                <w:lang w:eastAsia="ko-KR"/>
              </w:rPr>
              <w:t xml:space="preserve"> - 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Uplink(UL)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r>
              <w:rPr>
                <w:b/>
                <w:bCs/>
                <w:sz w:val="20"/>
                <w:szCs w:val="20"/>
                <w:lang w:eastAsia="ko-KR"/>
              </w:rPr>
              <w:t xml:space="preserve"> - 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r>
              <w:rPr>
                <w:b/>
                <w:bCs/>
                <w:sz w:val="20"/>
                <w:szCs w:val="20"/>
                <w:lang w:eastAsia="ko-KR"/>
              </w:rPr>
              <w:t xml:space="preserve"> - 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2" w:name="_Toc39849612"/>
      <w:r>
        <w:rPr>
          <w:lang w:eastAsia="ko-KR"/>
        </w:rPr>
        <w:lastRenderedPageBreak/>
        <w:t>BS channel bandwidth</w:t>
      </w:r>
      <w:bookmarkEnd w:id="22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3" w:name="_Toc39849613"/>
      <w:r>
        <w:rPr>
          <w:lang w:eastAsia="ko-KR"/>
        </w:rPr>
        <w:t>General</w:t>
      </w:r>
      <w:bookmarkEnd w:id="23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반송파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r w:rsidR="00F85E97" w:rsidRPr="00F85E97">
        <w:rPr>
          <w:rFonts w:hint="eastAsia"/>
          <w:lang w:eastAsia="ko-KR"/>
        </w:rPr>
        <w:t>반송파상의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반송파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50728460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4" w:name="_Toc39849614"/>
      <w:r>
        <w:rPr>
          <w:lang w:eastAsia="ko-KR"/>
        </w:rPr>
        <w:t>Transmission bandwidth configuration</w:t>
      </w:r>
      <w:bookmarkEnd w:id="24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부반송파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5.3.2-1 </w:t>
      </w:r>
      <w:r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5" w:name="_Toc39849615"/>
      <w:r w:rsidRPr="00B020FE">
        <w:rPr>
          <w:lang w:eastAsia="ko-KR"/>
        </w:rPr>
        <w:t>Minimum guardband and transmission bandwidth configuration</w:t>
      </w:r>
      <w:bookmarkEnd w:id="25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>Table 5.3.3-1: Minimum guardband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>Table: 5.3.3-2: Minimum guardband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SS /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>Table: 5.3.3-3: Minimum guardband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다중화되는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다중화되고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다중화되고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6" w:name="_Toc39849616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6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 xml:space="preserve">, </w:t>
      </w:r>
      <w:r w:rsidRPr="005762DB">
        <w:rPr>
          <w:rFonts w:hint="eastAsia"/>
          <w:b/>
          <w:bCs/>
          <w:lang w:eastAsia="ko-KR"/>
        </w:rPr>
        <w:t>TS 38.331</w:t>
      </w:r>
      <w:r w:rsidRPr="00791D2F">
        <w:rPr>
          <w:rFonts w:hint="eastAsia"/>
          <w:lang w:eastAsia="ko-KR"/>
        </w:rPr>
        <w:t xml:space="preserve">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반송파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서빙되는</w:t>
      </w:r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7" w:name="_Toc39849617"/>
      <w:r w:rsidRPr="00E61EC7">
        <w:rPr>
          <w:lang w:eastAsia="ko-KR"/>
        </w:rPr>
        <w:t>BS channel bandwidth per operating band</w:t>
      </w:r>
      <w:bookmarkEnd w:id="27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8" w:name="_Toc39849618"/>
      <w:r w:rsidRPr="0059486B">
        <w:lastRenderedPageBreak/>
        <w:t>BS channel bandwidth for CA</w:t>
      </w:r>
      <w:bookmarkEnd w:id="28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29" w:name="_Toc39849619"/>
      <w:r>
        <w:rPr>
          <w:lang w:eastAsia="ko-KR"/>
        </w:rPr>
        <w:t>Transmission bandwidth configuration for CA</w:t>
      </w:r>
      <w:bookmarkEnd w:id="29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0" w:name="_Toc39849620"/>
      <w:r w:rsidRPr="00DD1A98">
        <w:rPr>
          <w:lang w:eastAsia="ko-KR"/>
        </w:rPr>
        <w:t>Minimum guardband and transmission bandwidth configuration for CA</w:t>
      </w:r>
      <w:bookmarkEnd w:id="30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반송파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  <w:proofErr w:type="spellEnd"/>
                            </w:p>
                            <w:p w14:paraId="454DF23D" w14:textId="77777777" w:rsidR="004754EB" w:rsidRDefault="004754EB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4754EB" w:rsidRDefault="004754EB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4754EB" w:rsidRDefault="004754E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  <w:proofErr w:type="gramEnd"/>
                            </w:p>
                            <w:p w14:paraId="38923A82" w14:textId="77777777" w:rsidR="004754EB" w:rsidRDefault="004754E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4754EB" w:rsidRDefault="004754E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  <w:proofErr w:type="spellEnd"/>
                            </w:p>
                            <w:p w14:paraId="1C075F2D" w14:textId="77777777" w:rsidR="004754EB" w:rsidRDefault="004754EB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  <w:proofErr w:type="spellEnd"/>
                            </w:p>
                            <w:p w14:paraId="176917F2" w14:textId="77777777" w:rsidR="004754EB" w:rsidRDefault="004754EB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4754EB" w:rsidRDefault="004754EB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4754EB" w:rsidRDefault="004754E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4754EB" w:rsidRDefault="004754EB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4754EB" w:rsidRDefault="004754E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proofErr w:type="spellEnd"/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4754EB" w:rsidRDefault="004754E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  <w:proofErr w:type="spellEnd"/>
                            </w:p>
                            <w:p w14:paraId="2613C408" w14:textId="77777777" w:rsidR="004754EB" w:rsidRDefault="004754EB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  <w:proofErr w:type="spellEnd"/>
                            </w:p>
                            <w:p w14:paraId="6082B622" w14:textId="77777777" w:rsidR="004754EB" w:rsidRDefault="004754EB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4754EB" w:rsidRDefault="004754E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  <w:proofErr w:type="spellEnd"/>
                            </w:p>
                            <w:p w14:paraId="0E56ACCC" w14:textId="77777777" w:rsidR="004754EB" w:rsidRDefault="004754EB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4754EB" w:rsidRDefault="004754EB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  <w:proofErr w:type="spellEnd"/>
                      </w:p>
                      <w:p w14:paraId="454DF23D" w14:textId="77777777" w:rsidR="004754EB" w:rsidRDefault="004754EB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4754EB" w:rsidRDefault="004754EB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4754EB" w:rsidRDefault="004754EB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gram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  <w:proofErr w:type="gramEnd"/>
                      </w:p>
                      <w:p w14:paraId="38923A82" w14:textId="77777777" w:rsidR="004754EB" w:rsidRDefault="004754EB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4754EB" w:rsidRDefault="004754EB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  <w:proofErr w:type="spellEnd"/>
                      </w:p>
                      <w:p w14:paraId="1C075F2D" w14:textId="77777777" w:rsidR="004754EB" w:rsidRDefault="004754EB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  <w:proofErr w:type="spellEnd"/>
                      </w:p>
                      <w:p w14:paraId="176917F2" w14:textId="77777777" w:rsidR="004754EB" w:rsidRDefault="004754EB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4754EB" w:rsidRDefault="004754EB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4754EB" w:rsidRDefault="004754EB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4754EB" w:rsidRDefault="004754EB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4754EB" w:rsidRDefault="004754EB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proofErr w:type="spellEnd"/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4754EB" w:rsidRDefault="004754EB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  <w:proofErr w:type="spellEnd"/>
                      </w:p>
                      <w:p w14:paraId="2613C408" w14:textId="77777777" w:rsidR="004754EB" w:rsidRDefault="004754EB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  <w:proofErr w:type="spellEnd"/>
                      </w:p>
                      <w:p w14:paraId="6082B622" w14:textId="77777777" w:rsidR="004754EB" w:rsidRDefault="004754EB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4754EB" w:rsidRDefault="004754E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  <w:proofErr w:type="spellEnd"/>
                      </w:p>
                      <w:p w14:paraId="0E56ACCC" w14:textId="77777777" w:rsidR="004754EB" w:rsidRDefault="004754EB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4754EB" w:rsidRDefault="004754EB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BW</w:t>
      </w:r>
      <w:r w:rsidRPr="00631080">
        <w:rPr>
          <w:rFonts w:hint="eastAsia"/>
          <w:vertAlign w:val="subscript"/>
          <w:lang w:eastAsia="ko-KR"/>
        </w:rPr>
        <w:t>Channel_CA</w:t>
      </w:r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r w:rsidRPr="00B2783B">
        <w:rPr>
          <w:lang w:eastAsia="ko-KR"/>
        </w:rPr>
        <w:t xml:space="preserve"> = 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r w:rsidRPr="00B2783B">
        <w:rPr>
          <w:lang w:eastAsia="ko-KR"/>
        </w:rPr>
        <w:t xml:space="preserve"> - 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F</w:t>
      </w:r>
      <w:r w:rsidRPr="0024001D">
        <w:rPr>
          <w:rFonts w:hint="eastAsia"/>
          <w:vertAlign w:val="subscript"/>
          <w:lang w:eastAsia="ko-KR"/>
        </w:rPr>
        <w:t>edge_high</w:t>
      </w:r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r w:rsidRPr="001020AD">
        <w:rPr>
          <w:lang w:eastAsia="ko-KR"/>
        </w:rPr>
        <w:t xml:space="preserve"> = F</w:t>
      </w:r>
      <w:r w:rsidRPr="001020AD">
        <w:rPr>
          <w:vertAlign w:val="subscript"/>
          <w:lang w:eastAsia="ko-KR"/>
        </w:rPr>
        <w:t>C_low</w:t>
      </w:r>
      <w:r w:rsidRPr="001020AD">
        <w:rPr>
          <w:lang w:eastAsia="ko-KR"/>
        </w:rPr>
        <w:t xml:space="preserve"> - F</w:t>
      </w:r>
      <w:r w:rsidRPr="001020AD">
        <w:rPr>
          <w:vertAlign w:val="subscript"/>
          <w:lang w:eastAsia="ko-KR"/>
        </w:rPr>
        <w:t>offset_low</w:t>
      </w:r>
    </w:p>
    <w:p w14:paraId="3C42ED10" w14:textId="10C3FB4C" w:rsidR="001020AD" w:rsidRDefault="001020AD" w:rsidP="001020AD">
      <w:pPr>
        <w:jc w:val="center"/>
        <w:rPr>
          <w:lang w:eastAsia="ko-KR"/>
        </w:rPr>
      </w:pPr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r w:rsidRPr="001020AD">
        <w:rPr>
          <w:lang w:eastAsia="ko-KR"/>
        </w:rPr>
        <w:t xml:space="preserve"> = F</w:t>
      </w:r>
      <w:r w:rsidRPr="001020AD">
        <w:rPr>
          <w:vertAlign w:val="subscript"/>
          <w:lang w:eastAsia="ko-KR"/>
        </w:rPr>
        <w:t>C_high</w:t>
      </w:r>
      <w:r w:rsidRPr="001020AD">
        <w:rPr>
          <w:lang w:eastAsia="ko-KR"/>
        </w:rPr>
        <w:t xml:space="preserve"> + F</w:t>
      </w:r>
      <w:r w:rsidRPr="001020AD">
        <w:rPr>
          <w:vertAlign w:val="subscript"/>
          <w:lang w:eastAsia="ko-KR"/>
        </w:rPr>
        <w:t>offset_high</w:t>
      </w:r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r w:rsidRPr="00642CE8">
        <w:rPr>
          <w:lang w:eastAsia="ko-KR"/>
        </w:rPr>
        <w:t xml:space="preserve"> = (N</w:t>
      </w:r>
      <w:r w:rsidRPr="00FD0BF3">
        <w:rPr>
          <w:vertAlign w:val="subscript"/>
          <w:lang w:eastAsia="ko-KR"/>
        </w:rPr>
        <w:t>RB_low</w:t>
      </w:r>
      <w:r w:rsidRPr="00642CE8">
        <w:rPr>
          <w:lang w:eastAsia="ko-KR"/>
        </w:rPr>
        <w:t>*12 + 1)*SCS</w:t>
      </w:r>
      <w:r w:rsidRPr="00FD0BF3">
        <w:rPr>
          <w:vertAlign w:val="subscript"/>
          <w:lang w:eastAsia="ko-KR"/>
        </w:rPr>
        <w:t>low</w:t>
      </w:r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r w:rsidRPr="0003656F">
        <w:rPr>
          <w:lang w:eastAsia="ko-KR"/>
        </w:rPr>
        <w:t xml:space="preserve"> = (N</w:t>
      </w:r>
      <w:r w:rsidRPr="0003656F">
        <w:rPr>
          <w:vertAlign w:val="subscript"/>
          <w:lang w:eastAsia="ko-KR"/>
        </w:rPr>
        <w:t>RB_high</w:t>
      </w:r>
      <w:r w:rsidRPr="0003656F">
        <w:rPr>
          <w:lang w:eastAsia="ko-KR"/>
        </w:rPr>
        <w:t>*12 - 1)*SCS</w:t>
      </w:r>
      <w:r w:rsidRPr="0003656F">
        <w:rPr>
          <w:vertAlign w:val="subscript"/>
          <w:lang w:eastAsia="ko-KR"/>
        </w:rPr>
        <w:t>high</w:t>
      </w:r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BW</w:t>
      </w:r>
      <w:r w:rsidRPr="00F51F19">
        <w:rPr>
          <w:rFonts w:hint="eastAsia"/>
          <w:vertAlign w:val="subscript"/>
          <w:lang w:eastAsia="ko-KR"/>
        </w:rPr>
        <w:t>GB_high</w:t>
      </w:r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>, N</w:t>
      </w:r>
      <w:r w:rsidRPr="00F51F19">
        <w:rPr>
          <w:rFonts w:hint="eastAsia"/>
          <w:vertAlign w:val="subscript"/>
          <w:lang w:eastAsia="ko-KR"/>
        </w:rPr>
        <w:t>RB_low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N</w:t>
      </w:r>
      <w:r w:rsidRPr="00F51F19">
        <w:rPr>
          <w:rFonts w:hint="eastAsia"/>
          <w:vertAlign w:val="subscript"/>
          <w:lang w:eastAsia="ko-KR"/>
        </w:rPr>
        <w:t>RB_high</w:t>
      </w:r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>, SCS</w:t>
      </w:r>
      <w:r w:rsidRPr="00F51F19">
        <w:rPr>
          <w:rFonts w:hint="eastAsia"/>
          <w:vertAlign w:val="subscript"/>
          <w:lang w:eastAsia="ko-KR"/>
        </w:rPr>
        <w:t>low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SCS</w:t>
      </w:r>
      <w:r w:rsidRPr="00F51F19">
        <w:rPr>
          <w:rFonts w:hint="eastAsia"/>
          <w:vertAlign w:val="subscript"/>
          <w:lang w:eastAsia="ko-KR"/>
        </w:rPr>
        <w:t>high</w:t>
      </w:r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비연속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반송파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4754EB" w:rsidRDefault="004754EB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 xml:space="preserve"> 1,low</w:t>
                              </w:r>
                            </w:p>
                            <w:p w14:paraId="3652F896" w14:textId="77777777" w:rsidR="004754EB" w:rsidRDefault="004754EB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4754EB" w:rsidRDefault="004754EB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</w:t>
                        </w:r>
                        <w:proofErr w:type="spellEnd"/>
                        <w:proofErr w:type="gramEnd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 xml:space="preserve"> 1,low</w:t>
                        </w:r>
                      </w:p>
                      <w:p w14:paraId="3652F896" w14:textId="77777777" w:rsidR="004754EB" w:rsidRDefault="004754EB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4754EB" w:rsidRDefault="004754EB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4754EB" w:rsidRDefault="004754EB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</w:t>
                            </w:r>
                            <w:proofErr w:type="gramStart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block  [</w:t>
                            </w:r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RB]</w:t>
                            </w:r>
                          </w:p>
                          <w:p w14:paraId="41F49446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</w:t>
                      </w:r>
                      <w:proofErr w:type="gramStart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block  [</w:t>
                      </w:r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RB]</w:t>
                      </w:r>
                    </w:p>
                    <w:p w14:paraId="41F49446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1,high</w:t>
                            </w:r>
                          </w:p>
                          <w:p w14:paraId="600B209C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1,high</w:t>
                      </w:r>
                    </w:p>
                    <w:p w14:paraId="600B209C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  <w:proofErr w:type="spellEnd"/>
                          </w:p>
                          <w:p w14:paraId="54BE9CCD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  <w:proofErr w:type="spellEnd"/>
                    </w:p>
                    <w:p w14:paraId="54BE9CCD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proofErr w:type="spellEnd"/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1, low</w:t>
                            </w:r>
                          </w:p>
                          <w:p w14:paraId="29D8AEE3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1, low</w:t>
                      </w:r>
                    </w:p>
                    <w:p w14:paraId="29D8AEE3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1,high</w:t>
                            </w:r>
                          </w:p>
                          <w:p w14:paraId="4321E6DB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1,high</w:t>
                      </w:r>
                    </w:p>
                    <w:p w14:paraId="4321E6DB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  <w:proofErr w:type="spellEnd"/>
                          </w:p>
                          <w:p w14:paraId="735AF419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  <w:proofErr w:type="spellEnd"/>
                    </w:p>
                    <w:p w14:paraId="735AF419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4754EB" w:rsidRDefault="004754EB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4754EB" w:rsidRDefault="004754EB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4754EB" w:rsidRDefault="004754EB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4754EB" w:rsidRDefault="004754EB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4754EB" w:rsidRDefault="004754EB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4754EB" w:rsidRDefault="004754EB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n,low</w:t>
                            </w:r>
                            <w:proofErr w:type="spellEnd"/>
                          </w:p>
                          <w:p w14:paraId="67D100EB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n,low</w:t>
                      </w:r>
                      <w:proofErr w:type="spellEnd"/>
                    </w:p>
                    <w:p w14:paraId="67D100EB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</w:t>
                            </w:r>
                            <w:proofErr w:type="gramStart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block  [</w:t>
                            </w:r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RB]</w:t>
                            </w:r>
                          </w:p>
                          <w:p w14:paraId="7276E6D8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</w:t>
                      </w:r>
                      <w:proofErr w:type="gramStart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block  [</w:t>
                      </w:r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RB]</w:t>
                      </w:r>
                    </w:p>
                    <w:p w14:paraId="7276E6D8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n,high</w:t>
                            </w:r>
                            <w:proofErr w:type="spellEnd"/>
                          </w:p>
                          <w:p w14:paraId="6759CE63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n,high</w:t>
                      </w:r>
                      <w:proofErr w:type="spellEnd"/>
                    </w:p>
                    <w:p w14:paraId="6759CE63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  <w:proofErr w:type="spellEnd"/>
                          </w:p>
                          <w:p w14:paraId="7C42B1B5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  <w:proofErr w:type="spellEnd"/>
                    </w:p>
                    <w:p w14:paraId="7C42B1B5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proofErr w:type="spellEnd"/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n, low</w:t>
                            </w:r>
                          </w:p>
                          <w:p w14:paraId="2294EE7F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n, low</w:t>
                      </w:r>
                    </w:p>
                    <w:p w14:paraId="2294EE7F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n,high</w:t>
                            </w:r>
                            <w:proofErr w:type="spellEnd"/>
                          </w:p>
                          <w:p w14:paraId="40A2EFDD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n,high</w:t>
                      </w:r>
                      <w:proofErr w:type="spellEnd"/>
                    </w:p>
                    <w:p w14:paraId="40A2EFDD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  <w:proofErr w:type="spellEnd"/>
                          </w:p>
                          <w:p w14:paraId="3AED0876" w14:textId="77777777" w:rsidR="004754EB" w:rsidRDefault="004754EB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4754EB" w:rsidRDefault="004754EB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  <w:proofErr w:type="spellEnd"/>
                    </w:p>
                    <w:p w14:paraId="3AED0876" w14:textId="77777777" w:rsidR="004754EB" w:rsidRDefault="004754EB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4754EB" w:rsidRDefault="004754EB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r w:rsidRPr="00C8060A">
        <w:rPr>
          <w:lang w:eastAsia="ko-KR"/>
        </w:rPr>
        <w:t xml:space="preserve"> = F</w:t>
      </w:r>
      <w:r w:rsidRPr="00C8060A">
        <w:rPr>
          <w:vertAlign w:val="subscript"/>
          <w:lang w:eastAsia="ko-KR"/>
        </w:rPr>
        <w:t>C_block_low</w:t>
      </w:r>
      <w:r w:rsidRPr="00C8060A">
        <w:rPr>
          <w:lang w:eastAsia="ko-KR"/>
        </w:rPr>
        <w:t xml:space="preserve"> - F</w:t>
      </w:r>
      <w:r w:rsidRPr="00C8060A">
        <w:rPr>
          <w:vertAlign w:val="subscript"/>
          <w:lang w:eastAsia="ko-KR"/>
        </w:rPr>
        <w:t>offset_low</w:t>
      </w:r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r w:rsidRPr="00C8060A">
        <w:rPr>
          <w:lang w:eastAsia="ko-KR"/>
        </w:rPr>
        <w:t xml:space="preserve"> = F</w:t>
      </w:r>
      <w:r w:rsidRPr="00C8060A">
        <w:rPr>
          <w:vertAlign w:val="subscript"/>
          <w:lang w:eastAsia="ko-KR"/>
        </w:rPr>
        <w:t>C_block_high</w:t>
      </w:r>
      <w:r w:rsidRPr="00C8060A">
        <w:rPr>
          <w:lang w:eastAsia="ko-KR"/>
        </w:rPr>
        <w:t xml:space="preserve"> + F</w:t>
      </w:r>
      <w:r w:rsidRPr="00C8060A">
        <w:rPr>
          <w:vertAlign w:val="subscript"/>
          <w:lang w:eastAsia="ko-KR"/>
        </w:rPr>
        <w:t>offset_high</w:t>
      </w:r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r w:rsidRPr="00A069E1">
        <w:rPr>
          <w:lang w:eastAsia="ko-KR"/>
        </w:rPr>
        <w:t xml:space="preserve"> = F</w:t>
      </w:r>
      <w:r w:rsidRPr="00A069E1">
        <w:rPr>
          <w:vertAlign w:val="subscript"/>
          <w:lang w:eastAsia="ko-KR"/>
        </w:rPr>
        <w:t>edge_block_high</w:t>
      </w:r>
      <w:r w:rsidRPr="00A069E1">
        <w:rPr>
          <w:lang w:eastAsia="ko-KR"/>
        </w:rPr>
        <w:t xml:space="preserve"> - F</w:t>
      </w:r>
      <w:r w:rsidRPr="00A069E1">
        <w:rPr>
          <w:vertAlign w:val="subscript"/>
          <w:lang w:eastAsia="ko-KR"/>
        </w:rPr>
        <w:t>edge_block_low</w:t>
      </w:r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F</w:t>
      </w:r>
      <w:r w:rsidRPr="000B6511">
        <w:rPr>
          <w:rFonts w:hint="eastAsia"/>
          <w:vertAlign w:val="subscript"/>
          <w:lang w:eastAsia="ko-KR"/>
        </w:rPr>
        <w:t>offset_block_high</w:t>
      </w:r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r w:rsidRPr="000B6511">
        <w:rPr>
          <w:lang w:eastAsia="ko-KR"/>
        </w:rPr>
        <w:t xml:space="preserve"> =  (N</w:t>
      </w:r>
      <w:r w:rsidRPr="000B6511">
        <w:rPr>
          <w:vertAlign w:val="subscript"/>
          <w:lang w:eastAsia="ko-KR"/>
        </w:rPr>
        <w:t>RB_low</w:t>
      </w:r>
      <w:r w:rsidRPr="000B6511">
        <w:rPr>
          <w:lang w:eastAsia="ko-KR"/>
        </w:rPr>
        <w:t>*12 + 1)*SCS</w:t>
      </w:r>
      <w:r w:rsidRPr="004A5A71">
        <w:rPr>
          <w:vertAlign w:val="subscript"/>
          <w:lang w:eastAsia="ko-KR"/>
        </w:rPr>
        <w:t>low</w:t>
      </w:r>
      <w:r w:rsidRPr="000B6511">
        <w:rPr>
          <w:lang w:eastAsia="ko-KR"/>
        </w:rPr>
        <w:t>/2 + BW</w:t>
      </w:r>
      <w:r w:rsidRPr="004A5A71">
        <w:rPr>
          <w:vertAlign w:val="subscript"/>
          <w:lang w:eastAsia="ko-KR"/>
        </w:rPr>
        <w:t>GB_low</w:t>
      </w:r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r w:rsidRPr="004A5A71">
        <w:rPr>
          <w:lang w:eastAsia="ko-KR"/>
        </w:rPr>
        <w:t xml:space="preserve"> =  (N</w:t>
      </w:r>
      <w:r w:rsidRPr="004A5A71">
        <w:rPr>
          <w:vertAlign w:val="subscript"/>
          <w:lang w:eastAsia="ko-KR"/>
        </w:rPr>
        <w:t>RB_high</w:t>
      </w:r>
      <w:r w:rsidRPr="004A5A71">
        <w:rPr>
          <w:lang w:eastAsia="ko-KR"/>
        </w:rPr>
        <w:t>*12 - 1)*SCS</w:t>
      </w:r>
      <w:r w:rsidRPr="004A5A71">
        <w:rPr>
          <w:vertAlign w:val="subscript"/>
          <w:lang w:eastAsia="ko-KR"/>
        </w:rPr>
        <w:t>high</w:t>
      </w:r>
      <w:r w:rsidRPr="004A5A71">
        <w:rPr>
          <w:lang w:eastAsia="ko-KR"/>
        </w:rPr>
        <w:t>/2 + BW</w:t>
      </w:r>
      <w:r w:rsidRPr="004A5A71">
        <w:rPr>
          <w:vertAlign w:val="subscript"/>
          <w:lang w:eastAsia="ko-KR"/>
        </w:rPr>
        <w:t>GB_high</w:t>
      </w:r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N</w:t>
      </w:r>
      <w:r w:rsidRPr="00C16DEF">
        <w:rPr>
          <w:rFonts w:hint="eastAsia"/>
          <w:vertAlign w:val="subscript"/>
          <w:lang w:eastAsia="ko-KR"/>
        </w:rPr>
        <w:t>RB_low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N</w:t>
      </w:r>
      <w:r w:rsidRPr="00C16DEF">
        <w:rPr>
          <w:rFonts w:hint="eastAsia"/>
          <w:vertAlign w:val="subscript"/>
          <w:lang w:eastAsia="ko-KR"/>
        </w:rPr>
        <w:t>RB_high</w:t>
      </w:r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SCS</w:t>
      </w:r>
      <w:r w:rsidRPr="00C16DEF">
        <w:rPr>
          <w:rFonts w:hint="eastAsia"/>
          <w:vertAlign w:val="subscript"/>
          <w:lang w:eastAsia="ko-KR"/>
        </w:rPr>
        <w:t>high</w:t>
      </w:r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BW</w:t>
      </w:r>
      <w:r w:rsidRPr="00C16DEF">
        <w:rPr>
          <w:rFonts w:hint="eastAsia"/>
          <w:vertAlign w:val="subscript"/>
          <w:lang w:eastAsia="ko-KR"/>
        </w:rPr>
        <w:t>GB_high</w:t>
      </w:r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W</w:t>
      </w:r>
      <w:r w:rsidRPr="00A56918">
        <w:rPr>
          <w:rFonts w:hint="eastAsia"/>
          <w:vertAlign w:val="subscript"/>
          <w:lang w:eastAsia="ko-KR"/>
        </w:rPr>
        <w:t>gap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1" w:name="_Toc39849621"/>
      <w:r>
        <w:rPr>
          <w:lang w:eastAsia="ko-KR"/>
        </w:rPr>
        <w:t>Channel arrangement</w:t>
      </w:r>
      <w:bookmarkEnd w:id="31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2" w:name="_Toc39849622"/>
      <w:r>
        <w:rPr>
          <w:lang w:eastAsia="ko-KR"/>
        </w:rPr>
        <w:t>Channel spacing</w:t>
      </w:r>
      <w:bookmarkEnd w:id="32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r w:rsidRPr="0019651E">
        <w:rPr>
          <w:rFonts w:hint="eastAsia"/>
          <w:lang w:eastAsia="ko-KR"/>
        </w:rPr>
        <w:t>반송파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r w:rsidRPr="0019651E">
        <w:rPr>
          <w:rFonts w:hint="eastAsia"/>
          <w:lang w:eastAsia="ko-KR"/>
        </w:rPr>
        <w:t>반송파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(BW</w:t>
      </w:r>
      <w:r w:rsidRPr="00657775">
        <w:rPr>
          <w:vertAlign w:val="subscript"/>
          <w:lang w:eastAsia="ko-KR"/>
        </w:rPr>
        <w:t>Channel(1)</w:t>
      </w:r>
      <w:r w:rsidRPr="00657775">
        <w:rPr>
          <w:lang w:eastAsia="ko-KR"/>
        </w:rPr>
        <w:t xml:space="preserve"> + BW</w:t>
      </w:r>
      <w:r w:rsidRPr="00657775">
        <w:rPr>
          <w:vertAlign w:val="subscript"/>
          <w:lang w:eastAsia="ko-KR"/>
        </w:rPr>
        <w:t>Channel(2)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(BW</w:t>
      </w:r>
      <w:r w:rsidRPr="008057E8">
        <w:rPr>
          <w:vertAlign w:val="subscript"/>
          <w:lang w:eastAsia="ko-KR"/>
        </w:rPr>
        <w:t>Channel(1)</w:t>
      </w:r>
      <w:r w:rsidRPr="008057E8">
        <w:rPr>
          <w:lang w:eastAsia="ko-KR"/>
        </w:rPr>
        <w:t xml:space="preserve"> + BW</w:t>
      </w:r>
      <w:r w:rsidRPr="008057E8">
        <w:rPr>
          <w:vertAlign w:val="subscript"/>
          <w:lang w:eastAsia="ko-KR"/>
        </w:rPr>
        <w:t>Channel(2)</w:t>
      </w:r>
      <w:r w:rsidRPr="008057E8">
        <w:rPr>
          <w:lang w:eastAsia="ko-KR"/>
        </w:rPr>
        <w:t>)/2 + {-5 kHz, 0 kHz, 5 kHz} for ∆F</w:t>
      </w:r>
      <w:r w:rsidRPr="008057E8">
        <w:rPr>
          <w:vertAlign w:val="subscript"/>
          <w:lang w:eastAsia="ko-KR"/>
        </w:rPr>
        <w:t>Raster</w:t>
      </w:r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(BW</w:t>
      </w:r>
      <w:r w:rsidRPr="008057E8">
        <w:rPr>
          <w:vertAlign w:val="subscript"/>
          <w:lang w:eastAsia="ko-KR"/>
        </w:rPr>
        <w:t>Channel(1)</w:t>
      </w:r>
      <w:r w:rsidRPr="008057E8">
        <w:rPr>
          <w:lang w:eastAsia="ko-KR"/>
        </w:rPr>
        <w:t xml:space="preserve"> + BW</w:t>
      </w:r>
      <w:r w:rsidRPr="008057E8">
        <w:rPr>
          <w:vertAlign w:val="subscript"/>
          <w:lang w:eastAsia="ko-KR"/>
        </w:rPr>
        <w:t>Channel(2)</w:t>
      </w:r>
      <w:r w:rsidRPr="008057E8">
        <w:rPr>
          <w:lang w:eastAsia="ko-KR"/>
        </w:rPr>
        <w:t>)/2 + {-10 kHz, 0 kHz, 10 kHz} for ∆F</w:t>
      </w:r>
      <w:r w:rsidRPr="008057E8">
        <w:rPr>
          <w:vertAlign w:val="subscript"/>
          <w:lang w:eastAsia="ko-KR"/>
        </w:rPr>
        <w:t>Raster</w:t>
      </w:r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(BW</w:t>
      </w:r>
      <w:r w:rsidRPr="009637C9">
        <w:rPr>
          <w:vertAlign w:val="subscript"/>
          <w:lang w:eastAsia="ko-KR"/>
        </w:rPr>
        <w:t>Channel(1)</w:t>
      </w:r>
      <w:r w:rsidRPr="009637C9">
        <w:rPr>
          <w:lang w:eastAsia="ko-KR"/>
        </w:rPr>
        <w:t xml:space="preserve"> + BW</w:t>
      </w:r>
      <w:r w:rsidRPr="009637C9">
        <w:rPr>
          <w:vertAlign w:val="subscript"/>
          <w:lang w:eastAsia="ko-KR"/>
        </w:rPr>
        <w:t>Channel(2)</w:t>
      </w:r>
      <w:r w:rsidRPr="009637C9">
        <w:rPr>
          <w:lang w:eastAsia="ko-KR"/>
        </w:rPr>
        <w:t>)/2 + {-20 kHz, 0 kHz, 20 kHz} for ∆F</w:t>
      </w:r>
      <w:r w:rsidRPr="009637C9">
        <w:rPr>
          <w:vertAlign w:val="subscript"/>
          <w:lang w:eastAsia="ko-KR"/>
        </w:rPr>
        <w:t>Raster</w:t>
      </w:r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(BW</w:t>
      </w:r>
      <w:r w:rsidRPr="009637C9">
        <w:rPr>
          <w:vertAlign w:val="subscript"/>
          <w:lang w:eastAsia="ko-KR"/>
        </w:rPr>
        <w:t>Channel(1)</w:t>
      </w:r>
      <w:r w:rsidRPr="009637C9">
        <w:rPr>
          <w:lang w:eastAsia="ko-KR"/>
        </w:rPr>
        <w:t xml:space="preserve"> + BW</w:t>
      </w:r>
      <w:r w:rsidRPr="009637C9">
        <w:rPr>
          <w:vertAlign w:val="subscript"/>
          <w:lang w:eastAsia="ko-KR"/>
        </w:rPr>
        <w:t>Channel(2)</w:t>
      </w:r>
      <w:r w:rsidRPr="009637C9">
        <w:rPr>
          <w:lang w:eastAsia="ko-KR"/>
        </w:rPr>
        <w:t>)/2 + {-40 kHz, 0 kHz, 40 kHz} for ∆F</w:t>
      </w:r>
      <w:r w:rsidRPr="009637C9">
        <w:rPr>
          <w:vertAlign w:val="subscript"/>
          <w:lang w:eastAsia="ko-KR"/>
        </w:rPr>
        <w:t>Raster</w:t>
      </w:r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BW</w:t>
      </w:r>
      <w:r w:rsidRPr="00EB6BC7">
        <w:rPr>
          <w:rFonts w:hint="eastAsia"/>
          <w:vertAlign w:val="subscript"/>
          <w:lang w:eastAsia="ko-KR"/>
        </w:rPr>
        <w:t>Channel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BW</w:t>
      </w:r>
      <w:r w:rsidRPr="00EB6BC7">
        <w:rPr>
          <w:rFonts w:hint="eastAsia"/>
          <w:vertAlign w:val="subscript"/>
          <w:lang w:eastAsia="ko-KR"/>
        </w:rPr>
        <w:t>Channel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래스터에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래스터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부반송파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 xml:space="preserve"> NR </w:t>
      </w:r>
      <w:r w:rsidRPr="00C34AC0">
        <w:rPr>
          <w:rFonts w:hint="eastAsia"/>
          <w:lang w:eastAsia="ko-KR"/>
        </w:rPr>
        <w:t>반송파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래스터가</w:t>
      </w:r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래스터가있는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래스터가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BW</w:t>
      </w:r>
      <w:r w:rsidRPr="00EE637F">
        <w:rPr>
          <w:rFonts w:hint="eastAsia"/>
          <w:vertAlign w:val="subscript"/>
          <w:lang w:val="en-GB" w:eastAsia="ko-KR"/>
        </w:rPr>
        <w:t>Channel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BW</w:t>
      </w:r>
      <w:r w:rsidRPr="00EE637F">
        <w:rPr>
          <w:rFonts w:hint="eastAsia"/>
          <w:vertAlign w:val="subscript"/>
          <w:lang w:val="en-GB" w:eastAsia="ko-KR"/>
        </w:rPr>
        <w:t>Channel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r w:rsidRPr="00EE637F">
        <w:rPr>
          <w:rFonts w:hint="eastAsia"/>
          <w:lang w:val="en-GB" w:eastAsia="ko-KR"/>
        </w:rPr>
        <w:t>μ</w:t>
      </w:r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GB</w:t>
      </w:r>
      <w:r w:rsidRPr="006D6626">
        <w:rPr>
          <w:rFonts w:hint="eastAsia"/>
          <w:vertAlign w:val="subscript"/>
          <w:lang w:val="en-GB" w:eastAsia="ko-KR"/>
        </w:rPr>
        <w:t>Channel (i)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i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μ를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반송파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래스터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부반송파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수있다</w:t>
      </w:r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비연속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반송파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반송파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커야한다</w:t>
      </w:r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3" w:name="_Toc39849623"/>
      <w:r>
        <w:rPr>
          <w:lang w:eastAsia="ko-KR"/>
        </w:rPr>
        <w:t>Channel raster</w:t>
      </w:r>
      <w:bookmarkEnd w:id="33"/>
    </w:p>
    <w:p w14:paraId="58A2BA83" w14:textId="691B57A5" w:rsidR="00B57DD0" w:rsidRDefault="000E2803" w:rsidP="000E2803">
      <w:pPr>
        <w:pStyle w:val="4"/>
        <w:rPr>
          <w:lang w:eastAsia="ko-KR"/>
        </w:rPr>
      </w:pPr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래스터는</w:t>
      </w:r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래스터는</w:t>
      </w:r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래스터의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래스터</w:t>
      </w:r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r w:rsidRPr="00A51250">
        <w:rPr>
          <w:rFonts w:hint="eastAsia"/>
          <w:lang w:eastAsia="ko-KR"/>
        </w:rPr>
        <w:t>으로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Range of frequencies(MHz)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래스터는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래스터로부터의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래스터를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 xml:space="preserve">Global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Δ</w:t>
      </w:r>
      <w:r w:rsidRPr="00EC34D6">
        <w:rPr>
          <w:noProof w:val="0"/>
          <w:vertAlign w:val="subscript"/>
        </w:rPr>
        <w:t>shift</w:t>
      </w:r>
      <w:r w:rsidRPr="00EC34D6">
        <w:rPr>
          <w:noProof w:val="0"/>
        </w:rPr>
        <w:t>, where Δ</w:t>
      </w:r>
      <w:r w:rsidRPr="00EC34D6">
        <w:rPr>
          <w:noProof w:val="0"/>
          <w:vertAlign w:val="subscript"/>
        </w:rPr>
        <w:t>shift</w:t>
      </w:r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Δ</w:t>
      </w:r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래스터와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1851E2C3" w:rsidR="00B57DD0" w:rsidRDefault="00FB299F" w:rsidP="00FB299F">
      <w:pPr>
        <w:pStyle w:val="4"/>
        <w:rPr>
          <w:lang w:eastAsia="ko-KR"/>
        </w:rPr>
      </w:pPr>
      <w:r w:rsidRPr="00FB299F">
        <w:rPr>
          <w:lang w:eastAsia="ko-KR"/>
        </w:rPr>
        <w:t>Channel raster to resource element mapping</w:t>
      </w:r>
    </w:p>
    <w:p w14:paraId="094E1D34" w14:textId="74A0D0BA" w:rsidR="00B57DD0" w:rsidRDefault="002356D6" w:rsidP="00DE2CEA">
      <w:pPr>
        <w:rPr>
          <w:lang w:eastAsia="ko-KR"/>
        </w:rPr>
      </w:pP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래스터의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기준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주파수와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해당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자원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요소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간의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매핑은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표</w:t>
      </w:r>
      <w:r w:rsidRPr="002356D6">
        <w:rPr>
          <w:rFonts w:hint="eastAsia"/>
          <w:lang w:eastAsia="ko-KR"/>
        </w:rPr>
        <w:t xml:space="preserve"> 5.4.2.2-1</w:t>
      </w:r>
      <w:r w:rsidRPr="002356D6">
        <w:rPr>
          <w:rFonts w:hint="eastAsia"/>
          <w:lang w:eastAsia="ko-KR"/>
        </w:rPr>
        <w:t>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있으며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위치를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식별하는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데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사용할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있다</w:t>
      </w:r>
      <w:r w:rsidRPr="002356D6">
        <w:rPr>
          <w:rFonts w:hint="eastAsia"/>
          <w:lang w:eastAsia="ko-KR"/>
        </w:rPr>
        <w:t>.</w:t>
      </w:r>
      <w:r w:rsidR="00660D84">
        <w:rPr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맵핑은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채널에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할당되어</w:t>
      </w:r>
      <w:r w:rsidR="00660D84" w:rsidRPr="00660D84">
        <w:rPr>
          <w:rFonts w:hint="eastAsia"/>
          <w:lang w:eastAsia="ko-KR"/>
        </w:rPr>
        <w:t xml:space="preserve"> UL </w:t>
      </w:r>
      <w:r w:rsidR="00660D84" w:rsidRPr="00660D84">
        <w:rPr>
          <w:rFonts w:hint="eastAsia"/>
          <w:lang w:eastAsia="ko-KR"/>
        </w:rPr>
        <w:t>및</w:t>
      </w:r>
      <w:r w:rsidR="00660D84" w:rsidRPr="00660D84">
        <w:rPr>
          <w:rFonts w:hint="eastAsia"/>
          <w:lang w:eastAsia="ko-KR"/>
        </w:rPr>
        <w:t xml:space="preserve"> DL </w:t>
      </w:r>
      <w:r w:rsidR="00660D84" w:rsidRPr="00660D84">
        <w:rPr>
          <w:rFonts w:hint="eastAsia"/>
          <w:lang w:eastAsia="ko-KR"/>
        </w:rPr>
        <w:t>모두에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적용되는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총</w:t>
      </w:r>
      <w:r w:rsidR="00660D84" w:rsidRPr="00660D84">
        <w:rPr>
          <w:rFonts w:hint="eastAsia"/>
          <w:lang w:eastAsia="ko-KR"/>
        </w:rPr>
        <w:t xml:space="preserve"> RB </w:t>
      </w:r>
      <w:r w:rsidR="00660D84" w:rsidRPr="00660D84">
        <w:rPr>
          <w:rFonts w:hint="eastAsia"/>
          <w:lang w:eastAsia="ko-KR"/>
        </w:rPr>
        <w:t>수에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따라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다</w:t>
      </w:r>
      <w:r w:rsidR="00660D84">
        <w:rPr>
          <w:rFonts w:hint="eastAsia"/>
          <w:lang w:eastAsia="ko-KR"/>
        </w:rPr>
        <w:t>르</w:t>
      </w:r>
      <w:r w:rsidR="00660D84" w:rsidRPr="00660D84">
        <w:rPr>
          <w:rFonts w:hint="eastAsia"/>
          <w:lang w:eastAsia="ko-KR"/>
        </w:rPr>
        <w:t>다</w:t>
      </w:r>
      <w:r w:rsidR="00660D84" w:rsidRPr="00660D84">
        <w:rPr>
          <w:rFonts w:hint="eastAsia"/>
          <w:lang w:eastAsia="ko-KR"/>
        </w:rPr>
        <w:t>.</w:t>
      </w:r>
      <w:r w:rsidR="00C03745">
        <w:rPr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맵핑은</w:t>
      </w:r>
      <w:r w:rsidR="00C03745" w:rsidRPr="00C03745">
        <w:rPr>
          <w:rFonts w:hint="eastAsia"/>
          <w:lang w:eastAsia="ko-KR"/>
        </w:rPr>
        <w:t xml:space="preserve"> BS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의해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지원되는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적어도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하나의</w:t>
      </w:r>
      <w:r w:rsidR="00C03745" w:rsidRPr="00C03745">
        <w:rPr>
          <w:rFonts w:hint="eastAsia"/>
          <w:lang w:eastAsia="ko-KR"/>
        </w:rPr>
        <w:t xml:space="preserve"> </w:t>
      </w:r>
      <w:r w:rsidR="00C03745">
        <w:rPr>
          <w:rFonts w:hint="eastAsia"/>
          <w:lang w:eastAsia="ko-KR"/>
        </w:rPr>
        <w:t>n</w:t>
      </w:r>
      <w:r w:rsidR="00C03745">
        <w:rPr>
          <w:lang w:eastAsia="ko-KR"/>
        </w:rPr>
        <w:t>umerology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적용되어야</w:t>
      </w:r>
      <w:r w:rsidR="00F37C16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한다</w:t>
      </w:r>
      <w:r w:rsidR="00C03745" w:rsidRPr="00C03745">
        <w:rPr>
          <w:rFonts w:hint="eastAsia"/>
          <w:lang w:eastAsia="ko-KR"/>
        </w:rPr>
        <w:t>.</w:t>
      </w:r>
    </w:p>
    <w:p w14:paraId="18A6C6C4" w14:textId="6B973357" w:rsidR="00B57DD0" w:rsidRPr="00F53FED" w:rsidRDefault="00F53FED" w:rsidP="00F53FED">
      <w:pPr>
        <w:jc w:val="center"/>
        <w:rPr>
          <w:b/>
          <w:bCs/>
          <w:lang w:eastAsia="ko-KR"/>
        </w:rPr>
      </w:pPr>
      <w:r w:rsidRPr="00F53FED">
        <w:rPr>
          <w:b/>
          <w:bCs/>
          <w:lang w:eastAsia="ko-KR"/>
        </w:rPr>
        <w:t>Table 5.4.2.2-1: Channel Raster to Resource Element Mapping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77"/>
        <w:gridCol w:w="1777"/>
      </w:tblGrid>
      <w:tr w:rsidR="009F4894" w:rsidRPr="009F4894" w14:paraId="78062F4E" w14:textId="77777777" w:rsidTr="00E87157">
        <w:trPr>
          <w:jc w:val="center"/>
        </w:trPr>
        <w:tc>
          <w:tcPr>
            <w:tcW w:w="3681" w:type="dxa"/>
          </w:tcPr>
          <w:p w14:paraId="212DC0C6" w14:textId="7777777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1777" w:type="dxa"/>
          </w:tcPr>
          <w:p w14:paraId="7349227A" w14:textId="537FE7F1" w:rsidR="009F4894" w:rsidRPr="009F4894" w:rsidRDefault="004754EB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=0</m:t>
                </m:r>
              </m:oMath>
            </m:oMathPara>
          </w:p>
        </w:tc>
        <w:tc>
          <w:tcPr>
            <w:tcW w:w="1777" w:type="dxa"/>
          </w:tcPr>
          <w:p w14:paraId="57BC90A7" w14:textId="5C7DE9BA" w:rsidR="009F4894" w:rsidRPr="009F4894" w:rsidRDefault="004754EB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=1</m:t>
                </m:r>
              </m:oMath>
            </m:oMathPara>
          </w:p>
        </w:tc>
      </w:tr>
      <w:tr w:rsidR="009F4894" w:rsidRPr="009F4894" w14:paraId="0EA594DC" w14:textId="77777777" w:rsidTr="00E87157">
        <w:trPr>
          <w:jc w:val="center"/>
        </w:trPr>
        <w:tc>
          <w:tcPr>
            <w:tcW w:w="3681" w:type="dxa"/>
          </w:tcPr>
          <w:p w14:paraId="2051BEF8" w14:textId="1E7B82F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w:r w:rsidRPr="009F4894">
              <w:rPr>
                <w:sz w:val="20"/>
                <w:szCs w:val="20"/>
                <w:lang w:eastAsia="ko-KR"/>
              </w:rPr>
              <w:t>Resource element index</w:t>
            </w:r>
            <w:r w:rsidR="00E87157">
              <w:rPr>
                <w:sz w:val="20"/>
                <w:szCs w:val="20"/>
                <w:lang w:eastAsia="ko-KR"/>
              </w:rPr>
              <w:t xml:space="preserve"> </w:t>
            </w:r>
            <w:r w:rsidR="00E87157" w:rsidRPr="00E87157">
              <w:rPr>
                <w:i/>
                <w:iCs/>
                <w:sz w:val="20"/>
                <w:szCs w:val="20"/>
                <w:lang w:eastAsia="ko-KR"/>
              </w:rPr>
              <w:t>k</w:t>
            </w:r>
          </w:p>
        </w:tc>
        <w:tc>
          <w:tcPr>
            <w:tcW w:w="1777" w:type="dxa"/>
          </w:tcPr>
          <w:p w14:paraId="7B17FED7" w14:textId="274E254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1777" w:type="dxa"/>
          </w:tcPr>
          <w:p w14:paraId="62987AA2" w14:textId="7BF8257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</w:t>
            </w:r>
          </w:p>
        </w:tc>
      </w:tr>
      <w:tr w:rsidR="009F4894" w:rsidRPr="009F4894" w14:paraId="3BABD401" w14:textId="77777777" w:rsidTr="00E87157">
        <w:trPr>
          <w:jc w:val="center"/>
        </w:trPr>
        <w:tc>
          <w:tcPr>
            <w:tcW w:w="3681" w:type="dxa"/>
          </w:tcPr>
          <w:p w14:paraId="014C8701" w14:textId="6E661CF6" w:rsidR="009F4894" w:rsidRPr="009F4894" w:rsidRDefault="00E87157" w:rsidP="00DE2CEA">
            <w:pPr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</w:rPr>
              <w:t xml:space="preserve">Physical resource block number </w:t>
            </w:r>
            <w:r w:rsidRPr="00EC34D6">
              <w:rPr>
                <w:rFonts w:eastAsia="Yu Mincho"/>
                <w:position w:val="-10"/>
              </w:rPr>
              <w:object w:dxaOrig="435" w:dyaOrig="315" w14:anchorId="59D2286F">
                <v:shape id="_x0000_i1029" type="#_x0000_t75" style="width:21.5pt;height:14.5pt" o:ole="">
                  <v:imagedata r:id="rId11" o:title=""/>
                </v:shape>
                <o:OLEObject Type="Embed" ProgID="Equation.3" ShapeID="_x0000_i1029" DrawAspect="Content" ObjectID="_1650728461" r:id="rId24"/>
              </w:object>
            </w:r>
          </w:p>
        </w:tc>
        <w:tc>
          <w:tcPr>
            <w:tcW w:w="1777" w:type="dxa"/>
          </w:tcPr>
          <w:p w14:paraId="6FE3E4FC" w14:textId="213CAE19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10E44BCD">
                <v:shape id="_x0000_i1030" type="#_x0000_t75" style="width:64.05pt;height:36.95pt" o:ole="">
                  <v:imagedata r:id="rId25" o:title=""/>
                </v:shape>
                <o:OLEObject Type="Embed" ProgID="Equation.3" ShapeID="_x0000_i1030" DrawAspect="Content" ObjectID="_1650728462" r:id="rId26"/>
              </w:object>
            </w:r>
          </w:p>
        </w:tc>
        <w:tc>
          <w:tcPr>
            <w:tcW w:w="1777" w:type="dxa"/>
          </w:tcPr>
          <w:p w14:paraId="14D49D86" w14:textId="7554C314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48EADE08">
                <v:shape id="_x0000_i1031" type="#_x0000_t75" style="width:64.05pt;height:36.95pt" o:ole="">
                  <v:imagedata r:id="rId27" o:title=""/>
                </v:shape>
                <o:OLEObject Type="Embed" ProgID="Equation.3" ShapeID="_x0000_i1031" DrawAspect="Content" ObjectID="_1650728463" r:id="rId28"/>
              </w:object>
            </w:r>
          </w:p>
        </w:tc>
      </w:tr>
    </w:tbl>
    <w:p w14:paraId="71A04240" w14:textId="2C1A7BA6" w:rsidR="00B57DD0" w:rsidRDefault="00B57DD0" w:rsidP="00DE2CEA">
      <w:pPr>
        <w:rPr>
          <w:lang w:eastAsia="ko-KR"/>
        </w:rPr>
      </w:pPr>
    </w:p>
    <w:p w14:paraId="0F066673" w14:textId="387B91D5" w:rsidR="00B57DD0" w:rsidRDefault="00737731" w:rsidP="00DE2CEA">
      <w:pPr>
        <w:rPr>
          <w:lang w:eastAsia="ko-KR"/>
        </w:rPr>
      </w:pPr>
      <w:r w:rsidRPr="00737731">
        <w:rPr>
          <w:rFonts w:hint="eastAsia"/>
          <w:lang w:eastAsia="ko-KR"/>
        </w:rPr>
        <w:t>k</w:t>
      </w:r>
      <w:r>
        <w:rPr>
          <w:lang w:eastAsia="ko-KR"/>
        </w:rPr>
        <w:t>, n</w:t>
      </w:r>
      <w:r w:rsidRPr="00737731">
        <w:rPr>
          <w:vertAlign w:val="subscript"/>
          <w:lang w:eastAsia="ko-KR"/>
        </w:rPr>
        <w:t>PRB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및</w:t>
      </w:r>
      <w:r w:rsidRPr="00737731">
        <w:rPr>
          <w:rFonts w:hint="eastAsia"/>
          <w:lang w:eastAsia="ko-KR"/>
        </w:rPr>
        <w:t xml:space="preserve"> N</w:t>
      </w:r>
      <w:r w:rsidRPr="00737731">
        <w:rPr>
          <w:rFonts w:hint="eastAsia"/>
          <w:vertAlign w:val="subscript"/>
          <w:lang w:eastAsia="ko-KR"/>
        </w:rPr>
        <w:t>RB</w:t>
      </w:r>
      <w:r w:rsidRPr="00737731">
        <w:rPr>
          <w:rFonts w:hint="eastAsia"/>
          <w:lang w:eastAsia="ko-KR"/>
        </w:rPr>
        <w:t>는</w:t>
      </w:r>
      <w:r w:rsidRPr="00737731">
        <w:rPr>
          <w:rFonts w:hint="eastAsia"/>
          <w:lang w:eastAsia="ko-KR"/>
        </w:rPr>
        <w:t xml:space="preserve"> </w:t>
      </w:r>
      <w:r w:rsidRPr="005762DB">
        <w:rPr>
          <w:rFonts w:hint="eastAsia"/>
          <w:b/>
          <w:bCs/>
          <w:lang w:eastAsia="ko-KR"/>
        </w:rPr>
        <w:t>TS 38.211</w:t>
      </w:r>
      <w:r w:rsidRPr="00737731">
        <w:rPr>
          <w:rFonts w:hint="eastAsia"/>
          <w:lang w:eastAsia="ko-KR"/>
        </w:rPr>
        <w:t xml:space="preserve"> [9]</w:t>
      </w:r>
      <w:r w:rsidRPr="00737731">
        <w:rPr>
          <w:rFonts w:hint="eastAsia"/>
          <w:lang w:eastAsia="ko-KR"/>
        </w:rPr>
        <w:t>에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정의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된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바와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같다</w:t>
      </w:r>
      <w:r w:rsidRPr="00737731">
        <w:rPr>
          <w:rFonts w:hint="eastAsia"/>
          <w:lang w:eastAsia="ko-KR"/>
        </w:rPr>
        <w:t>.</w:t>
      </w:r>
    </w:p>
    <w:p w14:paraId="073187DD" w14:textId="46931991" w:rsidR="00B57DD0" w:rsidRDefault="00B80C3E" w:rsidP="00B80C3E">
      <w:pPr>
        <w:pStyle w:val="4"/>
        <w:rPr>
          <w:lang w:eastAsia="ko-KR"/>
        </w:rPr>
      </w:pPr>
      <w:r w:rsidRPr="00B80C3E">
        <w:rPr>
          <w:lang w:eastAsia="ko-KR"/>
        </w:rPr>
        <w:t>Channel raster entries for each operating band</w:t>
      </w:r>
    </w:p>
    <w:p w14:paraId="1448B309" w14:textId="377991EE" w:rsidR="00B4076C" w:rsidRDefault="00B4076C" w:rsidP="00B4076C">
      <w:pPr>
        <w:rPr>
          <w:lang w:eastAsia="ko-KR"/>
        </w:rPr>
      </w:pPr>
      <w:r w:rsidRPr="00B4076C">
        <w:rPr>
          <w:rFonts w:hint="eastAsia"/>
          <w:lang w:eastAsia="ko-KR"/>
        </w:rPr>
        <w:t>각</w:t>
      </w:r>
      <w:r w:rsidRPr="00B4076C">
        <w:rPr>
          <w:rFonts w:hint="eastAsia"/>
          <w:lang w:eastAsia="ko-KR"/>
        </w:rPr>
        <w:t xml:space="preserve"> NR </w:t>
      </w:r>
      <w:r w:rsidRPr="00B4076C">
        <w:rPr>
          <w:rFonts w:hint="eastAsia"/>
          <w:lang w:eastAsia="ko-KR"/>
        </w:rPr>
        <w:t>작동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대역에서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래스터의</w:t>
      </w:r>
      <w:r w:rsidRPr="00B4076C">
        <w:rPr>
          <w:rFonts w:hint="eastAsia"/>
          <w:lang w:eastAsia="ko-KR"/>
        </w:rPr>
        <w:t xml:space="preserve"> RF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위치는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하위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절</w:t>
      </w:r>
      <w:r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5.4.2.2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래스터</w:t>
      </w:r>
      <w:r w:rsidRPr="00B4076C">
        <w:rPr>
          <w:rFonts w:hint="eastAsia"/>
          <w:lang w:eastAsia="ko-KR"/>
        </w:rPr>
        <w:t>-</w:t>
      </w:r>
      <w:r w:rsidRPr="00B4076C">
        <w:rPr>
          <w:rFonts w:hint="eastAsia"/>
          <w:lang w:eastAsia="ko-KR"/>
        </w:rPr>
        <w:t>자원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요소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매핑을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사용하여</w:t>
      </w:r>
      <w:r w:rsidRPr="00B4076C">
        <w:rPr>
          <w:rFonts w:hint="eastAsia"/>
          <w:lang w:eastAsia="ko-KR"/>
        </w:rPr>
        <w:t xml:space="preserve"> FR1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5.4.2.3-1 </w:t>
      </w:r>
      <w:r w:rsidRPr="00B4076C">
        <w:rPr>
          <w:rFonts w:hint="eastAsia"/>
          <w:lang w:eastAsia="ko-KR"/>
        </w:rPr>
        <w:t>및</w:t>
      </w:r>
      <w:r w:rsidRPr="00B4076C">
        <w:rPr>
          <w:rFonts w:hint="eastAsia"/>
          <w:lang w:eastAsia="ko-KR"/>
        </w:rPr>
        <w:t xml:space="preserve"> FR2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해당</w:t>
      </w:r>
      <w:r w:rsidRPr="00B4076C">
        <w:rPr>
          <w:rFonts w:hint="eastAsia"/>
          <w:lang w:eastAsia="ko-KR"/>
        </w:rPr>
        <w:t xml:space="preserve"> NR-ARFCN</w:t>
      </w:r>
      <w:r w:rsidRPr="00B4076C">
        <w:rPr>
          <w:rFonts w:hint="eastAsia"/>
          <w:lang w:eastAsia="ko-KR"/>
        </w:rPr>
        <w:t>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통해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된</w:t>
      </w:r>
      <w:r w:rsidRPr="00B4076C">
        <w:rPr>
          <w:rFonts w:hint="eastAsia"/>
          <w:lang w:eastAsia="ko-KR"/>
        </w:rPr>
        <w:t>다</w:t>
      </w:r>
      <w:r w:rsidRPr="00B4076C">
        <w:rPr>
          <w:rFonts w:hint="eastAsia"/>
          <w:lang w:eastAsia="ko-KR"/>
        </w:rPr>
        <w:t>.</w:t>
      </w:r>
    </w:p>
    <w:p w14:paraId="2A72A1A1" w14:textId="22D9E743" w:rsidR="00B4076C" w:rsidRDefault="000D6D05" w:rsidP="000D6D05">
      <w:pPr>
        <w:pStyle w:val="ab"/>
        <w:numPr>
          <w:ilvl w:val="0"/>
          <w:numId w:val="39"/>
        </w:numPr>
        <w:rPr>
          <w:lang w:eastAsia="ko-KR"/>
        </w:rPr>
      </w:pPr>
      <w:r w:rsidRPr="000D6D05">
        <w:rPr>
          <w:rFonts w:hint="eastAsia"/>
          <w:lang w:eastAsia="ko-KR"/>
        </w:rPr>
        <w:t xml:space="preserve">100 kHz </w:t>
      </w:r>
      <w:r w:rsidRPr="000D6D05">
        <w:rPr>
          <w:rFonts w:hint="eastAsia"/>
          <w:lang w:eastAsia="ko-KR"/>
        </w:rPr>
        <w:t>채널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래스터가있는</w:t>
      </w:r>
      <w:r w:rsidRPr="000D6D05">
        <w:rPr>
          <w:rFonts w:hint="eastAsia"/>
          <w:lang w:eastAsia="ko-KR"/>
        </w:rPr>
        <w:t xml:space="preserve"> NR </w:t>
      </w:r>
      <w:r w:rsidRPr="000D6D05">
        <w:rPr>
          <w:rFonts w:hint="eastAsia"/>
          <w:lang w:eastAsia="ko-KR"/>
        </w:rPr>
        <w:t>작동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대역의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경우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Raster</w:t>
      </w:r>
      <w:r w:rsidRPr="000D6D05">
        <w:rPr>
          <w:rFonts w:hint="eastAsia"/>
          <w:lang w:eastAsia="ko-KR"/>
        </w:rPr>
        <w:t xml:space="preserve"> = 20 </w:t>
      </w:r>
      <w:r w:rsidRPr="000D6D05">
        <w:rPr>
          <w:rFonts w:hint="eastAsia"/>
          <w:lang w:eastAsia="ko-KR"/>
        </w:rPr>
        <w:t>×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Global</w:t>
      </w:r>
      <w:r>
        <w:rPr>
          <w:rFonts w:hint="eastAsia"/>
          <w:lang w:eastAsia="ko-KR"/>
        </w:rPr>
        <w:t>이</w:t>
      </w:r>
      <w:r w:rsidRPr="000D6D05">
        <w:rPr>
          <w:rFonts w:hint="eastAsia"/>
          <w:lang w:eastAsia="ko-KR"/>
        </w:rPr>
        <w:t>다</w:t>
      </w:r>
      <w:r w:rsidRPr="000D6D05">
        <w:rPr>
          <w:rFonts w:hint="eastAsia"/>
          <w:lang w:eastAsia="ko-KR"/>
        </w:rPr>
        <w:t>.</w:t>
      </w:r>
      <w:r w:rsidR="00AE1FE5">
        <w:rPr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이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경우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모든</w:t>
      </w:r>
      <w:r w:rsidR="00AE1FE5" w:rsidRPr="00AE1FE5">
        <w:rPr>
          <w:rFonts w:hint="eastAsia"/>
          <w:lang w:eastAsia="ko-KR"/>
        </w:rPr>
        <w:t xml:space="preserve"> 20 </w:t>
      </w:r>
      <w:r w:rsidR="00AE1FE5" w:rsidRPr="00AE1FE5">
        <w:rPr>
          <w:rFonts w:hint="eastAsia"/>
          <w:lang w:eastAsia="ko-KR"/>
        </w:rPr>
        <w:t>번째</w:t>
      </w:r>
      <w:r w:rsidR="00AE1FE5" w:rsidRPr="00AE1FE5">
        <w:rPr>
          <w:rFonts w:hint="eastAsia"/>
          <w:lang w:eastAsia="ko-KR"/>
        </w:rPr>
        <w:t xml:space="preserve"> NR-ARFCN</w:t>
      </w:r>
      <w:r w:rsidR="00AE1FE5" w:rsidRPr="00AE1FE5">
        <w:rPr>
          <w:rFonts w:hint="eastAsia"/>
          <w:lang w:eastAsia="ko-KR"/>
        </w:rPr>
        <w:t>은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래스터에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적용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가능하며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표</w:t>
      </w:r>
      <w:r w:rsidR="00AE1FE5" w:rsidRPr="00AE1FE5">
        <w:rPr>
          <w:rFonts w:hint="eastAsia"/>
          <w:lang w:eastAsia="ko-KR"/>
        </w:rPr>
        <w:t xml:space="preserve"> 5.4.2.3-1</w:t>
      </w:r>
      <w:r w:rsidR="00AE1FE5" w:rsidRPr="00AE1FE5">
        <w:rPr>
          <w:rFonts w:hint="eastAsia"/>
          <w:lang w:eastAsia="ko-KR"/>
        </w:rPr>
        <w:t>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래스터의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스텝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크기는</w:t>
      </w:r>
      <w:r w:rsidR="00AE1FE5" w:rsidRPr="00AE1FE5">
        <w:rPr>
          <w:rFonts w:hint="eastAsia"/>
          <w:lang w:eastAsia="ko-KR"/>
        </w:rPr>
        <w:t xml:space="preserve"> &lt;20&gt;</w:t>
      </w:r>
      <w:r w:rsidR="00AE1FE5" w:rsidRPr="00AE1FE5">
        <w:rPr>
          <w:rFonts w:hint="eastAsia"/>
          <w:lang w:eastAsia="ko-KR"/>
        </w:rPr>
        <w:t>으로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주어진다</w:t>
      </w:r>
      <w:r w:rsidR="00AE1FE5" w:rsidRPr="00AE1FE5">
        <w:rPr>
          <w:rFonts w:hint="eastAsia"/>
          <w:lang w:eastAsia="ko-KR"/>
        </w:rPr>
        <w:t>.</w:t>
      </w:r>
    </w:p>
    <w:p w14:paraId="1C89CB83" w14:textId="354E7E84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미만의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래스터가있는</w:t>
      </w:r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 ΔF</w:t>
      </w:r>
      <w:r w:rsidRPr="00AE1FE5">
        <w:rPr>
          <w:vertAlign w:val="subscript"/>
          <w:lang w:eastAsia="ko-KR"/>
        </w:rPr>
        <w:t>Raster</w:t>
      </w:r>
      <w:r w:rsidRPr="00AE1FE5">
        <w:rPr>
          <w:lang w:eastAsia="ko-KR"/>
        </w:rPr>
        <w:t xml:space="preserve"> = I × ΔF</w:t>
      </w:r>
      <w:r w:rsidRPr="00AE1FE5">
        <w:rPr>
          <w:vertAlign w:val="subscript"/>
          <w:lang w:eastAsia="ko-KR"/>
        </w:rPr>
        <w:t>Global</w:t>
      </w:r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{3,6}.</w:t>
      </w:r>
      <w:r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이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모든</w:t>
      </w:r>
      <w:r w:rsidRPr="00AE1FE5">
        <w:rPr>
          <w:rFonts w:hint="eastAsia"/>
          <w:lang w:eastAsia="ko-KR"/>
        </w:rPr>
        <w:t xml:space="preserve"> I</w:t>
      </w:r>
      <w:r w:rsidRPr="00AE1FE5">
        <w:rPr>
          <w:rFonts w:hint="eastAsia"/>
          <w:vertAlign w:val="superscript"/>
          <w:lang w:eastAsia="ko-KR"/>
        </w:rPr>
        <w:t>th</w:t>
      </w:r>
      <w:r w:rsidRPr="00AE1FE5">
        <w:rPr>
          <w:rFonts w:hint="eastAsia"/>
          <w:lang w:eastAsia="ko-KR"/>
        </w:rPr>
        <w:t xml:space="preserve"> NR ARFCN</w:t>
      </w:r>
      <w:r w:rsidRPr="00AE1FE5">
        <w:rPr>
          <w:rFonts w:hint="eastAsia"/>
          <w:lang w:eastAsia="ko-KR"/>
        </w:rPr>
        <w:t>은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래스터에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적용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가능하며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표</w:t>
      </w:r>
      <w:r w:rsidRPr="00AE1FE5">
        <w:rPr>
          <w:rFonts w:hint="eastAsia"/>
          <w:lang w:eastAsia="ko-KR"/>
        </w:rPr>
        <w:t xml:space="preserve"> 5.4.2.3-1</w:t>
      </w:r>
      <w:r w:rsidRPr="00AE1FE5">
        <w:rPr>
          <w:rFonts w:hint="eastAsia"/>
          <w:lang w:eastAsia="ko-KR"/>
        </w:rPr>
        <w:t>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래스터의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스텝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크기는</w:t>
      </w:r>
      <w:r w:rsidRPr="00AE1FE5">
        <w:rPr>
          <w:rFonts w:hint="eastAsia"/>
          <w:lang w:eastAsia="ko-KR"/>
        </w:rPr>
        <w:t xml:space="preserve"> &lt;I&gt;</w:t>
      </w:r>
      <w:r w:rsidRPr="00AE1FE5">
        <w:rPr>
          <w:rFonts w:hint="eastAsia"/>
          <w:lang w:eastAsia="ko-KR"/>
        </w:rPr>
        <w:t>로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주어진다</w:t>
      </w:r>
      <w:r w:rsidRPr="00AE1FE5">
        <w:rPr>
          <w:rFonts w:hint="eastAsia"/>
          <w:lang w:eastAsia="ko-KR"/>
        </w:rPr>
        <w:t>.</w:t>
      </w:r>
    </w:p>
    <w:p w14:paraId="1F584D7F" w14:textId="582DAB9D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이상의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및</w:t>
      </w:r>
      <w:r w:rsidRPr="00AE1FE5">
        <w:rPr>
          <w:lang w:eastAsia="ko-KR"/>
        </w:rPr>
        <w:t xml:space="preserve"> 60kHz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래스터가있는</w:t>
      </w:r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>, ΔF</w:t>
      </w:r>
      <w:r w:rsidRPr="00AE1FE5">
        <w:rPr>
          <w:vertAlign w:val="subscript"/>
          <w:lang w:eastAsia="ko-KR"/>
        </w:rPr>
        <w:t>Raster</w:t>
      </w:r>
      <w:r w:rsidRPr="00AE1FE5">
        <w:rPr>
          <w:lang w:eastAsia="ko-KR"/>
        </w:rPr>
        <w:t xml:space="preserve"> = I × ΔF</w:t>
      </w:r>
      <w:r w:rsidRPr="00AE1FE5">
        <w:rPr>
          <w:vertAlign w:val="subscript"/>
          <w:lang w:eastAsia="ko-KR"/>
        </w:rPr>
        <w:t>Global</w:t>
      </w:r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{1, 2}.</w:t>
      </w:r>
      <w:r w:rsidR="00564ADE">
        <w:rPr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이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경우</w:t>
      </w:r>
      <w:r w:rsidR="00564ADE" w:rsidRPr="00564ADE">
        <w:rPr>
          <w:rFonts w:hint="eastAsia"/>
          <w:lang w:eastAsia="ko-KR"/>
        </w:rPr>
        <w:t xml:space="preserve">,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모든</w:t>
      </w:r>
      <w:r w:rsidR="00564ADE" w:rsidRPr="00564ADE">
        <w:rPr>
          <w:rFonts w:hint="eastAsia"/>
          <w:lang w:eastAsia="ko-KR"/>
        </w:rPr>
        <w:t xml:space="preserve"> I</w:t>
      </w:r>
      <w:r w:rsidR="00564ADE" w:rsidRPr="00564ADE">
        <w:rPr>
          <w:rFonts w:hint="eastAsia"/>
          <w:vertAlign w:val="superscript"/>
          <w:lang w:eastAsia="ko-KR"/>
        </w:rPr>
        <w:t>th</w:t>
      </w:r>
      <w:r w:rsidR="00564ADE" w:rsidRPr="00564ADE">
        <w:rPr>
          <w:rFonts w:hint="eastAsia"/>
          <w:lang w:eastAsia="ko-KR"/>
        </w:rPr>
        <w:t xml:space="preserve"> NR ARFCN</w:t>
      </w:r>
      <w:r w:rsidR="00564ADE" w:rsidRPr="00564ADE">
        <w:rPr>
          <w:rFonts w:hint="eastAsia"/>
          <w:lang w:eastAsia="ko-KR"/>
        </w:rPr>
        <w:t>은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래스터에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적용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가능하며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5.4.2.3-1 </w:t>
      </w:r>
      <w:r w:rsidR="00564ADE" w:rsidRPr="00564ADE">
        <w:rPr>
          <w:rFonts w:hint="eastAsia"/>
          <w:lang w:eastAsia="ko-KR"/>
        </w:rPr>
        <w:t>및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5.4.2.3-2</w:t>
      </w:r>
      <w:r w:rsidR="00564ADE" w:rsidRPr="00564ADE">
        <w:rPr>
          <w:rFonts w:hint="eastAsia"/>
          <w:lang w:eastAsia="ko-KR"/>
        </w:rPr>
        <w:t>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래스터에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대한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스텝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크기는</w:t>
      </w:r>
      <w:r w:rsidR="00564ADE" w:rsidRPr="00564ADE">
        <w:rPr>
          <w:rFonts w:hint="eastAsia"/>
          <w:lang w:eastAsia="ko-KR"/>
        </w:rPr>
        <w:t xml:space="preserve"> &lt;I&gt; .</w:t>
      </w:r>
    </w:p>
    <w:p w14:paraId="6B1D7A1A" w14:textId="27097E30" w:rsidR="00185E57" w:rsidRDefault="00185E57" w:rsidP="000D6D05">
      <w:pPr>
        <w:pStyle w:val="ab"/>
        <w:numPr>
          <w:ilvl w:val="0"/>
          <w:numId w:val="39"/>
        </w:numPr>
        <w:rPr>
          <w:lang w:eastAsia="ko-KR"/>
        </w:rPr>
      </w:pPr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r w:rsidRPr="00185E57">
        <w:rPr>
          <w:rFonts w:hint="eastAsia"/>
          <w:lang w:eastAsia="ko-KR"/>
        </w:rPr>
        <w:t>가</w:t>
      </w:r>
      <w:r w:rsidRPr="00185E57">
        <w:rPr>
          <w:rFonts w:hint="eastAsia"/>
          <w:lang w:eastAsia="ko-KR"/>
        </w:rPr>
        <w:t xml:space="preserve"> 2 </w:t>
      </w:r>
      <w:r w:rsidRPr="00185E57">
        <w:rPr>
          <w:rFonts w:hint="eastAsia"/>
          <w:lang w:eastAsia="ko-KR"/>
        </w:rPr>
        <w:t>개인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주파수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대역에서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r w:rsidRPr="00185E57">
        <w:rPr>
          <w:rFonts w:hint="eastAsia"/>
          <w:lang w:eastAsia="ko-KR"/>
        </w:rPr>
        <w:t>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r w:rsidRPr="00185E57">
        <w:rPr>
          <w:rFonts w:hint="eastAsia"/>
          <w:lang w:eastAsia="ko-KR"/>
        </w:rPr>
        <w:t>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동일한</w:t>
      </w:r>
      <w:r w:rsidRPr="00185E57">
        <w:rPr>
          <w:rFonts w:hint="eastAsia"/>
          <w:lang w:eastAsia="ko-KR"/>
        </w:rPr>
        <w:t xml:space="preserve"> SCS </w:t>
      </w:r>
      <w:r w:rsidRPr="00185E57">
        <w:rPr>
          <w:rFonts w:hint="eastAsia"/>
          <w:lang w:eastAsia="ko-KR"/>
        </w:rPr>
        <w:t>만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사용하여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채널에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85E57">
        <w:rPr>
          <w:rFonts w:hint="eastAsia"/>
          <w:lang w:eastAsia="ko-KR"/>
        </w:rPr>
        <w:t>다</w:t>
      </w:r>
      <w:r w:rsidRPr="00185E57">
        <w:rPr>
          <w:rFonts w:hint="eastAsia"/>
          <w:lang w:eastAsia="ko-KR"/>
        </w:rPr>
        <w:t>.</w:t>
      </w:r>
    </w:p>
    <w:p w14:paraId="0825A754" w14:textId="3B9689C9" w:rsidR="00B4076C" w:rsidRPr="00942C1F" w:rsidRDefault="00942C1F" w:rsidP="00942C1F">
      <w:pPr>
        <w:jc w:val="center"/>
        <w:rPr>
          <w:b/>
          <w:bCs/>
          <w:lang w:eastAsia="ko-KR"/>
        </w:rPr>
      </w:pPr>
      <w:r w:rsidRPr="00942C1F">
        <w:rPr>
          <w:b/>
          <w:bCs/>
          <w:lang w:eastAsia="ko-KR"/>
        </w:rPr>
        <w:lastRenderedPageBreak/>
        <w:t>Table 5.4.2.3-1: Applicable NR-ARFCN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977"/>
        <w:gridCol w:w="3401"/>
      </w:tblGrid>
      <w:tr w:rsidR="008C5F33" w14:paraId="2B25FA78" w14:textId="77777777" w:rsidTr="00015F41">
        <w:tc>
          <w:tcPr>
            <w:tcW w:w="1413" w:type="dxa"/>
            <w:shd w:val="clear" w:color="auto" w:fill="EAF1DD" w:themeFill="accent3" w:themeFillTint="33"/>
          </w:tcPr>
          <w:p w14:paraId="4D45215B" w14:textId="551D01BF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0DFBC54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</w:p>
          <w:p w14:paraId="701D8C08" w14:textId="65D96AB6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2977" w:type="dxa"/>
            <w:shd w:val="clear" w:color="auto" w:fill="EAF1DD" w:themeFill="accent3" w:themeFillTint="33"/>
          </w:tcPr>
          <w:p w14:paraId="3D304266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Uplink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3891F5EF" w14:textId="3AC5468C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  <w:tc>
          <w:tcPr>
            <w:tcW w:w="3401" w:type="dxa"/>
            <w:shd w:val="clear" w:color="auto" w:fill="EAF1DD" w:themeFill="accent3" w:themeFillTint="33"/>
          </w:tcPr>
          <w:p w14:paraId="0B6A6ADC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Downlink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5294A25F" w14:textId="7F701F37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8C5F33" w14:paraId="1119B891" w14:textId="77777777" w:rsidTr="00015F41">
        <w:tc>
          <w:tcPr>
            <w:tcW w:w="1413" w:type="dxa"/>
          </w:tcPr>
          <w:p w14:paraId="6B068CE8" w14:textId="3F9EF94C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1559" w:type="dxa"/>
          </w:tcPr>
          <w:p w14:paraId="75588CC6" w14:textId="7B7FFC57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11D88BB" w14:textId="456BE8CA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384000 - &lt;20&gt; - 396000</w:t>
            </w:r>
          </w:p>
        </w:tc>
        <w:tc>
          <w:tcPr>
            <w:tcW w:w="3401" w:type="dxa"/>
          </w:tcPr>
          <w:p w14:paraId="45135110" w14:textId="034E565B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422000 - &lt;20&gt; - 434000</w:t>
            </w:r>
          </w:p>
        </w:tc>
      </w:tr>
      <w:tr w:rsidR="008C5F33" w14:paraId="44F0FDBC" w14:textId="77777777" w:rsidTr="00015F41">
        <w:tc>
          <w:tcPr>
            <w:tcW w:w="1413" w:type="dxa"/>
          </w:tcPr>
          <w:p w14:paraId="22CA5FC7" w14:textId="53531FC3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1559" w:type="dxa"/>
          </w:tcPr>
          <w:p w14:paraId="48C92B9C" w14:textId="7BD3312E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89AE319" w14:textId="2C228812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- 382000</w:t>
            </w:r>
          </w:p>
        </w:tc>
        <w:tc>
          <w:tcPr>
            <w:tcW w:w="3401" w:type="dxa"/>
          </w:tcPr>
          <w:p w14:paraId="190737B6" w14:textId="5941C32B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- 398000</w:t>
            </w:r>
          </w:p>
        </w:tc>
      </w:tr>
      <w:tr w:rsidR="008C5F33" w14:paraId="6A605233" w14:textId="77777777" w:rsidTr="00015F41">
        <w:tc>
          <w:tcPr>
            <w:tcW w:w="1413" w:type="dxa"/>
          </w:tcPr>
          <w:p w14:paraId="6C42ED1C" w14:textId="52CAB20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1559" w:type="dxa"/>
          </w:tcPr>
          <w:p w14:paraId="5E8F46E0" w14:textId="7A80B43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99EFB62" w14:textId="4947E9D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342000 - &lt;20&gt; - 357000</w:t>
            </w:r>
          </w:p>
        </w:tc>
        <w:tc>
          <w:tcPr>
            <w:tcW w:w="3401" w:type="dxa"/>
          </w:tcPr>
          <w:p w14:paraId="231EA9AF" w14:textId="3869493E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361000 - &lt;20&gt; - 376000</w:t>
            </w:r>
          </w:p>
        </w:tc>
      </w:tr>
      <w:tr w:rsidR="008C5F33" w14:paraId="376BFCEE" w14:textId="77777777" w:rsidTr="00015F41">
        <w:tc>
          <w:tcPr>
            <w:tcW w:w="1413" w:type="dxa"/>
          </w:tcPr>
          <w:p w14:paraId="0C3E4E24" w14:textId="34C5CC3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1559" w:type="dxa"/>
          </w:tcPr>
          <w:p w14:paraId="4D4865DD" w14:textId="0B4356AE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D789E42" w14:textId="313F6ECA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164800 - &lt;20&gt; - 169800</w:t>
            </w:r>
          </w:p>
        </w:tc>
        <w:tc>
          <w:tcPr>
            <w:tcW w:w="3401" w:type="dxa"/>
          </w:tcPr>
          <w:p w14:paraId="475C350D" w14:textId="72E17072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173800 - &lt;20&gt; - 178800</w:t>
            </w:r>
          </w:p>
        </w:tc>
      </w:tr>
      <w:tr w:rsidR="008C5F33" w14:paraId="0591FDD5" w14:textId="77777777" w:rsidTr="00015F41">
        <w:tc>
          <w:tcPr>
            <w:tcW w:w="1413" w:type="dxa"/>
          </w:tcPr>
          <w:p w14:paraId="44D2FBB2" w14:textId="45F3B735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1559" w:type="dxa"/>
          </w:tcPr>
          <w:p w14:paraId="6D0EAF35" w14:textId="0E5BD88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7647265" w14:textId="2EFDC7C1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500000 - &lt;20&gt; - 514000</w:t>
            </w:r>
          </w:p>
        </w:tc>
        <w:tc>
          <w:tcPr>
            <w:tcW w:w="3401" w:type="dxa"/>
          </w:tcPr>
          <w:p w14:paraId="13858D7F" w14:textId="0DF9533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524000 - &lt;20&gt; - 538000</w:t>
            </w:r>
          </w:p>
        </w:tc>
      </w:tr>
      <w:tr w:rsidR="008C5F33" w14:paraId="1DF6DBD9" w14:textId="77777777" w:rsidTr="00015F41">
        <w:tc>
          <w:tcPr>
            <w:tcW w:w="1413" w:type="dxa"/>
          </w:tcPr>
          <w:p w14:paraId="4CC38CCD" w14:textId="6DB9BB6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1559" w:type="dxa"/>
          </w:tcPr>
          <w:p w14:paraId="04FD65B3" w14:textId="7457D768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0833339C" w14:textId="2F48A602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176000 - &lt;20&gt; - </w:t>
            </w:r>
            <w:r w:rsidR="007E616A">
              <w:rPr>
                <w:sz w:val="20"/>
                <w:szCs w:val="20"/>
                <w:lang w:eastAsia="ko-KR"/>
              </w:rPr>
              <w:t>183000</w:t>
            </w:r>
          </w:p>
        </w:tc>
        <w:tc>
          <w:tcPr>
            <w:tcW w:w="3401" w:type="dxa"/>
          </w:tcPr>
          <w:p w14:paraId="2F4FA843" w14:textId="52FD9BA9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185000 - &lt;20&gt; - 192000</w:t>
            </w:r>
          </w:p>
        </w:tc>
      </w:tr>
      <w:tr w:rsidR="008C5F33" w14:paraId="7E9569FC" w14:textId="77777777" w:rsidTr="00015F41">
        <w:tc>
          <w:tcPr>
            <w:tcW w:w="1413" w:type="dxa"/>
          </w:tcPr>
          <w:p w14:paraId="225CCE94" w14:textId="34C882D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1559" w:type="dxa"/>
          </w:tcPr>
          <w:p w14:paraId="5D6DC6D3" w14:textId="12928194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7717C4B" w14:textId="161DDE3B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139800 - &lt;20&gt; - 143200</w:t>
            </w:r>
          </w:p>
        </w:tc>
        <w:tc>
          <w:tcPr>
            <w:tcW w:w="3401" w:type="dxa"/>
          </w:tcPr>
          <w:p w14:paraId="37BA3BD0" w14:textId="002B8301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145800 - &lt;20&gt; - 149200</w:t>
            </w:r>
          </w:p>
        </w:tc>
      </w:tr>
      <w:tr w:rsidR="00FB2A10" w14:paraId="6E117EA0" w14:textId="77777777" w:rsidTr="00015F41">
        <w:tc>
          <w:tcPr>
            <w:tcW w:w="1413" w:type="dxa"/>
          </w:tcPr>
          <w:p w14:paraId="072386F5" w14:textId="55577B85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1559" w:type="dxa"/>
          </w:tcPr>
          <w:p w14:paraId="78FD1E9F" w14:textId="4B269BB9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18CADC1" w14:textId="1C61091A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166400 - &lt;20&gt; - 172400</w:t>
            </w:r>
          </w:p>
        </w:tc>
        <w:tc>
          <w:tcPr>
            <w:tcW w:w="3401" w:type="dxa"/>
          </w:tcPr>
          <w:p w14:paraId="2CF27F7C" w14:textId="4AB623E0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158200 - &lt;20&gt; - 164200</w:t>
            </w:r>
          </w:p>
        </w:tc>
      </w:tr>
      <w:tr w:rsidR="00FB2A10" w14:paraId="2ABA905A" w14:textId="77777777" w:rsidTr="00015F41">
        <w:tc>
          <w:tcPr>
            <w:tcW w:w="1413" w:type="dxa"/>
          </w:tcPr>
          <w:p w14:paraId="4C14AE34" w14:textId="0C144CCB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1559" w:type="dxa"/>
          </w:tcPr>
          <w:p w14:paraId="506BDD5A" w14:textId="4647A341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517A514" w14:textId="624BA936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- 383000</w:t>
            </w:r>
          </w:p>
        </w:tc>
        <w:tc>
          <w:tcPr>
            <w:tcW w:w="3401" w:type="dxa"/>
          </w:tcPr>
          <w:p w14:paraId="0724D2E0" w14:textId="78DC0DA2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- 399000</w:t>
            </w:r>
          </w:p>
        </w:tc>
      </w:tr>
      <w:tr w:rsidR="00FB2A10" w14:paraId="3F3961D6" w14:textId="77777777" w:rsidTr="00015F41">
        <w:tc>
          <w:tcPr>
            <w:tcW w:w="1413" w:type="dxa"/>
          </w:tcPr>
          <w:p w14:paraId="7A3055DD" w14:textId="765F6C1E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1559" w:type="dxa"/>
          </w:tcPr>
          <w:p w14:paraId="2B5AF9DF" w14:textId="51F2535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C3099C8" w14:textId="03E4EFDE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140600 - &lt;20&gt; - 149600</w:t>
            </w:r>
          </w:p>
        </w:tc>
        <w:tc>
          <w:tcPr>
            <w:tcW w:w="3401" w:type="dxa"/>
          </w:tcPr>
          <w:p w14:paraId="4F886938" w14:textId="35A79B09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151600 - &lt;20&gt; - 160600</w:t>
            </w:r>
          </w:p>
        </w:tc>
      </w:tr>
      <w:tr w:rsidR="00FB2A10" w14:paraId="535E7BF9" w14:textId="77777777" w:rsidTr="00015F41">
        <w:tc>
          <w:tcPr>
            <w:tcW w:w="1413" w:type="dxa"/>
          </w:tcPr>
          <w:p w14:paraId="454B0D92" w14:textId="4D97C444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1559" w:type="dxa"/>
          </w:tcPr>
          <w:p w14:paraId="6B548196" w14:textId="6A1FADA4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3FC58BF" w14:textId="6402393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  <w:tc>
          <w:tcPr>
            <w:tcW w:w="3401" w:type="dxa"/>
          </w:tcPr>
          <w:p w14:paraId="22E5579A" w14:textId="6BAF2C23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</w:tr>
      <w:tr w:rsidR="00FB2A10" w14:paraId="108E3EB5" w14:textId="77777777" w:rsidTr="00015F41">
        <w:tc>
          <w:tcPr>
            <w:tcW w:w="1413" w:type="dxa"/>
          </w:tcPr>
          <w:p w14:paraId="1D67725F" w14:textId="1BB3F978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1559" w:type="dxa"/>
          </w:tcPr>
          <w:p w14:paraId="249B6933" w14:textId="3D3DD131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F9653" w14:textId="65B2720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  <w:tc>
          <w:tcPr>
            <w:tcW w:w="3401" w:type="dxa"/>
          </w:tcPr>
          <w:p w14:paraId="4BD6F553" w14:textId="1B00CAA5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</w:tr>
      <w:tr w:rsidR="00FB2A10" w14:paraId="347BBB39" w14:textId="77777777" w:rsidTr="00015F41">
        <w:tc>
          <w:tcPr>
            <w:tcW w:w="1413" w:type="dxa"/>
          </w:tcPr>
          <w:p w14:paraId="3EC32E63" w14:textId="32CF4E41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1559" w:type="dxa"/>
          </w:tcPr>
          <w:p w14:paraId="60D75AF0" w14:textId="242BF276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0C89443" w14:textId="42A1D1EB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  <w:tc>
          <w:tcPr>
            <w:tcW w:w="3401" w:type="dxa"/>
          </w:tcPr>
          <w:p w14:paraId="69EC9778" w14:textId="5ACDD7FC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</w:tr>
      <w:tr w:rsidR="00FB2A10" w14:paraId="14E1A36E" w14:textId="77777777" w:rsidTr="00015F41">
        <w:tc>
          <w:tcPr>
            <w:tcW w:w="1413" w:type="dxa"/>
          </w:tcPr>
          <w:p w14:paraId="639D1635" w14:textId="106C8AED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1559" w:type="dxa"/>
          </w:tcPr>
          <w:p w14:paraId="1C69D2D6" w14:textId="0B2840E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2CA1E95" w14:textId="500E2B2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  <w:tc>
          <w:tcPr>
            <w:tcW w:w="3401" w:type="dxa"/>
          </w:tcPr>
          <w:p w14:paraId="3F03EE81" w14:textId="71CB6BA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</w:tr>
      <w:tr w:rsidR="00E3389D" w14:paraId="1D633E14" w14:textId="77777777" w:rsidTr="00E3389D">
        <w:tc>
          <w:tcPr>
            <w:tcW w:w="1413" w:type="dxa"/>
            <w:vMerge w:val="restart"/>
            <w:vAlign w:val="center"/>
          </w:tcPr>
          <w:p w14:paraId="602B3C36" w14:textId="4D89FD2D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1559" w:type="dxa"/>
          </w:tcPr>
          <w:p w14:paraId="75B1C612" w14:textId="5BC7B2B7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4008944E" w14:textId="2173F79A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  <w:tc>
          <w:tcPr>
            <w:tcW w:w="3401" w:type="dxa"/>
          </w:tcPr>
          <w:p w14:paraId="242E403E" w14:textId="18D91EAE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</w:tr>
      <w:tr w:rsidR="00E3389D" w14:paraId="4F592EF2" w14:textId="77777777" w:rsidTr="00015F41">
        <w:tc>
          <w:tcPr>
            <w:tcW w:w="1413" w:type="dxa"/>
            <w:vMerge/>
          </w:tcPr>
          <w:p w14:paraId="673D83F0" w14:textId="77777777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3DFB86BF" w14:textId="400B432F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756D3130" w14:textId="393FAA74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  <w:tc>
          <w:tcPr>
            <w:tcW w:w="3401" w:type="dxa"/>
          </w:tcPr>
          <w:p w14:paraId="7904FC8A" w14:textId="35360288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</w:tr>
      <w:tr w:rsidR="00FB2A10" w14:paraId="44BE3176" w14:textId="77777777" w:rsidTr="00015F41">
        <w:tc>
          <w:tcPr>
            <w:tcW w:w="1413" w:type="dxa"/>
          </w:tcPr>
          <w:p w14:paraId="1DE2E1A5" w14:textId="4B4464C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1559" w:type="dxa"/>
          </w:tcPr>
          <w:p w14:paraId="23F739DB" w14:textId="03AF7BE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E7341E6" w14:textId="14B1C2B7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  <w:tc>
          <w:tcPr>
            <w:tcW w:w="3401" w:type="dxa"/>
          </w:tcPr>
          <w:p w14:paraId="06B40F5E" w14:textId="587C883A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FB2A10" w14:paraId="2AB91B81" w14:textId="77777777" w:rsidTr="00015F41">
        <w:tc>
          <w:tcPr>
            <w:tcW w:w="1413" w:type="dxa"/>
          </w:tcPr>
          <w:p w14:paraId="15CD3348" w14:textId="69371C3D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1559" w:type="dxa"/>
          </w:tcPr>
          <w:p w14:paraId="7C350DC5" w14:textId="7E31244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A5E3CC0" w14:textId="09757F2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  <w:tc>
          <w:tcPr>
            <w:tcW w:w="3401" w:type="dxa"/>
          </w:tcPr>
          <w:p w14:paraId="2C4D40BB" w14:textId="46375DE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FB2A10" w14:paraId="51A75AAA" w14:textId="77777777" w:rsidTr="00015F41">
        <w:tc>
          <w:tcPr>
            <w:tcW w:w="1413" w:type="dxa"/>
          </w:tcPr>
          <w:p w14:paraId="7C17BAE4" w14:textId="414ED71E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1559" w:type="dxa"/>
          </w:tcPr>
          <w:p w14:paraId="3569B2B1" w14:textId="3E49D66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2F8FF80" w14:textId="75811DBE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156EAB1E" w14:textId="0136D2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422000 – &lt;20&gt; – 440000</w:t>
            </w:r>
          </w:p>
        </w:tc>
      </w:tr>
      <w:tr w:rsidR="00FB2A10" w14:paraId="7A16F284" w14:textId="77777777" w:rsidTr="00015F41">
        <w:tc>
          <w:tcPr>
            <w:tcW w:w="1413" w:type="dxa"/>
          </w:tcPr>
          <w:p w14:paraId="74E9DF92" w14:textId="5A50D5D2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1559" w:type="dxa"/>
          </w:tcPr>
          <w:p w14:paraId="4B32DB40" w14:textId="31B38E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1FFC9" w14:textId="2EB9244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339000 – &lt;20&gt; – 342000</w:t>
            </w:r>
          </w:p>
        </w:tc>
        <w:tc>
          <w:tcPr>
            <w:tcW w:w="3401" w:type="dxa"/>
          </w:tcPr>
          <w:p w14:paraId="428EC48B" w14:textId="16D6E056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399000 – &lt;20&gt; – 404000</w:t>
            </w:r>
          </w:p>
        </w:tc>
      </w:tr>
      <w:tr w:rsidR="00FB2A10" w14:paraId="5AFF2C57" w14:textId="77777777" w:rsidTr="00015F41">
        <w:tc>
          <w:tcPr>
            <w:tcW w:w="1413" w:type="dxa"/>
          </w:tcPr>
          <w:p w14:paraId="50CCBC1E" w14:textId="62910C7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1559" w:type="dxa"/>
          </w:tcPr>
          <w:p w14:paraId="5959B0F3" w14:textId="507D169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0E64340" w14:textId="5A580C3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132600 – &lt;20&gt; – 139600</w:t>
            </w:r>
          </w:p>
        </w:tc>
        <w:tc>
          <w:tcPr>
            <w:tcW w:w="3401" w:type="dxa"/>
          </w:tcPr>
          <w:p w14:paraId="7CAEDA71" w14:textId="2429DA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123400 – &lt;20&gt; – 130400</w:t>
            </w:r>
          </w:p>
        </w:tc>
      </w:tr>
      <w:tr w:rsidR="00FB2A10" w14:paraId="295D041A" w14:textId="77777777" w:rsidTr="00015F41">
        <w:tc>
          <w:tcPr>
            <w:tcW w:w="1413" w:type="dxa"/>
          </w:tcPr>
          <w:p w14:paraId="590A8F51" w14:textId="38516F7F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1559" w:type="dxa"/>
          </w:tcPr>
          <w:p w14:paraId="05290A92" w14:textId="69D7A7C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28724FC" w14:textId="32B9C7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294000</w:t>
            </w:r>
          </w:p>
        </w:tc>
        <w:tc>
          <w:tcPr>
            <w:tcW w:w="3401" w:type="dxa"/>
          </w:tcPr>
          <w:p w14:paraId="65A295E3" w14:textId="71237D1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295000 – &lt;20&gt; – 303600</w:t>
            </w:r>
          </w:p>
        </w:tc>
      </w:tr>
      <w:tr w:rsidR="00C90BFC" w14:paraId="40A17752" w14:textId="77777777" w:rsidTr="00015F41">
        <w:tc>
          <w:tcPr>
            <w:tcW w:w="1413" w:type="dxa"/>
          </w:tcPr>
          <w:p w14:paraId="26790B7C" w14:textId="1C94B52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1559" w:type="dxa"/>
          </w:tcPr>
          <w:p w14:paraId="0CBA4FB1" w14:textId="114CFEE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2900341" w14:textId="3AB6C37B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49D9B92B" w14:textId="4952594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C90BFC" w14:paraId="559F98A8" w14:textId="77777777" w:rsidTr="00015F41">
        <w:tc>
          <w:tcPr>
            <w:tcW w:w="1413" w:type="dxa"/>
          </w:tcPr>
          <w:p w14:paraId="690D0502" w14:textId="5162E0ED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1559" w:type="dxa"/>
          </w:tcPr>
          <w:p w14:paraId="3386031B" w14:textId="51DB837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731F36F" w14:textId="7DF14FB2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1254ADE3" w14:textId="11D0E13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C90BFC" w14:paraId="1E3E053B" w14:textId="77777777" w:rsidTr="00C90BFC">
        <w:tc>
          <w:tcPr>
            <w:tcW w:w="1413" w:type="dxa"/>
            <w:vMerge w:val="restart"/>
            <w:vAlign w:val="center"/>
          </w:tcPr>
          <w:p w14:paraId="0F4493F1" w14:textId="2E12AC4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1559" w:type="dxa"/>
          </w:tcPr>
          <w:p w14:paraId="54EC2FB5" w14:textId="58B6D6E0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3EF2493" w14:textId="31CF5452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  <w:tc>
          <w:tcPr>
            <w:tcW w:w="3401" w:type="dxa"/>
          </w:tcPr>
          <w:p w14:paraId="085ACB83" w14:textId="1691EB80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</w:tr>
      <w:tr w:rsidR="00C90BFC" w14:paraId="5E382A77" w14:textId="77777777" w:rsidTr="00C90BFC">
        <w:tc>
          <w:tcPr>
            <w:tcW w:w="1413" w:type="dxa"/>
            <w:vMerge/>
            <w:vAlign w:val="center"/>
          </w:tcPr>
          <w:p w14:paraId="103C3FF3" w14:textId="11AF7306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726DFC08" w14:textId="2F065622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006AA5F0" w14:textId="2CB36A2B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  <w:tc>
          <w:tcPr>
            <w:tcW w:w="3401" w:type="dxa"/>
          </w:tcPr>
          <w:p w14:paraId="166C9260" w14:textId="6DCB93CD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</w:tr>
      <w:tr w:rsidR="003F3D39" w14:paraId="2BEBF8CF" w14:textId="77777777" w:rsidTr="00C90BFC">
        <w:tc>
          <w:tcPr>
            <w:tcW w:w="1413" w:type="dxa"/>
            <w:vMerge w:val="restart"/>
            <w:vAlign w:val="center"/>
          </w:tcPr>
          <w:p w14:paraId="08382088" w14:textId="6FFBE37A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1559" w:type="dxa"/>
          </w:tcPr>
          <w:p w14:paraId="6C44C870" w14:textId="520378AD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25CA5205" w14:textId="095F55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  <w:tc>
          <w:tcPr>
            <w:tcW w:w="3401" w:type="dxa"/>
          </w:tcPr>
          <w:p w14:paraId="5DB961DB" w14:textId="30CADC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</w:tr>
      <w:tr w:rsidR="003F3D39" w14:paraId="4492A8A8" w14:textId="77777777" w:rsidTr="00C90BFC">
        <w:tc>
          <w:tcPr>
            <w:tcW w:w="1413" w:type="dxa"/>
            <w:vMerge/>
            <w:vAlign w:val="center"/>
          </w:tcPr>
          <w:p w14:paraId="599F07BD" w14:textId="2C7D52CE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4F8CC08" w14:textId="6A3954F2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17B817BD" w14:textId="10B4FAB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  <w:tc>
          <w:tcPr>
            <w:tcW w:w="3401" w:type="dxa"/>
          </w:tcPr>
          <w:p w14:paraId="0C73766B" w14:textId="3B517EA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</w:tr>
      <w:tr w:rsidR="003F3D39" w14:paraId="53A3839A" w14:textId="77777777" w:rsidTr="00C90BFC">
        <w:tc>
          <w:tcPr>
            <w:tcW w:w="1413" w:type="dxa"/>
            <w:vMerge w:val="restart"/>
            <w:vAlign w:val="center"/>
          </w:tcPr>
          <w:p w14:paraId="3C967590" w14:textId="740E5EA2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n79</w:t>
            </w:r>
          </w:p>
        </w:tc>
        <w:tc>
          <w:tcPr>
            <w:tcW w:w="1559" w:type="dxa"/>
          </w:tcPr>
          <w:p w14:paraId="7328FCA3" w14:textId="1DB3E41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670E591" w14:textId="0767A9F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  <w:tc>
          <w:tcPr>
            <w:tcW w:w="3401" w:type="dxa"/>
          </w:tcPr>
          <w:p w14:paraId="342391F7" w14:textId="26929A1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</w:tr>
      <w:tr w:rsidR="003F3D39" w14:paraId="4ADD3394" w14:textId="77777777" w:rsidTr="00015F41">
        <w:tc>
          <w:tcPr>
            <w:tcW w:w="1413" w:type="dxa"/>
            <w:vMerge/>
          </w:tcPr>
          <w:p w14:paraId="0F118477" w14:textId="77777777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E1388B2" w14:textId="1942B35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3E6FE8BC" w14:textId="27046020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  <w:tc>
          <w:tcPr>
            <w:tcW w:w="3401" w:type="dxa"/>
          </w:tcPr>
          <w:p w14:paraId="6640467E" w14:textId="6E34328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</w:tr>
      <w:tr w:rsidR="003F3D39" w14:paraId="10E148C7" w14:textId="77777777" w:rsidTr="00015F41">
        <w:tc>
          <w:tcPr>
            <w:tcW w:w="1413" w:type="dxa"/>
          </w:tcPr>
          <w:p w14:paraId="77D826EF" w14:textId="4DBEA10C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n80</w:t>
            </w:r>
          </w:p>
        </w:tc>
        <w:tc>
          <w:tcPr>
            <w:tcW w:w="1559" w:type="dxa"/>
          </w:tcPr>
          <w:p w14:paraId="3A5A8D58" w14:textId="1C41C8E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EED3FD0" w14:textId="231B353F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357000</w:t>
            </w:r>
          </w:p>
        </w:tc>
        <w:tc>
          <w:tcPr>
            <w:tcW w:w="3401" w:type="dxa"/>
          </w:tcPr>
          <w:p w14:paraId="2EB5D60C" w14:textId="3039A85E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4F58E137" w14:textId="77777777" w:rsidTr="00015F41">
        <w:tc>
          <w:tcPr>
            <w:tcW w:w="1413" w:type="dxa"/>
          </w:tcPr>
          <w:p w14:paraId="3568821A" w14:textId="42724444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n81</w:t>
            </w:r>
          </w:p>
        </w:tc>
        <w:tc>
          <w:tcPr>
            <w:tcW w:w="1559" w:type="dxa"/>
          </w:tcPr>
          <w:p w14:paraId="0553E150" w14:textId="22C5216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DF76092" w14:textId="43B4AB38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176000 – &lt;20&gt; – 183000</w:t>
            </w:r>
          </w:p>
        </w:tc>
        <w:tc>
          <w:tcPr>
            <w:tcW w:w="3401" w:type="dxa"/>
          </w:tcPr>
          <w:p w14:paraId="1640CF2E" w14:textId="2EFCEF99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61167BA3" w14:textId="77777777" w:rsidTr="00015F41">
        <w:tc>
          <w:tcPr>
            <w:tcW w:w="1413" w:type="dxa"/>
          </w:tcPr>
          <w:p w14:paraId="6D06D99B" w14:textId="1A9804A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n82</w:t>
            </w:r>
          </w:p>
        </w:tc>
        <w:tc>
          <w:tcPr>
            <w:tcW w:w="1559" w:type="dxa"/>
          </w:tcPr>
          <w:p w14:paraId="3AD709D1" w14:textId="7F9F644D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6A0702A" w14:textId="3C5DBB3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166400 – &lt;20&gt; – 172400</w:t>
            </w:r>
          </w:p>
        </w:tc>
        <w:tc>
          <w:tcPr>
            <w:tcW w:w="3401" w:type="dxa"/>
          </w:tcPr>
          <w:p w14:paraId="33FBE1E9" w14:textId="3880851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3B95455B" w14:textId="77777777" w:rsidTr="00015F41">
        <w:tc>
          <w:tcPr>
            <w:tcW w:w="1413" w:type="dxa"/>
          </w:tcPr>
          <w:p w14:paraId="668FBE5A" w14:textId="54843868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n83</w:t>
            </w:r>
          </w:p>
        </w:tc>
        <w:tc>
          <w:tcPr>
            <w:tcW w:w="1559" w:type="dxa"/>
          </w:tcPr>
          <w:p w14:paraId="3386697F" w14:textId="20D7CFC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68A0F11" w14:textId="0F202BB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140600 – &lt;20&gt; –149600</w:t>
            </w:r>
          </w:p>
        </w:tc>
        <w:tc>
          <w:tcPr>
            <w:tcW w:w="3401" w:type="dxa"/>
          </w:tcPr>
          <w:p w14:paraId="3970E887" w14:textId="357DB7C4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1C833A41" w14:textId="77777777" w:rsidTr="00015F41">
        <w:tc>
          <w:tcPr>
            <w:tcW w:w="1413" w:type="dxa"/>
          </w:tcPr>
          <w:p w14:paraId="1D26CCA9" w14:textId="6702934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n84</w:t>
            </w:r>
          </w:p>
        </w:tc>
        <w:tc>
          <w:tcPr>
            <w:tcW w:w="1559" w:type="dxa"/>
          </w:tcPr>
          <w:p w14:paraId="74862005" w14:textId="124B4EEE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8875B99" w14:textId="50F1F0D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384000 – &lt;20&gt; – 396000</w:t>
            </w:r>
          </w:p>
        </w:tc>
        <w:tc>
          <w:tcPr>
            <w:tcW w:w="3401" w:type="dxa"/>
          </w:tcPr>
          <w:p w14:paraId="5BD1D91E" w14:textId="32FFA4D5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79564FCE" w14:textId="77777777" w:rsidTr="00015F41">
        <w:tc>
          <w:tcPr>
            <w:tcW w:w="1413" w:type="dxa"/>
          </w:tcPr>
          <w:p w14:paraId="5C8AA3BC" w14:textId="19386C7D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n86</w:t>
            </w:r>
          </w:p>
        </w:tc>
        <w:tc>
          <w:tcPr>
            <w:tcW w:w="1559" w:type="dxa"/>
          </w:tcPr>
          <w:p w14:paraId="4DB83B1D" w14:textId="6E1FAC11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FC09CE1" w14:textId="0FAEEC2B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0B4F394F" w14:textId="146355ED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</w:tbl>
    <w:p w14:paraId="018629C2" w14:textId="12FC9A79" w:rsidR="00B4076C" w:rsidRDefault="00B4076C" w:rsidP="00B4076C">
      <w:pPr>
        <w:rPr>
          <w:lang w:eastAsia="ko-KR"/>
        </w:rPr>
      </w:pPr>
    </w:p>
    <w:p w14:paraId="7FBEC0C3" w14:textId="2F700EBA" w:rsidR="00B4076C" w:rsidRPr="00EB3346" w:rsidRDefault="00EB3346" w:rsidP="00EB3346">
      <w:pPr>
        <w:jc w:val="center"/>
        <w:rPr>
          <w:b/>
          <w:bCs/>
          <w:lang w:eastAsia="ko-KR"/>
        </w:rPr>
      </w:pPr>
      <w:r w:rsidRPr="00EB3346">
        <w:rPr>
          <w:b/>
          <w:bCs/>
          <w:lang w:eastAsia="ko-KR"/>
        </w:rPr>
        <w:t>Table 5.4.2.3-2: Applicable NR-ARFCN per operating band in FR2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1560"/>
        <w:gridCol w:w="1701"/>
        <w:gridCol w:w="3969"/>
      </w:tblGrid>
      <w:tr w:rsidR="00EB3346" w14:paraId="67C3CA97" w14:textId="77777777" w:rsidTr="00EB3346">
        <w:tc>
          <w:tcPr>
            <w:tcW w:w="1560" w:type="dxa"/>
          </w:tcPr>
          <w:p w14:paraId="2335E42D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1701" w:type="dxa"/>
          </w:tcPr>
          <w:p w14:paraId="657F4CA4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3969" w:type="dxa"/>
          </w:tcPr>
          <w:p w14:paraId="5FAC158E" w14:textId="77777777" w:rsidR="00EB3346" w:rsidRDefault="00EB3346" w:rsidP="00B4076C">
            <w:pPr>
              <w:rPr>
                <w:lang w:eastAsia="ko-KR"/>
              </w:rPr>
            </w:pPr>
          </w:p>
        </w:tc>
      </w:tr>
      <w:tr w:rsidR="00EB3346" w14:paraId="28FB97FC" w14:textId="77777777" w:rsidTr="00EB3346">
        <w:tc>
          <w:tcPr>
            <w:tcW w:w="1560" w:type="dxa"/>
            <w:shd w:val="clear" w:color="auto" w:fill="EAF1DD" w:themeFill="accent3" w:themeFillTint="33"/>
            <w:vAlign w:val="center"/>
          </w:tcPr>
          <w:p w14:paraId="4C2F6C78" w14:textId="77777777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lastRenderedPageBreak/>
              <w:t xml:space="preserve">NR </w:t>
            </w:r>
          </w:p>
          <w:p w14:paraId="51BA6F8C" w14:textId="5527C27A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operating</w:t>
            </w:r>
          </w:p>
          <w:p w14:paraId="5D3FF32C" w14:textId="49AB752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66808402" w14:textId="77777777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</w:p>
          <w:p w14:paraId="7960C389" w14:textId="6B55394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3969" w:type="dxa"/>
            <w:shd w:val="clear" w:color="auto" w:fill="EAF1DD" w:themeFill="accent3" w:themeFillTint="33"/>
            <w:vAlign w:val="center"/>
          </w:tcPr>
          <w:p w14:paraId="61DA65B1" w14:textId="3F68AD1F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 xml:space="preserve">Uplink </w:t>
            </w:r>
            <w:r>
              <w:rPr>
                <w:b/>
                <w:bCs/>
                <w:sz w:val="20"/>
                <w:szCs w:val="20"/>
                <w:lang w:eastAsia="ko-KR"/>
              </w:rPr>
              <w:t>and Downlink</w:t>
            </w:r>
          </w:p>
          <w:p w14:paraId="3F838953" w14:textId="0BDE150E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103A55D5" w14:textId="34380CE5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6F738B" w14:paraId="0D47B250" w14:textId="77777777" w:rsidTr="006F738B">
        <w:tc>
          <w:tcPr>
            <w:tcW w:w="1560" w:type="dxa"/>
            <w:vMerge w:val="restart"/>
            <w:vAlign w:val="center"/>
          </w:tcPr>
          <w:p w14:paraId="57025C96" w14:textId="5D7A52D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1701" w:type="dxa"/>
          </w:tcPr>
          <w:p w14:paraId="10A6CF9F" w14:textId="795D799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6A77B42A" w14:textId="6F241B2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2054166 - &lt;1&gt; - 2104165</w:t>
            </w:r>
          </w:p>
        </w:tc>
      </w:tr>
      <w:tr w:rsidR="006F738B" w14:paraId="0513000F" w14:textId="77777777" w:rsidTr="006F738B">
        <w:tc>
          <w:tcPr>
            <w:tcW w:w="1560" w:type="dxa"/>
            <w:vMerge/>
            <w:vAlign w:val="center"/>
          </w:tcPr>
          <w:p w14:paraId="12904EA1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4525265E" w14:textId="5C2C5C9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3D3DC09C" w14:textId="681A62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2054167 - &lt;2&gt; - 2104165</w:t>
            </w:r>
          </w:p>
        </w:tc>
      </w:tr>
      <w:tr w:rsidR="006F738B" w14:paraId="2BFBC9F4" w14:textId="77777777" w:rsidTr="006F738B">
        <w:tc>
          <w:tcPr>
            <w:tcW w:w="1560" w:type="dxa"/>
            <w:vMerge w:val="restart"/>
            <w:vAlign w:val="center"/>
          </w:tcPr>
          <w:p w14:paraId="44F5FBB1" w14:textId="0C992C32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n258</w:t>
            </w:r>
          </w:p>
        </w:tc>
        <w:tc>
          <w:tcPr>
            <w:tcW w:w="1701" w:type="dxa"/>
          </w:tcPr>
          <w:p w14:paraId="2BC590A4" w14:textId="147DABE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554AA72A" w14:textId="664C38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&lt;1&gt; - 2070832</w:t>
            </w:r>
          </w:p>
        </w:tc>
      </w:tr>
      <w:tr w:rsidR="006F738B" w14:paraId="4D5953DE" w14:textId="77777777" w:rsidTr="006F738B">
        <w:tc>
          <w:tcPr>
            <w:tcW w:w="1560" w:type="dxa"/>
            <w:vMerge/>
            <w:vAlign w:val="center"/>
          </w:tcPr>
          <w:p w14:paraId="48159F5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08E8747" w14:textId="6A3E577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76E86AE2" w14:textId="19133D3D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&lt;2&gt; - 2070831</w:t>
            </w:r>
          </w:p>
        </w:tc>
      </w:tr>
      <w:tr w:rsidR="006F738B" w14:paraId="0EA5798F" w14:textId="77777777" w:rsidTr="006F738B">
        <w:tc>
          <w:tcPr>
            <w:tcW w:w="1560" w:type="dxa"/>
            <w:vMerge w:val="restart"/>
            <w:vAlign w:val="center"/>
          </w:tcPr>
          <w:p w14:paraId="7C53392E" w14:textId="20E60EB3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n260</w:t>
            </w:r>
          </w:p>
        </w:tc>
        <w:tc>
          <w:tcPr>
            <w:tcW w:w="1701" w:type="dxa"/>
          </w:tcPr>
          <w:p w14:paraId="1FC58AC8" w14:textId="7EDA039B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7869D1E0" w14:textId="147DB1C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2229166 - &lt;1&gt; - 2279165</w:t>
            </w:r>
          </w:p>
        </w:tc>
      </w:tr>
      <w:tr w:rsidR="006F738B" w14:paraId="719BDB66" w14:textId="77777777" w:rsidTr="006F738B">
        <w:tc>
          <w:tcPr>
            <w:tcW w:w="1560" w:type="dxa"/>
            <w:vMerge/>
            <w:vAlign w:val="center"/>
          </w:tcPr>
          <w:p w14:paraId="4EBBA8FE" w14:textId="77777777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104EFF4E" w14:textId="0CC9529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41A4FD72" w14:textId="242D3C4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2229167 - &lt;2&gt; - 2279165</w:t>
            </w:r>
          </w:p>
        </w:tc>
      </w:tr>
      <w:tr w:rsidR="006F738B" w14:paraId="1770D6C9" w14:textId="77777777" w:rsidTr="006F738B">
        <w:tc>
          <w:tcPr>
            <w:tcW w:w="1560" w:type="dxa"/>
            <w:vMerge w:val="restart"/>
            <w:vAlign w:val="center"/>
          </w:tcPr>
          <w:p w14:paraId="7E232412" w14:textId="6B956F43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1701" w:type="dxa"/>
          </w:tcPr>
          <w:p w14:paraId="252BCFA9" w14:textId="31DB1F5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1CCA4975" w14:textId="635FF659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&lt;1&gt; - 2084999</w:t>
            </w:r>
          </w:p>
        </w:tc>
      </w:tr>
      <w:tr w:rsidR="006F738B" w14:paraId="4B835A70" w14:textId="77777777" w:rsidTr="00EB3346">
        <w:tc>
          <w:tcPr>
            <w:tcW w:w="1560" w:type="dxa"/>
            <w:vMerge/>
          </w:tcPr>
          <w:p w14:paraId="17E336F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2C02D80" w14:textId="3E4E331C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219E2878" w14:textId="52D4F6F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&lt;2&gt; - 2084999</w:t>
            </w:r>
          </w:p>
        </w:tc>
      </w:tr>
    </w:tbl>
    <w:p w14:paraId="1DEB8205" w14:textId="6EE7C4BE" w:rsidR="00B4076C" w:rsidRDefault="00B4076C" w:rsidP="00B4076C">
      <w:pPr>
        <w:rPr>
          <w:lang w:eastAsia="ko-KR"/>
        </w:rPr>
      </w:pPr>
    </w:p>
    <w:p w14:paraId="4C739F70" w14:textId="17751878" w:rsidR="00B4076C" w:rsidRDefault="00621280" w:rsidP="00621280">
      <w:pPr>
        <w:pStyle w:val="3"/>
        <w:rPr>
          <w:lang w:eastAsia="ko-KR"/>
        </w:rPr>
      </w:pPr>
      <w:bookmarkStart w:id="34" w:name="_Toc39849624"/>
      <w:r>
        <w:rPr>
          <w:lang w:eastAsia="ko-KR"/>
        </w:rPr>
        <w:t>Synchronization raster</w:t>
      </w:r>
      <w:bookmarkEnd w:id="34"/>
    </w:p>
    <w:p w14:paraId="61382566" w14:textId="44530FA6" w:rsidR="00B4076C" w:rsidRDefault="007E32C9" w:rsidP="007E32C9">
      <w:pPr>
        <w:pStyle w:val="4"/>
        <w:rPr>
          <w:lang w:eastAsia="ko-KR"/>
        </w:rPr>
      </w:pPr>
      <w:r w:rsidRPr="007E32C9">
        <w:rPr>
          <w:lang w:eastAsia="ko-KR"/>
        </w:rPr>
        <w:t>Synchronization raster and numbering</w:t>
      </w:r>
    </w:p>
    <w:p w14:paraId="0968955C" w14:textId="14D0DAA7" w:rsidR="00B4076C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래스터는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명시적인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시그널링이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존재하지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않을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때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시스템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획득을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위해</w:t>
      </w:r>
      <w:r w:rsidRPr="009146C5">
        <w:rPr>
          <w:rFonts w:hint="eastAsia"/>
          <w:lang w:eastAsia="ko-KR"/>
        </w:rPr>
        <w:t xml:space="preserve"> UE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의해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사용될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수있는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위치를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나타낸다</w:t>
      </w:r>
      <w:r w:rsidRPr="009146C5">
        <w:rPr>
          <w:rFonts w:hint="eastAsia"/>
          <w:lang w:eastAsia="ko-KR"/>
        </w:rPr>
        <w:t>.</w:t>
      </w:r>
    </w:p>
    <w:p w14:paraId="2B60F177" w14:textId="5801755C" w:rsidR="009146C5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전역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래스터는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SS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해당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번호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가진</w:t>
      </w:r>
      <w:r w:rsidRPr="009146C5">
        <w:rPr>
          <w:rFonts w:hint="eastAsia"/>
          <w:lang w:eastAsia="ko-KR"/>
        </w:rPr>
        <w:t xml:space="preserve"> SSREF</w:t>
      </w:r>
      <w:r w:rsidRPr="009146C5">
        <w:rPr>
          <w:rFonts w:hint="eastAsia"/>
          <w:lang w:eastAsia="ko-KR"/>
        </w:rPr>
        <w:t>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범위에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대한</w:t>
      </w:r>
      <w:r w:rsidRPr="009146C5">
        <w:rPr>
          <w:rFonts w:hint="eastAsia"/>
          <w:lang w:eastAsia="ko-KR"/>
        </w:rPr>
        <w:t xml:space="preserve"> SSREF </w:t>
      </w:r>
      <w:r w:rsidRPr="009146C5">
        <w:rPr>
          <w:rFonts w:hint="eastAsia"/>
          <w:lang w:eastAsia="ko-KR"/>
        </w:rPr>
        <w:t>및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파라미터는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표</w:t>
      </w:r>
      <w:r w:rsidRPr="009146C5">
        <w:rPr>
          <w:rFonts w:hint="eastAsia"/>
          <w:lang w:eastAsia="ko-KR"/>
        </w:rPr>
        <w:t xml:space="preserve"> 5.4.3.1-1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있다</w:t>
      </w:r>
      <w:r w:rsidRPr="009146C5">
        <w:rPr>
          <w:rFonts w:hint="eastAsia"/>
          <w:lang w:eastAsia="ko-KR"/>
        </w:rPr>
        <w:t>.</w:t>
      </w:r>
    </w:p>
    <w:p w14:paraId="4B002A08" w14:textId="709AF9FF" w:rsidR="0073422D" w:rsidRDefault="0073422D" w:rsidP="00B4076C">
      <w:pPr>
        <w:rPr>
          <w:lang w:eastAsia="ko-KR"/>
        </w:rPr>
      </w:pPr>
      <w:r w:rsidRPr="0073422D">
        <w:rPr>
          <w:rFonts w:hint="eastAsia"/>
          <w:lang w:eastAsia="ko-KR"/>
        </w:rPr>
        <w:t xml:space="preserve">SS </w:t>
      </w:r>
      <w:r w:rsidRPr="0073422D">
        <w:rPr>
          <w:rFonts w:hint="eastAsia"/>
          <w:lang w:eastAsia="ko-KR"/>
        </w:rPr>
        <w:t>블록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참조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주파수</w:t>
      </w:r>
      <w:r w:rsidRPr="0073422D">
        <w:rPr>
          <w:rFonts w:hint="eastAsia"/>
          <w:lang w:eastAsia="ko-KR"/>
        </w:rPr>
        <w:t xml:space="preserve"> SSREF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해당하는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자원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요소는</w:t>
      </w:r>
      <w:r w:rsidRPr="0073422D">
        <w:rPr>
          <w:rFonts w:hint="eastAsia"/>
          <w:lang w:eastAsia="ko-KR"/>
        </w:rPr>
        <w:t xml:space="preserve"> 5.4.3.2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주어진다</w:t>
      </w:r>
      <w:r w:rsidRPr="0073422D">
        <w:rPr>
          <w:rFonts w:hint="eastAsia"/>
          <w:lang w:eastAsia="ko-KR"/>
        </w:rPr>
        <w:t xml:space="preserve">.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블록의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래스터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및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부반송파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간격은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각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대역마다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별도로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정의된다</w:t>
      </w:r>
      <w:r w:rsidRPr="0073422D">
        <w:rPr>
          <w:rFonts w:hint="eastAsia"/>
          <w:lang w:eastAsia="ko-KR"/>
        </w:rPr>
        <w:t>.</w:t>
      </w:r>
    </w:p>
    <w:p w14:paraId="0475925E" w14:textId="042C43A2" w:rsidR="0073422D" w:rsidRPr="0073422D" w:rsidRDefault="0073422D" w:rsidP="0073422D">
      <w:pPr>
        <w:jc w:val="center"/>
        <w:rPr>
          <w:b/>
          <w:bCs/>
          <w:lang w:eastAsia="ko-KR"/>
        </w:rPr>
      </w:pPr>
      <w:r w:rsidRPr="0073422D">
        <w:rPr>
          <w:b/>
          <w:bCs/>
          <w:lang w:eastAsia="ko-KR"/>
        </w:rPr>
        <w:t>Table 5.4.3.1-1: GSCN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118"/>
        <w:gridCol w:w="1560"/>
        <w:gridCol w:w="1564"/>
      </w:tblGrid>
      <w:tr w:rsidR="00EA6345" w14:paraId="4E2D65FD" w14:textId="77777777" w:rsidTr="00EA6345">
        <w:trPr>
          <w:jc w:val="center"/>
        </w:trPr>
        <w:tc>
          <w:tcPr>
            <w:tcW w:w="1980" w:type="dxa"/>
            <w:shd w:val="clear" w:color="auto" w:fill="EAF1DD" w:themeFill="accent3" w:themeFillTint="33"/>
            <w:vAlign w:val="center"/>
          </w:tcPr>
          <w:p w14:paraId="1E06C9D1" w14:textId="308A3E6A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Range of frequencies(MHz)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057909CE" w14:textId="4E4E6059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SS block frequency position SS</w:t>
            </w:r>
            <w:r w:rsidRPr="00EA6345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0F79E421" w14:textId="1A97E4B5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GSCN</w:t>
            </w:r>
          </w:p>
        </w:tc>
        <w:tc>
          <w:tcPr>
            <w:tcW w:w="1564" w:type="dxa"/>
            <w:shd w:val="clear" w:color="auto" w:fill="EAF1DD" w:themeFill="accent3" w:themeFillTint="33"/>
            <w:vAlign w:val="center"/>
          </w:tcPr>
          <w:p w14:paraId="5231739E" w14:textId="1309865F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</w:tc>
      </w:tr>
      <w:tr w:rsidR="00EA6345" w14:paraId="53D908D1" w14:textId="77777777" w:rsidTr="007B4644">
        <w:trPr>
          <w:jc w:val="center"/>
        </w:trPr>
        <w:tc>
          <w:tcPr>
            <w:tcW w:w="1980" w:type="dxa"/>
            <w:vAlign w:val="center"/>
          </w:tcPr>
          <w:p w14:paraId="3EAE82D6" w14:textId="66858A54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0 - 3000</w:t>
            </w:r>
          </w:p>
        </w:tc>
        <w:tc>
          <w:tcPr>
            <w:tcW w:w="3118" w:type="dxa"/>
            <w:vAlign w:val="center"/>
          </w:tcPr>
          <w:p w14:paraId="51B24422" w14:textId="77777777" w:rsidR="007B4644" w:rsidRPr="00EC34D6" w:rsidRDefault="007B4644" w:rsidP="007B4644">
            <w:pPr>
              <w:pStyle w:val="TAC"/>
              <w:rPr>
                <w:lang w:eastAsia="ja-JP"/>
              </w:rPr>
            </w:pPr>
            <w:r w:rsidRPr="00EC34D6">
              <w:rPr>
                <w:lang w:eastAsia="ja-JP"/>
              </w:rPr>
              <w:t>N * 1200 kHz + M * 50 kHz,</w:t>
            </w:r>
          </w:p>
          <w:p w14:paraId="47DE231C" w14:textId="3EECB39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>N = 1:2499, M ϵ {1,3,5} (Note)</w:t>
            </w:r>
          </w:p>
        </w:tc>
        <w:tc>
          <w:tcPr>
            <w:tcW w:w="1560" w:type="dxa"/>
            <w:vAlign w:val="center"/>
          </w:tcPr>
          <w:p w14:paraId="2FF5BB12" w14:textId="6074E2C7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3N + (M-3)/2</w:t>
            </w:r>
          </w:p>
        </w:tc>
        <w:tc>
          <w:tcPr>
            <w:tcW w:w="1564" w:type="dxa"/>
            <w:vAlign w:val="center"/>
          </w:tcPr>
          <w:p w14:paraId="01166979" w14:textId="69F34F6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2 - 7498</w:t>
            </w:r>
          </w:p>
        </w:tc>
      </w:tr>
      <w:tr w:rsidR="00EA6345" w14:paraId="00E56ED5" w14:textId="77777777" w:rsidTr="007B4644">
        <w:trPr>
          <w:jc w:val="center"/>
        </w:trPr>
        <w:tc>
          <w:tcPr>
            <w:tcW w:w="1980" w:type="dxa"/>
            <w:vAlign w:val="center"/>
          </w:tcPr>
          <w:p w14:paraId="48342D2B" w14:textId="4560FB04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3000 - 24250</w:t>
            </w:r>
          </w:p>
        </w:tc>
        <w:tc>
          <w:tcPr>
            <w:tcW w:w="3118" w:type="dxa"/>
            <w:vAlign w:val="center"/>
          </w:tcPr>
          <w:p w14:paraId="14B59780" w14:textId="0AE3B251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3000 MHz + N * 1.44 MHz, </w:t>
            </w:r>
            <w:r w:rsidRPr="00EC34D6">
              <w:rPr>
                <w:lang w:eastAsia="ja-JP"/>
              </w:rPr>
              <w:br/>
              <w:t>N = 0:14756</w:t>
            </w:r>
          </w:p>
        </w:tc>
        <w:tc>
          <w:tcPr>
            <w:tcW w:w="1560" w:type="dxa"/>
            <w:vAlign w:val="center"/>
          </w:tcPr>
          <w:p w14:paraId="1581CAEA" w14:textId="7C8586F0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+ N</w:t>
            </w:r>
          </w:p>
        </w:tc>
        <w:tc>
          <w:tcPr>
            <w:tcW w:w="1564" w:type="dxa"/>
            <w:vAlign w:val="center"/>
          </w:tcPr>
          <w:p w14:paraId="2F523C70" w14:textId="25D62B7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7499 - 22255</w:t>
            </w:r>
          </w:p>
        </w:tc>
      </w:tr>
      <w:tr w:rsidR="00EA6345" w14:paraId="7BEB94A9" w14:textId="77777777" w:rsidTr="007B4644">
        <w:trPr>
          <w:jc w:val="center"/>
        </w:trPr>
        <w:tc>
          <w:tcPr>
            <w:tcW w:w="1980" w:type="dxa"/>
            <w:vAlign w:val="center"/>
          </w:tcPr>
          <w:p w14:paraId="7CD98232" w14:textId="611C57C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24250 - 100000</w:t>
            </w:r>
          </w:p>
        </w:tc>
        <w:tc>
          <w:tcPr>
            <w:tcW w:w="3118" w:type="dxa"/>
            <w:vAlign w:val="center"/>
          </w:tcPr>
          <w:p w14:paraId="3F64A76F" w14:textId="6A5B06D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24250.08 MHz + N * 17.28 MHz, </w:t>
            </w:r>
            <w:r w:rsidRPr="00EC34D6">
              <w:rPr>
                <w:lang w:eastAsia="ja-JP"/>
              </w:rPr>
              <w:br/>
              <w:t>N = 0:4383</w:t>
            </w:r>
          </w:p>
        </w:tc>
        <w:tc>
          <w:tcPr>
            <w:tcW w:w="1560" w:type="dxa"/>
            <w:vAlign w:val="center"/>
          </w:tcPr>
          <w:p w14:paraId="137828AA" w14:textId="16E4C60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+ N</w:t>
            </w:r>
          </w:p>
        </w:tc>
        <w:tc>
          <w:tcPr>
            <w:tcW w:w="1564" w:type="dxa"/>
            <w:vAlign w:val="center"/>
          </w:tcPr>
          <w:p w14:paraId="03BCC559" w14:textId="0D383CD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22256 - 26639</w:t>
            </w:r>
          </w:p>
        </w:tc>
      </w:tr>
      <w:tr w:rsidR="00E42D23" w14:paraId="331ADC50" w14:textId="77777777" w:rsidTr="00413764">
        <w:trPr>
          <w:jc w:val="center"/>
        </w:trPr>
        <w:tc>
          <w:tcPr>
            <w:tcW w:w="8222" w:type="dxa"/>
            <w:gridSpan w:val="4"/>
          </w:tcPr>
          <w:p w14:paraId="20D1FE70" w14:textId="67734CF5" w:rsidR="00E42D23" w:rsidRPr="00EA6345" w:rsidRDefault="00E42D23" w:rsidP="00B4076C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42D23">
              <w:rPr>
                <w:sz w:val="20"/>
                <w:szCs w:val="20"/>
                <w:lang w:eastAsia="ko-KR"/>
              </w:rPr>
              <w:t>The default value for operating bands with SCS spaced channel raster is M=3.</w:t>
            </w:r>
          </w:p>
        </w:tc>
      </w:tr>
    </w:tbl>
    <w:p w14:paraId="287C3966" w14:textId="40B2BF78" w:rsidR="00B4076C" w:rsidRDefault="00B4076C" w:rsidP="00B4076C">
      <w:pPr>
        <w:rPr>
          <w:lang w:eastAsia="ko-KR"/>
        </w:rPr>
      </w:pPr>
    </w:p>
    <w:p w14:paraId="24682807" w14:textId="4873CF45" w:rsidR="00B4076C" w:rsidRDefault="00E42D23" w:rsidP="00E42D23">
      <w:pPr>
        <w:pStyle w:val="4"/>
        <w:rPr>
          <w:lang w:eastAsia="ko-KR"/>
        </w:rPr>
      </w:pPr>
      <w:r w:rsidRPr="00E42D23">
        <w:rPr>
          <w:lang w:eastAsia="ko-KR"/>
        </w:rPr>
        <w:t>Synchronization raster to synchronization block resource element mapping</w:t>
      </w:r>
    </w:p>
    <w:p w14:paraId="1DE35D64" w14:textId="5195745E" w:rsidR="00AB3CF6" w:rsidRDefault="00AB3CF6" w:rsidP="00AB3CF6">
      <w:pPr>
        <w:rPr>
          <w:lang w:eastAsia="ko-KR"/>
        </w:rPr>
      </w:pPr>
      <w:r w:rsidRPr="00AB3CF6">
        <w:rPr>
          <w:rFonts w:hint="eastAsia"/>
          <w:lang w:eastAsia="ko-KR"/>
        </w:rPr>
        <w:t>동기화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래스터와</w:t>
      </w:r>
      <w:r w:rsidRPr="00AB3CF6">
        <w:rPr>
          <w:rFonts w:hint="eastAsia"/>
          <w:lang w:eastAsia="ko-KR"/>
        </w:rPr>
        <w:t xml:space="preserve"> SS </w:t>
      </w:r>
      <w:r w:rsidRPr="00AB3CF6">
        <w:rPr>
          <w:rFonts w:hint="eastAsia"/>
          <w:lang w:eastAsia="ko-KR"/>
        </w:rPr>
        <w:t>블록의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해당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자원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요소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간의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매핑은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표</w:t>
      </w:r>
      <w:r w:rsidRPr="00AB3CF6">
        <w:rPr>
          <w:rFonts w:hint="eastAsia"/>
          <w:lang w:eastAsia="ko-KR"/>
        </w:rPr>
        <w:t xml:space="preserve"> 5.4.3.2-1</w:t>
      </w:r>
      <w:r w:rsidRPr="00AB3CF6">
        <w:rPr>
          <w:rFonts w:hint="eastAsia"/>
          <w:lang w:eastAsia="ko-KR"/>
        </w:rPr>
        <w:t>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나와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있다</w:t>
      </w:r>
      <w:r w:rsidRPr="00AB3CF6">
        <w:rPr>
          <w:rFonts w:hint="eastAsia"/>
          <w:lang w:eastAsia="ko-KR"/>
        </w:rPr>
        <w:t xml:space="preserve">. </w:t>
      </w:r>
      <w:r w:rsidRPr="00AB3CF6">
        <w:rPr>
          <w:rFonts w:hint="eastAsia"/>
          <w:lang w:eastAsia="ko-KR"/>
        </w:rPr>
        <w:t>맵핑은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채널에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할당되어</w:t>
      </w:r>
      <w:r w:rsidRPr="00AB3CF6">
        <w:rPr>
          <w:rFonts w:hint="eastAsia"/>
          <w:lang w:eastAsia="ko-KR"/>
        </w:rPr>
        <w:t xml:space="preserve"> UL </w:t>
      </w:r>
      <w:r w:rsidRPr="00AB3CF6">
        <w:rPr>
          <w:rFonts w:hint="eastAsia"/>
          <w:lang w:eastAsia="ko-KR"/>
        </w:rPr>
        <w:t>및</w:t>
      </w:r>
      <w:r w:rsidRPr="00AB3CF6">
        <w:rPr>
          <w:rFonts w:hint="eastAsia"/>
          <w:lang w:eastAsia="ko-KR"/>
        </w:rPr>
        <w:t xml:space="preserve"> DL </w:t>
      </w:r>
      <w:r w:rsidRPr="00AB3CF6">
        <w:rPr>
          <w:rFonts w:hint="eastAsia"/>
          <w:lang w:eastAsia="ko-KR"/>
        </w:rPr>
        <w:t>모두에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적용되는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총</w:t>
      </w:r>
      <w:r w:rsidRPr="00AB3CF6">
        <w:rPr>
          <w:rFonts w:hint="eastAsia"/>
          <w:lang w:eastAsia="ko-KR"/>
        </w:rPr>
        <w:t xml:space="preserve"> RB </w:t>
      </w:r>
      <w:r w:rsidRPr="00AB3CF6">
        <w:rPr>
          <w:rFonts w:hint="eastAsia"/>
          <w:lang w:eastAsia="ko-KR"/>
        </w:rPr>
        <w:t>수에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따라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AB3CF6">
        <w:rPr>
          <w:rFonts w:hint="eastAsia"/>
          <w:lang w:eastAsia="ko-KR"/>
        </w:rPr>
        <w:t>다</w:t>
      </w:r>
      <w:r w:rsidRPr="00AB3CF6">
        <w:rPr>
          <w:rFonts w:hint="eastAsia"/>
          <w:lang w:eastAsia="ko-KR"/>
        </w:rPr>
        <w:t>.</w:t>
      </w:r>
    </w:p>
    <w:p w14:paraId="6D9E1EA0" w14:textId="11E1C5C8" w:rsidR="00E02DE8" w:rsidRPr="00E02DE8" w:rsidRDefault="00E02DE8" w:rsidP="00E02DE8">
      <w:pPr>
        <w:jc w:val="center"/>
        <w:rPr>
          <w:b/>
          <w:bCs/>
          <w:lang w:eastAsia="ko-KR"/>
        </w:rPr>
      </w:pPr>
      <w:r w:rsidRPr="00E02DE8">
        <w:rPr>
          <w:b/>
          <w:bCs/>
          <w:lang w:eastAsia="ko-KR"/>
        </w:rPr>
        <w:lastRenderedPageBreak/>
        <w:t>Table 5.4.3.2-1:Synchronization Raster to SS block Resource Element Mapping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5103"/>
        <w:gridCol w:w="2835"/>
      </w:tblGrid>
      <w:tr w:rsidR="00EE53CB" w14:paraId="3A3DA267" w14:textId="77777777" w:rsidTr="00EE53CB">
        <w:tc>
          <w:tcPr>
            <w:tcW w:w="5103" w:type="dxa"/>
          </w:tcPr>
          <w:p w14:paraId="1CB8E80B" w14:textId="44A76EC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Resource element index k</w:t>
            </w:r>
          </w:p>
        </w:tc>
        <w:tc>
          <w:tcPr>
            <w:tcW w:w="2835" w:type="dxa"/>
          </w:tcPr>
          <w:p w14:paraId="7CAAA9B6" w14:textId="66529858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</w:tr>
      <w:tr w:rsidR="00EE53CB" w14:paraId="2B565C13" w14:textId="77777777" w:rsidTr="00EE53CB">
        <w:tc>
          <w:tcPr>
            <w:tcW w:w="5103" w:type="dxa"/>
          </w:tcPr>
          <w:p w14:paraId="698C29D9" w14:textId="08B90593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Physical resource block number 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r>
              <w:rPr>
                <w:sz w:val="20"/>
                <w:szCs w:val="20"/>
                <w:lang w:eastAsia="ko-KR"/>
              </w:rPr>
              <w:t xml:space="preserve"> of the SS block</w:t>
            </w:r>
          </w:p>
        </w:tc>
        <w:tc>
          <w:tcPr>
            <w:tcW w:w="2835" w:type="dxa"/>
          </w:tcPr>
          <w:p w14:paraId="412E6145" w14:textId="1187EBA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r>
              <w:rPr>
                <w:sz w:val="20"/>
                <w:szCs w:val="20"/>
                <w:lang w:eastAsia="ko-KR"/>
              </w:rPr>
              <w:t xml:space="preserve"> = 10</w:t>
            </w:r>
          </w:p>
        </w:tc>
      </w:tr>
    </w:tbl>
    <w:p w14:paraId="464A498B" w14:textId="05C06C71" w:rsidR="00AB3CF6" w:rsidRDefault="00AB3CF6" w:rsidP="00AB3CF6">
      <w:pPr>
        <w:rPr>
          <w:lang w:eastAsia="ko-KR"/>
        </w:rPr>
      </w:pPr>
    </w:p>
    <w:p w14:paraId="420CEAE4" w14:textId="5138D892" w:rsidR="00A539C5" w:rsidRDefault="00A539C5" w:rsidP="00AB3CF6">
      <w:pPr>
        <w:rPr>
          <w:lang w:eastAsia="ko-KR"/>
        </w:rPr>
      </w:pPr>
      <w:r>
        <w:rPr>
          <w:lang w:eastAsia="ko-KR"/>
        </w:rPr>
        <w:t>k and n</w:t>
      </w:r>
      <w:r w:rsidRPr="00A539C5">
        <w:rPr>
          <w:vertAlign w:val="subscript"/>
          <w:lang w:eastAsia="ko-KR"/>
        </w:rPr>
        <w:t>PRB</w:t>
      </w:r>
      <w:r>
        <w:rPr>
          <w:lang w:eastAsia="ko-KR"/>
        </w:rPr>
        <w:t xml:space="preserve"> are as defined in </w:t>
      </w:r>
      <w:r w:rsidRPr="005762DB">
        <w:rPr>
          <w:b/>
          <w:bCs/>
          <w:lang w:eastAsia="ko-KR"/>
        </w:rPr>
        <w:t>TS 38.211</w:t>
      </w:r>
      <w:r>
        <w:rPr>
          <w:lang w:eastAsia="ko-KR"/>
        </w:rPr>
        <w:t xml:space="preserve"> [9].</w:t>
      </w:r>
    </w:p>
    <w:p w14:paraId="74820600" w14:textId="643FC871" w:rsidR="00AB3CF6" w:rsidRDefault="00BA56EF" w:rsidP="00BA56EF">
      <w:pPr>
        <w:pStyle w:val="4"/>
        <w:rPr>
          <w:lang w:eastAsia="ko-KR"/>
        </w:rPr>
      </w:pPr>
      <w:r>
        <w:rPr>
          <w:lang w:eastAsia="ko-KR"/>
        </w:rPr>
        <w:t>Synchronization raster entries for each operating band</w:t>
      </w:r>
    </w:p>
    <w:p w14:paraId="4BAEFC8A" w14:textId="11F9A200" w:rsidR="00AB3CF6" w:rsidRDefault="006968D0" w:rsidP="00AB3CF6">
      <w:pPr>
        <w:rPr>
          <w:lang w:eastAsia="ko-KR"/>
        </w:rPr>
      </w:pPr>
      <w:r w:rsidRPr="006968D0">
        <w:rPr>
          <w:rFonts w:hint="eastAsia"/>
          <w:lang w:eastAsia="ko-KR"/>
        </w:rPr>
        <w:t>각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대역의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동기화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래스터는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5.4.3.3-1</w:t>
      </w:r>
      <w:r w:rsidRPr="006968D0">
        <w:rPr>
          <w:rFonts w:hint="eastAsia"/>
          <w:lang w:eastAsia="ko-KR"/>
        </w:rPr>
        <w:t>에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나와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있다</w:t>
      </w:r>
      <w:r w:rsidRPr="006968D0">
        <w:rPr>
          <w:rFonts w:hint="eastAsia"/>
          <w:lang w:eastAsia="ko-KR"/>
        </w:rPr>
        <w:t xml:space="preserve">. </w:t>
      </w:r>
      <w:r w:rsidRPr="006968D0">
        <w:rPr>
          <w:rFonts w:hint="eastAsia"/>
          <w:lang w:eastAsia="ko-KR"/>
        </w:rPr>
        <w:t>적용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가능한</w:t>
      </w:r>
      <w:r w:rsidRPr="006968D0">
        <w:rPr>
          <w:rFonts w:hint="eastAsia"/>
          <w:lang w:eastAsia="ko-KR"/>
        </w:rPr>
        <w:t xml:space="preserve"> GSCN </w:t>
      </w:r>
      <w:r w:rsidRPr="006968D0">
        <w:rPr>
          <w:rFonts w:hint="eastAsia"/>
          <w:lang w:eastAsia="ko-KR"/>
        </w:rPr>
        <w:t>항목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간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거리는</w:t>
      </w:r>
      <w:r w:rsidRPr="006968D0">
        <w:rPr>
          <w:rFonts w:hint="eastAsia"/>
          <w:lang w:eastAsia="ko-KR"/>
        </w:rPr>
        <w:t xml:space="preserve"> FR1</w:t>
      </w:r>
      <w:r w:rsidRPr="006968D0">
        <w:rPr>
          <w:rFonts w:hint="eastAsia"/>
          <w:lang w:eastAsia="ko-KR"/>
        </w:rPr>
        <w:t>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경우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5.4.3.3-1</w:t>
      </w:r>
      <w:r w:rsidR="00A80AF2">
        <w:rPr>
          <w:rFonts w:hint="eastAsia"/>
          <w:lang w:eastAsia="ko-KR"/>
        </w:rPr>
        <w:t>,</w:t>
      </w:r>
      <w:r w:rsidRPr="006968D0">
        <w:rPr>
          <w:rFonts w:hint="eastAsia"/>
          <w:lang w:eastAsia="ko-KR"/>
        </w:rPr>
        <w:t xml:space="preserve"> FR2</w:t>
      </w:r>
      <w:r w:rsidRPr="006968D0">
        <w:rPr>
          <w:rFonts w:hint="eastAsia"/>
          <w:lang w:eastAsia="ko-KR"/>
        </w:rPr>
        <w:t>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경우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5.4.3.3-2</w:t>
      </w:r>
      <w:r w:rsidRPr="006968D0">
        <w:rPr>
          <w:rFonts w:hint="eastAsia"/>
          <w:lang w:eastAsia="ko-KR"/>
        </w:rPr>
        <w:t>에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표시된</w:t>
      </w:r>
      <w:r w:rsidRPr="006968D0">
        <w:rPr>
          <w:rFonts w:hint="eastAsia"/>
          <w:lang w:eastAsia="ko-KR"/>
        </w:rPr>
        <w:t xml:space="preserve"> &lt;</w:t>
      </w:r>
      <w:r w:rsidR="00FC5C57">
        <w:rPr>
          <w:lang w:eastAsia="ko-KR"/>
        </w:rPr>
        <w:t>S</w:t>
      </w:r>
      <w:r>
        <w:rPr>
          <w:lang w:eastAsia="ko-KR"/>
        </w:rPr>
        <w:t>tep size</w:t>
      </w:r>
      <w:r w:rsidRPr="006968D0">
        <w:rPr>
          <w:rFonts w:hint="eastAsia"/>
          <w:lang w:eastAsia="ko-KR"/>
        </w:rPr>
        <w:t>&gt;</w:t>
      </w:r>
      <w:r w:rsidRPr="006968D0">
        <w:rPr>
          <w:rFonts w:hint="eastAsia"/>
          <w:lang w:eastAsia="ko-KR"/>
        </w:rPr>
        <w:t>로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표시</w:t>
      </w:r>
      <w:r>
        <w:rPr>
          <w:rFonts w:hint="eastAsia"/>
          <w:lang w:eastAsia="ko-KR"/>
        </w:rPr>
        <w:t>된</w:t>
      </w:r>
      <w:r w:rsidRPr="006968D0">
        <w:rPr>
          <w:rFonts w:hint="eastAsia"/>
          <w:lang w:eastAsia="ko-KR"/>
        </w:rPr>
        <w:t>다</w:t>
      </w:r>
      <w:r w:rsidRPr="006968D0">
        <w:rPr>
          <w:rFonts w:hint="eastAsia"/>
          <w:lang w:eastAsia="ko-KR"/>
        </w:rPr>
        <w:t>.</w:t>
      </w:r>
    </w:p>
    <w:p w14:paraId="30C889E1" w14:textId="5080EA11" w:rsidR="00A80AF2" w:rsidRPr="00A80AF2" w:rsidRDefault="00A80AF2" w:rsidP="00A80AF2">
      <w:pPr>
        <w:jc w:val="center"/>
        <w:rPr>
          <w:b/>
          <w:bCs/>
          <w:lang w:eastAsia="ko-KR"/>
        </w:rPr>
      </w:pPr>
      <w:r w:rsidRPr="00A80AF2">
        <w:rPr>
          <w:rFonts w:hint="eastAsia"/>
          <w:b/>
          <w:bCs/>
          <w:lang w:eastAsia="ko-KR"/>
        </w:rPr>
        <w:t>T</w:t>
      </w:r>
      <w:r w:rsidRPr="00A80AF2">
        <w:rPr>
          <w:b/>
          <w:bCs/>
          <w:lang w:eastAsia="ko-KR"/>
        </w:rPr>
        <w:t>able 5.4.3.3-1: Applicabale SS raster entries per operating band(FR1)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3118"/>
      </w:tblGrid>
      <w:tr w:rsidR="00562FF8" w14:paraId="6AE275B2" w14:textId="77777777" w:rsidTr="003E16F7">
        <w:tc>
          <w:tcPr>
            <w:tcW w:w="1980" w:type="dxa"/>
            <w:shd w:val="clear" w:color="auto" w:fill="EAF1DD" w:themeFill="accent3" w:themeFillTint="33"/>
            <w:vAlign w:val="center"/>
          </w:tcPr>
          <w:p w14:paraId="4D4CA605" w14:textId="1F9ECD2D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1089DD3E" w14:textId="39970E22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SCS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00941F92" w14:textId="77777777" w:rsidR="00562FF8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pattern</w:t>
            </w:r>
          </w:p>
          <w:p w14:paraId="13F95BAF" w14:textId="51F738F8" w:rsidR="00D46F12" w:rsidRPr="003E16F7" w:rsidRDefault="00D46F12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17E78F56" w14:textId="77777777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  <w:p w14:paraId="603EF8FA" w14:textId="7C086A77" w:rsidR="003E16F7" w:rsidRPr="003E16F7" w:rsidRDefault="003E16F7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562FF8" w14:paraId="57326F2E" w14:textId="77777777" w:rsidTr="003E16F7">
        <w:tc>
          <w:tcPr>
            <w:tcW w:w="1980" w:type="dxa"/>
          </w:tcPr>
          <w:p w14:paraId="0CCA1691" w14:textId="79E5B0AE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2126" w:type="dxa"/>
          </w:tcPr>
          <w:p w14:paraId="3FD0778A" w14:textId="7F87DCF8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86D22F" w14:textId="220BEC94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3E3A21E0" w14:textId="7A4D97CF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5279 - &lt;1&gt; - 5419</w:t>
            </w:r>
          </w:p>
        </w:tc>
      </w:tr>
      <w:tr w:rsidR="00562FF8" w14:paraId="35172239" w14:textId="77777777" w:rsidTr="003E16F7">
        <w:tc>
          <w:tcPr>
            <w:tcW w:w="1980" w:type="dxa"/>
          </w:tcPr>
          <w:p w14:paraId="44E02BA0" w14:textId="241C4C3D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2126" w:type="dxa"/>
          </w:tcPr>
          <w:p w14:paraId="66F672E3" w14:textId="0B97724D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17A25F89" w14:textId="0DBAC11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B37C1EB" w14:textId="676BDCF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4829 - &lt;1&gt; - 4969</w:t>
            </w:r>
          </w:p>
        </w:tc>
      </w:tr>
      <w:tr w:rsidR="00562FF8" w14:paraId="688B93F7" w14:textId="77777777" w:rsidTr="003E16F7">
        <w:tc>
          <w:tcPr>
            <w:tcW w:w="1980" w:type="dxa"/>
          </w:tcPr>
          <w:p w14:paraId="5388B3FB" w14:textId="43089924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2126" w:type="dxa"/>
          </w:tcPr>
          <w:p w14:paraId="3E6D84C4" w14:textId="11E77DD5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0A8B3237" w14:textId="595317C9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91227BF" w14:textId="747F6EB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4517 - &lt;1&gt; - 4693</w:t>
            </w:r>
          </w:p>
        </w:tc>
      </w:tr>
      <w:tr w:rsidR="00EE2E28" w14:paraId="2DFAE001" w14:textId="77777777" w:rsidTr="00EE2E28">
        <w:tc>
          <w:tcPr>
            <w:tcW w:w="1980" w:type="dxa"/>
            <w:vMerge w:val="restart"/>
            <w:vAlign w:val="center"/>
          </w:tcPr>
          <w:p w14:paraId="4DB852CE" w14:textId="760D6250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2126" w:type="dxa"/>
          </w:tcPr>
          <w:p w14:paraId="334D8E24" w14:textId="4946411A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152C4BC" w14:textId="045AE5FE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F5228FB" w14:textId="642341F7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2177 - &lt;1&gt; - 2230</w:t>
            </w:r>
          </w:p>
        </w:tc>
      </w:tr>
      <w:tr w:rsidR="00EE2E28" w14:paraId="08B6425F" w14:textId="77777777" w:rsidTr="003E16F7">
        <w:tc>
          <w:tcPr>
            <w:tcW w:w="1980" w:type="dxa"/>
            <w:vMerge/>
          </w:tcPr>
          <w:p w14:paraId="0C705065" w14:textId="77777777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4BC8F7DA" w14:textId="2843B845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77D932C5" w14:textId="6F9D2DFB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B</w:t>
            </w:r>
          </w:p>
        </w:tc>
        <w:tc>
          <w:tcPr>
            <w:tcW w:w="3118" w:type="dxa"/>
          </w:tcPr>
          <w:p w14:paraId="627DA1D5" w14:textId="347B704E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2183 - &lt;1&gt; - 2224</w:t>
            </w:r>
          </w:p>
        </w:tc>
      </w:tr>
      <w:tr w:rsidR="00562FF8" w14:paraId="1194E8AA" w14:textId="77777777" w:rsidTr="003E16F7">
        <w:tc>
          <w:tcPr>
            <w:tcW w:w="1980" w:type="dxa"/>
          </w:tcPr>
          <w:p w14:paraId="531CEFC2" w14:textId="2A8E18E6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2126" w:type="dxa"/>
          </w:tcPr>
          <w:p w14:paraId="1826B6A0" w14:textId="75452A7F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038E71A" w14:textId="004B6DA3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2069528" w14:textId="51D3AF59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6554 - &lt;1&gt; - 6718</w:t>
            </w:r>
          </w:p>
        </w:tc>
      </w:tr>
      <w:tr w:rsidR="00413764" w14:paraId="4B515F4E" w14:textId="77777777" w:rsidTr="003E16F7">
        <w:tc>
          <w:tcPr>
            <w:tcW w:w="1980" w:type="dxa"/>
          </w:tcPr>
          <w:p w14:paraId="6F6215C1" w14:textId="72099F07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2126" w:type="dxa"/>
          </w:tcPr>
          <w:p w14:paraId="20E990B1" w14:textId="2B65B9CC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608847" w14:textId="2F6A90C3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0158EB8E" w14:textId="076C1E38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2318 - &lt;1&gt; - 2395</w:t>
            </w:r>
          </w:p>
        </w:tc>
      </w:tr>
      <w:tr w:rsidR="00413764" w14:paraId="611E2A0E" w14:textId="77777777" w:rsidTr="003E16F7">
        <w:tc>
          <w:tcPr>
            <w:tcW w:w="1980" w:type="dxa"/>
          </w:tcPr>
          <w:p w14:paraId="22DB5DFB" w14:textId="4A88643E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2126" w:type="dxa"/>
          </w:tcPr>
          <w:p w14:paraId="54B13395" w14:textId="0D492AA6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D14CD52" w14:textId="308E9E12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21595BD" w14:textId="50E30E37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1828 - &lt;1&gt; - 1858</w:t>
            </w:r>
          </w:p>
        </w:tc>
      </w:tr>
      <w:tr w:rsidR="00413764" w14:paraId="0B560ED6" w14:textId="77777777" w:rsidTr="003E16F7">
        <w:tc>
          <w:tcPr>
            <w:tcW w:w="1980" w:type="dxa"/>
          </w:tcPr>
          <w:p w14:paraId="766C63B7" w14:textId="3BA5DB25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2126" w:type="dxa"/>
          </w:tcPr>
          <w:p w14:paraId="373A59B8" w14:textId="4DB11B2E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5490B398" w14:textId="4F6CE99F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E46C08F" w14:textId="184E1E2F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1982 - &lt;1&gt; - 2047</w:t>
            </w:r>
          </w:p>
        </w:tc>
      </w:tr>
      <w:tr w:rsidR="00413764" w14:paraId="37F259CD" w14:textId="77777777" w:rsidTr="003E16F7">
        <w:tc>
          <w:tcPr>
            <w:tcW w:w="1980" w:type="dxa"/>
          </w:tcPr>
          <w:p w14:paraId="1D31E7BF" w14:textId="0F27F0A9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2126" w:type="dxa"/>
          </w:tcPr>
          <w:p w14:paraId="1E9455D8" w14:textId="19855D5D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ADEF93" w14:textId="5F46FA4C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ACCA568" w14:textId="728D3205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4829 - &lt;1&gt; - 4981</w:t>
            </w:r>
          </w:p>
        </w:tc>
      </w:tr>
      <w:tr w:rsidR="00413764" w14:paraId="3095DDC7" w14:textId="77777777" w:rsidTr="003E16F7">
        <w:tc>
          <w:tcPr>
            <w:tcW w:w="1980" w:type="dxa"/>
          </w:tcPr>
          <w:p w14:paraId="74254D40" w14:textId="6E9A5703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2126" w:type="dxa"/>
          </w:tcPr>
          <w:p w14:paraId="5611848A" w14:textId="6F8E08B6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916785F" w14:textId="2ED5675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E14D756" w14:textId="3511EBF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1901 - &lt;1&gt; - 2002</w:t>
            </w:r>
          </w:p>
        </w:tc>
      </w:tr>
      <w:tr w:rsidR="00413764" w14:paraId="3E08D562" w14:textId="77777777" w:rsidTr="003E16F7">
        <w:tc>
          <w:tcPr>
            <w:tcW w:w="1980" w:type="dxa"/>
          </w:tcPr>
          <w:p w14:paraId="623E5E04" w14:textId="37D79C4A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2126" w:type="dxa"/>
          </w:tcPr>
          <w:p w14:paraId="0DA9B22C" w14:textId="77201EEF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224F8FB" w14:textId="0C1B4E0E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F709B77" w14:textId="2594305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5030 - &lt;1&gt; - 5056</w:t>
            </w:r>
          </w:p>
        </w:tc>
      </w:tr>
      <w:tr w:rsidR="00413764" w14:paraId="48FA7319" w14:textId="77777777" w:rsidTr="003E16F7">
        <w:tc>
          <w:tcPr>
            <w:tcW w:w="1980" w:type="dxa"/>
          </w:tcPr>
          <w:p w14:paraId="5E1E390C" w14:textId="42D2227E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2126" w:type="dxa"/>
          </w:tcPr>
          <w:p w14:paraId="487F5DF8" w14:textId="5F79777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5944E06A" w14:textId="68E050FA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2621CDF" w14:textId="3DBBF841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6431 - &lt;1&gt; - 6544</w:t>
            </w:r>
          </w:p>
        </w:tc>
      </w:tr>
      <w:tr w:rsidR="00413764" w14:paraId="3C3F5FB5" w14:textId="77777777" w:rsidTr="003E16F7">
        <w:tc>
          <w:tcPr>
            <w:tcW w:w="1980" w:type="dxa"/>
          </w:tcPr>
          <w:p w14:paraId="1202658A" w14:textId="0BFB8475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2126" w:type="dxa"/>
          </w:tcPr>
          <w:p w14:paraId="00FE16E2" w14:textId="7E6F4EFB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EC094F9" w14:textId="5CBB6A29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D1FE921" w14:textId="0F896FD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4706 - &lt;1&gt; - 4795</w:t>
            </w:r>
          </w:p>
        </w:tc>
      </w:tr>
      <w:tr w:rsidR="00413764" w14:paraId="0A128518" w14:textId="77777777" w:rsidTr="003E16F7">
        <w:tc>
          <w:tcPr>
            <w:tcW w:w="1980" w:type="dxa"/>
          </w:tcPr>
          <w:p w14:paraId="11E58A53" w14:textId="20F361D1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2126" w:type="dxa"/>
          </w:tcPr>
          <w:p w14:paraId="2DF85F41" w14:textId="2A5EA544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C6B16EF" w14:textId="00663A13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35B8BE5" w14:textId="52BE957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5756 - &lt;1&gt; - 5995</w:t>
            </w:r>
          </w:p>
        </w:tc>
      </w:tr>
      <w:tr w:rsidR="00805BE6" w14:paraId="0EB540B6" w14:textId="77777777" w:rsidTr="00805BE6">
        <w:tc>
          <w:tcPr>
            <w:tcW w:w="1980" w:type="dxa"/>
            <w:vMerge w:val="restart"/>
            <w:vAlign w:val="center"/>
          </w:tcPr>
          <w:p w14:paraId="41D81544" w14:textId="0093EEB2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2126" w:type="dxa"/>
          </w:tcPr>
          <w:p w14:paraId="19B49B10" w14:textId="5EE8C375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0AD619F" w14:textId="304B5D14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5686DC10" w14:textId="5DA653A4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6246 - &lt;3&gt; - 6717</w:t>
            </w:r>
          </w:p>
        </w:tc>
      </w:tr>
      <w:tr w:rsidR="00805BE6" w14:paraId="3BCFBA62" w14:textId="77777777" w:rsidTr="003E16F7">
        <w:tc>
          <w:tcPr>
            <w:tcW w:w="1980" w:type="dxa"/>
            <w:vMerge/>
          </w:tcPr>
          <w:p w14:paraId="31883304" w14:textId="77777777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5119FB7E" w14:textId="33CD03E1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6CD1DED9" w14:textId="2CC4D999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4A5F0F03" w14:textId="153A7ADA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6252 - &lt;3&gt; - 6714</w:t>
            </w:r>
          </w:p>
        </w:tc>
      </w:tr>
      <w:tr w:rsidR="00413764" w14:paraId="2479858C" w14:textId="77777777" w:rsidTr="003E16F7">
        <w:tc>
          <w:tcPr>
            <w:tcW w:w="1980" w:type="dxa"/>
          </w:tcPr>
          <w:p w14:paraId="5C5AE5E6" w14:textId="685B1C7E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2126" w:type="dxa"/>
          </w:tcPr>
          <w:p w14:paraId="26328A7D" w14:textId="3198EF5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BF7A065" w14:textId="0DCD52CF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5D12B5D" w14:textId="197A7BD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3584 - &lt;1&gt; - 3787</w:t>
            </w:r>
          </w:p>
        </w:tc>
      </w:tr>
      <w:tr w:rsidR="00413764" w14:paraId="53B6AEFC" w14:textId="77777777" w:rsidTr="003E16F7">
        <w:tc>
          <w:tcPr>
            <w:tcW w:w="1980" w:type="dxa"/>
          </w:tcPr>
          <w:p w14:paraId="6B1DDEBE" w14:textId="344C39CF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2126" w:type="dxa"/>
          </w:tcPr>
          <w:p w14:paraId="73F706A5" w14:textId="7D890431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66C6F03C" w14:textId="57F4B3A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78FB1738" w14:textId="6B4A7B8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3572 - &lt;1&gt; - 3574</w:t>
            </w:r>
          </w:p>
        </w:tc>
      </w:tr>
      <w:tr w:rsidR="00E16F64" w14:paraId="7A8BC148" w14:textId="77777777" w:rsidTr="00E16F64">
        <w:tc>
          <w:tcPr>
            <w:tcW w:w="1980" w:type="dxa"/>
            <w:vMerge w:val="restart"/>
            <w:vAlign w:val="center"/>
          </w:tcPr>
          <w:p w14:paraId="2D292487" w14:textId="7E4C6BA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2126" w:type="dxa"/>
          </w:tcPr>
          <w:p w14:paraId="1E6B1A93" w14:textId="52DA599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0DE7307A" w14:textId="4009CB91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793B7F33" w14:textId="7C196BF5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5279 - &lt;1&gt; - 5494</w:t>
            </w:r>
          </w:p>
        </w:tc>
      </w:tr>
      <w:tr w:rsidR="00E16F64" w14:paraId="37D4A468" w14:textId="77777777" w:rsidTr="003E16F7">
        <w:tc>
          <w:tcPr>
            <w:tcW w:w="1980" w:type="dxa"/>
            <w:vMerge/>
          </w:tcPr>
          <w:p w14:paraId="7716328C" w14:textId="77777777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99E0F7C" w14:textId="3E949B08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2FC4CDCE" w14:textId="48CF386A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B</w:t>
            </w:r>
          </w:p>
        </w:tc>
        <w:tc>
          <w:tcPr>
            <w:tcW w:w="3118" w:type="dxa"/>
          </w:tcPr>
          <w:p w14:paraId="2C1835CC" w14:textId="5D62C95F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5285 - &lt;1&gt; - 5488</w:t>
            </w:r>
          </w:p>
        </w:tc>
      </w:tr>
      <w:tr w:rsidR="00413764" w14:paraId="44E9A291" w14:textId="77777777" w:rsidTr="003E16F7">
        <w:tc>
          <w:tcPr>
            <w:tcW w:w="1980" w:type="dxa"/>
          </w:tcPr>
          <w:p w14:paraId="2D044448" w14:textId="3F15A08C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2126" w:type="dxa"/>
          </w:tcPr>
          <w:p w14:paraId="17BC371B" w14:textId="7223D00E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A9ABC16" w14:textId="2A333E43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0D2E5117" w14:textId="7BB78841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4993 - &lt;1&gt; - 5044</w:t>
            </w:r>
          </w:p>
        </w:tc>
      </w:tr>
      <w:tr w:rsidR="00413764" w14:paraId="78CCFA7C" w14:textId="77777777" w:rsidTr="003E16F7">
        <w:tc>
          <w:tcPr>
            <w:tcW w:w="1980" w:type="dxa"/>
          </w:tcPr>
          <w:p w14:paraId="5580E5E9" w14:textId="6A5747FD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2126" w:type="dxa"/>
          </w:tcPr>
          <w:p w14:paraId="4D00FCAD" w14:textId="75100A42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9EA5B4E" w14:textId="35B4CCF6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EBD8CBC" w14:textId="492D33BF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1547 - &lt;1&gt; - 1624</w:t>
            </w:r>
          </w:p>
        </w:tc>
      </w:tr>
      <w:tr w:rsidR="00413764" w14:paraId="4727D489" w14:textId="77777777" w:rsidTr="003E16F7">
        <w:tc>
          <w:tcPr>
            <w:tcW w:w="1980" w:type="dxa"/>
          </w:tcPr>
          <w:p w14:paraId="73388783" w14:textId="67A5C692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2126" w:type="dxa"/>
          </w:tcPr>
          <w:p w14:paraId="5AB3A97E" w14:textId="033C11A5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97A3F2F" w14:textId="71949771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1D6C3F2" w14:textId="60A32F4E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3692 - &lt;1&gt; - 3790</w:t>
            </w:r>
          </w:p>
        </w:tc>
      </w:tr>
      <w:tr w:rsidR="00562FF8" w14:paraId="17E92DB1" w14:textId="77777777" w:rsidTr="003E16F7">
        <w:tc>
          <w:tcPr>
            <w:tcW w:w="1980" w:type="dxa"/>
          </w:tcPr>
          <w:p w14:paraId="18AE8007" w14:textId="4559C94E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2126" w:type="dxa"/>
          </w:tcPr>
          <w:p w14:paraId="79723DD8" w14:textId="3718B720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EBB753D" w14:textId="57EB355B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88D830B" w14:textId="6C6AEBFF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3584 - &lt;1&gt; - 3787</w:t>
            </w:r>
          </w:p>
        </w:tc>
      </w:tr>
      <w:tr w:rsidR="00E16F64" w14:paraId="6DB8D660" w14:textId="77777777" w:rsidTr="003E16F7">
        <w:tc>
          <w:tcPr>
            <w:tcW w:w="1980" w:type="dxa"/>
          </w:tcPr>
          <w:p w14:paraId="1CAF945D" w14:textId="50026BE9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2126" w:type="dxa"/>
          </w:tcPr>
          <w:p w14:paraId="16DB8443" w14:textId="0C75D88B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E6DB4F6" w14:textId="2C7FC1A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51C42B2A" w14:textId="78DD035B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3572 - &lt;1&gt; - 3574</w:t>
            </w:r>
          </w:p>
        </w:tc>
      </w:tr>
      <w:tr w:rsidR="00E16F64" w14:paraId="28C3A3F4" w14:textId="77777777" w:rsidTr="003E16F7">
        <w:tc>
          <w:tcPr>
            <w:tcW w:w="1980" w:type="dxa"/>
          </w:tcPr>
          <w:p w14:paraId="7AD7D055" w14:textId="7FE0DA3F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2126" w:type="dxa"/>
          </w:tcPr>
          <w:p w14:paraId="44604909" w14:textId="400AAC4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3CDEB75C" w14:textId="5D05B993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472D1D23" w14:textId="1D145F8A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7711 - &lt;1&gt; - 8329</w:t>
            </w:r>
          </w:p>
        </w:tc>
      </w:tr>
      <w:tr w:rsidR="00E16F64" w14:paraId="2723A0C7" w14:textId="77777777" w:rsidTr="003E16F7">
        <w:tc>
          <w:tcPr>
            <w:tcW w:w="1980" w:type="dxa"/>
          </w:tcPr>
          <w:p w14:paraId="48FAA041" w14:textId="7AAB26B6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2126" w:type="dxa"/>
          </w:tcPr>
          <w:p w14:paraId="51E2AB8A" w14:textId="0933DE69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7FDBA35F" w14:textId="5C6DA554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28177657" w14:textId="16B2CE0E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7711 - &lt;1&gt; - 8051</w:t>
            </w:r>
          </w:p>
        </w:tc>
      </w:tr>
      <w:tr w:rsidR="00E16F64" w14:paraId="52BB221D" w14:textId="77777777" w:rsidTr="003E16F7">
        <w:tc>
          <w:tcPr>
            <w:tcW w:w="1980" w:type="dxa"/>
          </w:tcPr>
          <w:p w14:paraId="194888B7" w14:textId="7E8F52B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lastRenderedPageBreak/>
              <w:t>n79</w:t>
            </w:r>
          </w:p>
        </w:tc>
        <w:tc>
          <w:tcPr>
            <w:tcW w:w="2126" w:type="dxa"/>
          </w:tcPr>
          <w:p w14:paraId="0EB19645" w14:textId="0DFA6EE7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4DDE9AF9" w14:textId="345E182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6FEC2E5A" w14:textId="1D5F713E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8480 - &lt;1&gt; - 8880</w:t>
            </w:r>
          </w:p>
        </w:tc>
      </w:tr>
      <w:tr w:rsidR="00E16F64" w14:paraId="3CAACDE1" w14:textId="77777777" w:rsidTr="000A78EE">
        <w:tc>
          <w:tcPr>
            <w:tcW w:w="9350" w:type="dxa"/>
            <w:gridSpan w:val="4"/>
          </w:tcPr>
          <w:p w14:paraId="0923C78B" w14:textId="0BDC6AB8" w:rsidR="00E16F64" w:rsidRPr="00562FF8" w:rsidRDefault="00E16F64" w:rsidP="00E16F64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16F64">
              <w:rPr>
                <w:sz w:val="20"/>
                <w:szCs w:val="20"/>
                <w:lang w:eastAsia="ko-KR"/>
              </w:rPr>
              <w:t xml:space="preserve">SS Block pattern is defined in section 4.1 in </w:t>
            </w:r>
            <w:r w:rsidRPr="00E16F64">
              <w:rPr>
                <w:b/>
                <w:bCs/>
                <w:sz w:val="20"/>
                <w:szCs w:val="20"/>
                <w:lang w:eastAsia="ko-KR"/>
              </w:rPr>
              <w:t>TS 38.213</w:t>
            </w:r>
            <w:r w:rsidRPr="00E16F64">
              <w:rPr>
                <w:sz w:val="20"/>
                <w:szCs w:val="20"/>
                <w:lang w:eastAsia="ko-KR"/>
              </w:rPr>
              <w:t xml:space="preserve"> [10].</w:t>
            </w:r>
          </w:p>
        </w:tc>
      </w:tr>
    </w:tbl>
    <w:p w14:paraId="625581C9" w14:textId="0560EC6A" w:rsidR="006968D0" w:rsidRDefault="006968D0" w:rsidP="00AB3CF6">
      <w:pPr>
        <w:rPr>
          <w:lang w:eastAsia="ko-KR"/>
        </w:rPr>
      </w:pPr>
    </w:p>
    <w:p w14:paraId="725A63AA" w14:textId="102C013F" w:rsidR="006968D0" w:rsidRPr="005762DB" w:rsidRDefault="005762DB" w:rsidP="005762DB">
      <w:pPr>
        <w:jc w:val="center"/>
        <w:rPr>
          <w:b/>
          <w:bCs/>
          <w:lang w:eastAsia="ko-KR"/>
        </w:rPr>
      </w:pPr>
      <w:r w:rsidRPr="005762DB">
        <w:rPr>
          <w:b/>
          <w:bCs/>
          <w:lang w:eastAsia="ko-KR"/>
        </w:rPr>
        <w:t>Table 5.4.3.3-2: Applicable SS raster entries per operating band (FR2)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3118"/>
      </w:tblGrid>
      <w:tr w:rsidR="005762DB" w14:paraId="6BB54519" w14:textId="77777777" w:rsidTr="000A78EE">
        <w:tc>
          <w:tcPr>
            <w:tcW w:w="1980" w:type="dxa"/>
            <w:shd w:val="clear" w:color="auto" w:fill="EAF1DD" w:themeFill="accent3" w:themeFillTint="33"/>
            <w:vAlign w:val="center"/>
          </w:tcPr>
          <w:p w14:paraId="6B737414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47391AC7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SCS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74C51357" w14:textId="77777777" w:rsidR="005762DB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pattern</w:t>
            </w:r>
          </w:p>
          <w:p w14:paraId="4783E2A5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299ABF77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  <w:p w14:paraId="30B004CF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5762DB" w14:paraId="29DF84E1" w14:textId="77777777" w:rsidTr="000A78EE">
        <w:tc>
          <w:tcPr>
            <w:tcW w:w="1980" w:type="dxa"/>
            <w:vMerge w:val="restart"/>
            <w:vAlign w:val="center"/>
          </w:tcPr>
          <w:p w14:paraId="1F0CE0FC" w14:textId="0B30AA7D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2126" w:type="dxa"/>
          </w:tcPr>
          <w:p w14:paraId="4C1FF0F3" w14:textId="40FA04D4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120kHz</w:t>
            </w:r>
          </w:p>
        </w:tc>
        <w:tc>
          <w:tcPr>
            <w:tcW w:w="2126" w:type="dxa"/>
          </w:tcPr>
          <w:p w14:paraId="006B661C" w14:textId="68F9281B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D</w:t>
            </w:r>
          </w:p>
        </w:tc>
        <w:tc>
          <w:tcPr>
            <w:tcW w:w="3118" w:type="dxa"/>
          </w:tcPr>
          <w:p w14:paraId="3338ECC1" w14:textId="046F55A0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22388 - &lt;1&gt; - 22558</w:t>
            </w:r>
          </w:p>
        </w:tc>
      </w:tr>
      <w:tr w:rsidR="005762DB" w14:paraId="44B6FD55" w14:textId="77777777" w:rsidTr="000A78EE">
        <w:tc>
          <w:tcPr>
            <w:tcW w:w="1980" w:type="dxa"/>
            <w:vMerge/>
          </w:tcPr>
          <w:p w14:paraId="7EF965C4" w14:textId="77777777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40C21756" w14:textId="7A23EF6D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240kHz</w:t>
            </w:r>
          </w:p>
        </w:tc>
        <w:tc>
          <w:tcPr>
            <w:tcW w:w="2126" w:type="dxa"/>
          </w:tcPr>
          <w:p w14:paraId="71061B86" w14:textId="0EE7291E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E</w:t>
            </w:r>
          </w:p>
        </w:tc>
        <w:tc>
          <w:tcPr>
            <w:tcW w:w="3118" w:type="dxa"/>
          </w:tcPr>
          <w:p w14:paraId="125AE95B" w14:textId="0E381F85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22390 - &lt;1&gt; - 22556</w:t>
            </w:r>
          </w:p>
        </w:tc>
      </w:tr>
      <w:tr w:rsidR="005762DB" w14:paraId="7B2C7B9B" w14:textId="77777777" w:rsidTr="000A78EE">
        <w:tc>
          <w:tcPr>
            <w:tcW w:w="1980" w:type="dxa"/>
            <w:vMerge w:val="restart"/>
            <w:vAlign w:val="center"/>
          </w:tcPr>
          <w:p w14:paraId="32EE7AAF" w14:textId="064207BB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="00E756C4">
              <w:rPr>
                <w:sz w:val="20"/>
                <w:szCs w:val="20"/>
                <w:lang w:eastAsia="ko-KR"/>
              </w:rPr>
              <w:t>258</w:t>
            </w:r>
          </w:p>
        </w:tc>
        <w:tc>
          <w:tcPr>
            <w:tcW w:w="2126" w:type="dxa"/>
          </w:tcPr>
          <w:p w14:paraId="01E558D4" w14:textId="0E20EAB0" w:rsidR="005762DB" w:rsidRPr="00562FF8" w:rsidRDefault="00E756C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568D7AE8" w14:textId="3F475A5A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E756C4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0CB0F17A" w14:textId="59495B4A" w:rsidR="005762DB" w:rsidRPr="00562FF8" w:rsidRDefault="00E756C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22257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1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22443</w:t>
            </w:r>
          </w:p>
        </w:tc>
      </w:tr>
      <w:tr w:rsidR="005762DB" w14:paraId="0F4574A1" w14:textId="77777777" w:rsidTr="000A78EE">
        <w:tc>
          <w:tcPr>
            <w:tcW w:w="1980" w:type="dxa"/>
            <w:vMerge/>
          </w:tcPr>
          <w:p w14:paraId="748EE28A" w14:textId="77777777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895C471" w14:textId="12FB1451" w:rsidR="005762DB" w:rsidRPr="00562FF8" w:rsidRDefault="00E756C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149DE3B8" w14:textId="56D6BF72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E756C4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0835B3F5" w14:textId="08256D98" w:rsidR="005762DB" w:rsidRPr="00562FF8" w:rsidRDefault="00E756C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22258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2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22442</w:t>
            </w:r>
          </w:p>
        </w:tc>
      </w:tr>
      <w:tr w:rsidR="005762DB" w14:paraId="76105EDA" w14:textId="77777777" w:rsidTr="000A78EE">
        <w:tc>
          <w:tcPr>
            <w:tcW w:w="1980" w:type="dxa"/>
            <w:vMerge w:val="restart"/>
            <w:vAlign w:val="center"/>
          </w:tcPr>
          <w:p w14:paraId="43156840" w14:textId="6C758FA3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="00226019">
              <w:rPr>
                <w:sz w:val="20"/>
                <w:szCs w:val="20"/>
                <w:lang w:eastAsia="ko-KR"/>
              </w:rPr>
              <w:t>260</w:t>
            </w:r>
          </w:p>
        </w:tc>
        <w:tc>
          <w:tcPr>
            <w:tcW w:w="2126" w:type="dxa"/>
          </w:tcPr>
          <w:p w14:paraId="274D441B" w14:textId="3CAF7419" w:rsidR="005762DB" w:rsidRPr="00562FF8" w:rsidRDefault="00226019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5A3A8604" w14:textId="1F5050E0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226019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123428DD" w14:textId="6C7FF40E" w:rsidR="005762DB" w:rsidRPr="00562FF8" w:rsidRDefault="00226019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22995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23166</w:t>
            </w:r>
          </w:p>
        </w:tc>
      </w:tr>
      <w:tr w:rsidR="005762DB" w14:paraId="61FD1277" w14:textId="77777777" w:rsidTr="000A78EE">
        <w:tc>
          <w:tcPr>
            <w:tcW w:w="1980" w:type="dxa"/>
            <w:vMerge/>
          </w:tcPr>
          <w:p w14:paraId="6D13D6B7" w14:textId="77777777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D211EB2" w14:textId="6607C9BC" w:rsidR="005762DB" w:rsidRPr="00562FF8" w:rsidRDefault="00226019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6AA36203" w14:textId="62C96A9A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226019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18F3F4A5" w14:textId="3D5C50B0" w:rsidR="005762DB" w:rsidRPr="00562FF8" w:rsidRDefault="00226019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22996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2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23164</w:t>
            </w:r>
          </w:p>
        </w:tc>
      </w:tr>
      <w:tr w:rsidR="005762DB" w14:paraId="64C151C1" w14:textId="77777777" w:rsidTr="005762DB">
        <w:tc>
          <w:tcPr>
            <w:tcW w:w="1980" w:type="dxa"/>
            <w:vMerge w:val="restart"/>
            <w:vAlign w:val="center"/>
          </w:tcPr>
          <w:p w14:paraId="44BA45BB" w14:textId="6FC1DFFD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2126" w:type="dxa"/>
          </w:tcPr>
          <w:p w14:paraId="3912035B" w14:textId="2191D8AA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03178D88" w14:textId="535A77EF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690664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399D5B38" w14:textId="60F27E7F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22446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22492</w:t>
            </w:r>
          </w:p>
        </w:tc>
      </w:tr>
      <w:tr w:rsidR="005762DB" w14:paraId="31312518" w14:textId="77777777" w:rsidTr="000A78EE">
        <w:tc>
          <w:tcPr>
            <w:tcW w:w="1980" w:type="dxa"/>
            <w:vMerge/>
          </w:tcPr>
          <w:p w14:paraId="676A44DC" w14:textId="4428D7C3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72E08D67" w14:textId="6165E55D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2B9D8E52" w14:textId="7C125A6E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690664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5669BAD3" w14:textId="4B3A35F4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22446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22490</w:t>
            </w:r>
          </w:p>
        </w:tc>
      </w:tr>
      <w:tr w:rsidR="005762DB" w14:paraId="727AB0CB" w14:textId="77777777" w:rsidTr="000A78EE">
        <w:tc>
          <w:tcPr>
            <w:tcW w:w="9350" w:type="dxa"/>
            <w:gridSpan w:val="4"/>
          </w:tcPr>
          <w:p w14:paraId="4FE72B73" w14:textId="77777777" w:rsidR="005762DB" w:rsidRPr="00562FF8" w:rsidRDefault="005762DB" w:rsidP="000A78EE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16F64">
              <w:rPr>
                <w:sz w:val="20"/>
                <w:szCs w:val="20"/>
                <w:lang w:eastAsia="ko-KR"/>
              </w:rPr>
              <w:t xml:space="preserve">SS Block pattern is defined in section 4.1 in </w:t>
            </w:r>
            <w:r w:rsidRPr="00E16F64">
              <w:rPr>
                <w:b/>
                <w:bCs/>
                <w:sz w:val="20"/>
                <w:szCs w:val="20"/>
                <w:lang w:eastAsia="ko-KR"/>
              </w:rPr>
              <w:t>TS 38.213</w:t>
            </w:r>
            <w:r w:rsidRPr="00E16F64">
              <w:rPr>
                <w:sz w:val="20"/>
                <w:szCs w:val="20"/>
                <w:lang w:eastAsia="ko-KR"/>
              </w:rPr>
              <w:t xml:space="preserve"> [10].</w:t>
            </w:r>
          </w:p>
        </w:tc>
      </w:tr>
    </w:tbl>
    <w:p w14:paraId="0D339615" w14:textId="0F11651F" w:rsidR="006968D0" w:rsidRDefault="006968D0" w:rsidP="00AB3CF6">
      <w:pPr>
        <w:rPr>
          <w:lang w:eastAsia="ko-KR"/>
        </w:rPr>
      </w:pPr>
    </w:p>
    <w:p w14:paraId="2961004C" w14:textId="3333ED07" w:rsidR="006968D0" w:rsidRDefault="0022440A" w:rsidP="0022440A">
      <w:pPr>
        <w:pStyle w:val="1"/>
        <w:rPr>
          <w:lang w:eastAsia="ko-KR"/>
        </w:rPr>
      </w:pPr>
      <w:bookmarkStart w:id="35" w:name="_Toc39849625"/>
      <w:r>
        <w:rPr>
          <w:lang w:eastAsia="ko-KR"/>
        </w:rPr>
        <w:t>Conducted transmitter characteristics</w:t>
      </w:r>
      <w:bookmarkEnd w:id="35"/>
    </w:p>
    <w:p w14:paraId="25909D0C" w14:textId="4EE0EBF7" w:rsidR="006968D0" w:rsidRDefault="00F72623" w:rsidP="00F72623">
      <w:pPr>
        <w:pStyle w:val="2"/>
        <w:rPr>
          <w:lang w:eastAsia="ko-KR"/>
        </w:rPr>
      </w:pPr>
      <w:bookmarkStart w:id="36" w:name="_Toc39849626"/>
      <w:r>
        <w:rPr>
          <w:lang w:eastAsia="ko-KR"/>
        </w:rPr>
        <w:t>General</w:t>
      </w:r>
      <w:bookmarkEnd w:id="36"/>
    </w:p>
    <w:p w14:paraId="7E6E4C80" w14:textId="495531CD" w:rsidR="006968D0" w:rsidRDefault="00D86FDD" w:rsidP="00AB3CF6">
      <w:pPr>
        <w:rPr>
          <w:lang w:eastAsia="ko-KR"/>
        </w:rPr>
      </w:pPr>
      <w:r w:rsidRPr="00D86FDD">
        <w:rPr>
          <w:rFonts w:hint="eastAsia"/>
          <w:lang w:eastAsia="ko-KR"/>
        </w:rPr>
        <w:t>달리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언급되지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않는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한</w:t>
      </w:r>
      <w:r w:rsidRPr="00D86FDD">
        <w:rPr>
          <w:rFonts w:hint="eastAsia"/>
          <w:lang w:eastAsia="ko-KR"/>
        </w:rPr>
        <w:t xml:space="preserve">, </w:t>
      </w:r>
      <w:r w:rsidRPr="00D86FDD">
        <w:rPr>
          <w:rFonts w:hint="eastAsia"/>
          <w:lang w:eastAsia="ko-KR"/>
        </w:rPr>
        <w:t>수행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된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송신기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특성은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정상적인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작동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조건에서의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구성을위한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트랜시버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장치의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완전한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보완과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함께</w:t>
      </w:r>
      <w:r w:rsidRPr="00D86FD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6FDD">
        <w:rPr>
          <w:rFonts w:hint="eastAsia"/>
          <w:lang w:eastAsia="ko-KR"/>
        </w:rPr>
        <w:t xml:space="preserve"> 1-C </w:t>
      </w:r>
      <w:r w:rsidRPr="00D86FDD">
        <w:rPr>
          <w:rFonts w:hint="eastAsia"/>
          <w:lang w:eastAsia="ko-KR"/>
        </w:rPr>
        <w:t>용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안테나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커넥터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및</w:t>
      </w:r>
      <w:r w:rsidRPr="00D86FD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6FDD">
        <w:rPr>
          <w:rFonts w:hint="eastAsia"/>
          <w:lang w:eastAsia="ko-KR"/>
        </w:rPr>
        <w:t xml:space="preserve"> 1-H </w:t>
      </w:r>
      <w:r w:rsidRPr="00D86FDD">
        <w:rPr>
          <w:rFonts w:hint="eastAsia"/>
          <w:lang w:eastAsia="ko-KR"/>
        </w:rPr>
        <w:t>용</w:t>
      </w:r>
      <w:r w:rsidRPr="00D86FDD">
        <w:rPr>
          <w:rFonts w:hint="eastAsia"/>
          <w:lang w:eastAsia="ko-KR"/>
        </w:rPr>
        <w:t xml:space="preserve"> TAB </w:t>
      </w:r>
      <w:r w:rsidRPr="00D86FDD">
        <w:rPr>
          <w:rFonts w:hint="eastAsia"/>
          <w:lang w:eastAsia="ko-KR"/>
        </w:rPr>
        <w:t>커넥터에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된다</w:t>
      </w:r>
      <w:r w:rsidRPr="00D86FDD">
        <w:rPr>
          <w:rFonts w:hint="eastAsia"/>
          <w:lang w:eastAsia="ko-KR"/>
        </w:rPr>
        <w:t>.</w:t>
      </w:r>
    </w:p>
    <w:p w14:paraId="64646335" w14:textId="4099DECA" w:rsidR="00FB0E6D" w:rsidRDefault="00FB0E6D" w:rsidP="00AB3CF6">
      <w:pPr>
        <w:rPr>
          <w:lang w:eastAsia="ko-KR"/>
        </w:rPr>
      </w:pPr>
      <w:r w:rsidRPr="00FB0E6D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B0E6D">
        <w:rPr>
          <w:rFonts w:hint="eastAsia"/>
          <w:lang w:eastAsia="ko-KR"/>
        </w:rPr>
        <w:t xml:space="preserve"> 1-H</w:t>
      </w:r>
      <w:r w:rsidRPr="00FB0E6D">
        <w:rPr>
          <w:rFonts w:hint="eastAsia"/>
          <w:lang w:eastAsia="ko-KR"/>
        </w:rPr>
        <w:t>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경우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제조업체는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지리적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수</w:t>
      </w:r>
      <w:r w:rsidRPr="00FB0E6D">
        <w:rPr>
          <w:rFonts w:hint="eastAsia"/>
          <w:lang w:eastAsia="ko-KR"/>
        </w:rPr>
        <w:t xml:space="preserve"> (</w:t>
      </w:r>
      <w:r w:rsidRPr="00FB0E6D">
        <w:rPr>
          <w:rFonts w:hint="eastAsia"/>
          <w:lang w:eastAsia="ko-KR"/>
        </w:rPr>
        <w:t>즉</w:t>
      </w:r>
      <w:r w:rsidRPr="00FB0E6D">
        <w:rPr>
          <w:rFonts w:hint="eastAsia"/>
          <w:lang w:eastAsia="ko-KR"/>
        </w:rPr>
        <w:t xml:space="preserve">, </w:t>
      </w:r>
      <w:r w:rsidRPr="00FB0E6D">
        <w:rPr>
          <w:rFonts w:hint="eastAsia"/>
          <w:lang w:eastAsia="ko-KR"/>
        </w:rPr>
        <w:t>빔으로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덮인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지리적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영역</w:t>
      </w:r>
      <w:r w:rsidRPr="00FB0E6D">
        <w:rPr>
          <w:rFonts w:hint="eastAsia"/>
          <w:lang w:eastAsia="ko-KR"/>
        </w:rPr>
        <w:t>)</w:t>
      </w:r>
      <w:r w:rsidRPr="00FB0E6D">
        <w:rPr>
          <w:rFonts w:hint="eastAsia"/>
          <w:lang w:eastAsia="ko-KR"/>
        </w:rPr>
        <w:t>를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FB0E6D">
        <w:rPr>
          <w:rFonts w:hint="eastAsia"/>
          <w:lang w:eastAsia="ko-KR"/>
        </w:rPr>
        <w:t>다</w:t>
      </w:r>
      <w:r w:rsidRPr="00FB0E6D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FB0E6D">
        <w:rPr>
          <w:rFonts w:hint="eastAsia"/>
          <w:lang w:eastAsia="ko-KR"/>
        </w:rPr>
        <w:t>지원되는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(N</w:t>
      </w:r>
      <w:r w:rsidRPr="00FB0E6D">
        <w:rPr>
          <w:rFonts w:hint="eastAsia"/>
          <w:vertAlign w:val="subscript"/>
          <w:lang w:eastAsia="ko-KR"/>
        </w:rPr>
        <w:t>cell</w:t>
      </w:r>
      <w:r w:rsidRPr="00FB0E6D">
        <w:rPr>
          <w:vertAlign w:val="subscript"/>
          <w:lang w:eastAsia="ko-KR"/>
        </w:rPr>
        <w:t>s</w:t>
      </w:r>
      <w:r w:rsidRPr="00FB0E6D">
        <w:rPr>
          <w:rFonts w:hint="eastAsia"/>
          <w:lang w:eastAsia="ko-KR"/>
        </w:rPr>
        <w:t>)</w:t>
      </w:r>
      <w:r w:rsidRPr="00FB0E6D">
        <w:rPr>
          <w:rFonts w:hint="eastAsia"/>
          <w:lang w:eastAsia="ko-KR"/>
        </w:rPr>
        <w:t>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동작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대역을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모든</w:t>
      </w:r>
      <w:r w:rsidRPr="00FB0E6D">
        <w:rPr>
          <w:rFonts w:hint="eastAsia"/>
          <w:lang w:eastAsia="ko-KR"/>
        </w:rPr>
        <w:t xml:space="preserve"> TAB </w:t>
      </w:r>
      <w:r w:rsidRPr="00FB0E6D">
        <w:rPr>
          <w:rFonts w:hint="eastAsia"/>
          <w:lang w:eastAsia="ko-KR"/>
        </w:rPr>
        <w:t>커넥터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또는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전송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빔의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전송을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분할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량을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갖는</w:t>
      </w:r>
      <w:r w:rsidRPr="00FB0E6D">
        <w:rPr>
          <w:rFonts w:hint="eastAsia"/>
          <w:lang w:eastAsia="ko-KR"/>
        </w:rPr>
        <w:t xml:space="preserve"> BS </w:t>
      </w:r>
      <w:r w:rsidRPr="00FB0E6D">
        <w:rPr>
          <w:rFonts w:hint="eastAsia"/>
          <w:lang w:eastAsia="ko-KR"/>
        </w:rPr>
        <w:t>설정과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관련이</w:t>
      </w:r>
      <w:r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있다</w:t>
      </w:r>
      <w:r w:rsidRPr="00FB0E6D">
        <w:rPr>
          <w:rFonts w:hint="eastAsia"/>
          <w:lang w:eastAsia="ko-KR"/>
        </w:rPr>
        <w:t>.</w:t>
      </w:r>
    </w:p>
    <w:p w14:paraId="6A04BABB" w14:textId="4E3EEC7F" w:rsidR="007E2E83" w:rsidRDefault="007E2E83" w:rsidP="00AB3CF6">
      <w:pPr>
        <w:rPr>
          <w:lang w:eastAsia="ko-KR"/>
        </w:rPr>
      </w:pPr>
      <w:r w:rsidRPr="007E2E83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E2E83">
        <w:rPr>
          <w:rFonts w:hint="eastAsia"/>
          <w:lang w:eastAsia="ko-KR"/>
        </w:rPr>
        <w:t xml:space="preserve"> 1-H </w:t>
      </w:r>
      <w:r w:rsidRPr="007E2E83">
        <w:rPr>
          <w:rFonts w:hint="eastAsia"/>
          <w:lang w:eastAsia="ko-KR"/>
        </w:rPr>
        <w:t>제조업체의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경우</w:t>
      </w:r>
      <w:r w:rsidRPr="007E2E83">
        <w:rPr>
          <w:rFonts w:hint="eastAsia"/>
          <w:lang w:eastAsia="ko-KR"/>
        </w:rPr>
        <w:t xml:space="preserve"> TAB </w:t>
      </w:r>
      <w:r w:rsidRPr="007E2E83">
        <w:rPr>
          <w:rFonts w:hint="eastAsia"/>
          <w:lang w:eastAsia="ko-KR"/>
        </w:rPr>
        <w:t>커넥터</w:t>
      </w:r>
      <w:r w:rsidRPr="007E2E83">
        <w:rPr>
          <w:rFonts w:hint="eastAsia"/>
          <w:lang w:eastAsia="ko-KR"/>
        </w:rPr>
        <w:t xml:space="preserve"> TX </w:t>
      </w:r>
      <w:r w:rsidRPr="007E2E83">
        <w:rPr>
          <w:rFonts w:hint="eastAsia"/>
          <w:lang w:eastAsia="ko-KR"/>
        </w:rPr>
        <w:t>최소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셀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그룹도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7E2E83">
        <w:rPr>
          <w:rFonts w:hint="eastAsia"/>
          <w:lang w:eastAsia="ko-KR"/>
        </w:rPr>
        <w:t>다</w:t>
      </w:r>
      <w:r w:rsidRPr="007E2E83">
        <w:rPr>
          <w:rFonts w:hint="eastAsia"/>
          <w:lang w:eastAsia="ko-KR"/>
        </w:rPr>
        <w:t>.</w:t>
      </w:r>
      <w:r w:rsidR="00DA1019">
        <w:rPr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동작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대역에서의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전송을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지원하는</w:t>
      </w:r>
      <w:r w:rsidR="00DA1019" w:rsidRPr="00DA1019">
        <w:rPr>
          <w:rFonts w:hint="eastAsia"/>
          <w:lang w:eastAsia="ko-KR"/>
        </w:rPr>
        <w:t xml:space="preserve"> BS </w:t>
      </w:r>
      <w:r w:rsidR="00DA1019">
        <w:rPr>
          <w:rFonts w:hint="eastAsia"/>
          <w:lang w:eastAsia="ko-KR"/>
        </w:rPr>
        <w:t>t</w:t>
      </w:r>
      <w:r w:rsidR="00DA1019">
        <w:rPr>
          <w:lang w:eastAsia="ko-KR"/>
        </w:rPr>
        <w:t>ype</w:t>
      </w:r>
      <w:r w:rsidR="00DA1019" w:rsidRPr="00DA1019">
        <w:rPr>
          <w:rFonts w:hint="eastAsia"/>
          <w:lang w:eastAsia="ko-KR"/>
        </w:rPr>
        <w:t xml:space="preserve"> 1-H</w:t>
      </w:r>
      <w:r w:rsidR="00DA1019" w:rsidRPr="00DA1019">
        <w:rPr>
          <w:rFonts w:hint="eastAsia"/>
          <w:lang w:eastAsia="ko-KR"/>
        </w:rPr>
        <w:t>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모든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커넥터는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동일한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동작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대역을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지원하는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하나의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</w:t>
      </w:r>
      <w:r w:rsidR="00DA1019" w:rsidRPr="00DA1019">
        <w:rPr>
          <w:rFonts w:hint="eastAsia"/>
          <w:lang w:eastAsia="ko-KR"/>
        </w:rPr>
        <w:t xml:space="preserve"> TX </w:t>
      </w:r>
      <w:r w:rsidR="00DA1019" w:rsidRPr="00DA1019">
        <w:rPr>
          <w:rFonts w:hint="eastAsia"/>
          <w:lang w:eastAsia="ko-KR"/>
        </w:rPr>
        <w:t>최소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셀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그룹에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매핑되어야</w:t>
      </w:r>
      <w:r w:rsid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하며</w:t>
      </w:r>
      <w:r w:rsidR="00DA1019" w:rsidRPr="00DA1019">
        <w:rPr>
          <w:rFonts w:hint="eastAsia"/>
          <w:lang w:eastAsia="ko-KR"/>
        </w:rPr>
        <w:t xml:space="preserve">, </w:t>
      </w:r>
      <w:r w:rsidR="00DA1019" w:rsidRPr="00DA1019">
        <w:rPr>
          <w:rFonts w:hint="eastAsia"/>
          <w:lang w:eastAsia="ko-KR"/>
        </w:rPr>
        <w:t>여기서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셀</w:t>
      </w:r>
      <w:r w:rsidR="00DA1019" w:rsidRPr="00DA1019">
        <w:rPr>
          <w:rFonts w:hint="eastAsia"/>
          <w:lang w:eastAsia="ko-KR"/>
        </w:rPr>
        <w:t xml:space="preserve"> / </w:t>
      </w:r>
      <w:r w:rsidR="00DA1019" w:rsidRPr="00DA1019">
        <w:rPr>
          <w:rFonts w:hint="eastAsia"/>
          <w:lang w:eastAsia="ko-KR"/>
        </w:rPr>
        <w:t>빔에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대한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매핑은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구현에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의존한다</w:t>
      </w:r>
      <w:r w:rsidR="00DA1019" w:rsidRPr="00DA1019">
        <w:rPr>
          <w:rFonts w:hint="eastAsia"/>
          <w:lang w:eastAsia="ko-KR"/>
        </w:rPr>
        <w:t>.</w:t>
      </w:r>
    </w:p>
    <w:p w14:paraId="5F03A0F9" w14:textId="0ADBF1C4" w:rsidR="002E5F7F" w:rsidRDefault="002E5F7F" w:rsidP="00AB3CF6">
      <w:pPr>
        <w:rPr>
          <w:lang w:eastAsia="ko-KR"/>
        </w:rPr>
      </w:pPr>
      <w:r w:rsidRPr="002E5F7F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5F7F">
        <w:rPr>
          <w:rFonts w:hint="eastAsia"/>
          <w:lang w:eastAsia="ko-KR"/>
        </w:rPr>
        <w:t xml:space="preserve"> 1-H</w:t>
      </w:r>
      <w:r w:rsidRPr="002E5F7F">
        <w:rPr>
          <w:rFonts w:hint="eastAsia"/>
          <w:lang w:eastAsia="ko-KR"/>
        </w:rPr>
        <w:t>에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대한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전도</w:t>
      </w:r>
      <w:r w:rsidRPr="002E5F7F">
        <w:rPr>
          <w:rFonts w:hint="eastAsia"/>
          <w:lang w:eastAsia="ko-KR"/>
        </w:rPr>
        <w:t xml:space="preserve"> TX </w:t>
      </w:r>
      <w:r w:rsidRPr="002E5F7F">
        <w:rPr>
          <w:rFonts w:hint="eastAsia"/>
          <w:lang w:eastAsia="ko-KR"/>
        </w:rPr>
        <w:t>방출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한계</w:t>
      </w:r>
      <w:r w:rsidRPr="002E5F7F">
        <w:rPr>
          <w:rFonts w:hint="eastAsia"/>
          <w:lang w:eastAsia="ko-KR"/>
        </w:rPr>
        <w:t xml:space="preserve"> (N</w:t>
      </w:r>
      <w:r w:rsidRPr="001932A5">
        <w:rPr>
          <w:rFonts w:hint="eastAsia"/>
          <w:vertAlign w:val="subscript"/>
          <w:lang w:eastAsia="ko-KR"/>
        </w:rPr>
        <w:t>TXU</w:t>
      </w:r>
      <w:r w:rsidR="005B3F9E" w:rsidRPr="001932A5">
        <w:rPr>
          <w:vertAlign w:val="subscript"/>
          <w:lang w:eastAsia="ko-KR"/>
        </w:rPr>
        <w:t>_counted</w:t>
      </w:r>
      <w:r w:rsidRPr="002E5F7F">
        <w:rPr>
          <w:rFonts w:hint="eastAsia"/>
          <w:lang w:eastAsia="ko-KR"/>
        </w:rPr>
        <w:t>)</w:t>
      </w:r>
      <w:r w:rsidRPr="002E5F7F">
        <w:rPr>
          <w:rFonts w:hint="eastAsia"/>
          <w:lang w:eastAsia="ko-KR"/>
        </w:rPr>
        <w:t>를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계산할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때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고려되는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활성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송신기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장치의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수는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다음과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같이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된</w:t>
      </w:r>
      <w:r w:rsidRPr="002E5F7F">
        <w:rPr>
          <w:rFonts w:hint="eastAsia"/>
          <w:lang w:eastAsia="ko-KR"/>
        </w:rPr>
        <w:t>다</w:t>
      </w:r>
      <w:r w:rsidR="002943CD">
        <w:rPr>
          <w:lang w:eastAsia="ko-KR"/>
        </w:rPr>
        <w:t>:</w:t>
      </w:r>
    </w:p>
    <w:p w14:paraId="351A4340" w14:textId="7F0A6AC2" w:rsidR="00724135" w:rsidRDefault="00724135" w:rsidP="00724135">
      <w:pPr>
        <w:ind w:left="720"/>
        <w:rPr>
          <w:lang w:eastAsia="ko-KR"/>
        </w:rPr>
      </w:pPr>
      <w:r w:rsidRPr="00724135">
        <w:rPr>
          <w:lang w:eastAsia="ko-KR"/>
        </w:rPr>
        <w:t>N</w:t>
      </w:r>
      <w:r w:rsidRPr="00724135">
        <w:rPr>
          <w:vertAlign w:val="subscript"/>
          <w:lang w:eastAsia="ko-KR"/>
        </w:rPr>
        <w:t>TXU_counted</w:t>
      </w:r>
      <w:r w:rsidRPr="00724135">
        <w:rPr>
          <w:lang w:eastAsia="ko-KR"/>
        </w:rPr>
        <w:t xml:space="preserve"> = min(N</w:t>
      </w:r>
      <w:r w:rsidRPr="00724135">
        <w:rPr>
          <w:vertAlign w:val="subscript"/>
          <w:lang w:eastAsia="ko-KR"/>
        </w:rPr>
        <w:t>TXU_active</w:t>
      </w:r>
      <w:r w:rsidRPr="00724135">
        <w:rPr>
          <w:lang w:eastAsia="ko-KR"/>
        </w:rPr>
        <w:t xml:space="preserve"> , 8×N</w:t>
      </w:r>
      <w:r w:rsidRPr="00724135">
        <w:rPr>
          <w:vertAlign w:val="subscript"/>
          <w:lang w:eastAsia="ko-KR"/>
        </w:rPr>
        <w:t>cells</w:t>
      </w:r>
      <w:r w:rsidRPr="00724135">
        <w:rPr>
          <w:lang w:eastAsia="ko-KR"/>
        </w:rPr>
        <w:t>)</w:t>
      </w:r>
    </w:p>
    <w:p w14:paraId="2530F83E" w14:textId="6321E7CC" w:rsidR="006968D0" w:rsidRDefault="001840C7" w:rsidP="00AB3CF6">
      <w:pPr>
        <w:rPr>
          <w:lang w:eastAsia="ko-KR"/>
        </w:rPr>
      </w:pPr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countedpercell</w:t>
      </w:r>
      <w:r w:rsidRPr="001840C7">
        <w:rPr>
          <w:rFonts w:hint="eastAsia"/>
          <w:lang w:eastAsia="ko-KR"/>
        </w:rPr>
        <w:t>은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기본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한계의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스케일링에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사용되며</w:t>
      </w:r>
      <w:r w:rsidRPr="001840C7">
        <w:rPr>
          <w:rFonts w:hint="eastAsia"/>
          <w:lang w:eastAsia="ko-KR"/>
        </w:rPr>
        <w:t xml:space="preserve"> 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countedpercell</w:t>
      </w:r>
      <w:r w:rsidRPr="001840C7">
        <w:rPr>
          <w:rFonts w:hint="eastAsia"/>
          <w:lang w:eastAsia="ko-KR"/>
        </w:rPr>
        <w:t xml:space="preserve"> = 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</w:t>
      </w:r>
      <w:r w:rsidRPr="001840C7">
        <w:rPr>
          <w:rFonts w:hint="eastAsia"/>
          <w:lang w:eastAsia="ko-KR"/>
        </w:rPr>
        <w:t xml:space="preserve"> / N</w:t>
      </w:r>
      <w:r w:rsidRPr="001840C7">
        <w:rPr>
          <w:rFonts w:hint="eastAsia"/>
          <w:vertAlign w:val="subscript"/>
          <w:lang w:eastAsia="ko-KR"/>
        </w:rPr>
        <w:t>cells</w:t>
      </w:r>
      <w:r w:rsidRPr="001840C7">
        <w:rPr>
          <w:rFonts w:hint="eastAsia"/>
          <w:lang w:eastAsia="ko-KR"/>
        </w:rPr>
        <w:t>로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파생</w:t>
      </w:r>
      <w:r>
        <w:rPr>
          <w:rFonts w:hint="eastAsia"/>
          <w:lang w:eastAsia="ko-KR"/>
        </w:rPr>
        <w:t>된</w:t>
      </w:r>
      <w:r w:rsidRPr="001840C7">
        <w:rPr>
          <w:rFonts w:hint="eastAsia"/>
          <w:lang w:eastAsia="ko-KR"/>
        </w:rPr>
        <w:t>다</w:t>
      </w:r>
      <w:r w:rsidRPr="001840C7">
        <w:rPr>
          <w:rFonts w:hint="eastAsia"/>
          <w:lang w:eastAsia="ko-KR"/>
        </w:rPr>
        <w:t>.</w:t>
      </w:r>
    </w:p>
    <w:p w14:paraId="1C4541C3" w14:textId="7A08C8A1" w:rsidR="006968D0" w:rsidRDefault="00C65D56" w:rsidP="00AB3CF6">
      <w:pPr>
        <w:rPr>
          <w:lang w:eastAsia="ko-KR"/>
        </w:rPr>
      </w:pPr>
      <w:r>
        <w:rPr>
          <w:lang w:eastAsia="ko-KR"/>
        </w:rPr>
        <w:t xml:space="preserve">NOTE: </w:t>
      </w:r>
      <w:r w:rsidRPr="00C65D56">
        <w:rPr>
          <w:rFonts w:hint="eastAsia"/>
          <w:lang w:eastAsia="ko-KR"/>
        </w:rPr>
        <w:t>N</w:t>
      </w:r>
      <w:r w:rsidRPr="00C65D56">
        <w:rPr>
          <w:rFonts w:hint="eastAsia"/>
          <w:vertAlign w:val="subscript"/>
          <w:lang w:eastAsia="ko-KR"/>
        </w:rPr>
        <w:t>TXU</w:t>
      </w:r>
      <w:r w:rsidRPr="00C65D56">
        <w:rPr>
          <w:vertAlign w:val="subscript"/>
          <w:lang w:eastAsia="ko-KR"/>
        </w:rPr>
        <w:t>_</w:t>
      </w:r>
      <w:r w:rsidRPr="00C65D56">
        <w:rPr>
          <w:rFonts w:hint="eastAsia"/>
          <w:vertAlign w:val="subscript"/>
          <w:lang w:eastAsia="ko-KR"/>
        </w:rPr>
        <w:t>active</w:t>
      </w:r>
      <w:r w:rsidRPr="00C65D56">
        <w:rPr>
          <w:rFonts w:hint="eastAsia"/>
          <w:lang w:eastAsia="ko-KR"/>
        </w:rPr>
        <w:t>는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실제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활성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송신기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단위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수에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따라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다르며</w:t>
      </w:r>
      <w:r w:rsidRPr="00C65D56">
        <w:rPr>
          <w:rFonts w:hint="eastAsia"/>
          <w:lang w:eastAsia="ko-KR"/>
        </w:rPr>
        <w:t xml:space="preserve"> N</w:t>
      </w:r>
      <w:r w:rsidRPr="00C65D56">
        <w:rPr>
          <w:rFonts w:hint="eastAsia"/>
          <w:vertAlign w:val="subscript"/>
          <w:lang w:eastAsia="ko-KR"/>
        </w:rPr>
        <w:t>cell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선언과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무관</w:t>
      </w:r>
      <w:r>
        <w:rPr>
          <w:rFonts w:hint="eastAsia"/>
          <w:lang w:eastAsia="ko-KR"/>
        </w:rPr>
        <w:t>하</w:t>
      </w:r>
      <w:r w:rsidRPr="00C65D56">
        <w:rPr>
          <w:rFonts w:hint="eastAsia"/>
          <w:lang w:eastAsia="ko-KR"/>
        </w:rPr>
        <w:t>다</w:t>
      </w:r>
      <w:r w:rsidRPr="00C65D56">
        <w:rPr>
          <w:rFonts w:hint="eastAsia"/>
          <w:lang w:eastAsia="ko-KR"/>
        </w:rPr>
        <w:t>.</w:t>
      </w:r>
    </w:p>
    <w:p w14:paraId="3E05D0EF" w14:textId="64D4FA24" w:rsidR="00872A8C" w:rsidRDefault="00872A8C" w:rsidP="00872A8C">
      <w:pPr>
        <w:pStyle w:val="2"/>
        <w:rPr>
          <w:lang w:eastAsia="ko-KR"/>
        </w:rPr>
      </w:pPr>
      <w:bookmarkStart w:id="37" w:name="_Toc39849627"/>
      <w:r>
        <w:rPr>
          <w:lang w:eastAsia="ko-KR"/>
        </w:rPr>
        <w:lastRenderedPageBreak/>
        <w:t>Base station output power</w:t>
      </w:r>
      <w:bookmarkEnd w:id="37"/>
    </w:p>
    <w:p w14:paraId="09A0E196" w14:textId="0563F8F6" w:rsidR="006968D0" w:rsidRDefault="00CC4268" w:rsidP="00CC4268">
      <w:pPr>
        <w:pStyle w:val="3"/>
        <w:rPr>
          <w:lang w:eastAsia="ko-KR"/>
        </w:rPr>
      </w:pPr>
      <w:bookmarkStart w:id="38" w:name="_Toc39849628"/>
      <w:r>
        <w:rPr>
          <w:lang w:eastAsia="ko-KR"/>
        </w:rPr>
        <w:t>General</w:t>
      </w:r>
      <w:bookmarkEnd w:id="38"/>
    </w:p>
    <w:p w14:paraId="64571ACA" w14:textId="3A588F03" w:rsidR="006968D0" w:rsidRDefault="00B2664B" w:rsidP="00AB3CF6">
      <w:pPr>
        <w:rPr>
          <w:lang w:eastAsia="ko-KR"/>
        </w:rPr>
      </w:pPr>
      <w:r w:rsidRPr="00B2664B">
        <w:rPr>
          <w:rFonts w:hint="eastAsia"/>
          <w:lang w:eastAsia="ko-KR"/>
        </w:rPr>
        <w:t xml:space="preserve">BS </w:t>
      </w:r>
      <w:r w:rsidRPr="00B2664B">
        <w:rPr>
          <w:rFonts w:hint="eastAsia"/>
          <w:lang w:eastAsia="ko-KR"/>
        </w:rPr>
        <w:t>수행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출력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전력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요구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사항은</w:t>
      </w:r>
      <w:r w:rsidRPr="00B2664B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2664B">
        <w:rPr>
          <w:rFonts w:hint="eastAsia"/>
          <w:lang w:eastAsia="ko-KR"/>
        </w:rPr>
        <w:t xml:space="preserve"> 1-C </w:t>
      </w:r>
      <w:r w:rsidRPr="00B2664B">
        <w:rPr>
          <w:rFonts w:hint="eastAsia"/>
          <w:lang w:eastAsia="ko-KR"/>
        </w:rPr>
        <w:t>용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안테나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커넥터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또는</w:t>
      </w:r>
      <w:r w:rsidRPr="00B2664B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2664B">
        <w:rPr>
          <w:rFonts w:hint="eastAsia"/>
          <w:lang w:eastAsia="ko-KR"/>
        </w:rPr>
        <w:t xml:space="preserve"> 1-H</w:t>
      </w:r>
      <w:r w:rsidRPr="00B2664B">
        <w:rPr>
          <w:rFonts w:hint="eastAsia"/>
          <w:lang w:eastAsia="ko-KR"/>
        </w:rPr>
        <w:t>의</w:t>
      </w:r>
      <w:r w:rsidRPr="00B2664B">
        <w:rPr>
          <w:rFonts w:hint="eastAsia"/>
          <w:lang w:eastAsia="ko-KR"/>
        </w:rPr>
        <w:t xml:space="preserve"> TAB </w:t>
      </w:r>
      <w:r w:rsidRPr="00B2664B">
        <w:rPr>
          <w:rFonts w:hint="eastAsia"/>
          <w:lang w:eastAsia="ko-KR"/>
        </w:rPr>
        <w:t>커넥터에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있다</w:t>
      </w:r>
      <w:r w:rsidRPr="00B2664B">
        <w:rPr>
          <w:rFonts w:hint="eastAsia"/>
          <w:lang w:eastAsia="ko-KR"/>
        </w:rPr>
        <w:t>.</w:t>
      </w:r>
    </w:p>
    <w:p w14:paraId="72734B04" w14:textId="5F912236" w:rsidR="00C116D4" w:rsidRDefault="00C116D4" w:rsidP="00AB3CF6">
      <w:pPr>
        <w:rPr>
          <w:lang w:eastAsia="ko-KR"/>
        </w:rPr>
      </w:pPr>
      <w:r w:rsidRPr="00C116D4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C116D4">
        <w:rPr>
          <w:rFonts w:hint="eastAsia"/>
          <w:lang w:eastAsia="ko-KR"/>
        </w:rPr>
        <w:t xml:space="preserve"> 1-C</w:t>
      </w:r>
      <w:r w:rsidRPr="00C116D4">
        <w:rPr>
          <w:rFonts w:hint="eastAsia"/>
          <w:lang w:eastAsia="ko-KR"/>
        </w:rPr>
        <w:t>의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정격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반송파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출력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전력은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표</w:t>
      </w:r>
      <w:r w:rsidRPr="00C116D4">
        <w:rPr>
          <w:rFonts w:hint="eastAsia"/>
          <w:lang w:eastAsia="ko-KR"/>
        </w:rPr>
        <w:t xml:space="preserve"> 6.2.1-1</w:t>
      </w:r>
      <w:r w:rsidRPr="00C116D4">
        <w:rPr>
          <w:rFonts w:hint="eastAsia"/>
          <w:lang w:eastAsia="ko-KR"/>
        </w:rPr>
        <w:t>에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규정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된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것과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한다</w:t>
      </w:r>
      <w:r w:rsidRPr="00C116D4">
        <w:rPr>
          <w:rFonts w:hint="eastAsia"/>
          <w:lang w:eastAsia="ko-KR"/>
        </w:rPr>
        <w:t>.</w:t>
      </w:r>
    </w:p>
    <w:p w14:paraId="5DDA5379" w14:textId="7941EBB3" w:rsidR="00C116D4" w:rsidRPr="00C116D4" w:rsidRDefault="00C116D4" w:rsidP="00C116D4">
      <w:pPr>
        <w:jc w:val="center"/>
        <w:rPr>
          <w:b/>
          <w:bCs/>
          <w:lang w:eastAsia="ko-KR"/>
        </w:rPr>
      </w:pPr>
      <w:r w:rsidRPr="00C116D4">
        <w:rPr>
          <w:b/>
          <w:bCs/>
          <w:lang w:eastAsia="ko-KR"/>
        </w:rPr>
        <w:t>Table 6.2.1-1: BS type 1-C rated output pwer limits for BS classes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4113"/>
        <w:gridCol w:w="4109"/>
      </w:tblGrid>
      <w:tr w:rsidR="00BD11DD" w14:paraId="6A74DEA3" w14:textId="77777777" w:rsidTr="002D5A02">
        <w:tc>
          <w:tcPr>
            <w:tcW w:w="4113" w:type="dxa"/>
            <w:shd w:val="clear" w:color="auto" w:fill="EAF1DD" w:themeFill="accent3" w:themeFillTint="33"/>
          </w:tcPr>
          <w:p w14:paraId="4BF372CF" w14:textId="0B1C5E66" w:rsidR="00BD11DD" w:rsidRPr="00BD11DD" w:rsidRDefault="00BD11DD" w:rsidP="00BD11D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BD11DD"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4109" w:type="dxa"/>
            <w:shd w:val="clear" w:color="auto" w:fill="EAF1DD" w:themeFill="accent3" w:themeFillTint="33"/>
          </w:tcPr>
          <w:p w14:paraId="558856C0" w14:textId="1B17D4BE" w:rsidR="00BD11DD" w:rsidRPr="00BD11DD" w:rsidRDefault="00BD11DD" w:rsidP="00BD11D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BD11DD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BD11D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rated_c_AC</w:t>
            </w:r>
          </w:p>
        </w:tc>
      </w:tr>
      <w:tr w:rsidR="00BD11DD" w14:paraId="1D34EA64" w14:textId="77777777" w:rsidTr="00BD11DD">
        <w:tc>
          <w:tcPr>
            <w:tcW w:w="4113" w:type="dxa"/>
          </w:tcPr>
          <w:p w14:paraId="208DF9B8" w14:textId="58380649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4109" w:type="dxa"/>
          </w:tcPr>
          <w:p w14:paraId="01B1CDE8" w14:textId="23DF04D2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</w:tr>
      <w:tr w:rsidR="00BD11DD" w14:paraId="374F5674" w14:textId="77777777" w:rsidTr="00BD11DD">
        <w:tc>
          <w:tcPr>
            <w:tcW w:w="4113" w:type="dxa"/>
          </w:tcPr>
          <w:p w14:paraId="1210BF26" w14:textId="04EAC87E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4109" w:type="dxa"/>
          </w:tcPr>
          <w:p w14:paraId="2781BD7E" w14:textId="6FBFCE79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</w:t>
            </w:r>
          </w:p>
        </w:tc>
      </w:tr>
      <w:tr w:rsidR="00BD11DD" w14:paraId="4B64A458" w14:textId="77777777" w:rsidTr="00BD11DD">
        <w:tc>
          <w:tcPr>
            <w:tcW w:w="4113" w:type="dxa"/>
          </w:tcPr>
          <w:p w14:paraId="79B46525" w14:textId="0DBD1687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4109" w:type="dxa"/>
          </w:tcPr>
          <w:p w14:paraId="189947D0" w14:textId="3735CCE0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24 dBm</w:t>
            </w:r>
          </w:p>
        </w:tc>
      </w:tr>
      <w:tr w:rsidR="00BD11DD" w14:paraId="17928E77" w14:textId="77777777" w:rsidTr="000A78EE">
        <w:tc>
          <w:tcPr>
            <w:tcW w:w="8222" w:type="dxa"/>
            <w:gridSpan w:val="2"/>
          </w:tcPr>
          <w:p w14:paraId="2BF60109" w14:textId="55A22847" w:rsidR="00BD11DD" w:rsidRPr="00BD11DD" w:rsidRDefault="00BD11DD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NOTE: There is no upper limit for the P</w:t>
            </w:r>
            <w:r w:rsidRPr="00BD11DD">
              <w:rPr>
                <w:sz w:val="20"/>
                <w:szCs w:val="20"/>
                <w:vertAlign w:val="subscript"/>
                <w:lang w:eastAsia="ko-KR"/>
              </w:rPr>
              <w:t>rated_c_AC</w:t>
            </w:r>
            <w:r>
              <w:rPr>
                <w:sz w:val="20"/>
                <w:szCs w:val="20"/>
                <w:lang w:eastAsia="ko-KR"/>
              </w:rPr>
              <w:t xml:space="preserve"> rated output power of the Wide Area Base Station.</w:t>
            </w:r>
          </w:p>
        </w:tc>
      </w:tr>
    </w:tbl>
    <w:p w14:paraId="5FEBA6FA" w14:textId="6E71AE8B" w:rsidR="006968D0" w:rsidRDefault="006968D0" w:rsidP="00AB3CF6">
      <w:pPr>
        <w:rPr>
          <w:lang w:eastAsia="ko-KR"/>
        </w:rPr>
      </w:pPr>
    </w:p>
    <w:p w14:paraId="1A41EFA7" w14:textId="1819924A" w:rsidR="006968D0" w:rsidRDefault="009C3351" w:rsidP="00AB3CF6">
      <w:pPr>
        <w:rPr>
          <w:lang w:eastAsia="ko-KR"/>
        </w:rPr>
      </w:pPr>
      <w:r w:rsidRPr="009C3351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C3351">
        <w:rPr>
          <w:rFonts w:hint="eastAsia"/>
          <w:lang w:eastAsia="ko-KR"/>
        </w:rPr>
        <w:t xml:space="preserve"> 1-H</w:t>
      </w:r>
      <w:r w:rsidRPr="009C3351">
        <w:rPr>
          <w:rFonts w:hint="eastAsia"/>
          <w:lang w:eastAsia="ko-KR"/>
        </w:rPr>
        <w:t>의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정격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반송파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출력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전력은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표</w:t>
      </w:r>
      <w:r w:rsidRPr="009C3351">
        <w:rPr>
          <w:rFonts w:hint="eastAsia"/>
          <w:lang w:eastAsia="ko-KR"/>
        </w:rPr>
        <w:t xml:space="preserve"> 6.2.1-2</w:t>
      </w:r>
      <w:r w:rsidRPr="009C3351">
        <w:rPr>
          <w:rFonts w:hint="eastAsia"/>
          <w:lang w:eastAsia="ko-KR"/>
        </w:rPr>
        <w:t>에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규정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된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것과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한다</w:t>
      </w:r>
      <w:r w:rsidRPr="009C3351">
        <w:rPr>
          <w:rFonts w:hint="eastAsia"/>
          <w:lang w:eastAsia="ko-KR"/>
        </w:rPr>
        <w:t>.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2554"/>
        <w:gridCol w:w="3117"/>
        <w:gridCol w:w="2551"/>
      </w:tblGrid>
      <w:tr w:rsidR="00CD7C73" w14:paraId="34A63B9D" w14:textId="77777777" w:rsidTr="00CD7C73">
        <w:tc>
          <w:tcPr>
            <w:tcW w:w="2554" w:type="dxa"/>
            <w:shd w:val="clear" w:color="auto" w:fill="EAF1DD" w:themeFill="accent3" w:themeFillTint="33"/>
          </w:tcPr>
          <w:p w14:paraId="15E8A8AF" w14:textId="410CF077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D7C73"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99BF8CD" w14:textId="29302919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D7C73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CD7C7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rated_c_sys</w:t>
            </w:r>
          </w:p>
        </w:tc>
        <w:tc>
          <w:tcPr>
            <w:tcW w:w="2551" w:type="dxa"/>
            <w:shd w:val="clear" w:color="auto" w:fill="EAF1DD" w:themeFill="accent3" w:themeFillTint="33"/>
          </w:tcPr>
          <w:p w14:paraId="0FA47EEE" w14:textId="49342499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D7C73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CD7C7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rated_c_TABC</w:t>
            </w:r>
          </w:p>
        </w:tc>
      </w:tr>
      <w:tr w:rsidR="00CD7C73" w14:paraId="18F70E3E" w14:textId="77777777" w:rsidTr="00CD7C73">
        <w:tc>
          <w:tcPr>
            <w:tcW w:w="2554" w:type="dxa"/>
          </w:tcPr>
          <w:p w14:paraId="6849D6FD" w14:textId="0CCFC03D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3117" w:type="dxa"/>
          </w:tcPr>
          <w:p w14:paraId="73C9A9C2" w14:textId="4FCD24F6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2551" w:type="dxa"/>
          </w:tcPr>
          <w:p w14:paraId="1A826F5D" w14:textId="50D2BD6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</w:tr>
      <w:tr w:rsidR="00CD7C73" w14:paraId="59F58679" w14:textId="77777777" w:rsidTr="00CD7C73">
        <w:tc>
          <w:tcPr>
            <w:tcW w:w="2554" w:type="dxa"/>
          </w:tcPr>
          <w:p w14:paraId="58EA10A0" w14:textId="62683002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3117" w:type="dxa"/>
          </w:tcPr>
          <w:p w14:paraId="268CBB7E" w14:textId="7726CAE0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 + 10log(N</w:t>
            </w:r>
            <w:r w:rsidRPr="00844E66">
              <w:rPr>
                <w:sz w:val="20"/>
                <w:szCs w:val="20"/>
                <w:vertAlign w:val="subscript"/>
                <w:lang w:eastAsia="ko-KR"/>
              </w:rPr>
              <w:t>TXU_couonted</w:t>
            </w:r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2551" w:type="dxa"/>
          </w:tcPr>
          <w:p w14:paraId="0001A3CC" w14:textId="5FAA891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</w:t>
            </w:r>
          </w:p>
        </w:tc>
      </w:tr>
      <w:tr w:rsidR="00CD7C73" w14:paraId="6070F1B6" w14:textId="77777777" w:rsidTr="00CD7C73">
        <w:tc>
          <w:tcPr>
            <w:tcW w:w="2554" w:type="dxa"/>
          </w:tcPr>
          <w:p w14:paraId="3B34C718" w14:textId="73C59C53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3117" w:type="dxa"/>
          </w:tcPr>
          <w:p w14:paraId="72C6C413" w14:textId="70D3AA04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24 dBm + 10log(N</w:t>
            </w:r>
            <w:r w:rsidRPr="00844E66">
              <w:rPr>
                <w:sz w:val="20"/>
                <w:szCs w:val="20"/>
                <w:vertAlign w:val="subscript"/>
                <w:lang w:eastAsia="ko-KR"/>
              </w:rPr>
              <w:t>TXU_counted</w:t>
            </w:r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2551" w:type="dxa"/>
          </w:tcPr>
          <w:p w14:paraId="4E5CFD5F" w14:textId="6E70B38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24 dBm</w:t>
            </w:r>
          </w:p>
        </w:tc>
      </w:tr>
      <w:tr w:rsidR="00844E66" w14:paraId="2538E005" w14:textId="77777777" w:rsidTr="000A78EE">
        <w:tc>
          <w:tcPr>
            <w:tcW w:w="8222" w:type="dxa"/>
            <w:gridSpan w:val="3"/>
          </w:tcPr>
          <w:p w14:paraId="56CD8374" w14:textId="260217B2" w:rsidR="00844E66" w:rsidRPr="00CD7C73" w:rsidRDefault="00966098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NOTE: There is no upper limit for the P</w:t>
            </w:r>
            <w:r w:rsidRPr="00966098">
              <w:rPr>
                <w:sz w:val="20"/>
                <w:szCs w:val="20"/>
                <w:vertAlign w:val="subscript"/>
                <w:lang w:eastAsia="ko-KR"/>
              </w:rPr>
              <w:t>Rated_c_sys</w:t>
            </w:r>
            <w:r>
              <w:rPr>
                <w:sz w:val="20"/>
                <w:szCs w:val="20"/>
                <w:lang w:eastAsia="ko-KR"/>
              </w:rPr>
              <w:t xml:space="preserve"> or P</w:t>
            </w:r>
            <w:r w:rsidRPr="00966098">
              <w:rPr>
                <w:sz w:val="20"/>
                <w:szCs w:val="20"/>
                <w:vertAlign w:val="subscript"/>
                <w:lang w:eastAsia="ko-KR"/>
              </w:rPr>
              <w:t>Rated_c_TABC</w:t>
            </w:r>
            <w:r>
              <w:rPr>
                <w:sz w:val="20"/>
                <w:szCs w:val="20"/>
                <w:lang w:eastAsia="ko-KR"/>
              </w:rPr>
              <w:t xml:space="preserve"> of the Wide Area Base Station.</w:t>
            </w:r>
          </w:p>
        </w:tc>
      </w:tr>
    </w:tbl>
    <w:p w14:paraId="280DD81B" w14:textId="77777777" w:rsidR="009C3351" w:rsidRDefault="009C3351" w:rsidP="00AB3CF6">
      <w:pPr>
        <w:rPr>
          <w:lang w:eastAsia="ko-KR"/>
        </w:rPr>
      </w:pPr>
    </w:p>
    <w:p w14:paraId="2EDC87A1" w14:textId="65FA01A6" w:rsidR="006968D0" w:rsidRDefault="00397B31" w:rsidP="00397B31">
      <w:pPr>
        <w:pStyle w:val="3"/>
        <w:rPr>
          <w:lang w:eastAsia="ko-KR"/>
        </w:rPr>
      </w:pPr>
      <w:bookmarkStart w:id="39" w:name="_Toc39849629"/>
      <w:r>
        <w:rPr>
          <w:lang w:eastAsia="ko-KR"/>
        </w:rPr>
        <w:t>Minimum requirement for BS type 1-C</w:t>
      </w:r>
      <w:bookmarkEnd w:id="39"/>
    </w:p>
    <w:p w14:paraId="483BBBC6" w14:textId="75DCBC87" w:rsidR="006968D0" w:rsidRDefault="00463B92" w:rsidP="00AB3CF6">
      <w:pPr>
        <w:rPr>
          <w:lang w:eastAsia="ko-KR"/>
        </w:rPr>
      </w:pPr>
      <w:r w:rsidRPr="00463B92">
        <w:rPr>
          <w:rFonts w:hint="eastAsia"/>
          <w:lang w:eastAsia="ko-KR"/>
        </w:rPr>
        <w:t>정상적인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조건에서</w:t>
      </w:r>
      <w:r w:rsidRPr="00463B92">
        <w:rPr>
          <w:rFonts w:hint="eastAsia"/>
          <w:lang w:eastAsia="ko-KR"/>
        </w:rPr>
        <w:t xml:space="preserve"> P</w:t>
      </w:r>
      <w:r w:rsidRPr="00463B92">
        <w:rPr>
          <w:rFonts w:hint="eastAsia"/>
          <w:vertAlign w:val="subscript"/>
          <w:lang w:eastAsia="ko-KR"/>
        </w:rPr>
        <w:t>max_c_AC</w:t>
      </w:r>
      <w:r w:rsidRPr="00463B92">
        <w:rPr>
          <w:rFonts w:hint="eastAsia"/>
          <w:lang w:eastAsia="ko-KR"/>
        </w:rPr>
        <w:t>는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제조업체가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선언한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정격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반송파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출력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전력</w:t>
      </w:r>
      <w:r w:rsidRPr="00463B92">
        <w:rPr>
          <w:rFonts w:hint="eastAsia"/>
          <w:lang w:eastAsia="ko-KR"/>
        </w:rPr>
        <w:t xml:space="preserve"> P</w:t>
      </w:r>
      <w:r w:rsidRPr="00463B92">
        <w:rPr>
          <w:rFonts w:hint="eastAsia"/>
          <w:vertAlign w:val="subscript"/>
          <w:lang w:eastAsia="ko-KR"/>
        </w:rPr>
        <w:t>rated_c_AC</w:t>
      </w:r>
      <w:r w:rsidRPr="00463B92">
        <w:rPr>
          <w:rFonts w:hint="eastAsia"/>
          <w:lang w:eastAsia="ko-KR"/>
        </w:rPr>
        <w:t>의</w:t>
      </w:r>
      <w:r w:rsidRPr="00463B92">
        <w:rPr>
          <w:rFonts w:hint="eastAsia"/>
          <w:lang w:eastAsia="ko-KR"/>
        </w:rPr>
        <w:t xml:space="preserve"> + 2dB </w:t>
      </w:r>
      <w:r w:rsidRPr="00463B92">
        <w:rPr>
          <w:rFonts w:hint="eastAsia"/>
          <w:lang w:eastAsia="ko-KR"/>
        </w:rPr>
        <w:t>및</w:t>
      </w:r>
      <w:r w:rsidRPr="00463B92">
        <w:rPr>
          <w:rFonts w:hint="eastAsia"/>
          <w:lang w:eastAsia="ko-KR"/>
        </w:rPr>
        <w:t xml:space="preserve"> -2dB </w:t>
      </w:r>
      <w:r w:rsidRPr="00463B92">
        <w:rPr>
          <w:rFonts w:hint="eastAsia"/>
          <w:lang w:eastAsia="ko-KR"/>
        </w:rPr>
        <w:t>이내로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유지</w:t>
      </w:r>
      <w:r>
        <w:rPr>
          <w:rFonts w:hint="eastAsia"/>
          <w:lang w:eastAsia="ko-KR"/>
        </w:rPr>
        <w:t>된</w:t>
      </w:r>
      <w:r w:rsidRPr="00463B92">
        <w:rPr>
          <w:rFonts w:hint="eastAsia"/>
          <w:lang w:eastAsia="ko-KR"/>
        </w:rPr>
        <w:t>다</w:t>
      </w:r>
      <w:r w:rsidRPr="00463B92">
        <w:rPr>
          <w:rFonts w:hint="eastAsia"/>
          <w:lang w:eastAsia="ko-KR"/>
        </w:rPr>
        <w:t>.</w:t>
      </w:r>
    </w:p>
    <w:p w14:paraId="30398B25" w14:textId="733E8B1A" w:rsidR="008E5BC5" w:rsidRDefault="008E5BC5" w:rsidP="00AB3CF6">
      <w:pPr>
        <w:rPr>
          <w:lang w:eastAsia="ko-KR"/>
        </w:rPr>
      </w:pPr>
      <w:r w:rsidRPr="008E5BC5">
        <w:rPr>
          <w:rFonts w:hint="eastAsia"/>
          <w:lang w:eastAsia="ko-KR"/>
        </w:rPr>
        <w:t>극한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조건에서</w:t>
      </w:r>
      <w:r w:rsidRPr="008E5BC5">
        <w:rPr>
          <w:rFonts w:hint="eastAsia"/>
          <w:lang w:eastAsia="ko-KR"/>
        </w:rPr>
        <w:t xml:space="preserve"> P</w:t>
      </w:r>
      <w:r w:rsidRPr="008E5BC5">
        <w:rPr>
          <w:rFonts w:hint="eastAsia"/>
          <w:vertAlign w:val="subscript"/>
          <w:lang w:eastAsia="ko-KR"/>
        </w:rPr>
        <w:t>max_c_AC</w:t>
      </w:r>
      <w:r w:rsidRPr="008E5BC5">
        <w:rPr>
          <w:rFonts w:hint="eastAsia"/>
          <w:lang w:eastAsia="ko-KR"/>
        </w:rPr>
        <w:t>는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제조업체가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선언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한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정격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반송파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출력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전력</w:t>
      </w:r>
      <w:r w:rsidRPr="008E5BC5">
        <w:rPr>
          <w:rFonts w:hint="eastAsia"/>
          <w:lang w:eastAsia="ko-KR"/>
        </w:rPr>
        <w:t xml:space="preserve"> P</w:t>
      </w:r>
      <w:r w:rsidRPr="008E5BC5">
        <w:rPr>
          <w:rFonts w:hint="eastAsia"/>
          <w:vertAlign w:val="subscript"/>
          <w:lang w:eastAsia="ko-KR"/>
        </w:rPr>
        <w:t>rated_c_AC</w:t>
      </w:r>
      <w:r w:rsidRPr="008E5BC5">
        <w:rPr>
          <w:rFonts w:hint="eastAsia"/>
          <w:lang w:eastAsia="ko-KR"/>
        </w:rPr>
        <w:t>의</w:t>
      </w:r>
      <w:r w:rsidRPr="008E5BC5">
        <w:rPr>
          <w:rFonts w:hint="eastAsia"/>
          <w:lang w:eastAsia="ko-KR"/>
        </w:rPr>
        <w:t xml:space="preserve"> + 2.5dB </w:t>
      </w:r>
      <w:r w:rsidRPr="008E5BC5">
        <w:rPr>
          <w:rFonts w:hint="eastAsia"/>
          <w:lang w:eastAsia="ko-KR"/>
        </w:rPr>
        <w:t>및</w:t>
      </w:r>
      <w:r w:rsidRPr="008E5BC5">
        <w:rPr>
          <w:rFonts w:hint="eastAsia"/>
          <w:lang w:eastAsia="ko-KR"/>
        </w:rPr>
        <w:t xml:space="preserve"> -2.5dB </w:t>
      </w:r>
      <w:r w:rsidRPr="008E5BC5">
        <w:rPr>
          <w:rFonts w:hint="eastAsia"/>
          <w:lang w:eastAsia="ko-KR"/>
        </w:rPr>
        <w:t>내에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8E5BC5">
        <w:rPr>
          <w:rFonts w:hint="eastAsia"/>
          <w:lang w:eastAsia="ko-KR"/>
        </w:rPr>
        <w:t>다</w:t>
      </w:r>
      <w:r w:rsidRPr="008E5BC5">
        <w:rPr>
          <w:rFonts w:hint="eastAsia"/>
          <w:lang w:eastAsia="ko-KR"/>
        </w:rPr>
        <w:t>.</w:t>
      </w:r>
    </w:p>
    <w:p w14:paraId="416B58F6" w14:textId="528B84EE" w:rsidR="001131A6" w:rsidRDefault="001131A6" w:rsidP="00AB3CF6">
      <w:pPr>
        <w:rPr>
          <w:lang w:eastAsia="ko-KR"/>
        </w:rPr>
      </w:pPr>
      <w:r w:rsidRPr="001131A6">
        <w:rPr>
          <w:rFonts w:hint="eastAsia"/>
          <w:lang w:eastAsia="ko-KR"/>
        </w:rPr>
        <w:t>특정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지역에서는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정상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조건에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대한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최소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요구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사항이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정상으로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정의된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조건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범위를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벗어난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일부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조건에도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적용될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수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있다</w:t>
      </w:r>
      <w:r w:rsidRPr="001131A6">
        <w:rPr>
          <w:rFonts w:hint="eastAsia"/>
          <w:lang w:eastAsia="ko-KR"/>
        </w:rPr>
        <w:t>.</w:t>
      </w:r>
    </w:p>
    <w:p w14:paraId="4D779080" w14:textId="70C8E6B2" w:rsidR="007520E9" w:rsidRDefault="007520E9" w:rsidP="007520E9">
      <w:pPr>
        <w:pStyle w:val="3"/>
        <w:rPr>
          <w:lang w:eastAsia="ko-KR"/>
        </w:rPr>
      </w:pPr>
      <w:bookmarkStart w:id="40" w:name="_Toc39849630"/>
      <w:r>
        <w:rPr>
          <w:lang w:eastAsia="ko-KR"/>
        </w:rPr>
        <w:t>Minimum requirement for BS type 1-H</w:t>
      </w:r>
      <w:bookmarkEnd w:id="40"/>
    </w:p>
    <w:p w14:paraId="7B2ED605" w14:textId="03499CD0" w:rsidR="007520E9" w:rsidRDefault="007A3A15" w:rsidP="00AB3CF6">
      <w:pPr>
        <w:rPr>
          <w:lang w:eastAsia="ko-KR"/>
        </w:rPr>
      </w:pPr>
      <w:r w:rsidRPr="007A3A15">
        <w:rPr>
          <w:rFonts w:hint="eastAsia"/>
          <w:lang w:eastAsia="ko-KR"/>
        </w:rPr>
        <w:t>정상적인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조건에서</w:t>
      </w:r>
      <w:r w:rsidRPr="007A3A15">
        <w:rPr>
          <w:rFonts w:hint="eastAsia"/>
          <w:lang w:eastAsia="ko-KR"/>
        </w:rPr>
        <w:t xml:space="preserve"> P</w:t>
      </w:r>
      <w:r w:rsidRPr="007A3A15">
        <w:rPr>
          <w:rFonts w:hint="eastAsia"/>
          <w:vertAlign w:val="subscript"/>
          <w:lang w:eastAsia="ko-KR"/>
        </w:rPr>
        <w:t>max_c_TABC</w:t>
      </w:r>
      <w:r w:rsidRPr="007A3A15">
        <w:rPr>
          <w:rFonts w:hint="eastAsia"/>
          <w:lang w:eastAsia="ko-KR"/>
        </w:rPr>
        <w:t>는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제조업체가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선언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한대로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각</w:t>
      </w:r>
      <w:r w:rsidRPr="007A3A15">
        <w:rPr>
          <w:rFonts w:hint="eastAsia"/>
          <w:lang w:eastAsia="ko-KR"/>
        </w:rPr>
        <w:t xml:space="preserve"> TAB </w:t>
      </w:r>
      <w:r w:rsidRPr="007A3A15">
        <w:rPr>
          <w:rFonts w:hint="eastAsia"/>
          <w:lang w:eastAsia="ko-KR"/>
        </w:rPr>
        <w:t>커넥터에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대해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정격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반송파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출력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전력</w:t>
      </w:r>
      <w:r w:rsidRPr="007A3A15">
        <w:rPr>
          <w:rFonts w:hint="eastAsia"/>
          <w:lang w:eastAsia="ko-KR"/>
        </w:rPr>
        <w:t xml:space="preserve"> P</w:t>
      </w:r>
      <w:r w:rsidRPr="007A3A15">
        <w:rPr>
          <w:rFonts w:hint="eastAsia"/>
          <w:vertAlign w:val="subscript"/>
          <w:lang w:eastAsia="ko-KR"/>
        </w:rPr>
        <w:t>rated_c_TABC</w:t>
      </w:r>
      <w:r w:rsidRPr="007A3A15">
        <w:rPr>
          <w:rFonts w:hint="eastAsia"/>
          <w:lang w:eastAsia="ko-KR"/>
        </w:rPr>
        <w:t>의</w:t>
      </w:r>
      <w:r w:rsidRPr="007A3A15">
        <w:rPr>
          <w:rFonts w:hint="eastAsia"/>
          <w:lang w:eastAsia="ko-KR"/>
        </w:rPr>
        <w:t xml:space="preserve"> + 2dB </w:t>
      </w:r>
      <w:r w:rsidRPr="007A3A15">
        <w:rPr>
          <w:rFonts w:hint="eastAsia"/>
          <w:lang w:eastAsia="ko-KR"/>
        </w:rPr>
        <w:t>및</w:t>
      </w:r>
      <w:r w:rsidRPr="007A3A15">
        <w:rPr>
          <w:rFonts w:hint="eastAsia"/>
          <w:lang w:eastAsia="ko-KR"/>
        </w:rPr>
        <w:t xml:space="preserve"> -2dB </w:t>
      </w:r>
      <w:r w:rsidRPr="007A3A15">
        <w:rPr>
          <w:rFonts w:hint="eastAsia"/>
          <w:lang w:eastAsia="ko-KR"/>
        </w:rPr>
        <w:t>내에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있어야합니다</w:t>
      </w:r>
      <w:r w:rsidRPr="007A3A15">
        <w:rPr>
          <w:rFonts w:hint="eastAsia"/>
          <w:lang w:eastAsia="ko-KR"/>
        </w:rPr>
        <w:t>.</w:t>
      </w:r>
    </w:p>
    <w:p w14:paraId="1F18B230" w14:textId="132F8E56" w:rsidR="006968D0" w:rsidRDefault="007A3A15" w:rsidP="00AB3CF6">
      <w:pPr>
        <w:rPr>
          <w:lang w:eastAsia="ko-KR"/>
        </w:rPr>
      </w:pPr>
      <w:r w:rsidRPr="007A3A15">
        <w:rPr>
          <w:rFonts w:hint="eastAsia"/>
          <w:lang w:eastAsia="ko-KR"/>
        </w:rPr>
        <w:t>극한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조건에서</w:t>
      </w:r>
      <w:r w:rsidRPr="007A3A15">
        <w:rPr>
          <w:rFonts w:hint="eastAsia"/>
          <w:lang w:eastAsia="ko-KR"/>
        </w:rPr>
        <w:t xml:space="preserve"> P</w:t>
      </w:r>
      <w:r w:rsidRPr="007A3A15">
        <w:rPr>
          <w:rFonts w:hint="eastAsia"/>
          <w:vertAlign w:val="subscript"/>
          <w:lang w:eastAsia="ko-KR"/>
        </w:rPr>
        <w:t>max_c_TABC</w:t>
      </w:r>
      <w:r w:rsidRPr="007A3A15">
        <w:rPr>
          <w:rFonts w:hint="eastAsia"/>
          <w:lang w:eastAsia="ko-KR"/>
        </w:rPr>
        <w:t>는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제조업체가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선언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한대로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각</w:t>
      </w:r>
      <w:r w:rsidRPr="007A3A15">
        <w:rPr>
          <w:rFonts w:hint="eastAsia"/>
          <w:lang w:eastAsia="ko-KR"/>
        </w:rPr>
        <w:t xml:space="preserve"> TAB </w:t>
      </w:r>
      <w:r w:rsidRPr="007A3A15">
        <w:rPr>
          <w:rFonts w:hint="eastAsia"/>
          <w:lang w:eastAsia="ko-KR"/>
        </w:rPr>
        <w:t>커넥터에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대해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정격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반송파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출력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전력</w:t>
      </w:r>
      <w:r w:rsidRPr="007A3A15">
        <w:rPr>
          <w:rFonts w:hint="eastAsia"/>
          <w:lang w:eastAsia="ko-KR"/>
        </w:rPr>
        <w:t xml:space="preserve"> P</w:t>
      </w:r>
      <w:r w:rsidRPr="007A3A15">
        <w:rPr>
          <w:rFonts w:hint="eastAsia"/>
          <w:vertAlign w:val="subscript"/>
          <w:lang w:eastAsia="ko-KR"/>
        </w:rPr>
        <w:t>rated_c_TABC</w:t>
      </w:r>
      <w:r w:rsidRPr="007A3A15">
        <w:rPr>
          <w:rFonts w:hint="eastAsia"/>
          <w:lang w:eastAsia="ko-KR"/>
        </w:rPr>
        <w:t>의</w:t>
      </w:r>
      <w:r w:rsidRPr="007A3A15">
        <w:rPr>
          <w:rFonts w:hint="eastAsia"/>
          <w:lang w:eastAsia="ko-KR"/>
        </w:rPr>
        <w:t xml:space="preserve"> + 2.5dB </w:t>
      </w:r>
      <w:r w:rsidRPr="007A3A15">
        <w:rPr>
          <w:rFonts w:hint="eastAsia"/>
          <w:lang w:eastAsia="ko-KR"/>
        </w:rPr>
        <w:t>및</w:t>
      </w:r>
      <w:r w:rsidRPr="007A3A15">
        <w:rPr>
          <w:rFonts w:hint="eastAsia"/>
          <w:lang w:eastAsia="ko-KR"/>
        </w:rPr>
        <w:t xml:space="preserve"> -2.5dB </w:t>
      </w:r>
      <w:r w:rsidRPr="007A3A15">
        <w:rPr>
          <w:rFonts w:hint="eastAsia"/>
          <w:lang w:eastAsia="ko-KR"/>
        </w:rPr>
        <w:t>내에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7A3A15">
        <w:rPr>
          <w:rFonts w:hint="eastAsia"/>
          <w:lang w:eastAsia="ko-KR"/>
        </w:rPr>
        <w:t>다</w:t>
      </w:r>
      <w:r w:rsidRPr="007A3A15">
        <w:rPr>
          <w:rFonts w:hint="eastAsia"/>
          <w:lang w:eastAsia="ko-KR"/>
        </w:rPr>
        <w:t>.</w:t>
      </w:r>
    </w:p>
    <w:p w14:paraId="22743B42" w14:textId="4841442C" w:rsidR="00F40A69" w:rsidRDefault="00F40A69" w:rsidP="00AB3CF6">
      <w:pPr>
        <w:rPr>
          <w:lang w:eastAsia="ko-KR"/>
        </w:rPr>
      </w:pPr>
      <w:r w:rsidRPr="00F40A69">
        <w:rPr>
          <w:rFonts w:hint="eastAsia"/>
          <w:lang w:eastAsia="ko-KR"/>
        </w:rPr>
        <w:lastRenderedPageBreak/>
        <w:t>특정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지역에서는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정상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조건에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대한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최소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요구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사항이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정상으로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정의된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조건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범위를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벗어난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일부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조건에도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적용될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수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있다</w:t>
      </w:r>
      <w:r w:rsidRPr="00F40A69">
        <w:rPr>
          <w:rFonts w:hint="eastAsia"/>
          <w:lang w:eastAsia="ko-KR"/>
        </w:rPr>
        <w:t>.</w:t>
      </w:r>
    </w:p>
    <w:p w14:paraId="0AE13A35" w14:textId="05EE1BBA" w:rsidR="00215C14" w:rsidRDefault="00215C14" w:rsidP="00215C14">
      <w:pPr>
        <w:pStyle w:val="3"/>
        <w:rPr>
          <w:lang w:eastAsia="ko-KR"/>
        </w:rPr>
      </w:pPr>
      <w:bookmarkStart w:id="41" w:name="_Toc39849631"/>
      <w:r>
        <w:rPr>
          <w:rFonts w:hint="eastAsia"/>
          <w:lang w:eastAsia="ko-KR"/>
        </w:rPr>
        <w:t>A</w:t>
      </w:r>
      <w:r>
        <w:rPr>
          <w:lang w:eastAsia="ko-KR"/>
        </w:rPr>
        <w:t>dditional requirements (regional)</w:t>
      </w:r>
      <w:bookmarkEnd w:id="41"/>
    </w:p>
    <w:p w14:paraId="5BC159A4" w14:textId="06C7EB90" w:rsidR="006968D0" w:rsidRDefault="00013D8C" w:rsidP="00AB3CF6">
      <w:pPr>
        <w:rPr>
          <w:lang w:eastAsia="ko-KR"/>
        </w:rPr>
      </w:pPr>
      <w:r w:rsidRPr="00013D8C">
        <w:rPr>
          <w:rFonts w:hint="eastAsia"/>
          <w:lang w:eastAsia="ko-KR"/>
        </w:rPr>
        <w:t>특정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지역에서는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추가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지역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요구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사항이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적용될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수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있다</w:t>
      </w:r>
      <w:r w:rsidRPr="00013D8C">
        <w:rPr>
          <w:rFonts w:hint="eastAsia"/>
          <w:lang w:eastAsia="ko-KR"/>
        </w:rPr>
        <w:t>.</w:t>
      </w:r>
    </w:p>
    <w:p w14:paraId="379806D6" w14:textId="5FF0C435" w:rsidR="006968D0" w:rsidRDefault="007A0D5E" w:rsidP="007A0D5E">
      <w:pPr>
        <w:pStyle w:val="2"/>
        <w:rPr>
          <w:lang w:eastAsia="ko-KR"/>
        </w:rPr>
      </w:pPr>
      <w:bookmarkStart w:id="42" w:name="_Toc39849632"/>
      <w:r>
        <w:rPr>
          <w:rFonts w:hint="eastAsia"/>
          <w:lang w:eastAsia="ko-KR"/>
        </w:rPr>
        <w:t>O</w:t>
      </w:r>
      <w:r>
        <w:rPr>
          <w:lang w:eastAsia="ko-KR"/>
        </w:rPr>
        <w:t>utput power dynamics</w:t>
      </w:r>
      <w:bookmarkEnd w:id="42"/>
    </w:p>
    <w:p w14:paraId="7FD6D52E" w14:textId="461BB7C9" w:rsidR="006968D0" w:rsidRDefault="001D5308" w:rsidP="001D5308">
      <w:pPr>
        <w:pStyle w:val="3"/>
        <w:rPr>
          <w:lang w:eastAsia="ko-KR"/>
        </w:rPr>
      </w:pPr>
      <w:bookmarkStart w:id="43" w:name="_Toc39849633"/>
      <w:r>
        <w:rPr>
          <w:lang w:eastAsia="ko-KR"/>
        </w:rPr>
        <w:t>General</w:t>
      </w:r>
      <w:bookmarkEnd w:id="43"/>
    </w:p>
    <w:p w14:paraId="306678A8" w14:textId="45CC789C" w:rsidR="001D5308" w:rsidRPr="001D5308" w:rsidRDefault="001D5308" w:rsidP="001D5308">
      <w:pPr>
        <w:rPr>
          <w:lang w:eastAsia="ko-KR"/>
        </w:rPr>
      </w:pPr>
      <w:r w:rsidRPr="001D5308">
        <w:rPr>
          <w:rFonts w:hint="eastAsia"/>
          <w:lang w:eastAsia="ko-KR"/>
        </w:rPr>
        <w:t xml:space="preserve">6.3 </w:t>
      </w:r>
      <w:r>
        <w:rPr>
          <w:rFonts w:hint="eastAsia"/>
          <w:lang w:eastAsia="ko-KR"/>
        </w:rPr>
        <w:t>절</w:t>
      </w:r>
      <w:r w:rsidRPr="001D5308">
        <w:rPr>
          <w:rFonts w:hint="eastAsia"/>
          <w:lang w:eastAsia="ko-KR"/>
        </w:rPr>
        <w:t>의</w:t>
      </w:r>
      <w:r w:rsidRPr="001D5308">
        <w:rPr>
          <w:rFonts w:hint="eastAsia"/>
          <w:lang w:eastAsia="ko-KR"/>
        </w:rPr>
        <w:t xml:space="preserve"> </w:t>
      </w:r>
      <w:r w:rsidRPr="001D5308">
        <w:rPr>
          <w:rFonts w:hint="eastAsia"/>
          <w:lang w:eastAsia="ko-KR"/>
        </w:rPr>
        <w:t>요구</w:t>
      </w:r>
      <w:r w:rsidRPr="001D5308">
        <w:rPr>
          <w:rFonts w:hint="eastAsia"/>
          <w:lang w:eastAsia="ko-KR"/>
        </w:rPr>
        <w:t xml:space="preserve"> </w:t>
      </w:r>
      <w:r w:rsidRPr="001D5308">
        <w:rPr>
          <w:rFonts w:hint="eastAsia"/>
          <w:lang w:eastAsia="ko-KR"/>
        </w:rPr>
        <w:t>사항은</w:t>
      </w:r>
      <w:r w:rsidRPr="001D530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</w:t>
      </w:r>
      <w:r w:rsidRPr="001D5308">
        <w:rPr>
          <w:rFonts w:hint="eastAsia"/>
          <w:lang w:eastAsia="ko-KR"/>
        </w:rPr>
        <w:t xml:space="preserve"> ON </w:t>
      </w:r>
      <w:r w:rsidRPr="001D5308">
        <w:rPr>
          <w:rFonts w:hint="eastAsia"/>
          <w:lang w:eastAsia="ko-KR"/>
        </w:rPr>
        <w:t>기간</w:t>
      </w:r>
      <w:r w:rsidRPr="001D5308">
        <w:rPr>
          <w:rFonts w:hint="eastAsia"/>
          <w:lang w:eastAsia="ko-KR"/>
        </w:rPr>
        <w:t xml:space="preserve"> </w:t>
      </w:r>
      <w:r w:rsidRPr="001D5308">
        <w:rPr>
          <w:rFonts w:hint="eastAsia"/>
          <w:lang w:eastAsia="ko-KR"/>
        </w:rPr>
        <w:t>동안</w:t>
      </w:r>
      <w:r w:rsidRPr="001D5308">
        <w:rPr>
          <w:rFonts w:hint="eastAsia"/>
          <w:lang w:eastAsia="ko-KR"/>
        </w:rPr>
        <w:t xml:space="preserve"> </w:t>
      </w:r>
      <w:r w:rsidRPr="001D5308">
        <w:rPr>
          <w:rFonts w:hint="eastAsia"/>
          <w:lang w:eastAsia="ko-KR"/>
        </w:rPr>
        <w:t>적용된다</w:t>
      </w:r>
      <w:r w:rsidRPr="001D5308">
        <w:rPr>
          <w:rFonts w:hint="eastAsia"/>
          <w:lang w:eastAsia="ko-KR"/>
        </w:rPr>
        <w:t>.</w:t>
      </w:r>
      <w:r w:rsidR="00D308B0">
        <w:rPr>
          <w:lang w:eastAsia="ko-KR"/>
        </w:rPr>
        <w:t xml:space="preserve"> </w:t>
      </w:r>
      <w:r w:rsidR="00D308B0">
        <w:rPr>
          <w:rFonts w:hint="eastAsia"/>
          <w:lang w:eastAsia="ko-KR"/>
        </w:rPr>
        <w:t>전송된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신호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품질</w:t>
      </w:r>
      <w:r w:rsidR="00A840F3">
        <w:rPr>
          <w:rFonts w:hint="eastAsia"/>
          <w:lang w:eastAsia="ko-KR"/>
        </w:rPr>
        <w:t>(</w:t>
      </w:r>
      <w:r w:rsidR="00A840F3">
        <w:rPr>
          <w:lang w:eastAsia="ko-KR"/>
        </w:rPr>
        <w:t>6.5</w:t>
      </w:r>
      <w:r w:rsidR="00A840F3">
        <w:rPr>
          <w:rFonts w:hint="eastAsia"/>
          <w:lang w:eastAsia="ko-KR"/>
        </w:rPr>
        <w:t>절에</w:t>
      </w:r>
      <w:r w:rsidR="00A840F3">
        <w:rPr>
          <w:rFonts w:hint="eastAsia"/>
          <w:lang w:eastAsia="ko-KR"/>
        </w:rPr>
        <w:t xml:space="preserve"> </w:t>
      </w:r>
      <w:r w:rsidR="00A840F3">
        <w:rPr>
          <w:rFonts w:hint="eastAsia"/>
          <w:lang w:eastAsia="ko-KR"/>
        </w:rPr>
        <w:t>명시된</w:t>
      </w:r>
      <w:r w:rsidR="00A840F3">
        <w:rPr>
          <w:rFonts w:hint="eastAsia"/>
          <w:lang w:eastAsia="ko-KR"/>
        </w:rPr>
        <w:t>)</w:t>
      </w:r>
      <w:r w:rsidR="00D308B0">
        <w:rPr>
          <w:rFonts w:hint="eastAsia"/>
          <w:lang w:eastAsia="ko-KR"/>
        </w:rPr>
        <w:t>은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이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절의</w:t>
      </w:r>
      <w:r w:rsidR="00A840F3">
        <w:rPr>
          <w:rFonts w:hint="eastAsia"/>
          <w:lang w:eastAsia="ko-KR"/>
        </w:rPr>
        <w:t>o</w:t>
      </w:r>
      <w:r w:rsidR="00A840F3">
        <w:rPr>
          <w:lang w:eastAsia="ko-KR"/>
        </w:rPr>
        <w:t xml:space="preserve">utput power </w:t>
      </w:r>
      <w:r w:rsidR="00D308B0">
        <w:rPr>
          <w:lang w:eastAsia="ko-KR"/>
        </w:rPr>
        <w:t xml:space="preserve">dynamic </w:t>
      </w:r>
      <w:r w:rsidR="00D308B0">
        <w:rPr>
          <w:rFonts w:hint="eastAsia"/>
          <w:lang w:eastAsia="ko-KR"/>
        </w:rPr>
        <w:t>요구사항을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유지시켜야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한다</w:t>
      </w:r>
      <w:r w:rsidR="00D308B0">
        <w:rPr>
          <w:rFonts w:hint="eastAsia"/>
          <w:lang w:eastAsia="ko-KR"/>
        </w:rPr>
        <w:t>.</w:t>
      </w:r>
    </w:p>
    <w:p w14:paraId="4AA03A38" w14:textId="51685E50" w:rsidR="006968D0" w:rsidRDefault="00182A84" w:rsidP="00AB3CF6">
      <w:pPr>
        <w:rPr>
          <w:lang w:eastAsia="ko-KR"/>
        </w:rPr>
      </w:pP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간섭</w:t>
      </w:r>
      <w:r>
        <w:rPr>
          <w:rFonts w:hint="eastAsia"/>
          <w:lang w:eastAsia="ko-KR"/>
        </w:rPr>
        <w:t>(</w:t>
      </w:r>
      <w:r>
        <w:rPr>
          <w:lang w:eastAsia="ko-KR"/>
        </w:rPr>
        <w:t>interference) level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</w:p>
    <w:p w14:paraId="44BE08CB" w14:textId="0C9C051C" w:rsidR="006968D0" w:rsidRDefault="0092276D" w:rsidP="0092276D">
      <w:pPr>
        <w:pStyle w:val="3"/>
        <w:rPr>
          <w:lang w:eastAsia="ko-KR"/>
        </w:rPr>
      </w:pPr>
      <w:bookmarkStart w:id="44" w:name="_Toc39849634"/>
      <w:r w:rsidRPr="0092276D">
        <w:rPr>
          <w:lang w:eastAsia="ko-KR"/>
        </w:rPr>
        <w:t>RE power control dynamic range</w:t>
      </w:r>
      <w:bookmarkEnd w:id="44"/>
    </w:p>
    <w:p w14:paraId="10B4AAD0" w14:textId="66025EC5" w:rsidR="00AB3CF6" w:rsidRDefault="000A78EE" w:rsidP="000A78EE">
      <w:pPr>
        <w:pStyle w:val="4"/>
        <w:rPr>
          <w:lang w:eastAsia="ko-KR"/>
        </w:rPr>
      </w:pPr>
      <w:r w:rsidRPr="000A78EE">
        <w:rPr>
          <w:lang w:eastAsia="ko-KR"/>
        </w:rPr>
        <w:t>General</w:t>
      </w:r>
    </w:p>
    <w:p w14:paraId="03FA9AFD" w14:textId="3CAEFD7D" w:rsidR="000A78EE" w:rsidRDefault="000A78EE" w:rsidP="000A78EE">
      <w:pPr>
        <w:rPr>
          <w:lang w:eastAsia="ko-KR"/>
        </w:rPr>
      </w:pPr>
      <w:r w:rsidRPr="000A78EE">
        <w:rPr>
          <w:rFonts w:hint="eastAsia"/>
          <w:lang w:eastAsia="ko-KR"/>
        </w:rPr>
        <w:t xml:space="preserve">RE </w:t>
      </w:r>
      <w:r w:rsidRPr="000A78EE">
        <w:rPr>
          <w:rFonts w:hint="eastAsia"/>
          <w:lang w:eastAsia="ko-KR"/>
        </w:rPr>
        <w:t>전력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제어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동적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범위는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특정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기준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조건에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대한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최대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출력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전력</w:t>
      </w:r>
      <w:r w:rsidRPr="000A78EE">
        <w:rPr>
          <w:rFonts w:hint="eastAsia"/>
          <w:lang w:eastAsia="ko-KR"/>
        </w:rPr>
        <w:t xml:space="preserve"> (</w:t>
      </w:r>
      <w:r w:rsidR="00A91FE6">
        <w:rPr>
          <w:lang w:eastAsia="ko-KR"/>
        </w:rPr>
        <w:t>P</w:t>
      </w:r>
      <w:r w:rsidRPr="007F462B">
        <w:rPr>
          <w:rFonts w:hint="eastAsia"/>
          <w:vertAlign w:val="subscript"/>
          <w:lang w:eastAsia="ko-KR"/>
        </w:rPr>
        <w:t>max,c,</w:t>
      </w:r>
      <w:r w:rsidR="007F462B" w:rsidRPr="007F462B">
        <w:rPr>
          <w:rFonts w:hint="eastAsia"/>
          <w:vertAlign w:val="subscript"/>
          <w:lang w:eastAsia="ko-KR"/>
        </w:rPr>
        <w:t>A</w:t>
      </w:r>
      <w:r w:rsidR="007F462B" w:rsidRPr="007F462B">
        <w:rPr>
          <w:vertAlign w:val="subscript"/>
          <w:lang w:eastAsia="ko-KR"/>
        </w:rPr>
        <w:t>C</w:t>
      </w:r>
      <w:r w:rsidR="007F462B">
        <w:rPr>
          <w:lang w:eastAsia="ko-KR"/>
        </w:rPr>
        <w:t xml:space="preserve"> or P</w:t>
      </w:r>
      <w:r w:rsidR="007F462B" w:rsidRPr="007F462B">
        <w:rPr>
          <w:vertAlign w:val="subscript"/>
          <w:lang w:eastAsia="ko-KR"/>
        </w:rPr>
        <w:t>max,c,</w:t>
      </w:r>
      <w:r w:rsidRPr="007F462B">
        <w:rPr>
          <w:rFonts w:hint="eastAsia"/>
          <w:vertAlign w:val="subscript"/>
          <w:lang w:eastAsia="ko-KR"/>
        </w:rPr>
        <w:t>TABC</w:t>
      </w:r>
      <w:r w:rsidRPr="000A78EE">
        <w:rPr>
          <w:rFonts w:hint="eastAsia"/>
          <w:lang w:eastAsia="ko-KR"/>
        </w:rPr>
        <w:t>)</w:t>
      </w:r>
      <w:r w:rsidRPr="000A78EE">
        <w:rPr>
          <w:rFonts w:hint="eastAsia"/>
          <w:lang w:eastAsia="ko-KR"/>
        </w:rPr>
        <w:t>에서</w:t>
      </w:r>
      <w:r w:rsidRPr="000A78EE">
        <w:rPr>
          <w:rFonts w:hint="eastAsia"/>
          <w:lang w:eastAsia="ko-KR"/>
        </w:rPr>
        <w:t xml:space="preserve"> BS</w:t>
      </w:r>
      <w:r w:rsidRPr="000A78EE">
        <w:rPr>
          <w:rFonts w:hint="eastAsia"/>
          <w:lang w:eastAsia="ko-KR"/>
        </w:rPr>
        <w:t>에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대한</w:t>
      </w:r>
      <w:r w:rsidRPr="000A78EE">
        <w:rPr>
          <w:rFonts w:hint="eastAsia"/>
          <w:lang w:eastAsia="ko-KR"/>
        </w:rPr>
        <w:t xml:space="preserve"> RE</w:t>
      </w:r>
      <w:r w:rsidRPr="000A78EE">
        <w:rPr>
          <w:rFonts w:hint="eastAsia"/>
          <w:lang w:eastAsia="ko-KR"/>
        </w:rPr>
        <w:t>의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전력과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평균</w:t>
      </w:r>
      <w:r w:rsidRPr="000A78EE">
        <w:rPr>
          <w:rFonts w:hint="eastAsia"/>
          <w:lang w:eastAsia="ko-KR"/>
        </w:rPr>
        <w:t xml:space="preserve"> RE </w:t>
      </w:r>
      <w:r w:rsidRPr="000A78EE">
        <w:rPr>
          <w:rFonts w:hint="eastAsia"/>
          <w:lang w:eastAsia="ko-KR"/>
        </w:rPr>
        <w:t>전력의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차이이다</w:t>
      </w:r>
      <w:r w:rsidRPr="000A78EE">
        <w:rPr>
          <w:rFonts w:hint="eastAsia"/>
          <w:lang w:eastAsia="ko-KR"/>
        </w:rPr>
        <w:t>.</w:t>
      </w:r>
    </w:p>
    <w:p w14:paraId="203F68E6" w14:textId="5614B0EB" w:rsidR="00BD09AC" w:rsidRDefault="00BD09AC" w:rsidP="000A78EE">
      <w:pPr>
        <w:rPr>
          <w:lang w:eastAsia="ko-KR"/>
        </w:rPr>
      </w:pPr>
      <w:r w:rsidRPr="00BD09A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D09AC">
        <w:rPr>
          <w:rFonts w:hint="eastAsia"/>
          <w:lang w:eastAsia="ko-KR"/>
        </w:rPr>
        <w:t xml:space="preserve"> 1-C</w:t>
      </w:r>
      <w:r w:rsidRPr="00BD09AC">
        <w:rPr>
          <w:rFonts w:hint="eastAsia"/>
          <w:lang w:eastAsia="ko-KR"/>
        </w:rPr>
        <w:t>의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경우</w:t>
      </w:r>
      <w:r w:rsidRPr="00BD09AC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BD09AC">
        <w:rPr>
          <w:rFonts w:hint="eastAsia"/>
          <w:lang w:eastAsia="ko-KR"/>
        </w:rPr>
        <w:t>이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요구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사항은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동작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대역에서의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전송을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지원하는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안테나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커넥터에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적용</w:t>
      </w:r>
      <w:r w:rsidR="00696542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한다</w:t>
      </w:r>
      <w:r w:rsidRPr="00BD09AC">
        <w:rPr>
          <w:rFonts w:hint="eastAsia"/>
          <w:lang w:eastAsia="ko-KR"/>
        </w:rPr>
        <w:t>.</w:t>
      </w:r>
    </w:p>
    <w:p w14:paraId="7D24C8D3" w14:textId="72D41A9C" w:rsidR="00696542" w:rsidRPr="000A78EE" w:rsidRDefault="00696542" w:rsidP="000A78EE">
      <w:pPr>
        <w:rPr>
          <w:lang w:eastAsia="ko-KR"/>
        </w:rPr>
      </w:pPr>
      <w:r w:rsidRPr="0069654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696542">
        <w:rPr>
          <w:rFonts w:hint="eastAsia"/>
          <w:lang w:eastAsia="ko-KR"/>
        </w:rPr>
        <w:t xml:space="preserve"> 1-H</w:t>
      </w:r>
      <w:r w:rsidRPr="00696542">
        <w:rPr>
          <w:rFonts w:hint="eastAsia"/>
          <w:lang w:eastAsia="ko-KR"/>
        </w:rPr>
        <w:t>의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경우</w:t>
      </w:r>
      <w:r w:rsidRPr="00696542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696542">
        <w:rPr>
          <w:rFonts w:hint="eastAsia"/>
          <w:lang w:eastAsia="ko-KR"/>
        </w:rPr>
        <w:t>이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요구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사항은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동작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대역에서의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전송을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지원하는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각</w:t>
      </w:r>
      <w:r w:rsidRPr="00696542">
        <w:rPr>
          <w:rFonts w:hint="eastAsia"/>
          <w:lang w:eastAsia="ko-KR"/>
        </w:rPr>
        <w:t xml:space="preserve"> TAB </w:t>
      </w:r>
      <w:r w:rsidRPr="00696542">
        <w:rPr>
          <w:rFonts w:hint="eastAsia"/>
          <w:lang w:eastAsia="ko-KR"/>
        </w:rPr>
        <w:t>커넥터에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한다</w:t>
      </w:r>
      <w:r w:rsidRPr="00696542">
        <w:rPr>
          <w:rFonts w:hint="eastAsia"/>
          <w:lang w:eastAsia="ko-KR"/>
        </w:rPr>
        <w:t>.</w:t>
      </w:r>
    </w:p>
    <w:p w14:paraId="54AA14D4" w14:textId="32C0AA8A" w:rsidR="00AB3CF6" w:rsidRDefault="00F626A8" w:rsidP="00F626A8">
      <w:pPr>
        <w:pStyle w:val="4"/>
        <w:rPr>
          <w:lang w:eastAsia="ko-KR"/>
        </w:rPr>
      </w:pPr>
      <w:r w:rsidRPr="00F626A8">
        <w:rPr>
          <w:lang w:eastAsia="ko-KR"/>
        </w:rPr>
        <w:t>Minimum requirement for BS type 1-C and BS type 1-H</w:t>
      </w:r>
    </w:p>
    <w:p w14:paraId="0F27C89D" w14:textId="2A043375" w:rsidR="00AB3CF6" w:rsidRDefault="002C1DAB" w:rsidP="00AB3CF6">
      <w:pPr>
        <w:rPr>
          <w:lang w:eastAsia="ko-KR"/>
        </w:rPr>
      </w:pPr>
      <w:r w:rsidRPr="002C1DAB">
        <w:rPr>
          <w:rFonts w:hint="eastAsia"/>
          <w:lang w:eastAsia="ko-KR"/>
        </w:rPr>
        <w:t xml:space="preserve">RE </w:t>
      </w:r>
      <w:r w:rsidRPr="002C1DAB">
        <w:rPr>
          <w:rFonts w:hint="eastAsia"/>
          <w:lang w:eastAsia="ko-KR"/>
        </w:rPr>
        <w:t>전력</w:t>
      </w:r>
      <w:r w:rsidRPr="002C1DAB">
        <w:rPr>
          <w:rFonts w:hint="eastAsia"/>
          <w:lang w:eastAsia="ko-KR"/>
        </w:rPr>
        <w:t xml:space="preserve"> </w:t>
      </w:r>
      <w:r w:rsidRPr="002C1DAB">
        <w:rPr>
          <w:rFonts w:hint="eastAsia"/>
          <w:lang w:eastAsia="ko-KR"/>
        </w:rPr>
        <w:t>제어</w:t>
      </w:r>
      <w:r w:rsidRPr="002C1DAB">
        <w:rPr>
          <w:rFonts w:hint="eastAsia"/>
          <w:lang w:eastAsia="ko-KR"/>
        </w:rPr>
        <w:t xml:space="preserve"> </w:t>
      </w:r>
      <w:r w:rsidRPr="002C1DAB">
        <w:rPr>
          <w:rFonts w:hint="eastAsia"/>
          <w:lang w:eastAsia="ko-KR"/>
        </w:rPr>
        <w:t>동적</w:t>
      </w:r>
      <w:r w:rsidRPr="002C1DAB">
        <w:rPr>
          <w:rFonts w:hint="eastAsia"/>
          <w:lang w:eastAsia="ko-KR"/>
        </w:rPr>
        <w:t xml:space="preserve"> </w:t>
      </w:r>
      <w:r w:rsidRPr="002C1DAB">
        <w:rPr>
          <w:rFonts w:hint="eastAsia"/>
          <w:lang w:eastAsia="ko-KR"/>
        </w:rPr>
        <w:t>범위</w:t>
      </w:r>
      <w:r w:rsidRPr="002C1DAB">
        <w:rPr>
          <w:rFonts w:hint="eastAsia"/>
          <w:lang w:eastAsia="ko-KR"/>
        </w:rPr>
        <w:t xml:space="preserve"> :</w:t>
      </w:r>
    </w:p>
    <w:p w14:paraId="7E36D808" w14:textId="418851D0" w:rsidR="002C1DAB" w:rsidRPr="002C1DAB" w:rsidRDefault="002C1DAB" w:rsidP="002C1DAB">
      <w:pPr>
        <w:jc w:val="center"/>
        <w:rPr>
          <w:b/>
          <w:bCs/>
          <w:lang w:eastAsia="ko-KR"/>
        </w:rPr>
      </w:pPr>
      <w:r w:rsidRPr="002C1DAB">
        <w:rPr>
          <w:b/>
          <w:bCs/>
          <w:lang w:eastAsia="ko-KR"/>
        </w:rPr>
        <w:t>Table 6.3.2.2-1: RE power control dynamic range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2552"/>
        <w:gridCol w:w="2409"/>
      </w:tblGrid>
      <w:tr w:rsidR="00AD0BAF" w14:paraId="36614A61" w14:textId="77777777" w:rsidTr="004754EB">
        <w:tc>
          <w:tcPr>
            <w:tcW w:w="2835" w:type="dxa"/>
            <w:vMerge w:val="restart"/>
          </w:tcPr>
          <w:p w14:paraId="794A9419" w14:textId="77777777" w:rsidR="00AD0BAF" w:rsidRDefault="00AD0BAF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Modulation scheme </w:t>
            </w:r>
          </w:p>
          <w:p w14:paraId="25B77C4B" w14:textId="46F327CC" w:rsidR="00AD0BAF" w:rsidRPr="008A1309" w:rsidRDefault="00AD0BAF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used on the RE</w:t>
            </w:r>
          </w:p>
        </w:tc>
        <w:tc>
          <w:tcPr>
            <w:tcW w:w="4961" w:type="dxa"/>
            <w:gridSpan w:val="2"/>
          </w:tcPr>
          <w:p w14:paraId="1C7B0451" w14:textId="756BEF94" w:rsidR="00AD0BAF" w:rsidRPr="008A1309" w:rsidRDefault="00AD0BAF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RE power control dynamic range (dB)</w:t>
            </w:r>
          </w:p>
        </w:tc>
      </w:tr>
      <w:tr w:rsidR="00AD0BAF" w14:paraId="74DF82B4" w14:textId="77777777" w:rsidTr="008A1309">
        <w:tc>
          <w:tcPr>
            <w:tcW w:w="2835" w:type="dxa"/>
            <w:vMerge/>
          </w:tcPr>
          <w:p w14:paraId="4D6F327F" w14:textId="77777777" w:rsidR="00AD0BAF" w:rsidRPr="008A1309" w:rsidRDefault="00AD0BAF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2552" w:type="dxa"/>
          </w:tcPr>
          <w:p w14:paraId="3DF10203" w14:textId="219518A8" w:rsidR="00AD0BAF" w:rsidRPr="008A1309" w:rsidRDefault="00AD0BAF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(down)</w:t>
            </w:r>
          </w:p>
        </w:tc>
        <w:tc>
          <w:tcPr>
            <w:tcW w:w="2409" w:type="dxa"/>
          </w:tcPr>
          <w:p w14:paraId="61E6F8B1" w14:textId="2922D794" w:rsidR="00AD0BAF" w:rsidRPr="008A1309" w:rsidRDefault="00AD0BAF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(up)</w:t>
            </w:r>
          </w:p>
        </w:tc>
      </w:tr>
      <w:tr w:rsidR="008A1309" w14:paraId="7F78E901" w14:textId="77777777" w:rsidTr="008A1309">
        <w:tc>
          <w:tcPr>
            <w:tcW w:w="2835" w:type="dxa"/>
          </w:tcPr>
          <w:p w14:paraId="3DA61C84" w14:textId="5701C2F3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QPSK(PDCCH)</w:t>
            </w:r>
          </w:p>
        </w:tc>
        <w:tc>
          <w:tcPr>
            <w:tcW w:w="2552" w:type="dxa"/>
          </w:tcPr>
          <w:p w14:paraId="28A0C7CD" w14:textId="257C8427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-6</w:t>
            </w:r>
          </w:p>
        </w:tc>
        <w:tc>
          <w:tcPr>
            <w:tcW w:w="2409" w:type="dxa"/>
          </w:tcPr>
          <w:p w14:paraId="3B1DC0C4" w14:textId="0B485CC5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+4</w:t>
            </w:r>
          </w:p>
        </w:tc>
      </w:tr>
      <w:tr w:rsidR="008A1309" w14:paraId="02B704B8" w14:textId="77777777" w:rsidTr="008A1309">
        <w:tc>
          <w:tcPr>
            <w:tcW w:w="2835" w:type="dxa"/>
          </w:tcPr>
          <w:p w14:paraId="5C8FC858" w14:textId="22F5EE21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QPSK(PDSCH)</w:t>
            </w:r>
          </w:p>
        </w:tc>
        <w:tc>
          <w:tcPr>
            <w:tcW w:w="2552" w:type="dxa"/>
          </w:tcPr>
          <w:p w14:paraId="1305B0E9" w14:textId="2615676B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-6</w:t>
            </w:r>
          </w:p>
        </w:tc>
        <w:tc>
          <w:tcPr>
            <w:tcW w:w="2409" w:type="dxa"/>
          </w:tcPr>
          <w:p w14:paraId="5C60A56C" w14:textId="4ACBD3A2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+3</w:t>
            </w:r>
          </w:p>
        </w:tc>
      </w:tr>
      <w:tr w:rsidR="008A1309" w14:paraId="3ADE0BE8" w14:textId="77777777" w:rsidTr="008A1309">
        <w:tc>
          <w:tcPr>
            <w:tcW w:w="2835" w:type="dxa"/>
          </w:tcPr>
          <w:p w14:paraId="423CAA36" w14:textId="6D94F01D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16QAM(PDSCH)</w:t>
            </w:r>
          </w:p>
        </w:tc>
        <w:tc>
          <w:tcPr>
            <w:tcW w:w="2552" w:type="dxa"/>
          </w:tcPr>
          <w:p w14:paraId="2C5AA945" w14:textId="10D2016A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-3</w:t>
            </w:r>
          </w:p>
        </w:tc>
        <w:tc>
          <w:tcPr>
            <w:tcW w:w="2409" w:type="dxa"/>
          </w:tcPr>
          <w:p w14:paraId="2D1C89C5" w14:textId="342F7E3E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+3</w:t>
            </w:r>
          </w:p>
        </w:tc>
      </w:tr>
      <w:tr w:rsidR="008A1309" w14:paraId="19E885B0" w14:textId="77777777" w:rsidTr="008A1309">
        <w:tc>
          <w:tcPr>
            <w:tcW w:w="2835" w:type="dxa"/>
          </w:tcPr>
          <w:p w14:paraId="737B85BD" w14:textId="3E5228FD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64QAM(PDSCH)</w:t>
            </w:r>
          </w:p>
        </w:tc>
        <w:tc>
          <w:tcPr>
            <w:tcW w:w="2552" w:type="dxa"/>
          </w:tcPr>
          <w:p w14:paraId="64C6A848" w14:textId="70FB4AFF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2409" w:type="dxa"/>
          </w:tcPr>
          <w:p w14:paraId="3432BF7A" w14:textId="737917B6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</w:tr>
      <w:tr w:rsidR="008A1309" w14:paraId="14C267C2" w14:textId="77777777" w:rsidTr="008A1309">
        <w:tc>
          <w:tcPr>
            <w:tcW w:w="2835" w:type="dxa"/>
          </w:tcPr>
          <w:p w14:paraId="085D66AA" w14:textId="5D23010C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256QAM(PDSCH)</w:t>
            </w:r>
          </w:p>
        </w:tc>
        <w:tc>
          <w:tcPr>
            <w:tcW w:w="2552" w:type="dxa"/>
          </w:tcPr>
          <w:p w14:paraId="0238444E" w14:textId="22EC0081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2409" w:type="dxa"/>
          </w:tcPr>
          <w:p w14:paraId="43A10ED2" w14:textId="52DC11DB" w:rsidR="008A1309" w:rsidRPr="00AD0BAF" w:rsidRDefault="00AD0BAF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</w:tr>
      <w:tr w:rsidR="00AD0BAF" w14:paraId="4AF09D82" w14:textId="77777777" w:rsidTr="004754EB">
        <w:tc>
          <w:tcPr>
            <w:tcW w:w="7796" w:type="dxa"/>
            <w:gridSpan w:val="3"/>
          </w:tcPr>
          <w:p w14:paraId="2C7977AB" w14:textId="39D117DF" w:rsidR="00AD0BAF" w:rsidRPr="00AD0BAF" w:rsidRDefault="00AD0BAF" w:rsidP="00AD0BAF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캐리어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당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출력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전력은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항상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기지국의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최대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출력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전력보다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적거나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같아야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다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35ACDE4" w14:textId="4D994625" w:rsidR="00E32AEA" w:rsidRDefault="00E32AEA" w:rsidP="00AB3CF6">
      <w:pPr>
        <w:rPr>
          <w:lang w:eastAsia="ko-KR"/>
        </w:rPr>
      </w:pPr>
    </w:p>
    <w:p w14:paraId="0C24DAA0" w14:textId="343C7A11" w:rsidR="00E32AEA" w:rsidRDefault="00596011" w:rsidP="00596011">
      <w:pPr>
        <w:pStyle w:val="3"/>
        <w:rPr>
          <w:lang w:eastAsia="ko-KR"/>
        </w:rPr>
      </w:pPr>
      <w:bookmarkStart w:id="45" w:name="_Toc39849635"/>
      <w:r>
        <w:rPr>
          <w:lang w:eastAsia="ko-KR"/>
        </w:rPr>
        <w:lastRenderedPageBreak/>
        <w:t>Total power dynamic range</w:t>
      </w:r>
      <w:bookmarkEnd w:id="45"/>
    </w:p>
    <w:p w14:paraId="506721B0" w14:textId="1BC0072E" w:rsidR="00E32AEA" w:rsidRDefault="00596011" w:rsidP="00596011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31FC1683" w14:textId="28FC18D5" w:rsidR="00E32AEA" w:rsidRDefault="00862389" w:rsidP="00AB3CF6">
      <w:pPr>
        <w:rPr>
          <w:lang w:eastAsia="ko-KR"/>
        </w:rPr>
      </w:pPr>
      <w:r w:rsidRPr="00862389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otal power dynamic range</w:t>
      </w:r>
      <w:r w:rsidRPr="00862389">
        <w:rPr>
          <w:rFonts w:hint="eastAsia"/>
          <w:lang w:eastAsia="ko-KR"/>
        </w:rPr>
        <w:t>는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특정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기준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조건에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대한</w:t>
      </w:r>
      <w:r w:rsidRPr="00862389">
        <w:rPr>
          <w:rFonts w:hint="eastAsia"/>
          <w:lang w:eastAsia="ko-KR"/>
        </w:rPr>
        <w:t xml:space="preserve"> OFDM </w:t>
      </w:r>
      <w:r w:rsidRPr="00862389">
        <w:rPr>
          <w:rFonts w:hint="eastAsia"/>
          <w:lang w:eastAsia="ko-KR"/>
        </w:rPr>
        <w:t>심볼의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최대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전송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전력과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최소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전송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전력의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차이이다</w:t>
      </w:r>
      <w:r w:rsidRPr="00862389">
        <w:rPr>
          <w:rFonts w:hint="eastAsia"/>
          <w:lang w:eastAsia="ko-KR"/>
        </w:rPr>
        <w:t>.</w:t>
      </w:r>
    </w:p>
    <w:p w14:paraId="6A516A69" w14:textId="4A6C2ABE" w:rsidR="00561369" w:rsidRDefault="00561369" w:rsidP="00AB3CF6">
      <w:pPr>
        <w:rPr>
          <w:lang w:eastAsia="ko-KR"/>
        </w:rPr>
      </w:pPr>
      <w:r w:rsidRPr="00561369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61369">
        <w:rPr>
          <w:rFonts w:hint="eastAsia"/>
          <w:lang w:eastAsia="ko-KR"/>
        </w:rPr>
        <w:t xml:space="preserve"> 1-C</w:t>
      </w:r>
      <w:r w:rsidRPr="00561369">
        <w:rPr>
          <w:rFonts w:hint="eastAsia"/>
          <w:lang w:eastAsia="ko-KR"/>
        </w:rPr>
        <w:t>의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경우</w:t>
      </w:r>
      <w:r w:rsidRPr="00561369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561369">
        <w:rPr>
          <w:rFonts w:hint="eastAsia"/>
          <w:lang w:eastAsia="ko-KR"/>
        </w:rPr>
        <w:t>이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요구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사항은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동작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대역에서의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전송을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지원하는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안테나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커넥터에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한다</w:t>
      </w:r>
      <w:r w:rsidRPr="00561369">
        <w:rPr>
          <w:rFonts w:hint="eastAsia"/>
          <w:lang w:eastAsia="ko-KR"/>
        </w:rPr>
        <w:t>.</w:t>
      </w:r>
    </w:p>
    <w:p w14:paraId="0CBC099F" w14:textId="641D9123" w:rsidR="00E32AEA" w:rsidRDefault="004D165F" w:rsidP="00AB3CF6">
      <w:pPr>
        <w:rPr>
          <w:lang w:eastAsia="ko-KR"/>
        </w:rPr>
      </w:pPr>
      <w:r w:rsidRPr="004D165F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D165F">
        <w:rPr>
          <w:rFonts w:hint="eastAsia"/>
          <w:lang w:eastAsia="ko-KR"/>
        </w:rPr>
        <w:t xml:space="preserve"> 1-H</w:t>
      </w:r>
      <w:r w:rsidRPr="004D165F">
        <w:rPr>
          <w:rFonts w:hint="eastAsia"/>
          <w:lang w:eastAsia="ko-KR"/>
        </w:rPr>
        <w:t>의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경우</w:t>
      </w:r>
      <w:r w:rsidRPr="004D165F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4D165F">
        <w:rPr>
          <w:rFonts w:hint="eastAsia"/>
          <w:lang w:eastAsia="ko-KR"/>
        </w:rPr>
        <w:t>이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요구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사항은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동작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대역에서의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전송을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지원하는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각</w:t>
      </w:r>
      <w:r w:rsidRPr="004D165F">
        <w:rPr>
          <w:rFonts w:hint="eastAsia"/>
          <w:lang w:eastAsia="ko-KR"/>
        </w:rPr>
        <w:t xml:space="preserve"> TAB </w:t>
      </w:r>
      <w:r w:rsidRPr="004D165F">
        <w:rPr>
          <w:rFonts w:hint="eastAsia"/>
          <w:lang w:eastAsia="ko-KR"/>
        </w:rPr>
        <w:t>커넥터에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한다</w:t>
      </w:r>
      <w:r w:rsidRPr="004D165F">
        <w:rPr>
          <w:rFonts w:hint="eastAsia"/>
          <w:lang w:eastAsia="ko-KR"/>
        </w:rPr>
        <w:t>.</w:t>
      </w:r>
    </w:p>
    <w:p w14:paraId="6B769FCC" w14:textId="20BEE9B5" w:rsidR="00E32AEA" w:rsidRDefault="00D143A4" w:rsidP="00AB3CF6">
      <w:pPr>
        <w:rPr>
          <w:lang w:eastAsia="ko-KR"/>
        </w:rPr>
      </w:pPr>
      <w:r>
        <w:rPr>
          <w:lang w:eastAsia="ko-KR"/>
        </w:rPr>
        <w:t xml:space="preserve">NOTE: </w:t>
      </w:r>
      <w:r>
        <w:rPr>
          <w:rFonts w:hint="eastAsia"/>
          <w:lang w:eastAsia="ko-KR"/>
        </w:rPr>
        <w:t>d</w:t>
      </w:r>
      <w:r>
        <w:rPr>
          <w:lang w:eastAsia="ko-KR"/>
        </w:rPr>
        <w:t>ynamic range</w:t>
      </w:r>
      <w:r w:rsidRPr="00D143A4">
        <w:rPr>
          <w:rFonts w:hint="eastAsia"/>
          <w:lang w:eastAsia="ko-KR"/>
        </w:rPr>
        <w:t>의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상한은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최대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출력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전력으로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모든</w:t>
      </w:r>
      <w:r w:rsidRPr="00D143A4">
        <w:rPr>
          <w:rFonts w:hint="eastAsia"/>
          <w:lang w:eastAsia="ko-KR"/>
        </w:rPr>
        <w:t xml:space="preserve"> RB</w:t>
      </w:r>
      <w:r w:rsidRPr="00D143A4">
        <w:rPr>
          <w:rFonts w:hint="eastAsia"/>
          <w:lang w:eastAsia="ko-KR"/>
        </w:rPr>
        <w:t>를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전송할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때</w:t>
      </w:r>
      <w:r w:rsidRPr="00D143A4">
        <w:rPr>
          <w:rFonts w:hint="eastAsia"/>
          <w:lang w:eastAsia="ko-KR"/>
        </w:rPr>
        <w:t xml:space="preserve"> BS</w:t>
      </w:r>
      <w:r w:rsidRPr="00D143A4">
        <w:rPr>
          <w:rFonts w:hint="eastAsia"/>
          <w:lang w:eastAsia="ko-KR"/>
        </w:rPr>
        <w:t>에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대한</w:t>
      </w:r>
      <w:r w:rsidRPr="00D143A4">
        <w:rPr>
          <w:rFonts w:hint="eastAsia"/>
          <w:lang w:eastAsia="ko-KR"/>
        </w:rPr>
        <w:t xml:space="preserve"> OFDM </w:t>
      </w:r>
      <w:r w:rsidRPr="00D143A4">
        <w:rPr>
          <w:rFonts w:hint="eastAsia"/>
          <w:lang w:eastAsia="ko-KR"/>
        </w:rPr>
        <w:t>심볼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전력이다</w:t>
      </w:r>
      <w:r w:rsidRPr="00D143A4">
        <w:rPr>
          <w:rFonts w:hint="eastAsia"/>
          <w:lang w:eastAsia="ko-KR"/>
        </w:rPr>
        <w:t>.</w:t>
      </w:r>
      <w:r w:rsidR="00213481">
        <w:rPr>
          <w:lang w:eastAsia="ko-KR"/>
        </w:rPr>
        <w:t xml:space="preserve"> Total power dynamic range</w:t>
      </w:r>
      <w:r w:rsidR="00213481" w:rsidRPr="00213481">
        <w:rPr>
          <w:rFonts w:hint="eastAsia"/>
          <w:lang w:eastAsia="ko-KR"/>
        </w:rPr>
        <w:t>의</w:t>
      </w:r>
      <w:r w:rsidR="00213481" w:rsidRPr="00213481">
        <w:rPr>
          <w:rFonts w:hint="eastAsia"/>
          <w:lang w:eastAsia="ko-KR"/>
        </w:rPr>
        <w:t xml:space="preserve"> </w:t>
      </w:r>
      <w:r w:rsidR="00213481" w:rsidRPr="00213481">
        <w:rPr>
          <w:rFonts w:hint="eastAsia"/>
          <w:lang w:eastAsia="ko-KR"/>
        </w:rPr>
        <w:t>하한은</w:t>
      </w:r>
      <w:r w:rsidR="00213481" w:rsidRPr="00213481">
        <w:rPr>
          <w:rFonts w:hint="eastAsia"/>
          <w:lang w:eastAsia="ko-KR"/>
        </w:rPr>
        <w:t xml:space="preserve"> </w:t>
      </w:r>
      <w:r w:rsidR="00213481" w:rsidRPr="00213481">
        <w:rPr>
          <w:rFonts w:hint="eastAsia"/>
          <w:lang w:eastAsia="ko-KR"/>
        </w:rPr>
        <w:t>단일</w:t>
      </w:r>
      <w:r w:rsidR="00213481" w:rsidRPr="00213481">
        <w:rPr>
          <w:rFonts w:hint="eastAsia"/>
          <w:lang w:eastAsia="ko-KR"/>
        </w:rPr>
        <w:t xml:space="preserve"> RB </w:t>
      </w:r>
      <w:r w:rsidR="00213481" w:rsidRPr="00213481">
        <w:rPr>
          <w:rFonts w:hint="eastAsia"/>
          <w:lang w:eastAsia="ko-KR"/>
        </w:rPr>
        <w:t>전송의</w:t>
      </w:r>
      <w:r w:rsidR="00213481" w:rsidRPr="00213481">
        <w:rPr>
          <w:rFonts w:hint="eastAsia"/>
          <w:lang w:eastAsia="ko-KR"/>
        </w:rPr>
        <w:t xml:space="preserve"> </w:t>
      </w:r>
      <w:r w:rsidR="00213481" w:rsidRPr="00213481">
        <w:rPr>
          <w:rFonts w:hint="eastAsia"/>
          <w:lang w:eastAsia="ko-KR"/>
        </w:rPr>
        <w:t>평균</w:t>
      </w:r>
      <w:r w:rsidR="00213481" w:rsidRPr="00213481">
        <w:rPr>
          <w:rFonts w:hint="eastAsia"/>
          <w:lang w:eastAsia="ko-KR"/>
        </w:rPr>
        <w:t xml:space="preserve"> </w:t>
      </w:r>
      <w:r w:rsidR="00213481" w:rsidRPr="00213481">
        <w:rPr>
          <w:rFonts w:hint="eastAsia"/>
          <w:lang w:eastAsia="ko-KR"/>
        </w:rPr>
        <w:t>전력</w:t>
      </w:r>
      <w:r w:rsidR="00AF2318">
        <w:rPr>
          <w:rFonts w:hint="eastAsia"/>
          <w:lang w:eastAsia="ko-KR"/>
        </w:rPr>
        <w:t>이</w:t>
      </w:r>
      <w:r w:rsidR="00213481" w:rsidRPr="00213481">
        <w:rPr>
          <w:rFonts w:hint="eastAsia"/>
          <w:lang w:eastAsia="ko-KR"/>
        </w:rPr>
        <w:t>다</w:t>
      </w:r>
      <w:r w:rsidR="00213481" w:rsidRPr="00213481">
        <w:rPr>
          <w:rFonts w:hint="eastAsia"/>
          <w:lang w:eastAsia="ko-KR"/>
        </w:rPr>
        <w:t>.</w:t>
      </w:r>
      <w:r w:rsidR="005167AD">
        <w:rPr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 xml:space="preserve">OFDM </w:t>
      </w:r>
      <w:r w:rsidR="005167AD" w:rsidRPr="005167AD">
        <w:rPr>
          <w:rFonts w:hint="eastAsia"/>
          <w:lang w:eastAsia="ko-KR"/>
        </w:rPr>
        <w:t>심벌은</w:t>
      </w:r>
      <w:r w:rsidR="005167AD" w:rsidRPr="005167AD">
        <w:rPr>
          <w:rFonts w:hint="eastAsia"/>
          <w:lang w:eastAsia="ko-KR"/>
        </w:rPr>
        <w:t xml:space="preserve"> PDSCH</w:t>
      </w:r>
      <w:r w:rsidR="005167AD" w:rsidRPr="005167AD">
        <w:rPr>
          <w:rFonts w:hint="eastAsia"/>
          <w:lang w:eastAsia="ko-KR"/>
        </w:rPr>
        <w:t>를</w:t>
      </w:r>
      <w:r w:rsidR="005167AD" w:rsidRPr="005167AD">
        <w:rPr>
          <w:rFonts w:hint="eastAsia"/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>운반해야하며</w:t>
      </w:r>
      <w:r w:rsidR="005167AD" w:rsidRPr="005167AD">
        <w:rPr>
          <w:rFonts w:hint="eastAsia"/>
          <w:lang w:eastAsia="ko-KR"/>
        </w:rPr>
        <w:t xml:space="preserve"> RS </w:t>
      </w:r>
      <w:r w:rsidR="005167AD" w:rsidRPr="005167AD">
        <w:rPr>
          <w:rFonts w:hint="eastAsia"/>
          <w:lang w:eastAsia="ko-KR"/>
        </w:rPr>
        <w:t>또는</w:t>
      </w:r>
      <w:r w:rsidR="005167AD" w:rsidRPr="005167AD">
        <w:rPr>
          <w:rFonts w:hint="eastAsia"/>
          <w:lang w:eastAsia="ko-KR"/>
        </w:rPr>
        <w:t xml:space="preserve"> SSB</w:t>
      </w:r>
      <w:r w:rsidR="005167AD" w:rsidRPr="005167AD">
        <w:rPr>
          <w:rFonts w:hint="eastAsia"/>
          <w:lang w:eastAsia="ko-KR"/>
        </w:rPr>
        <w:t>를</w:t>
      </w:r>
      <w:r w:rsidR="005167AD" w:rsidRPr="005167AD">
        <w:rPr>
          <w:rFonts w:hint="eastAsia"/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>포함하지</w:t>
      </w:r>
      <w:r w:rsidR="005167AD" w:rsidRPr="005167AD">
        <w:rPr>
          <w:rFonts w:hint="eastAsia"/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>않아야</w:t>
      </w:r>
      <w:r w:rsidR="005167AD">
        <w:rPr>
          <w:rFonts w:hint="eastAsia"/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>한다</w:t>
      </w:r>
      <w:r w:rsidR="005167AD" w:rsidRPr="005167AD">
        <w:rPr>
          <w:rFonts w:hint="eastAsia"/>
          <w:lang w:eastAsia="ko-KR"/>
        </w:rPr>
        <w:t>.</w:t>
      </w:r>
    </w:p>
    <w:p w14:paraId="03C30AF9" w14:textId="35477E92" w:rsidR="00E32AEA" w:rsidRDefault="00231D99" w:rsidP="00231D99">
      <w:pPr>
        <w:pStyle w:val="4"/>
        <w:rPr>
          <w:lang w:eastAsia="ko-KR"/>
        </w:rPr>
      </w:pPr>
      <w:r w:rsidRPr="00231D99">
        <w:rPr>
          <w:lang w:eastAsia="ko-KR"/>
        </w:rPr>
        <w:t>Minimum requirement for BS type 1-C and BS type 1-H</w:t>
      </w:r>
    </w:p>
    <w:p w14:paraId="4FC30579" w14:textId="3B88F289" w:rsidR="00E32AEA" w:rsidRDefault="00F3340B" w:rsidP="00AB3CF6">
      <w:pPr>
        <w:rPr>
          <w:lang w:eastAsia="ko-KR"/>
        </w:rPr>
      </w:pPr>
      <w:r w:rsidRPr="00F3340B">
        <w:rPr>
          <w:rFonts w:hint="eastAsia"/>
          <w:lang w:eastAsia="ko-KR"/>
        </w:rPr>
        <w:t>각</w:t>
      </w:r>
      <w:r w:rsidRPr="00F3340B">
        <w:rPr>
          <w:rFonts w:hint="eastAsia"/>
          <w:lang w:eastAsia="ko-KR"/>
        </w:rPr>
        <w:t xml:space="preserve"> NR </w:t>
      </w:r>
      <w:r w:rsidRPr="00F3340B">
        <w:rPr>
          <w:rFonts w:hint="eastAsia"/>
          <w:lang w:eastAsia="ko-KR"/>
        </w:rPr>
        <w:t>반송파에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대한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하향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링크</w:t>
      </w:r>
      <w:r w:rsidRPr="00F3340B">
        <w:rPr>
          <w:rFonts w:hint="eastAsia"/>
          <w:lang w:eastAsia="ko-KR"/>
        </w:rPr>
        <w:t xml:space="preserve"> (DL) </w:t>
      </w:r>
      <w:r w:rsidRPr="00F3340B">
        <w:rPr>
          <w:rFonts w:hint="eastAsia"/>
          <w:lang w:eastAsia="ko-KR"/>
        </w:rPr>
        <w:t>총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전력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동적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범위는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표</w:t>
      </w:r>
      <w:r w:rsidRPr="00F3340B">
        <w:rPr>
          <w:rFonts w:hint="eastAsia"/>
          <w:lang w:eastAsia="ko-KR"/>
        </w:rPr>
        <w:t xml:space="preserve"> 6.3.3.2-1</w:t>
      </w:r>
      <w:r w:rsidRPr="00F3340B">
        <w:rPr>
          <w:rFonts w:hint="eastAsia"/>
          <w:lang w:eastAsia="ko-KR"/>
        </w:rPr>
        <w:t>의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레벨보다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크거나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한다</w:t>
      </w:r>
      <w:r w:rsidRPr="00F3340B">
        <w:rPr>
          <w:rFonts w:hint="eastAsia"/>
          <w:lang w:eastAsia="ko-KR"/>
        </w:rPr>
        <w:t>.</w:t>
      </w:r>
    </w:p>
    <w:p w14:paraId="640B84F4" w14:textId="48B41288" w:rsidR="00E32AEA" w:rsidRPr="00E029E7" w:rsidRDefault="00E029E7" w:rsidP="00E029E7">
      <w:pPr>
        <w:jc w:val="center"/>
        <w:rPr>
          <w:b/>
          <w:bCs/>
          <w:lang w:eastAsia="ko-KR"/>
        </w:rPr>
      </w:pPr>
      <w:r w:rsidRPr="00E029E7">
        <w:rPr>
          <w:b/>
          <w:bCs/>
          <w:lang w:eastAsia="ko-KR"/>
        </w:rPr>
        <w:t>Table 6.3.3.2-1: Total power dynamic range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2551"/>
        <w:gridCol w:w="1701"/>
        <w:gridCol w:w="1701"/>
        <w:gridCol w:w="1560"/>
      </w:tblGrid>
      <w:tr w:rsidR="009C459E" w14:paraId="174E0CD2" w14:textId="77777777" w:rsidTr="004754EB">
        <w:tc>
          <w:tcPr>
            <w:tcW w:w="2551" w:type="dxa"/>
            <w:vMerge w:val="restart"/>
          </w:tcPr>
          <w:p w14:paraId="72480C28" w14:textId="77777777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C459E">
              <w:rPr>
                <w:b/>
                <w:bCs/>
                <w:sz w:val="20"/>
                <w:szCs w:val="20"/>
                <w:lang w:eastAsia="ko-KR"/>
              </w:rPr>
              <w:t xml:space="preserve">BS channel </w:t>
            </w:r>
          </w:p>
          <w:p w14:paraId="29113B04" w14:textId="72D1B635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C459E">
              <w:rPr>
                <w:b/>
                <w:bCs/>
                <w:sz w:val="20"/>
                <w:szCs w:val="20"/>
                <w:lang w:eastAsia="ko-KR"/>
              </w:rPr>
              <w:t>bandwidth (MHz)</w:t>
            </w:r>
          </w:p>
        </w:tc>
        <w:tc>
          <w:tcPr>
            <w:tcW w:w="4962" w:type="dxa"/>
            <w:gridSpan w:val="3"/>
          </w:tcPr>
          <w:p w14:paraId="1D245E9A" w14:textId="6D59B3C0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Total power dynamic range (dB)</w:t>
            </w:r>
          </w:p>
        </w:tc>
      </w:tr>
      <w:tr w:rsidR="009C459E" w14:paraId="75A393C9" w14:textId="77777777" w:rsidTr="009C459E">
        <w:tc>
          <w:tcPr>
            <w:tcW w:w="2551" w:type="dxa"/>
            <w:vMerge/>
          </w:tcPr>
          <w:p w14:paraId="284E83B8" w14:textId="77777777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672002DB" w14:textId="37808965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 kHz SCS</w:t>
            </w:r>
          </w:p>
        </w:tc>
        <w:tc>
          <w:tcPr>
            <w:tcW w:w="1701" w:type="dxa"/>
          </w:tcPr>
          <w:p w14:paraId="521A83AB" w14:textId="669CFB21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 kHz SCS</w:t>
            </w:r>
          </w:p>
        </w:tc>
        <w:tc>
          <w:tcPr>
            <w:tcW w:w="1560" w:type="dxa"/>
          </w:tcPr>
          <w:p w14:paraId="5E3A177A" w14:textId="08385617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 kHz SCS</w:t>
            </w:r>
          </w:p>
        </w:tc>
      </w:tr>
      <w:tr w:rsidR="009C459E" w14:paraId="3921DDB5" w14:textId="77777777" w:rsidTr="009C459E">
        <w:tc>
          <w:tcPr>
            <w:tcW w:w="2551" w:type="dxa"/>
          </w:tcPr>
          <w:p w14:paraId="1F697883" w14:textId="3A38C3C0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</w:t>
            </w:r>
          </w:p>
        </w:tc>
        <w:tc>
          <w:tcPr>
            <w:tcW w:w="1701" w:type="dxa"/>
          </w:tcPr>
          <w:p w14:paraId="2C41020C" w14:textId="07EE2443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13.9</w:t>
            </w:r>
          </w:p>
        </w:tc>
        <w:tc>
          <w:tcPr>
            <w:tcW w:w="1701" w:type="dxa"/>
          </w:tcPr>
          <w:p w14:paraId="54F852A3" w14:textId="20643B81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10.4</w:t>
            </w:r>
          </w:p>
        </w:tc>
        <w:tc>
          <w:tcPr>
            <w:tcW w:w="1560" w:type="dxa"/>
          </w:tcPr>
          <w:p w14:paraId="55870D9B" w14:textId="2CD16D22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9C459E" w14:paraId="2A6A8B82" w14:textId="77777777" w:rsidTr="009C459E">
        <w:tc>
          <w:tcPr>
            <w:tcW w:w="2551" w:type="dxa"/>
          </w:tcPr>
          <w:p w14:paraId="63433FE5" w14:textId="41BAB828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</w:p>
        </w:tc>
        <w:tc>
          <w:tcPr>
            <w:tcW w:w="1701" w:type="dxa"/>
          </w:tcPr>
          <w:p w14:paraId="25F7178C" w14:textId="6893755C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17.1</w:t>
            </w:r>
          </w:p>
        </w:tc>
        <w:tc>
          <w:tcPr>
            <w:tcW w:w="1701" w:type="dxa"/>
          </w:tcPr>
          <w:p w14:paraId="134F2A28" w14:textId="035873B7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13.8</w:t>
            </w:r>
          </w:p>
        </w:tc>
        <w:tc>
          <w:tcPr>
            <w:tcW w:w="1560" w:type="dxa"/>
          </w:tcPr>
          <w:p w14:paraId="5F110145" w14:textId="6597011D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10.4</w:t>
            </w:r>
          </w:p>
        </w:tc>
      </w:tr>
      <w:tr w:rsidR="009C459E" w14:paraId="311F57C8" w14:textId="77777777" w:rsidTr="009C459E">
        <w:tc>
          <w:tcPr>
            <w:tcW w:w="2551" w:type="dxa"/>
          </w:tcPr>
          <w:p w14:paraId="5476D317" w14:textId="7C560895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1701" w:type="dxa"/>
          </w:tcPr>
          <w:p w14:paraId="6D8D0387" w14:textId="44A82A94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18.9</w:t>
            </w:r>
          </w:p>
        </w:tc>
        <w:tc>
          <w:tcPr>
            <w:tcW w:w="1701" w:type="dxa"/>
          </w:tcPr>
          <w:p w14:paraId="55CD3AA4" w14:textId="2128E82B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15.7</w:t>
            </w:r>
          </w:p>
        </w:tc>
        <w:tc>
          <w:tcPr>
            <w:tcW w:w="1560" w:type="dxa"/>
          </w:tcPr>
          <w:p w14:paraId="3D4F954C" w14:textId="4601678A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12.5</w:t>
            </w:r>
          </w:p>
        </w:tc>
      </w:tr>
      <w:tr w:rsidR="009C459E" w14:paraId="1A6276AB" w14:textId="77777777" w:rsidTr="009C459E">
        <w:tc>
          <w:tcPr>
            <w:tcW w:w="2551" w:type="dxa"/>
          </w:tcPr>
          <w:p w14:paraId="1A775EF6" w14:textId="51233751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</w:t>
            </w:r>
          </w:p>
        </w:tc>
        <w:tc>
          <w:tcPr>
            <w:tcW w:w="1701" w:type="dxa"/>
          </w:tcPr>
          <w:p w14:paraId="7082CBE5" w14:textId="40CD9FA9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20.2</w:t>
            </w:r>
          </w:p>
        </w:tc>
        <w:tc>
          <w:tcPr>
            <w:tcW w:w="1701" w:type="dxa"/>
          </w:tcPr>
          <w:p w14:paraId="64D509CC" w14:textId="07C137D6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17.0</w:t>
            </w:r>
          </w:p>
        </w:tc>
        <w:tc>
          <w:tcPr>
            <w:tcW w:w="1560" w:type="dxa"/>
          </w:tcPr>
          <w:p w14:paraId="5BE5CFD1" w14:textId="4C1C7165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13.8</w:t>
            </w:r>
          </w:p>
        </w:tc>
      </w:tr>
      <w:tr w:rsidR="009C459E" w14:paraId="6CAAFF9C" w14:textId="77777777" w:rsidTr="009C459E">
        <w:tc>
          <w:tcPr>
            <w:tcW w:w="2551" w:type="dxa"/>
          </w:tcPr>
          <w:p w14:paraId="4E6F4D9F" w14:textId="67B7A654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25</w:t>
            </w:r>
          </w:p>
        </w:tc>
        <w:tc>
          <w:tcPr>
            <w:tcW w:w="1701" w:type="dxa"/>
          </w:tcPr>
          <w:p w14:paraId="1F019BE3" w14:textId="117C5CF5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21.2</w:t>
            </w:r>
          </w:p>
        </w:tc>
        <w:tc>
          <w:tcPr>
            <w:tcW w:w="1701" w:type="dxa"/>
          </w:tcPr>
          <w:p w14:paraId="1BC6261D" w14:textId="545844DA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18.1</w:t>
            </w:r>
          </w:p>
        </w:tc>
        <w:tc>
          <w:tcPr>
            <w:tcW w:w="1560" w:type="dxa"/>
          </w:tcPr>
          <w:p w14:paraId="1BB0E76D" w14:textId="7577D4FA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14.9</w:t>
            </w:r>
          </w:p>
        </w:tc>
      </w:tr>
      <w:tr w:rsidR="009C459E" w14:paraId="36928814" w14:textId="77777777" w:rsidTr="009C459E">
        <w:tc>
          <w:tcPr>
            <w:tcW w:w="2551" w:type="dxa"/>
          </w:tcPr>
          <w:p w14:paraId="771CFAA8" w14:textId="1AA8C45C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1701" w:type="dxa"/>
          </w:tcPr>
          <w:p w14:paraId="2DC8E9F5" w14:textId="68420096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22.0</w:t>
            </w:r>
          </w:p>
        </w:tc>
        <w:tc>
          <w:tcPr>
            <w:tcW w:w="1701" w:type="dxa"/>
          </w:tcPr>
          <w:p w14:paraId="0FC41747" w14:textId="69153715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18.9</w:t>
            </w:r>
          </w:p>
        </w:tc>
        <w:tc>
          <w:tcPr>
            <w:tcW w:w="1560" w:type="dxa"/>
          </w:tcPr>
          <w:p w14:paraId="70BDA5E7" w14:textId="57CDD7F2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15.7</w:t>
            </w:r>
          </w:p>
        </w:tc>
      </w:tr>
      <w:tr w:rsidR="00093CEE" w14:paraId="7791BC97" w14:textId="77777777" w:rsidTr="009C459E">
        <w:tc>
          <w:tcPr>
            <w:tcW w:w="2551" w:type="dxa"/>
          </w:tcPr>
          <w:p w14:paraId="3B3069EE" w14:textId="622F036C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</w:t>
            </w:r>
          </w:p>
        </w:tc>
        <w:tc>
          <w:tcPr>
            <w:tcW w:w="1701" w:type="dxa"/>
          </w:tcPr>
          <w:p w14:paraId="4B5C9B70" w14:textId="60544756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23.3</w:t>
            </w:r>
          </w:p>
        </w:tc>
        <w:tc>
          <w:tcPr>
            <w:tcW w:w="1701" w:type="dxa"/>
          </w:tcPr>
          <w:p w14:paraId="3AC3F892" w14:textId="761B7E55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20.2</w:t>
            </w:r>
          </w:p>
        </w:tc>
        <w:tc>
          <w:tcPr>
            <w:tcW w:w="1560" w:type="dxa"/>
          </w:tcPr>
          <w:p w14:paraId="0B23CD90" w14:textId="44F17ACD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17.0</w:t>
            </w:r>
          </w:p>
        </w:tc>
      </w:tr>
      <w:tr w:rsidR="00093CEE" w14:paraId="217B8FC2" w14:textId="77777777" w:rsidTr="009C459E">
        <w:tc>
          <w:tcPr>
            <w:tcW w:w="2551" w:type="dxa"/>
          </w:tcPr>
          <w:p w14:paraId="62FA3A15" w14:textId="4CECEC41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</w:t>
            </w:r>
          </w:p>
        </w:tc>
        <w:tc>
          <w:tcPr>
            <w:tcW w:w="1701" w:type="dxa"/>
          </w:tcPr>
          <w:p w14:paraId="34932207" w14:textId="18A1D43A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24.3</w:t>
            </w:r>
          </w:p>
        </w:tc>
        <w:tc>
          <w:tcPr>
            <w:tcW w:w="1701" w:type="dxa"/>
          </w:tcPr>
          <w:p w14:paraId="0B8D3DB0" w14:textId="7F5592DE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21.2</w:t>
            </w:r>
          </w:p>
        </w:tc>
        <w:tc>
          <w:tcPr>
            <w:tcW w:w="1560" w:type="dxa"/>
          </w:tcPr>
          <w:p w14:paraId="448445EE" w14:textId="63C48650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18.1</w:t>
            </w:r>
          </w:p>
        </w:tc>
      </w:tr>
      <w:tr w:rsidR="00093CEE" w14:paraId="48543E12" w14:textId="77777777" w:rsidTr="009C459E">
        <w:tc>
          <w:tcPr>
            <w:tcW w:w="2551" w:type="dxa"/>
          </w:tcPr>
          <w:p w14:paraId="23CAB861" w14:textId="3334A156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1701" w:type="dxa"/>
          </w:tcPr>
          <w:p w14:paraId="33102786" w14:textId="069792FC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0DC901B2" w14:textId="48B45BA4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22.0</w:t>
            </w:r>
          </w:p>
        </w:tc>
        <w:tc>
          <w:tcPr>
            <w:tcW w:w="1560" w:type="dxa"/>
          </w:tcPr>
          <w:p w14:paraId="7352BE1C" w14:textId="6CE416C2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18.9</w:t>
            </w:r>
          </w:p>
        </w:tc>
      </w:tr>
      <w:tr w:rsidR="00093CEE" w14:paraId="585BD4C1" w14:textId="77777777" w:rsidTr="009C459E">
        <w:tc>
          <w:tcPr>
            <w:tcW w:w="2551" w:type="dxa"/>
          </w:tcPr>
          <w:p w14:paraId="71757119" w14:textId="72A734CF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70</w:t>
            </w:r>
          </w:p>
        </w:tc>
        <w:tc>
          <w:tcPr>
            <w:tcW w:w="1701" w:type="dxa"/>
          </w:tcPr>
          <w:p w14:paraId="4180BA87" w14:textId="7C4B8FAD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02809CFF" w14:textId="57034A43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22.7</w:t>
            </w:r>
          </w:p>
        </w:tc>
        <w:tc>
          <w:tcPr>
            <w:tcW w:w="1560" w:type="dxa"/>
          </w:tcPr>
          <w:p w14:paraId="1B138ED9" w14:textId="729BD02C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19.6</w:t>
            </w:r>
          </w:p>
        </w:tc>
      </w:tr>
      <w:tr w:rsidR="00093CEE" w14:paraId="68740E48" w14:textId="77777777" w:rsidTr="009C459E">
        <w:tc>
          <w:tcPr>
            <w:tcW w:w="2551" w:type="dxa"/>
          </w:tcPr>
          <w:p w14:paraId="3CB23630" w14:textId="42EBE3F7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</w:t>
            </w:r>
          </w:p>
        </w:tc>
        <w:tc>
          <w:tcPr>
            <w:tcW w:w="1701" w:type="dxa"/>
          </w:tcPr>
          <w:p w14:paraId="1BD5A7DB" w14:textId="79D3D45C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6E953CEB" w14:textId="75B9F4EA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23.3</w:t>
            </w:r>
          </w:p>
        </w:tc>
        <w:tc>
          <w:tcPr>
            <w:tcW w:w="1560" w:type="dxa"/>
          </w:tcPr>
          <w:p w14:paraId="6E4F04B2" w14:textId="1F0D86E9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20.2</w:t>
            </w:r>
          </w:p>
        </w:tc>
      </w:tr>
      <w:tr w:rsidR="00093CEE" w14:paraId="43C68C58" w14:textId="77777777" w:rsidTr="009C459E">
        <w:tc>
          <w:tcPr>
            <w:tcW w:w="2551" w:type="dxa"/>
          </w:tcPr>
          <w:p w14:paraId="1C6B8567" w14:textId="70B7E3C5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</w:t>
            </w:r>
          </w:p>
        </w:tc>
        <w:tc>
          <w:tcPr>
            <w:tcW w:w="1701" w:type="dxa"/>
          </w:tcPr>
          <w:p w14:paraId="63E975D7" w14:textId="4E86B8A5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0E5AA681" w14:textId="712AF85A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23.8</w:t>
            </w:r>
          </w:p>
        </w:tc>
        <w:tc>
          <w:tcPr>
            <w:tcW w:w="1560" w:type="dxa"/>
          </w:tcPr>
          <w:p w14:paraId="46B25DD5" w14:textId="501B259D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20.8</w:t>
            </w:r>
          </w:p>
        </w:tc>
      </w:tr>
      <w:tr w:rsidR="00093CEE" w14:paraId="780405D1" w14:textId="77777777" w:rsidTr="009C459E">
        <w:tc>
          <w:tcPr>
            <w:tcW w:w="2551" w:type="dxa"/>
          </w:tcPr>
          <w:p w14:paraId="0FB6427A" w14:textId="1A3A57B0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1701" w:type="dxa"/>
          </w:tcPr>
          <w:p w14:paraId="5E210C6C" w14:textId="21666916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34E67DBA" w14:textId="25FC55CF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24.3</w:t>
            </w:r>
          </w:p>
        </w:tc>
        <w:tc>
          <w:tcPr>
            <w:tcW w:w="1560" w:type="dxa"/>
          </w:tcPr>
          <w:p w14:paraId="09721108" w14:textId="19309567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21.3</w:t>
            </w:r>
          </w:p>
        </w:tc>
      </w:tr>
    </w:tbl>
    <w:p w14:paraId="5CF11379" w14:textId="2784EE7D" w:rsidR="00E32AEA" w:rsidRDefault="00E32AEA" w:rsidP="00AB3CF6">
      <w:pPr>
        <w:rPr>
          <w:lang w:eastAsia="ko-KR"/>
        </w:rPr>
      </w:pPr>
    </w:p>
    <w:p w14:paraId="31BDE99C" w14:textId="368147B1" w:rsidR="00E32AEA" w:rsidRDefault="00AC66D0" w:rsidP="00AC66D0">
      <w:pPr>
        <w:pStyle w:val="2"/>
        <w:rPr>
          <w:lang w:eastAsia="ko-KR"/>
        </w:rPr>
      </w:pPr>
      <w:bookmarkStart w:id="46" w:name="_Toc39849636"/>
      <w:r>
        <w:rPr>
          <w:lang w:eastAsia="ko-KR"/>
        </w:rPr>
        <w:lastRenderedPageBreak/>
        <w:t>Transmit ON/OFF power</w:t>
      </w:r>
      <w:bookmarkEnd w:id="46"/>
    </w:p>
    <w:p w14:paraId="6D99E937" w14:textId="6204519C" w:rsidR="00E32AEA" w:rsidRDefault="00EC1A07" w:rsidP="00EC1A07">
      <w:pPr>
        <w:pStyle w:val="3"/>
        <w:rPr>
          <w:lang w:eastAsia="ko-KR"/>
        </w:rPr>
      </w:pPr>
      <w:bookmarkStart w:id="47" w:name="_Toc39849637"/>
      <w:r>
        <w:rPr>
          <w:lang w:eastAsia="ko-KR"/>
        </w:rPr>
        <w:t>Transmitter ON/OFF power</w:t>
      </w:r>
      <w:bookmarkEnd w:id="47"/>
    </w:p>
    <w:p w14:paraId="1AE88159" w14:textId="7985CC17" w:rsidR="00E32AEA" w:rsidRDefault="00EC1A07" w:rsidP="00EC1A07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17A3C48D" w14:textId="77777777" w:rsidR="00A12185" w:rsidRDefault="002C77BA" w:rsidP="00AB3CF6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ransmit</w:t>
      </w:r>
      <w:r w:rsidRPr="002C77BA">
        <w:rPr>
          <w:rFonts w:hint="eastAsia"/>
          <w:lang w:eastAsia="ko-KR"/>
        </w:rPr>
        <w:t xml:space="preserve"> OFF </w:t>
      </w:r>
      <w:r w:rsidRPr="002C77BA">
        <w:rPr>
          <w:rFonts w:hint="eastAsia"/>
          <w:lang w:eastAsia="ko-KR"/>
        </w:rPr>
        <w:t>전력</w:t>
      </w:r>
      <w:r w:rsidRPr="002C77BA">
        <w:rPr>
          <w:rFonts w:hint="eastAsia"/>
          <w:lang w:eastAsia="ko-KR"/>
        </w:rPr>
        <w:t xml:space="preserve"> </w:t>
      </w:r>
      <w:r w:rsidRPr="002C77BA">
        <w:rPr>
          <w:rFonts w:hint="eastAsia"/>
          <w:lang w:eastAsia="ko-KR"/>
        </w:rPr>
        <w:t>요구</w:t>
      </w:r>
      <w:r w:rsidRPr="002C77BA">
        <w:rPr>
          <w:rFonts w:hint="eastAsia"/>
          <w:lang w:eastAsia="ko-KR"/>
        </w:rPr>
        <w:t xml:space="preserve"> </w:t>
      </w:r>
      <w:r w:rsidRPr="002C77BA">
        <w:rPr>
          <w:rFonts w:hint="eastAsia"/>
          <w:lang w:eastAsia="ko-KR"/>
        </w:rPr>
        <w:t>사항은</w:t>
      </w:r>
      <w:r w:rsidRPr="002C77BA">
        <w:rPr>
          <w:rFonts w:hint="eastAsia"/>
          <w:lang w:eastAsia="ko-KR"/>
        </w:rPr>
        <w:t xml:space="preserve"> NR BS</w:t>
      </w:r>
      <w:r w:rsidRPr="002C77BA">
        <w:rPr>
          <w:rFonts w:hint="eastAsia"/>
          <w:lang w:eastAsia="ko-KR"/>
        </w:rPr>
        <w:t>의</w:t>
      </w:r>
      <w:r w:rsidRPr="002C77BA">
        <w:rPr>
          <w:rFonts w:hint="eastAsia"/>
          <w:lang w:eastAsia="ko-KR"/>
        </w:rPr>
        <w:t xml:space="preserve"> TDD </w:t>
      </w:r>
      <w:r w:rsidRPr="002C77BA">
        <w:rPr>
          <w:rFonts w:hint="eastAsia"/>
          <w:lang w:eastAsia="ko-KR"/>
        </w:rPr>
        <w:t>작동에만</w:t>
      </w:r>
      <w:r w:rsidRPr="002C77BA">
        <w:rPr>
          <w:rFonts w:hint="eastAsia"/>
          <w:lang w:eastAsia="ko-KR"/>
        </w:rPr>
        <w:t xml:space="preserve"> </w:t>
      </w:r>
      <w:r w:rsidRPr="002C77B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2C77BA">
        <w:rPr>
          <w:rFonts w:hint="eastAsia"/>
          <w:lang w:eastAsia="ko-KR"/>
        </w:rPr>
        <w:t>다</w:t>
      </w:r>
      <w:r w:rsidRPr="002C77BA">
        <w:rPr>
          <w:rFonts w:hint="eastAsia"/>
          <w:lang w:eastAsia="ko-KR"/>
        </w:rPr>
        <w:t>.</w:t>
      </w:r>
      <w:r w:rsidR="00A12185">
        <w:rPr>
          <w:lang w:eastAsia="ko-KR"/>
        </w:rPr>
        <w:t xml:space="preserve"> </w:t>
      </w:r>
    </w:p>
    <w:p w14:paraId="57A78609" w14:textId="55086C87" w:rsidR="00E32AEA" w:rsidRDefault="00A12185" w:rsidP="00AB3CF6">
      <w:pPr>
        <w:rPr>
          <w:lang w:eastAsia="ko-KR"/>
        </w:rPr>
      </w:pPr>
      <w:r w:rsidRPr="00A12185">
        <w:rPr>
          <w:rFonts w:hint="eastAsia"/>
          <w:lang w:eastAsia="ko-KR"/>
        </w:rPr>
        <w:t>송신기</w:t>
      </w:r>
      <w:r w:rsidRPr="00A12185">
        <w:rPr>
          <w:rFonts w:hint="eastAsia"/>
          <w:lang w:eastAsia="ko-KR"/>
        </w:rPr>
        <w:t xml:space="preserve"> OFF </w:t>
      </w:r>
      <w:r w:rsidRPr="00A12185">
        <w:rPr>
          <w:rFonts w:hint="eastAsia"/>
          <w:lang w:eastAsia="ko-KR"/>
        </w:rPr>
        <w:t>전력은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송신기</w:t>
      </w:r>
      <w:r w:rsidRPr="00A12185">
        <w:rPr>
          <w:rFonts w:hint="eastAsia"/>
          <w:lang w:eastAsia="ko-KR"/>
        </w:rPr>
        <w:t xml:space="preserve"> OFF </w:t>
      </w:r>
      <w:r w:rsidRPr="00A12185">
        <w:rPr>
          <w:rFonts w:hint="eastAsia"/>
          <w:lang w:eastAsia="ko-KR"/>
        </w:rPr>
        <w:t>기간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동안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할당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채널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주파수를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중심으로</w:t>
      </w:r>
      <w:r w:rsidRPr="00A12185">
        <w:rPr>
          <w:rFonts w:hint="eastAsia"/>
          <w:lang w:eastAsia="ko-KR"/>
        </w:rPr>
        <w:t xml:space="preserve"> BS (BW</w:t>
      </w:r>
      <w:r w:rsidRPr="00C441F7">
        <w:rPr>
          <w:rFonts w:hint="eastAsia"/>
          <w:vertAlign w:val="subscript"/>
          <w:lang w:eastAsia="ko-KR"/>
        </w:rPr>
        <w:t>Config</w:t>
      </w:r>
      <w:r w:rsidRPr="00A12185">
        <w:rPr>
          <w:rFonts w:hint="eastAsia"/>
          <w:lang w:eastAsia="ko-KR"/>
        </w:rPr>
        <w:t>)</w:t>
      </w:r>
      <w:r w:rsidRPr="00A12185">
        <w:rPr>
          <w:rFonts w:hint="eastAsia"/>
          <w:lang w:eastAsia="ko-KR"/>
        </w:rPr>
        <w:t>의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전송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대역폭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구성과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동일한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대역폭의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사각형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필터로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필터링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된</w:t>
      </w:r>
      <w:r w:rsidRPr="00A12185">
        <w:rPr>
          <w:rFonts w:hint="eastAsia"/>
          <w:lang w:eastAsia="ko-KR"/>
        </w:rPr>
        <w:t xml:space="preserve"> 70 / N us </w:t>
      </w:r>
      <w:r w:rsidRPr="00A12185">
        <w:rPr>
          <w:rFonts w:hint="eastAsia"/>
          <w:lang w:eastAsia="ko-KR"/>
        </w:rPr>
        <w:t>이상으로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측정된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평균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전력으로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A12185">
        <w:rPr>
          <w:rFonts w:hint="eastAsia"/>
          <w:lang w:eastAsia="ko-KR"/>
        </w:rPr>
        <w:t>다</w:t>
      </w:r>
      <w:r w:rsidRPr="00A12185">
        <w:rPr>
          <w:rFonts w:hint="eastAsia"/>
          <w:lang w:eastAsia="ko-KR"/>
        </w:rPr>
        <w:t>.</w:t>
      </w:r>
      <w:r w:rsidR="00CC32C9">
        <w:rPr>
          <w:lang w:eastAsia="ko-KR"/>
        </w:rPr>
        <w:t xml:space="preserve"> </w:t>
      </w:r>
      <w:r w:rsidR="00CC32C9" w:rsidRPr="00CC32C9">
        <w:rPr>
          <w:rFonts w:hint="eastAsia"/>
          <w:lang w:eastAsia="ko-KR"/>
        </w:rPr>
        <w:t xml:space="preserve">N = SCS / 15, </w:t>
      </w:r>
      <w:r w:rsidR="00CC32C9" w:rsidRPr="00CC32C9">
        <w:rPr>
          <w:rFonts w:hint="eastAsia"/>
          <w:lang w:eastAsia="ko-KR"/>
        </w:rPr>
        <w:t>여기서</w:t>
      </w:r>
      <w:r w:rsidR="00CC32C9" w:rsidRPr="00CC32C9">
        <w:rPr>
          <w:rFonts w:hint="eastAsia"/>
          <w:lang w:eastAsia="ko-KR"/>
        </w:rPr>
        <w:t xml:space="preserve"> SCS</w:t>
      </w:r>
      <w:r w:rsidR="00CC32C9" w:rsidRPr="00CC32C9">
        <w:rPr>
          <w:rFonts w:hint="eastAsia"/>
          <w:lang w:eastAsia="ko-KR"/>
        </w:rPr>
        <w:t>는</w:t>
      </w:r>
      <w:r w:rsidR="00CC32C9" w:rsidRPr="00CC32C9">
        <w:rPr>
          <w:rFonts w:hint="eastAsia"/>
          <w:lang w:eastAsia="ko-KR"/>
        </w:rPr>
        <w:t xml:space="preserve"> </w:t>
      </w:r>
      <w:r w:rsidR="00CC32C9" w:rsidRPr="00CC32C9">
        <w:rPr>
          <w:rFonts w:hint="eastAsia"/>
          <w:lang w:eastAsia="ko-KR"/>
        </w:rPr>
        <w:t>서브</w:t>
      </w:r>
      <w:r w:rsidR="00CC32C9" w:rsidRPr="00CC32C9">
        <w:rPr>
          <w:rFonts w:hint="eastAsia"/>
          <w:lang w:eastAsia="ko-KR"/>
        </w:rPr>
        <w:t xml:space="preserve"> </w:t>
      </w:r>
      <w:r w:rsidR="00CC32C9" w:rsidRPr="00CC32C9">
        <w:rPr>
          <w:rFonts w:hint="eastAsia"/>
          <w:lang w:eastAsia="ko-KR"/>
        </w:rPr>
        <w:t>캐리어</w:t>
      </w:r>
      <w:r w:rsidR="00CC32C9" w:rsidRPr="00CC32C9">
        <w:rPr>
          <w:rFonts w:hint="eastAsia"/>
          <w:lang w:eastAsia="ko-KR"/>
        </w:rPr>
        <w:t xml:space="preserve"> </w:t>
      </w:r>
      <w:r w:rsidR="00CC32C9" w:rsidRPr="00CC32C9">
        <w:rPr>
          <w:rFonts w:hint="eastAsia"/>
          <w:lang w:eastAsia="ko-KR"/>
        </w:rPr>
        <w:t>간격</w:t>
      </w:r>
      <w:r w:rsidR="00CC32C9" w:rsidRPr="00CC32C9">
        <w:rPr>
          <w:rFonts w:hint="eastAsia"/>
          <w:lang w:eastAsia="ko-KR"/>
        </w:rPr>
        <w:t xml:space="preserve"> (kHz)</w:t>
      </w:r>
      <w:r w:rsidR="00CC32C9">
        <w:rPr>
          <w:rFonts w:hint="eastAsia"/>
          <w:lang w:eastAsia="ko-KR"/>
        </w:rPr>
        <w:t>이</w:t>
      </w:r>
      <w:r w:rsidR="00CC32C9" w:rsidRPr="00CC32C9">
        <w:rPr>
          <w:rFonts w:hint="eastAsia"/>
          <w:lang w:eastAsia="ko-KR"/>
        </w:rPr>
        <w:t>다</w:t>
      </w:r>
      <w:r w:rsidR="00CC32C9" w:rsidRPr="00CC32C9">
        <w:rPr>
          <w:rFonts w:hint="eastAsia"/>
          <w:lang w:eastAsia="ko-KR"/>
        </w:rPr>
        <w:t>.</w:t>
      </w:r>
    </w:p>
    <w:p w14:paraId="04FFA3D2" w14:textId="0B48B1C1" w:rsidR="00E32AEA" w:rsidRDefault="0020588C" w:rsidP="00AB3CF6">
      <w:pPr>
        <w:rPr>
          <w:lang w:eastAsia="ko-KR"/>
        </w:rPr>
      </w:pPr>
      <w:r w:rsidRPr="0020588C">
        <w:rPr>
          <w:rFonts w:hint="eastAsia"/>
          <w:lang w:eastAsia="ko-KR"/>
        </w:rPr>
        <w:t>다중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대역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커넥터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및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다중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작동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대역에서의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전송을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지원하는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단일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대역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커넥터의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경우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요구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사항은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지원되는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모든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작동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대역에서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송신기</w:t>
      </w:r>
      <w:r w:rsidRPr="0020588C">
        <w:rPr>
          <w:rFonts w:hint="eastAsia"/>
          <w:lang w:eastAsia="ko-KR"/>
        </w:rPr>
        <w:t xml:space="preserve"> OFF </w:t>
      </w:r>
      <w:r w:rsidRPr="0020588C">
        <w:rPr>
          <w:rFonts w:hint="eastAsia"/>
          <w:lang w:eastAsia="ko-KR"/>
        </w:rPr>
        <w:t>기간에만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20588C">
        <w:rPr>
          <w:rFonts w:hint="eastAsia"/>
          <w:lang w:eastAsia="ko-KR"/>
        </w:rPr>
        <w:t>다</w:t>
      </w:r>
      <w:r w:rsidRPr="0020588C">
        <w:rPr>
          <w:rFonts w:hint="eastAsia"/>
          <w:lang w:eastAsia="ko-KR"/>
        </w:rPr>
        <w:t>.</w:t>
      </w:r>
    </w:p>
    <w:p w14:paraId="50494C7C" w14:textId="667F5223" w:rsidR="00E32AEA" w:rsidRDefault="00B4409F" w:rsidP="00AB3CF6">
      <w:pPr>
        <w:rPr>
          <w:lang w:eastAsia="ko-KR"/>
        </w:rPr>
      </w:pPr>
      <w:r w:rsidRPr="00B4409F">
        <w:rPr>
          <w:rFonts w:hint="eastAsia"/>
          <w:lang w:eastAsia="ko-KR"/>
        </w:rPr>
        <w:t>대역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내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연속</w:t>
      </w:r>
      <w:r w:rsidRPr="00B4409F">
        <w:rPr>
          <w:rFonts w:hint="eastAsia"/>
          <w:lang w:eastAsia="ko-KR"/>
        </w:rPr>
        <w:t xml:space="preserve"> CA</w:t>
      </w:r>
      <w:r w:rsidRPr="00B4409F">
        <w:rPr>
          <w:rFonts w:hint="eastAsia"/>
          <w:lang w:eastAsia="ko-KR"/>
        </w:rPr>
        <w:t>를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지원하는</w:t>
      </w:r>
      <w:r w:rsidRPr="00B4409F">
        <w:rPr>
          <w:rFonts w:hint="eastAsia"/>
          <w:lang w:eastAsia="ko-KR"/>
        </w:rPr>
        <w:t xml:space="preserve"> BS</w:t>
      </w:r>
      <w:r w:rsidRPr="00B4409F">
        <w:rPr>
          <w:rFonts w:hint="eastAsia"/>
          <w:lang w:eastAsia="ko-KR"/>
        </w:rPr>
        <w:t>의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경우</w:t>
      </w:r>
      <w:r w:rsidRPr="00B4409F">
        <w:rPr>
          <w:rFonts w:hint="eastAsia"/>
          <w:lang w:eastAsia="ko-KR"/>
        </w:rPr>
        <w:t xml:space="preserve">, </w:t>
      </w:r>
      <w:r w:rsidRPr="00B4409F">
        <w:rPr>
          <w:rFonts w:hint="eastAsia"/>
          <w:lang w:eastAsia="ko-KR"/>
        </w:rPr>
        <w:t>송신기</w:t>
      </w:r>
      <w:r w:rsidRPr="00B4409F">
        <w:rPr>
          <w:rFonts w:hint="eastAsia"/>
          <w:lang w:eastAsia="ko-KR"/>
        </w:rPr>
        <w:t xml:space="preserve"> OFF </w:t>
      </w:r>
      <w:r w:rsidRPr="00B4409F">
        <w:rPr>
          <w:rFonts w:hint="eastAsia"/>
          <w:lang w:eastAsia="ko-KR"/>
        </w:rPr>
        <w:t>전력은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송신기</w:t>
      </w:r>
      <w:r w:rsidRPr="00B4409F">
        <w:rPr>
          <w:rFonts w:hint="eastAsia"/>
          <w:lang w:eastAsia="ko-KR"/>
        </w:rPr>
        <w:t xml:space="preserve"> OFF </w:t>
      </w:r>
      <w:r w:rsidRPr="00B4409F">
        <w:rPr>
          <w:rFonts w:hint="eastAsia"/>
          <w:lang w:eastAsia="ko-KR"/>
        </w:rPr>
        <w:t>기간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동안</w:t>
      </w:r>
      <w:r w:rsidRPr="00B4409F"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F</w:t>
      </w:r>
      <w:r w:rsidRPr="00B4409F">
        <w:rPr>
          <w:vertAlign w:val="subscript"/>
          <w:lang w:eastAsia="ko-KR"/>
        </w:rPr>
        <w:t>edge,high</w:t>
      </w:r>
      <w:r>
        <w:rPr>
          <w:lang w:eastAsia="ko-KR"/>
        </w:rPr>
        <w:t>+F</w:t>
      </w:r>
      <w:r w:rsidRPr="00B4409F">
        <w:rPr>
          <w:vertAlign w:val="subscript"/>
          <w:lang w:eastAsia="ko-KR"/>
        </w:rPr>
        <w:t>edge,low</w:t>
      </w:r>
      <w:r>
        <w:rPr>
          <w:lang w:eastAsia="ko-KR"/>
        </w:rPr>
        <w:t>)/2</w:t>
      </w:r>
      <w:r w:rsidRPr="00B4409F">
        <w:rPr>
          <w:rFonts w:hint="eastAsia"/>
          <w:lang w:eastAsia="ko-KR"/>
        </w:rPr>
        <w:t>를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중심으로하는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집합</w:t>
      </w:r>
      <w:r w:rsidRPr="00B4409F">
        <w:rPr>
          <w:rFonts w:hint="eastAsia"/>
          <w:lang w:eastAsia="ko-KR"/>
        </w:rPr>
        <w:t xml:space="preserve"> BS </w:t>
      </w:r>
      <w:r w:rsidRPr="00B4409F">
        <w:rPr>
          <w:rFonts w:hint="eastAsia"/>
          <w:lang w:eastAsia="ko-KR"/>
        </w:rPr>
        <w:t>채널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대역폭</w:t>
      </w:r>
      <w:r w:rsidRPr="00B4409F">
        <w:rPr>
          <w:rFonts w:hint="eastAsia"/>
          <w:lang w:eastAsia="ko-KR"/>
        </w:rPr>
        <w:t xml:space="preserve"> BW</w:t>
      </w:r>
      <w:r w:rsidRPr="00B4409F">
        <w:rPr>
          <w:rFonts w:hint="eastAsia"/>
          <w:vertAlign w:val="subscript"/>
          <w:lang w:eastAsia="ko-KR"/>
        </w:rPr>
        <w:t>Channel_CA</w:t>
      </w:r>
      <w:r w:rsidRPr="00B4409F">
        <w:rPr>
          <w:rFonts w:hint="eastAsia"/>
          <w:lang w:eastAsia="ko-KR"/>
        </w:rPr>
        <w:t>와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동일한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대역폭의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제곱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필터로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필터링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된</w:t>
      </w:r>
      <w:r w:rsidRPr="00B4409F">
        <w:rPr>
          <w:rFonts w:hint="eastAsia"/>
          <w:lang w:eastAsia="ko-KR"/>
        </w:rPr>
        <w:t xml:space="preserve"> 70 / N us </w:t>
      </w:r>
      <w:r w:rsidRPr="00B4409F">
        <w:rPr>
          <w:rFonts w:hint="eastAsia"/>
          <w:lang w:eastAsia="ko-KR"/>
        </w:rPr>
        <w:t>이상으로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측정된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평균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전력으로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정의된다</w:t>
      </w:r>
      <w:r w:rsidRPr="00B4409F">
        <w:rPr>
          <w:rFonts w:hint="eastAsia"/>
          <w:lang w:eastAsia="ko-KR"/>
        </w:rPr>
        <w:t>.</w:t>
      </w:r>
      <w:r w:rsidR="00AD32E8">
        <w:rPr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N = SCS / 15</w:t>
      </w:r>
      <w:r w:rsidR="00AD32E8">
        <w:rPr>
          <w:lang w:eastAsia="ko-KR"/>
        </w:rPr>
        <w:t>,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여기서</w:t>
      </w:r>
      <w:r w:rsidR="00AD32E8" w:rsidRPr="00AD32E8">
        <w:rPr>
          <w:rFonts w:hint="eastAsia"/>
          <w:lang w:eastAsia="ko-KR"/>
        </w:rPr>
        <w:t xml:space="preserve"> SCS</w:t>
      </w:r>
      <w:r w:rsidR="00AD32E8" w:rsidRPr="00AD32E8">
        <w:rPr>
          <w:rFonts w:hint="eastAsia"/>
          <w:lang w:eastAsia="ko-KR"/>
        </w:rPr>
        <w:t>는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집계된</w:t>
      </w:r>
      <w:r w:rsidR="00AD32E8" w:rsidRPr="00AD32E8">
        <w:rPr>
          <w:rFonts w:hint="eastAsia"/>
          <w:lang w:eastAsia="ko-KR"/>
        </w:rPr>
        <w:t xml:space="preserve"> BS </w:t>
      </w:r>
      <w:r w:rsidR="00AD32E8" w:rsidRPr="00AD32E8">
        <w:rPr>
          <w:rFonts w:hint="eastAsia"/>
          <w:lang w:eastAsia="ko-KR"/>
        </w:rPr>
        <w:t>채널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대역폭에서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가장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작은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지원되는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서브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캐리어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간격</w:t>
      </w:r>
      <w:r w:rsidR="00AD32E8" w:rsidRPr="00AD32E8">
        <w:rPr>
          <w:rFonts w:hint="eastAsia"/>
          <w:lang w:eastAsia="ko-KR"/>
        </w:rPr>
        <w:t xml:space="preserve"> (kHz)</w:t>
      </w:r>
      <w:r w:rsidR="00AD32E8">
        <w:rPr>
          <w:rFonts w:hint="eastAsia"/>
          <w:lang w:eastAsia="ko-KR"/>
        </w:rPr>
        <w:t>이</w:t>
      </w:r>
      <w:r w:rsidR="00AD32E8" w:rsidRPr="00AD32E8">
        <w:rPr>
          <w:rFonts w:hint="eastAsia"/>
          <w:lang w:eastAsia="ko-KR"/>
        </w:rPr>
        <w:t>다</w:t>
      </w:r>
      <w:r w:rsidR="00AD32E8" w:rsidRPr="00AD32E8">
        <w:rPr>
          <w:rFonts w:hint="eastAsia"/>
          <w:lang w:eastAsia="ko-KR"/>
        </w:rPr>
        <w:t>.</w:t>
      </w:r>
    </w:p>
    <w:p w14:paraId="791DE913" w14:textId="0A0AE64C" w:rsidR="00E32AEA" w:rsidRDefault="00EC65AE" w:rsidP="00EC65AE">
      <w:pPr>
        <w:pStyle w:val="4"/>
        <w:rPr>
          <w:lang w:eastAsia="ko-KR"/>
        </w:rPr>
      </w:pPr>
      <w:r w:rsidRPr="00EC65AE">
        <w:rPr>
          <w:lang w:eastAsia="ko-KR"/>
        </w:rPr>
        <w:t>Minimum requirement for BS type 1-C</w:t>
      </w:r>
    </w:p>
    <w:p w14:paraId="4EE2BF9F" w14:textId="59050E5A" w:rsidR="00E32AEA" w:rsidRDefault="0037784C" w:rsidP="00AB3CF6">
      <w:pPr>
        <w:rPr>
          <w:lang w:eastAsia="ko-KR"/>
        </w:rPr>
      </w:pPr>
      <w:r w:rsidRPr="0037784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7784C">
        <w:rPr>
          <w:rFonts w:hint="eastAsia"/>
          <w:lang w:eastAsia="ko-KR"/>
        </w:rPr>
        <w:t xml:space="preserve"> 1-C</w:t>
      </w:r>
      <w:r w:rsidRPr="0037784C">
        <w:rPr>
          <w:rFonts w:hint="eastAsia"/>
          <w:lang w:eastAsia="ko-KR"/>
        </w:rPr>
        <w:t>의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경우</w:t>
      </w:r>
      <w:r w:rsidRPr="0037784C">
        <w:rPr>
          <w:rFonts w:hint="eastAsia"/>
          <w:lang w:eastAsia="ko-KR"/>
        </w:rPr>
        <w:t xml:space="preserve">, </w:t>
      </w:r>
      <w:r w:rsidRPr="0037784C">
        <w:rPr>
          <w:rFonts w:hint="eastAsia"/>
          <w:lang w:eastAsia="ko-KR"/>
        </w:rPr>
        <w:t>송신기</w:t>
      </w:r>
      <w:r w:rsidRPr="0037784C">
        <w:rPr>
          <w:rFonts w:hint="eastAsia"/>
          <w:lang w:eastAsia="ko-KR"/>
        </w:rPr>
        <w:t xml:space="preserve"> OFF </w:t>
      </w:r>
      <w:r w:rsidRPr="0037784C">
        <w:rPr>
          <w:rFonts w:hint="eastAsia"/>
          <w:lang w:eastAsia="ko-KR"/>
        </w:rPr>
        <w:t>전력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스펙트럼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밀도에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대한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요구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사항은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안테나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커넥터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당</w:t>
      </w:r>
      <w:r w:rsidRPr="0037784C">
        <w:rPr>
          <w:rFonts w:hint="eastAsia"/>
          <w:lang w:eastAsia="ko-KR"/>
        </w:rPr>
        <w:t xml:space="preserve"> -85 dBm / MHz </w:t>
      </w:r>
      <w:r w:rsidRPr="0037784C">
        <w:rPr>
          <w:rFonts w:hint="eastAsia"/>
          <w:lang w:eastAsia="ko-KR"/>
        </w:rPr>
        <w:t>미만이어야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7784C">
        <w:rPr>
          <w:rFonts w:hint="eastAsia"/>
          <w:lang w:eastAsia="ko-KR"/>
        </w:rPr>
        <w:t>다</w:t>
      </w:r>
      <w:r w:rsidRPr="0037784C">
        <w:rPr>
          <w:rFonts w:hint="eastAsia"/>
          <w:lang w:eastAsia="ko-KR"/>
        </w:rPr>
        <w:t>.</w:t>
      </w:r>
    </w:p>
    <w:p w14:paraId="32046E55" w14:textId="3123BB7C" w:rsidR="004978CB" w:rsidRDefault="004978CB" w:rsidP="004978CB">
      <w:pPr>
        <w:pStyle w:val="4"/>
        <w:rPr>
          <w:lang w:eastAsia="ko-KR"/>
        </w:rPr>
      </w:pPr>
      <w:r w:rsidRPr="004978CB">
        <w:rPr>
          <w:lang w:eastAsia="ko-KR"/>
        </w:rPr>
        <w:t>Minimum requirement for BS type 1-H</w:t>
      </w:r>
    </w:p>
    <w:p w14:paraId="414F5432" w14:textId="028A03D8" w:rsidR="00E32AEA" w:rsidRDefault="004978CB" w:rsidP="00AB3CF6">
      <w:pPr>
        <w:rPr>
          <w:lang w:eastAsia="ko-KR"/>
        </w:rPr>
      </w:pPr>
      <w:r w:rsidRPr="004978CB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978CB">
        <w:rPr>
          <w:rFonts w:hint="eastAsia"/>
          <w:lang w:eastAsia="ko-KR"/>
        </w:rPr>
        <w:t xml:space="preserve"> 1-H</w:t>
      </w:r>
      <w:r w:rsidRPr="004978CB">
        <w:rPr>
          <w:rFonts w:hint="eastAsia"/>
          <w:lang w:eastAsia="ko-KR"/>
        </w:rPr>
        <w:t>의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경우</w:t>
      </w:r>
      <w:r w:rsidRPr="004978CB">
        <w:rPr>
          <w:rFonts w:hint="eastAsia"/>
          <w:lang w:eastAsia="ko-KR"/>
        </w:rPr>
        <w:t xml:space="preserve">, </w:t>
      </w:r>
      <w:r w:rsidRPr="004978CB">
        <w:rPr>
          <w:rFonts w:hint="eastAsia"/>
          <w:lang w:eastAsia="ko-KR"/>
        </w:rPr>
        <w:t>송신기</w:t>
      </w:r>
      <w:r w:rsidRPr="004978CB">
        <w:rPr>
          <w:rFonts w:hint="eastAsia"/>
          <w:lang w:eastAsia="ko-KR"/>
        </w:rPr>
        <w:t xml:space="preserve"> OFF </w:t>
      </w:r>
      <w:r w:rsidRPr="004978CB">
        <w:rPr>
          <w:rFonts w:hint="eastAsia"/>
          <w:lang w:eastAsia="ko-KR"/>
        </w:rPr>
        <w:t>전력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스펙트럼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밀도에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대한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요구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사항은</w:t>
      </w:r>
      <w:r w:rsidRPr="004978CB">
        <w:rPr>
          <w:rFonts w:hint="eastAsia"/>
          <w:lang w:eastAsia="ko-KR"/>
        </w:rPr>
        <w:t xml:space="preserve"> TAB </w:t>
      </w:r>
      <w:r w:rsidRPr="004978CB">
        <w:rPr>
          <w:rFonts w:hint="eastAsia"/>
          <w:lang w:eastAsia="ko-KR"/>
        </w:rPr>
        <w:t>커넥터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당</w:t>
      </w:r>
      <w:r w:rsidRPr="004978CB">
        <w:rPr>
          <w:rFonts w:hint="eastAsia"/>
          <w:lang w:eastAsia="ko-KR"/>
        </w:rPr>
        <w:t xml:space="preserve"> -85 dBm / MHz </w:t>
      </w:r>
      <w:r w:rsidRPr="004978CB">
        <w:rPr>
          <w:rFonts w:hint="eastAsia"/>
          <w:lang w:eastAsia="ko-KR"/>
        </w:rPr>
        <w:t>미만이어야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978CB">
        <w:rPr>
          <w:rFonts w:hint="eastAsia"/>
          <w:lang w:eastAsia="ko-KR"/>
        </w:rPr>
        <w:t>다</w:t>
      </w:r>
      <w:r w:rsidRPr="004978CB">
        <w:rPr>
          <w:rFonts w:hint="eastAsia"/>
          <w:lang w:eastAsia="ko-KR"/>
        </w:rPr>
        <w:t>.</w:t>
      </w:r>
    </w:p>
    <w:p w14:paraId="79B430B5" w14:textId="7D9E4261" w:rsidR="00E32AEA" w:rsidRDefault="00341294" w:rsidP="00341294">
      <w:pPr>
        <w:pStyle w:val="3"/>
        <w:rPr>
          <w:lang w:eastAsia="ko-KR"/>
        </w:rPr>
      </w:pPr>
      <w:bookmarkStart w:id="48" w:name="_Toc39849638"/>
      <w:r w:rsidRPr="00341294">
        <w:rPr>
          <w:lang w:eastAsia="ko-KR"/>
        </w:rPr>
        <w:t>Transmitter transient period</w:t>
      </w:r>
      <w:bookmarkEnd w:id="48"/>
    </w:p>
    <w:p w14:paraId="507F9BD3" w14:textId="2A13D727" w:rsidR="00E32AEA" w:rsidRDefault="00895A52" w:rsidP="00895A52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21A02AFE" w14:textId="33955791" w:rsidR="00E32AEA" w:rsidRDefault="00F24B0F" w:rsidP="00AB3CF6">
      <w:pPr>
        <w:rPr>
          <w:lang w:eastAsia="ko-KR"/>
        </w:rPr>
      </w:pPr>
      <w:r w:rsidRPr="00F24B0F">
        <w:rPr>
          <w:rFonts w:hint="eastAsia"/>
          <w:lang w:eastAsia="ko-KR"/>
        </w:rPr>
        <w:t>송신기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과도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기간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요구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사항은</w:t>
      </w:r>
      <w:r w:rsidRPr="00F24B0F">
        <w:rPr>
          <w:rFonts w:hint="eastAsia"/>
          <w:lang w:eastAsia="ko-KR"/>
        </w:rPr>
        <w:t xml:space="preserve"> NR BS</w:t>
      </w:r>
      <w:r w:rsidRPr="00F24B0F">
        <w:rPr>
          <w:rFonts w:hint="eastAsia"/>
          <w:lang w:eastAsia="ko-KR"/>
        </w:rPr>
        <w:t>의</w:t>
      </w:r>
      <w:r w:rsidRPr="00F24B0F">
        <w:rPr>
          <w:rFonts w:hint="eastAsia"/>
          <w:lang w:eastAsia="ko-KR"/>
        </w:rPr>
        <w:t xml:space="preserve"> </w:t>
      </w:r>
      <w:r w:rsidRPr="00752A66">
        <w:rPr>
          <w:rFonts w:hint="eastAsia"/>
          <w:b/>
          <w:bCs/>
          <w:color w:val="0000FF"/>
          <w:lang w:eastAsia="ko-KR"/>
        </w:rPr>
        <w:t xml:space="preserve">TDD </w:t>
      </w:r>
      <w:r w:rsidRPr="00752A66">
        <w:rPr>
          <w:rFonts w:hint="eastAsia"/>
          <w:b/>
          <w:bCs/>
          <w:color w:val="0000FF"/>
          <w:lang w:eastAsia="ko-KR"/>
        </w:rPr>
        <w:t>작동에만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F24B0F">
        <w:rPr>
          <w:rFonts w:hint="eastAsia"/>
          <w:lang w:eastAsia="ko-KR"/>
        </w:rPr>
        <w:t>다</w:t>
      </w:r>
      <w:r w:rsidRPr="00F24B0F">
        <w:rPr>
          <w:rFonts w:hint="eastAsia"/>
          <w:lang w:eastAsia="ko-KR"/>
        </w:rPr>
        <w:t>.</w:t>
      </w:r>
    </w:p>
    <w:p w14:paraId="03A82D66" w14:textId="7A214495" w:rsidR="00E32AEA" w:rsidRDefault="00752A66" w:rsidP="00AB3CF6">
      <w:pPr>
        <w:rPr>
          <w:lang w:eastAsia="ko-KR"/>
        </w:rPr>
      </w:pPr>
      <w:r w:rsidRPr="00752A66">
        <w:rPr>
          <w:rFonts w:hint="eastAsia"/>
          <w:lang w:eastAsia="ko-KR"/>
        </w:rPr>
        <w:t>송신기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과도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기간은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송신기가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송신기</w:t>
      </w:r>
      <w:r w:rsidRPr="00752A66">
        <w:rPr>
          <w:rFonts w:hint="eastAsia"/>
          <w:lang w:eastAsia="ko-KR"/>
        </w:rPr>
        <w:t xml:space="preserve"> OFF </w:t>
      </w:r>
      <w:r w:rsidRPr="00752A66">
        <w:rPr>
          <w:rFonts w:hint="eastAsia"/>
          <w:lang w:eastAsia="ko-KR"/>
        </w:rPr>
        <w:t>기간에서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송신기</w:t>
      </w:r>
      <w:r w:rsidRPr="00752A66">
        <w:rPr>
          <w:rFonts w:hint="eastAsia"/>
          <w:lang w:eastAsia="ko-KR"/>
        </w:rPr>
        <w:t xml:space="preserve"> ON </w:t>
      </w:r>
      <w:r w:rsidRPr="00752A66">
        <w:rPr>
          <w:rFonts w:hint="eastAsia"/>
          <w:lang w:eastAsia="ko-KR"/>
        </w:rPr>
        <w:t>기간으로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또는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그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반대로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변경되는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기간</w:t>
      </w:r>
      <w:r w:rsidR="00066912">
        <w:rPr>
          <w:rFonts w:hint="eastAsia"/>
          <w:lang w:eastAsia="ko-KR"/>
        </w:rPr>
        <w:t>이</w:t>
      </w:r>
      <w:r w:rsidRPr="00752A66">
        <w:rPr>
          <w:rFonts w:hint="eastAsia"/>
          <w:lang w:eastAsia="ko-KR"/>
        </w:rPr>
        <w:t>다</w:t>
      </w:r>
      <w:r w:rsidRPr="00752A66">
        <w:rPr>
          <w:rFonts w:hint="eastAsia"/>
          <w:lang w:eastAsia="ko-KR"/>
        </w:rPr>
        <w:t xml:space="preserve">. </w:t>
      </w:r>
      <w:r w:rsidRPr="00752A66">
        <w:rPr>
          <w:rFonts w:hint="eastAsia"/>
          <w:lang w:eastAsia="ko-KR"/>
        </w:rPr>
        <w:t>송신기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과도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기간은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그림</w:t>
      </w:r>
      <w:r w:rsidRPr="00752A66">
        <w:rPr>
          <w:rFonts w:hint="eastAsia"/>
          <w:lang w:eastAsia="ko-KR"/>
        </w:rPr>
        <w:t xml:space="preserve"> 6.4.2.1-1</w:t>
      </w:r>
      <w:r w:rsidRPr="00752A66">
        <w:rPr>
          <w:rFonts w:hint="eastAsia"/>
          <w:lang w:eastAsia="ko-KR"/>
        </w:rPr>
        <w:t>에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설명되어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있다</w:t>
      </w:r>
      <w:r w:rsidRPr="00752A66">
        <w:rPr>
          <w:rFonts w:hint="eastAsia"/>
          <w:lang w:eastAsia="ko-KR"/>
        </w:rPr>
        <w:t>.</w:t>
      </w:r>
    </w:p>
    <w:p w14:paraId="344ED2BB" w14:textId="44FD9877" w:rsidR="00E32AEA" w:rsidRDefault="00A9750D" w:rsidP="00AB3CF6">
      <w:pPr>
        <w:rPr>
          <w:lang w:eastAsia="ko-KR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6FC2BDE" wp14:editId="3E089E4A">
                <wp:extent cx="6167105" cy="3043353"/>
                <wp:effectExtent l="0" t="0" r="5715" b="5080"/>
                <wp:docPr id="714" name="Canvas 714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5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6135355" y="2720138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05E6F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58" name="Freeform 65"/>
                        <wps:cNvSpPr>
                          <a:spLocks noEditPoints="1"/>
                        </wps:cNvSpPr>
                        <wps:spPr bwMode="auto">
                          <a:xfrm>
                            <a:off x="1200111" y="1534146"/>
                            <a:ext cx="4573941" cy="8900"/>
                          </a:xfrm>
                          <a:custGeom>
                            <a:avLst/>
                            <a:gdLst>
                              <a:gd name="T0" fmla="*/ 12502471 w 25050"/>
                              <a:gd name="T1" fmla="*/ 0 h 50"/>
                              <a:gd name="T2" fmla="*/ 29172249 w 25050"/>
                              <a:gd name="T3" fmla="*/ 0 h 50"/>
                              <a:gd name="T4" fmla="*/ 41674719 w 25050"/>
                              <a:gd name="T5" fmla="*/ 791210 h 50"/>
                              <a:gd name="T6" fmla="*/ 52510121 w 25050"/>
                              <a:gd name="T7" fmla="*/ 1582420 h 50"/>
                              <a:gd name="T8" fmla="*/ 59178032 w 25050"/>
                              <a:gd name="T9" fmla="*/ 1582420 h 50"/>
                              <a:gd name="T10" fmla="*/ 70013434 w 25050"/>
                              <a:gd name="T11" fmla="*/ 791210 h 50"/>
                              <a:gd name="T12" fmla="*/ 82515904 w 25050"/>
                              <a:gd name="T13" fmla="*/ 0 h 50"/>
                              <a:gd name="T14" fmla="*/ 105853594 w 25050"/>
                              <a:gd name="T15" fmla="*/ 0 h 50"/>
                              <a:gd name="T16" fmla="*/ 122523554 w 25050"/>
                              <a:gd name="T17" fmla="*/ 0 h 50"/>
                              <a:gd name="T18" fmla="*/ 135026025 w 25050"/>
                              <a:gd name="T19" fmla="*/ 791210 h 50"/>
                              <a:gd name="T20" fmla="*/ 145861426 w 25050"/>
                              <a:gd name="T21" fmla="*/ 1582420 h 50"/>
                              <a:gd name="T22" fmla="*/ 152529338 w 25050"/>
                              <a:gd name="T23" fmla="*/ 1582420 h 50"/>
                              <a:gd name="T24" fmla="*/ 163364739 w 25050"/>
                              <a:gd name="T25" fmla="*/ 791210 h 50"/>
                              <a:gd name="T26" fmla="*/ 175867210 w 25050"/>
                              <a:gd name="T27" fmla="*/ 0 h 50"/>
                              <a:gd name="T28" fmla="*/ 199204899 w 25050"/>
                              <a:gd name="T29" fmla="*/ 0 h 50"/>
                              <a:gd name="T30" fmla="*/ 215874860 w 25050"/>
                              <a:gd name="T31" fmla="*/ 0 h 50"/>
                              <a:gd name="T32" fmla="*/ 228377148 w 25050"/>
                              <a:gd name="T33" fmla="*/ 791210 h 50"/>
                              <a:gd name="T34" fmla="*/ 239212732 w 25050"/>
                              <a:gd name="T35" fmla="*/ 1582420 h 50"/>
                              <a:gd name="T36" fmla="*/ 245880643 w 25050"/>
                              <a:gd name="T37" fmla="*/ 1582420 h 50"/>
                              <a:gd name="T38" fmla="*/ 256716045 w 25050"/>
                              <a:gd name="T39" fmla="*/ 791210 h 50"/>
                              <a:gd name="T40" fmla="*/ 269218333 w 25050"/>
                              <a:gd name="T41" fmla="*/ 0 h 50"/>
                              <a:gd name="T42" fmla="*/ 292556205 w 25050"/>
                              <a:gd name="T43" fmla="*/ 0 h 50"/>
                              <a:gd name="T44" fmla="*/ 309226166 w 25050"/>
                              <a:gd name="T45" fmla="*/ 0 h 50"/>
                              <a:gd name="T46" fmla="*/ 321728454 w 25050"/>
                              <a:gd name="T47" fmla="*/ 791210 h 50"/>
                              <a:gd name="T48" fmla="*/ 332563855 w 25050"/>
                              <a:gd name="T49" fmla="*/ 1582420 h 50"/>
                              <a:gd name="T50" fmla="*/ 339231949 w 25050"/>
                              <a:gd name="T51" fmla="*/ 1582420 h 50"/>
                              <a:gd name="T52" fmla="*/ 350067350 w 25050"/>
                              <a:gd name="T53" fmla="*/ 791210 h 50"/>
                              <a:gd name="T54" fmla="*/ 362569638 w 25050"/>
                              <a:gd name="T55" fmla="*/ 0 h 50"/>
                              <a:gd name="T56" fmla="*/ 385907511 w 25050"/>
                              <a:gd name="T57" fmla="*/ 0 h 50"/>
                              <a:gd name="T58" fmla="*/ 402577471 w 25050"/>
                              <a:gd name="T59" fmla="*/ 0 h 50"/>
                              <a:gd name="T60" fmla="*/ 415079759 w 25050"/>
                              <a:gd name="T61" fmla="*/ 791210 h 50"/>
                              <a:gd name="T62" fmla="*/ 425915161 w 25050"/>
                              <a:gd name="T63" fmla="*/ 1582420 h 50"/>
                              <a:gd name="T64" fmla="*/ 432583072 w 25050"/>
                              <a:gd name="T65" fmla="*/ 1582420 h 50"/>
                              <a:gd name="T66" fmla="*/ 443418656 w 25050"/>
                              <a:gd name="T67" fmla="*/ 791210 h 50"/>
                              <a:gd name="T68" fmla="*/ 455920944 w 25050"/>
                              <a:gd name="T69" fmla="*/ 0 h 50"/>
                              <a:gd name="T70" fmla="*/ 479258816 w 25050"/>
                              <a:gd name="T71" fmla="*/ 0 h 50"/>
                              <a:gd name="T72" fmla="*/ 495928594 w 25050"/>
                              <a:gd name="T73" fmla="*/ 0 h 50"/>
                              <a:gd name="T74" fmla="*/ 508431065 w 25050"/>
                              <a:gd name="T75" fmla="*/ 791210 h 50"/>
                              <a:gd name="T76" fmla="*/ 519266466 w 25050"/>
                              <a:gd name="T77" fmla="*/ 1582420 h 50"/>
                              <a:gd name="T78" fmla="*/ 525934378 w 25050"/>
                              <a:gd name="T79" fmla="*/ 1582420 h 50"/>
                              <a:gd name="T80" fmla="*/ 536769779 w 25050"/>
                              <a:gd name="T81" fmla="*/ 791210 h 50"/>
                              <a:gd name="T82" fmla="*/ 549272250 w 25050"/>
                              <a:gd name="T83" fmla="*/ 0 h 50"/>
                              <a:gd name="T84" fmla="*/ 572610122 w 25050"/>
                              <a:gd name="T85" fmla="*/ 0 h 50"/>
                              <a:gd name="T86" fmla="*/ 589279900 w 25050"/>
                              <a:gd name="T87" fmla="*/ 0 h 50"/>
                              <a:gd name="T88" fmla="*/ 601782371 w 25050"/>
                              <a:gd name="T89" fmla="*/ 791210 h 50"/>
                              <a:gd name="T90" fmla="*/ 612617772 w 25050"/>
                              <a:gd name="T91" fmla="*/ 1582420 h 50"/>
                              <a:gd name="T92" fmla="*/ 619285683 w 25050"/>
                              <a:gd name="T93" fmla="*/ 1582420 h 50"/>
                              <a:gd name="T94" fmla="*/ 630121085 w 25050"/>
                              <a:gd name="T95" fmla="*/ 791210 h 50"/>
                              <a:gd name="T96" fmla="*/ 642623555 w 25050"/>
                              <a:gd name="T97" fmla="*/ 0 h 50"/>
                              <a:gd name="T98" fmla="*/ 665961427 w 25050"/>
                              <a:gd name="T99" fmla="*/ 0 h 50"/>
                              <a:gd name="T100" fmla="*/ 682631206 w 25050"/>
                              <a:gd name="T101" fmla="*/ 0 h 50"/>
                              <a:gd name="T102" fmla="*/ 695133676 w 25050"/>
                              <a:gd name="T103" fmla="*/ 791210 h 50"/>
                              <a:gd name="T104" fmla="*/ 705969078 w 25050"/>
                              <a:gd name="T105" fmla="*/ 1582420 h 50"/>
                              <a:gd name="T106" fmla="*/ 712636989 w 25050"/>
                              <a:gd name="T107" fmla="*/ 1582420 h 50"/>
                              <a:gd name="T108" fmla="*/ 723472390 w 25050"/>
                              <a:gd name="T109" fmla="*/ 791210 h 50"/>
                              <a:gd name="T110" fmla="*/ 735974861 w 25050"/>
                              <a:gd name="T111" fmla="*/ 0 h 50"/>
                              <a:gd name="T112" fmla="*/ 759312550 w 25050"/>
                              <a:gd name="T113" fmla="*/ 0 h 50"/>
                              <a:gd name="T114" fmla="*/ 775982511 w 25050"/>
                              <a:gd name="T115" fmla="*/ 0 h 50"/>
                              <a:gd name="T116" fmla="*/ 788484982 w 25050"/>
                              <a:gd name="T117" fmla="*/ 791210 h 50"/>
                              <a:gd name="T118" fmla="*/ 799320383 w 25050"/>
                              <a:gd name="T119" fmla="*/ 1582420 h 50"/>
                              <a:gd name="T120" fmla="*/ 805988295 w 25050"/>
                              <a:gd name="T121" fmla="*/ 1582420 h 50"/>
                              <a:gd name="T122" fmla="*/ 816823696 w 25050"/>
                              <a:gd name="T123" fmla="*/ 791210 h 50"/>
                              <a:gd name="T124" fmla="*/ 829326167 w 25050"/>
                              <a:gd name="T125" fmla="*/ 0 h 5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5050" h="50">
                                <a:moveTo>
                                  <a:pt x="25" y="0"/>
                                </a:moveTo>
                                <a:lnTo>
                                  <a:pt x="175" y="0"/>
                                </a:lnTo>
                                <a:cubicBezTo>
                                  <a:pt x="189" y="0"/>
                                  <a:pt x="200" y="12"/>
                                  <a:pt x="200" y="25"/>
                                </a:cubicBezTo>
                                <a:cubicBezTo>
                                  <a:pt x="200" y="39"/>
                                  <a:pt x="189" y="50"/>
                                  <a:pt x="175" y="50"/>
                                </a:cubicBezTo>
                                <a:lnTo>
                                  <a:pt x="25" y="50"/>
                                </a:lnTo>
                                <a:cubicBezTo>
                                  <a:pt x="12" y="50"/>
                                  <a:pt x="0" y="39"/>
                                  <a:pt x="0" y="25"/>
                                </a:cubicBezTo>
                                <a:cubicBezTo>
                                  <a:pt x="0" y="12"/>
                                  <a:pt x="12" y="0"/>
                                  <a:pt x="25" y="0"/>
                                </a:cubicBezTo>
                                <a:close/>
                                <a:moveTo>
                                  <a:pt x="375" y="0"/>
                                </a:moveTo>
                                <a:lnTo>
                                  <a:pt x="525" y="0"/>
                                </a:lnTo>
                                <a:cubicBezTo>
                                  <a:pt x="539" y="0"/>
                                  <a:pt x="550" y="12"/>
                                  <a:pt x="550" y="25"/>
                                </a:cubicBezTo>
                                <a:cubicBezTo>
                                  <a:pt x="550" y="39"/>
                                  <a:pt x="539" y="50"/>
                                  <a:pt x="525" y="50"/>
                                </a:cubicBezTo>
                                <a:lnTo>
                                  <a:pt x="375" y="50"/>
                                </a:lnTo>
                                <a:cubicBezTo>
                                  <a:pt x="362" y="50"/>
                                  <a:pt x="350" y="39"/>
                                  <a:pt x="350" y="25"/>
                                </a:cubicBezTo>
                                <a:cubicBezTo>
                                  <a:pt x="350" y="12"/>
                                  <a:pt x="362" y="0"/>
                                  <a:pt x="375" y="0"/>
                                </a:cubicBezTo>
                                <a:close/>
                                <a:moveTo>
                                  <a:pt x="725" y="0"/>
                                </a:moveTo>
                                <a:lnTo>
                                  <a:pt x="875" y="0"/>
                                </a:lnTo>
                                <a:cubicBezTo>
                                  <a:pt x="889" y="0"/>
                                  <a:pt x="900" y="12"/>
                                  <a:pt x="900" y="25"/>
                                </a:cubicBezTo>
                                <a:cubicBezTo>
                                  <a:pt x="900" y="39"/>
                                  <a:pt x="889" y="50"/>
                                  <a:pt x="875" y="50"/>
                                </a:cubicBezTo>
                                <a:lnTo>
                                  <a:pt x="725" y="50"/>
                                </a:lnTo>
                                <a:cubicBezTo>
                                  <a:pt x="712" y="50"/>
                                  <a:pt x="700" y="39"/>
                                  <a:pt x="700" y="25"/>
                                </a:cubicBezTo>
                                <a:cubicBezTo>
                                  <a:pt x="700" y="12"/>
                                  <a:pt x="712" y="0"/>
                                  <a:pt x="725" y="0"/>
                                </a:cubicBezTo>
                                <a:close/>
                                <a:moveTo>
                                  <a:pt x="1075" y="0"/>
                                </a:moveTo>
                                <a:lnTo>
                                  <a:pt x="1225" y="0"/>
                                </a:lnTo>
                                <a:cubicBezTo>
                                  <a:pt x="1239" y="0"/>
                                  <a:pt x="1250" y="12"/>
                                  <a:pt x="1250" y="25"/>
                                </a:cubicBezTo>
                                <a:cubicBezTo>
                                  <a:pt x="1250" y="39"/>
                                  <a:pt x="1239" y="50"/>
                                  <a:pt x="1225" y="50"/>
                                </a:cubicBezTo>
                                <a:lnTo>
                                  <a:pt x="1075" y="50"/>
                                </a:lnTo>
                                <a:cubicBezTo>
                                  <a:pt x="1062" y="50"/>
                                  <a:pt x="1050" y="39"/>
                                  <a:pt x="1050" y="25"/>
                                </a:cubicBezTo>
                                <a:cubicBezTo>
                                  <a:pt x="1050" y="12"/>
                                  <a:pt x="1062" y="0"/>
                                  <a:pt x="1075" y="0"/>
                                </a:cubicBezTo>
                                <a:close/>
                                <a:moveTo>
                                  <a:pt x="1425" y="0"/>
                                </a:moveTo>
                                <a:lnTo>
                                  <a:pt x="1575" y="0"/>
                                </a:lnTo>
                                <a:cubicBezTo>
                                  <a:pt x="1589" y="0"/>
                                  <a:pt x="1600" y="12"/>
                                  <a:pt x="1600" y="25"/>
                                </a:cubicBezTo>
                                <a:cubicBezTo>
                                  <a:pt x="1600" y="39"/>
                                  <a:pt x="1589" y="50"/>
                                  <a:pt x="1575" y="50"/>
                                </a:cubicBezTo>
                                <a:lnTo>
                                  <a:pt x="1425" y="50"/>
                                </a:lnTo>
                                <a:cubicBezTo>
                                  <a:pt x="1412" y="50"/>
                                  <a:pt x="1400" y="39"/>
                                  <a:pt x="1400" y="25"/>
                                </a:cubicBezTo>
                                <a:cubicBezTo>
                                  <a:pt x="1400" y="12"/>
                                  <a:pt x="1412" y="0"/>
                                  <a:pt x="1425" y="0"/>
                                </a:cubicBezTo>
                                <a:close/>
                                <a:moveTo>
                                  <a:pt x="1775" y="0"/>
                                </a:moveTo>
                                <a:lnTo>
                                  <a:pt x="1925" y="0"/>
                                </a:lnTo>
                                <a:cubicBezTo>
                                  <a:pt x="1939" y="0"/>
                                  <a:pt x="1950" y="12"/>
                                  <a:pt x="1950" y="25"/>
                                </a:cubicBezTo>
                                <a:cubicBezTo>
                                  <a:pt x="1950" y="39"/>
                                  <a:pt x="1939" y="50"/>
                                  <a:pt x="1925" y="50"/>
                                </a:cubicBezTo>
                                <a:lnTo>
                                  <a:pt x="1775" y="50"/>
                                </a:lnTo>
                                <a:cubicBezTo>
                                  <a:pt x="1762" y="50"/>
                                  <a:pt x="1750" y="39"/>
                                  <a:pt x="1750" y="25"/>
                                </a:cubicBezTo>
                                <a:cubicBezTo>
                                  <a:pt x="1750" y="12"/>
                                  <a:pt x="1762" y="0"/>
                                  <a:pt x="1775" y="0"/>
                                </a:cubicBezTo>
                                <a:close/>
                                <a:moveTo>
                                  <a:pt x="2125" y="0"/>
                                </a:moveTo>
                                <a:lnTo>
                                  <a:pt x="2275" y="0"/>
                                </a:lnTo>
                                <a:cubicBezTo>
                                  <a:pt x="2289" y="0"/>
                                  <a:pt x="2300" y="12"/>
                                  <a:pt x="2300" y="25"/>
                                </a:cubicBezTo>
                                <a:cubicBezTo>
                                  <a:pt x="2300" y="39"/>
                                  <a:pt x="2289" y="50"/>
                                  <a:pt x="2275" y="50"/>
                                </a:cubicBezTo>
                                <a:lnTo>
                                  <a:pt x="2125" y="50"/>
                                </a:lnTo>
                                <a:cubicBezTo>
                                  <a:pt x="2112" y="50"/>
                                  <a:pt x="2100" y="39"/>
                                  <a:pt x="2100" y="25"/>
                                </a:cubicBezTo>
                                <a:cubicBezTo>
                                  <a:pt x="2100" y="12"/>
                                  <a:pt x="2112" y="0"/>
                                  <a:pt x="2125" y="0"/>
                                </a:cubicBezTo>
                                <a:close/>
                                <a:moveTo>
                                  <a:pt x="2475" y="0"/>
                                </a:moveTo>
                                <a:lnTo>
                                  <a:pt x="2625" y="0"/>
                                </a:lnTo>
                                <a:cubicBezTo>
                                  <a:pt x="2639" y="0"/>
                                  <a:pt x="2650" y="12"/>
                                  <a:pt x="2650" y="25"/>
                                </a:cubicBezTo>
                                <a:cubicBezTo>
                                  <a:pt x="2650" y="39"/>
                                  <a:pt x="2639" y="50"/>
                                  <a:pt x="2625" y="50"/>
                                </a:cubicBezTo>
                                <a:lnTo>
                                  <a:pt x="2475" y="50"/>
                                </a:lnTo>
                                <a:cubicBezTo>
                                  <a:pt x="2462" y="50"/>
                                  <a:pt x="2450" y="39"/>
                                  <a:pt x="2450" y="25"/>
                                </a:cubicBezTo>
                                <a:cubicBezTo>
                                  <a:pt x="2450" y="12"/>
                                  <a:pt x="2462" y="0"/>
                                  <a:pt x="2475" y="0"/>
                                </a:cubicBezTo>
                                <a:close/>
                                <a:moveTo>
                                  <a:pt x="2825" y="0"/>
                                </a:moveTo>
                                <a:lnTo>
                                  <a:pt x="2975" y="0"/>
                                </a:lnTo>
                                <a:cubicBezTo>
                                  <a:pt x="2989" y="0"/>
                                  <a:pt x="3000" y="12"/>
                                  <a:pt x="3000" y="25"/>
                                </a:cubicBezTo>
                                <a:cubicBezTo>
                                  <a:pt x="3000" y="39"/>
                                  <a:pt x="2989" y="50"/>
                                  <a:pt x="2975" y="50"/>
                                </a:cubicBezTo>
                                <a:lnTo>
                                  <a:pt x="2825" y="50"/>
                                </a:lnTo>
                                <a:cubicBezTo>
                                  <a:pt x="2812" y="50"/>
                                  <a:pt x="2800" y="39"/>
                                  <a:pt x="2800" y="25"/>
                                </a:cubicBezTo>
                                <a:cubicBezTo>
                                  <a:pt x="2800" y="12"/>
                                  <a:pt x="2812" y="0"/>
                                  <a:pt x="2825" y="0"/>
                                </a:cubicBezTo>
                                <a:close/>
                                <a:moveTo>
                                  <a:pt x="3175" y="0"/>
                                </a:moveTo>
                                <a:lnTo>
                                  <a:pt x="3325" y="0"/>
                                </a:lnTo>
                                <a:cubicBezTo>
                                  <a:pt x="3339" y="0"/>
                                  <a:pt x="3350" y="12"/>
                                  <a:pt x="3350" y="25"/>
                                </a:cubicBezTo>
                                <a:cubicBezTo>
                                  <a:pt x="3350" y="39"/>
                                  <a:pt x="3339" y="50"/>
                                  <a:pt x="3325" y="50"/>
                                </a:cubicBezTo>
                                <a:lnTo>
                                  <a:pt x="3175" y="50"/>
                                </a:lnTo>
                                <a:cubicBezTo>
                                  <a:pt x="3162" y="50"/>
                                  <a:pt x="3150" y="39"/>
                                  <a:pt x="3150" y="25"/>
                                </a:cubicBezTo>
                                <a:cubicBezTo>
                                  <a:pt x="3150" y="12"/>
                                  <a:pt x="3162" y="0"/>
                                  <a:pt x="3175" y="0"/>
                                </a:cubicBezTo>
                                <a:close/>
                                <a:moveTo>
                                  <a:pt x="3525" y="0"/>
                                </a:moveTo>
                                <a:lnTo>
                                  <a:pt x="3675" y="0"/>
                                </a:lnTo>
                                <a:cubicBezTo>
                                  <a:pt x="3689" y="0"/>
                                  <a:pt x="3700" y="12"/>
                                  <a:pt x="3700" y="25"/>
                                </a:cubicBezTo>
                                <a:cubicBezTo>
                                  <a:pt x="3700" y="39"/>
                                  <a:pt x="3689" y="50"/>
                                  <a:pt x="3675" y="50"/>
                                </a:cubicBezTo>
                                <a:lnTo>
                                  <a:pt x="3525" y="50"/>
                                </a:lnTo>
                                <a:cubicBezTo>
                                  <a:pt x="3512" y="50"/>
                                  <a:pt x="3500" y="39"/>
                                  <a:pt x="3500" y="25"/>
                                </a:cubicBezTo>
                                <a:cubicBezTo>
                                  <a:pt x="3500" y="12"/>
                                  <a:pt x="3512" y="0"/>
                                  <a:pt x="3525" y="0"/>
                                </a:cubicBezTo>
                                <a:close/>
                                <a:moveTo>
                                  <a:pt x="3875" y="0"/>
                                </a:moveTo>
                                <a:lnTo>
                                  <a:pt x="4025" y="0"/>
                                </a:lnTo>
                                <a:cubicBezTo>
                                  <a:pt x="4039" y="0"/>
                                  <a:pt x="4050" y="12"/>
                                  <a:pt x="4050" y="25"/>
                                </a:cubicBezTo>
                                <a:cubicBezTo>
                                  <a:pt x="4050" y="39"/>
                                  <a:pt x="4039" y="50"/>
                                  <a:pt x="4025" y="50"/>
                                </a:cubicBezTo>
                                <a:lnTo>
                                  <a:pt x="3875" y="50"/>
                                </a:lnTo>
                                <a:cubicBezTo>
                                  <a:pt x="3862" y="50"/>
                                  <a:pt x="3850" y="39"/>
                                  <a:pt x="3850" y="25"/>
                                </a:cubicBezTo>
                                <a:cubicBezTo>
                                  <a:pt x="3850" y="12"/>
                                  <a:pt x="3862" y="0"/>
                                  <a:pt x="3875" y="0"/>
                                </a:cubicBezTo>
                                <a:close/>
                                <a:moveTo>
                                  <a:pt x="4225" y="0"/>
                                </a:moveTo>
                                <a:lnTo>
                                  <a:pt x="4375" y="0"/>
                                </a:lnTo>
                                <a:cubicBezTo>
                                  <a:pt x="4389" y="0"/>
                                  <a:pt x="4400" y="12"/>
                                  <a:pt x="4400" y="25"/>
                                </a:cubicBezTo>
                                <a:cubicBezTo>
                                  <a:pt x="4400" y="39"/>
                                  <a:pt x="4389" y="50"/>
                                  <a:pt x="4375" y="50"/>
                                </a:cubicBezTo>
                                <a:lnTo>
                                  <a:pt x="4225" y="50"/>
                                </a:lnTo>
                                <a:cubicBezTo>
                                  <a:pt x="4212" y="50"/>
                                  <a:pt x="4200" y="39"/>
                                  <a:pt x="4200" y="25"/>
                                </a:cubicBezTo>
                                <a:cubicBezTo>
                                  <a:pt x="4200" y="12"/>
                                  <a:pt x="4212" y="0"/>
                                  <a:pt x="4225" y="0"/>
                                </a:cubicBezTo>
                                <a:close/>
                                <a:moveTo>
                                  <a:pt x="4575" y="0"/>
                                </a:moveTo>
                                <a:lnTo>
                                  <a:pt x="4725" y="0"/>
                                </a:lnTo>
                                <a:cubicBezTo>
                                  <a:pt x="4739" y="0"/>
                                  <a:pt x="4750" y="12"/>
                                  <a:pt x="4750" y="25"/>
                                </a:cubicBezTo>
                                <a:cubicBezTo>
                                  <a:pt x="4750" y="39"/>
                                  <a:pt x="4739" y="50"/>
                                  <a:pt x="4725" y="50"/>
                                </a:cubicBezTo>
                                <a:lnTo>
                                  <a:pt x="4575" y="50"/>
                                </a:lnTo>
                                <a:cubicBezTo>
                                  <a:pt x="4562" y="50"/>
                                  <a:pt x="4550" y="39"/>
                                  <a:pt x="4550" y="25"/>
                                </a:cubicBezTo>
                                <a:cubicBezTo>
                                  <a:pt x="4550" y="12"/>
                                  <a:pt x="4562" y="0"/>
                                  <a:pt x="4575" y="0"/>
                                </a:cubicBezTo>
                                <a:close/>
                                <a:moveTo>
                                  <a:pt x="4925" y="0"/>
                                </a:moveTo>
                                <a:lnTo>
                                  <a:pt x="5075" y="0"/>
                                </a:lnTo>
                                <a:cubicBezTo>
                                  <a:pt x="5089" y="0"/>
                                  <a:pt x="5100" y="12"/>
                                  <a:pt x="5100" y="25"/>
                                </a:cubicBezTo>
                                <a:cubicBezTo>
                                  <a:pt x="5100" y="39"/>
                                  <a:pt x="5089" y="50"/>
                                  <a:pt x="5075" y="50"/>
                                </a:cubicBezTo>
                                <a:lnTo>
                                  <a:pt x="4925" y="50"/>
                                </a:lnTo>
                                <a:cubicBezTo>
                                  <a:pt x="4912" y="50"/>
                                  <a:pt x="4900" y="39"/>
                                  <a:pt x="4900" y="25"/>
                                </a:cubicBezTo>
                                <a:cubicBezTo>
                                  <a:pt x="4900" y="12"/>
                                  <a:pt x="4912" y="0"/>
                                  <a:pt x="4925" y="0"/>
                                </a:cubicBezTo>
                                <a:close/>
                                <a:moveTo>
                                  <a:pt x="5275" y="0"/>
                                </a:moveTo>
                                <a:lnTo>
                                  <a:pt x="5425" y="0"/>
                                </a:lnTo>
                                <a:cubicBezTo>
                                  <a:pt x="5439" y="0"/>
                                  <a:pt x="5450" y="12"/>
                                  <a:pt x="5450" y="25"/>
                                </a:cubicBezTo>
                                <a:cubicBezTo>
                                  <a:pt x="5450" y="39"/>
                                  <a:pt x="5439" y="50"/>
                                  <a:pt x="5425" y="50"/>
                                </a:cubicBezTo>
                                <a:lnTo>
                                  <a:pt x="5275" y="50"/>
                                </a:lnTo>
                                <a:cubicBezTo>
                                  <a:pt x="5262" y="50"/>
                                  <a:pt x="5250" y="39"/>
                                  <a:pt x="5250" y="25"/>
                                </a:cubicBezTo>
                                <a:cubicBezTo>
                                  <a:pt x="5250" y="12"/>
                                  <a:pt x="5262" y="0"/>
                                  <a:pt x="5275" y="0"/>
                                </a:cubicBezTo>
                                <a:close/>
                                <a:moveTo>
                                  <a:pt x="5625" y="0"/>
                                </a:moveTo>
                                <a:lnTo>
                                  <a:pt x="5775" y="0"/>
                                </a:lnTo>
                                <a:cubicBezTo>
                                  <a:pt x="5789" y="0"/>
                                  <a:pt x="5800" y="12"/>
                                  <a:pt x="5800" y="25"/>
                                </a:cubicBezTo>
                                <a:cubicBezTo>
                                  <a:pt x="5800" y="39"/>
                                  <a:pt x="5789" y="50"/>
                                  <a:pt x="5775" y="50"/>
                                </a:cubicBezTo>
                                <a:lnTo>
                                  <a:pt x="5625" y="50"/>
                                </a:lnTo>
                                <a:cubicBezTo>
                                  <a:pt x="5612" y="50"/>
                                  <a:pt x="5600" y="39"/>
                                  <a:pt x="5600" y="25"/>
                                </a:cubicBezTo>
                                <a:cubicBezTo>
                                  <a:pt x="5600" y="12"/>
                                  <a:pt x="5612" y="0"/>
                                  <a:pt x="5625" y="0"/>
                                </a:cubicBezTo>
                                <a:close/>
                                <a:moveTo>
                                  <a:pt x="5975" y="0"/>
                                </a:moveTo>
                                <a:lnTo>
                                  <a:pt x="6125" y="0"/>
                                </a:lnTo>
                                <a:cubicBezTo>
                                  <a:pt x="6139" y="0"/>
                                  <a:pt x="6150" y="12"/>
                                  <a:pt x="6150" y="25"/>
                                </a:cubicBezTo>
                                <a:cubicBezTo>
                                  <a:pt x="6150" y="39"/>
                                  <a:pt x="6139" y="50"/>
                                  <a:pt x="6125" y="50"/>
                                </a:cubicBezTo>
                                <a:lnTo>
                                  <a:pt x="5975" y="50"/>
                                </a:lnTo>
                                <a:cubicBezTo>
                                  <a:pt x="5962" y="50"/>
                                  <a:pt x="5950" y="39"/>
                                  <a:pt x="5950" y="25"/>
                                </a:cubicBezTo>
                                <a:cubicBezTo>
                                  <a:pt x="5950" y="12"/>
                                  <a:pt x="5962" y="0"/>
                                  <a:pt x="5975" y="0"/>
                                </a:cubicBezTo>
                                <a:close/>
                                <a:moveTo>
                                  <a:pt x="6325" y="0"/>
                                </a:moveTo>
                                <a:lnTo>
                                  <a:pt x="6475" y="0"/>
                                </a:lnTo>
                                <a:cubicBezTo>
                                  <a:pt x="6489" y="0"/>
                                  <a:pt x="6500" y="12"/>
                                  <a:pt x="6500" y="25"/>
                                </a:cubicBezTo>
                                <a:cubicBezTo>
                                  <a:pt x="6500" y="39"/>
                                  <a:pt x="6489" y="50"/>
                                  <a:pt x="6475" y="50"/>
                                </a:cubicBezTo>
                                <a:lnTo>
                                  <a:pt x="6325" y="50"/>
                                </a:lnTo>
                                <a:cubicBezTo>
                                  <a:pt x="6312" y="50"/>
                                  <a:pt x="6300" y="39"/>
                                  <a:pt x="6300" y="25"/>
                                </a:cubicBezTo>
                                <a:cubicBezTo>
                                  <a:pt x="6300" y="12"/>
                                  <a:pt x="6312" y="0"/>
                                  <a:pt x="6325" y="0"/>
                                </a:cubicBezTo>
                                <a:close/>
                                <a:moveTo>
                                  <a:pt x="6675" y="0"/>
                                </a:moveTo>
                                <a:lnTo>
                                  <a:pt x="6825" y="0"/>
                                </a:lnTo>
                                <a:cubicBezTo>
                                  <a:pt x="6839" y="0"/>
                                  <a:pt x="6850" y="12"/>
                                  <a:pt x="6850" y="25"/>
                                </a:cubicBezTo>
                                <a:cubicBezTo>
                                  <a:pt x="6850" y="39"/>
                                  <a:pt x="6839" y="50"/>
                                  <a:pt x="6825" y="50"/>
                                </a:cubicBezTo>
                                <a:lnTo>
                                  <a:pt x="6675" y="50"/>
                                </a:lnTo>
                                <a:cubicBezTo>
                                  <a:pt x="6662" y="50"/>
                                  <a:pt x="6650" y="39"/>
                                  <a:pt x="6650" y="25"/>
                                </a:cubicBezTo>
                                <a:cubicBezTo>
                                  <a:pt x="6650" y="12"/>
                                  <a:pt x="6662" y="0"/>
                                  <a:pt x="6675" y="0"/>
                                </a:cubicBezTo>
                                <a:close/>
                                <a:moveTo>
                                  <a:pt x="7025" y="0"/>
                                </a:moveTo>
                                <a:lnTo>
                                  <a:pt x="7175" y="0"/>
                                </a:lnTo>
                                <a:cubicBezTo>
                                  <a:pt x="7189" y="0"/>
                                  <a:pt x="7200" y="12"/>
                                  <a:pt x="7200" y="25"/>
                                </a:cubicBezTo>
                                <a:cubicBezTo>
                                  <a:pt x="7200" y="39"/>
                                  <a:pt x="7189" y="50"/>
                                  <a:pt x="7175" y="50"/>
                                </a:cubicBezTo>
                                <a:lnTo>
                                  <a:pt x="7025" y="50"/>
                                </a:lnTo>
                                <a:cubicBezTo>
                                  <a:pt x="7012" y="50"/>
                                  <a:pt x="7000" y="39"/>
                                  <a:pt x="7000" y="25"/>
                                </a:cubicBezTo>
                                <a:cubicBezTo>
                                  <a:pt x="7000" y="12"/>
                                  <a:pt x="7012" y="0"/>
                                  <a:pt x="7025" y="0"/>
                                </a:cubicBezTo>
                                <a:close/>
                                <a:moveTo>
                                  <a:pt x="7375" y="0"/>
                                </a:moveTo>
                                <a:lnTo>
                                  <a:pt x="7525" y="0"/>
                                </a:lnTo>
                                <a:cubicBezTo>
                                  <a:pt x="7539" y="0"/>
                                  <a:pt x="7550" y="12"/>
                                  <a:pt x="7550" y="25"/>
                                </a:cubicBezTo>
                                <a:cubicBezTo>
                                  <a:pt x="7550" y="39"/>
                                  <a:pt x="7539" y="50"/>
                                  <a:pt x="7525" y="50"/>
                                </a:cubicBezTo>
                                <a:lnTo>
                                  <a:pt x="7375" y="50"/>
                                </a:lnTo>
                                <a:cubicBezTo>
                                  <a:pt x="7362" y="50"/>
                                  <a:pt x="7350" y="39"/>
                                  <a:pt x="7350" y="25"/>
                                </a:cubicBezTo>
                                <a:cubicBezTo>
                                  <a:pt x="7350" y="12"/>
                                  <a:pt x="7362" y="0"/>
                                  <a:pt x="7375" y="0"/>
                                </a:cubicBezTo>
                                <a:close/>
                                <a:moveTo>
                                  <a:pt x="7725" y="0"/>
                                </a:moveTo>
                                <a:lnTo>
                                  <a:pt x="7875" y="0"/>
                                </a:lnTo>
                                <a:cubicBezTo>
                                  <a:pt x="7889" y="0"/>
                                  <a:pt x="7900" y="12"/>
                                  <a:pt x="7900" y="25"/>
                                </a:cubicBezTo>
                                <a:cubicBezTo>
                                  <a:pt x="7900" y="39"/>
                                  <a:pt x="7889" y="50"/>
                                  <a:pt x="7875" y="50"/>
                                </a:cubicBezTo>
                                <a:lnTo>
                                  <a:pt x="7725" y="50"/>
                                </a:lnTo>
                                <a:cubicBezTo>
                                  <a:pt x="7712" y="50"/>
                                  <a:pt x="7700" y="39"/>
                                  <a:pt x="7700" y="25"/>
                                </a:cubicBezTo>
                                <a:cubicBezTo>
                                  <a:pt x="7700" y="12"/>
                                  <a:pt x="7712" y="0"/>
                                  <a:pt x="7725" y="0"/>
                                </a:cubicBezTo>
                                <a:close/>
                                <a:moveTo>
                                  <a:pt x="8075" y="0"/>
                                </a:moveTo>
                                <a:lnTo>
                                  <a:pt x="8225" y="0"/>
                                </a:lnTo>
                                <a:cubicBezTo>
                                  <a:pt x="8239" y="0"/>
                                  <a:pt x="8250" y="12"/>
                                  <a:pt x="8250" y="25"/>
                                </a:cubicBezTo>
                                <a:cubicBezTo>
                                  <a:pt x="8250" y="39"/>
                                  <a:pt x="8239" y="50"/>
                                  <a:pt x="8225" y="50"/>
                                </a:cubicBezTo>
                                <a:lnTo>
                                  <a:pt x="8075" y="50"/>
                                </a:lnTo>
                                <a:cubicBezTo>
                                  <a:pt x="8062" y="50"/>
                                  <a:pt x="8050" y="39"/>
                                  <a:pt x="8050" y="25"/>
                                </a:cubicBezTo>
                                <a:cubicBezTo>
                                  <a:pt x="8050" y="12"/>
                                  <a:pt x="8062" y="0"/>
                                  <a:pt x="8075" y="0"/>
                                </a:cubicBezTo>
                                <a:close/>
                                <a:moveTo>
                                  <a:pt x="8425" y="0"/>
                                </a:moveTo>
                                <a:lnTo>
                                  <a:pt x="8575" y="0"/>
                                </a:lnTo>
                                <a:cubicBezTo>
                                  <a:pt x="8589" y="0"/>
                                  <a:pt x="8600" y="12"/>
                                  <a:pt x="8600" y="25"/>
                                </a:cubicBezTo>
                                <a:cubicBezTo>
                                  <a:pt x="8600" y="39"/>
                                  <a:pt x="8589" y="50"/>
                                  <a:pt x="8575" y="50"/>
                                </a:cubicBezTo>
                                <a:lnTo>
                                  <a:pt x="8425" y="50"/>
                                </a:lnTo>
                                <a:cubicBezTo>
                                  <a:pt x="8412" y="50"/>
                                  <a:pt x="8400" y="39"/>
                                  <a:pt x="8400" y="25"/>
                                </a:cubicBezTo>
                                <a:cubicBezTo>
                                  <a:pt x="8400" y="12"/>
                                  <a:pt x="8412" y="0"/>
                                  <a:pt x="8425" y="0"/>
                                </a:cubicBezTo>
                                <a:close/>
                                <a:moveTo>
                                  <a:pt x="8775" y="0"/>
                                </a:moveTo>
                                <a:lnTo>
                                  <a:pt x="8925" y="0"/>
                                </a:lnTo>
                                <a:cubicBezTo>
                                  <a:pt x="8939" y="0"/>
                                  <a:pt x="8950" y="12"/>
                                  <a:pt x="8950" y="25"/>
                                </a:cubicBezTo>
                                <a:cubicBezTo>
                                  <a:pt x="8950" y="39"/>
                                  <a:pt x="8939" y="50"/>
                                  <a:pt x="8925" y="50"/>
                                </a:cubicBezTo>
                                <a:lnTo>
                                  <a:pt x="8775" y="50"/>
                                </a:lnTo>
                                <a:cubicBezTo>
                                  <a:pt x="8762" y="50"/>
                                  <a:pt x="8750" y="39"/>
                                  <a:pt x="8750" y="25"/>
                                </a:cubicBezTo>
                                <a:cubicBezTo>
                                  <a:pt x="8750" y="12"/>
                                  <a:pt x="8762" y="0"/>
                                  <a:pt x="8775" y="0"/>
                                </a:cubicBezTo>
                                <a:close/>
                                <a:moveTo>
                                  <a:pt x="9125" y="0"/>
                                </a:moveTo>
                                <a:lnTo>
                                  <a:pt x="9275" y="0"/>
                                </a:lnTo>
                                <a:cubicBezTo>
                                  <a:pt x="9289" y="0"/>
                                  <a:pt x="9300" y="12"/>
                                  <a:pt x="9300" y="25"/>
                                </a:cubicBezTo>
                                <a:cubicBezTo>
                                  <a:pt x="9300" y="39"/>
                                  <a:pt x="9289" y="50"/>
                                  <a:pt x="9275" y="50"/>
                                </a:cubicBezTo>
                                <a:lnTo>
                                  <a:pt x="9125" y="50"/>
                                </a:lnTo>
                                <a:cubicBezTo>
                                  <a:pt x="9112" y="50"/>
                                  <a:pt x="9100" y="39"/>
                                  <a:pt x="9100" y="25"/>
                                </a:cubicBezTo>
                                <a:cubicBezTo>
                                  <a:pt x="9100" y="12"/>
                                  <a:pt x="9112" y="0"/>
                                  <a:pt x="9125" y="0"/>
                                </a:cubicBezTo>
                                <a:close/>
                                <a:moveTo>
                                  <a:pt x="9475" y="0"/>
                                </a:moveTo>
                                <a:lnTo>
                                  <a:pt x="9625" y="0"/>
                                </a:lnTo>
                                <a:cubicBezTo>
                                  <a:pt x="9639" y="0"/>
                                  <a:pt x="9650" y="12"/>
                                  <a:pt x="9650" y="25"/>
                                </a:cubicBezTo>
                                <a:cubicBezTo>
                                  <a:pt x="9650" y="39"/>
                                  <a:pt x="9639" y="50"/>
                                  <a:pt x="9625" y="50"/>
                                </a:cubicBezTo>
                                <a:lnTo>
                                  <a:pt x="9475" y="50"/>
                                </a:lnTo>
                                <a:cubicBezTo>
                                  <a:pt x="9462" y="50"/>
                                  <a:pt x="9450" y="39"/>
                                  <a:pt x="9450" y="25"/>
                                </a:cubicBezTo>
                                <a:cubicBezTo>
                                  <a:pt x="9450" y="12"/>
                                  <a:pt x="9462" y="0"/>
                                  <a:pt x="9475" y="0"/>
                                </a:cubicBezTo>
                                <a:close/>
                                <a:moveTo>
                                  <a:pt x="9825" y="0"/>
                                </a:moveTo>
                                <a:lnTo>
                                  <a:pt x="9975" y="0"/>
                                </a:lnTo>
                                <a:cubicBezTo>
                                  <a:pt x="9989" y="0"/>
                                  <a:pt x="10000" y="12"/>
                                  <a:pt x="10000" y="25"/>
                                </a:cubicBezTo>
                                <a:cubicBezTo>
                                  <a:pt x="10000" y="39"/>
                                  <a:pt x="9989" y="50"/>
                                  <a:pt x="9975" y="50"/>
                                </a:cubicBezTo>
                                <a:lnTo>
                                  <a:pt x="9825" y="50"/>
                                </a:lnTo>
                                <a:cubicBezTo>
                                  <a:pt x="9812" y="50"/>
                                  <a:pt x="9800" y="39"/>
                                  <a:pt x="9800" y="25"/>
                                </a:cubicBezTo>
                                <a:cubicBezTo>
                                  <a:pt x="9800" y="12"/>
                                  <a:pt x="9812" y="0"/>
                                  <a:pt x="9825" y="0"/>
                                </a:cubicBezTo>
                                <a:close/>
                                <a:moveTo>
                                  <a:pt x="10175" y="0"/>
                                </a:moveTo>
                                <a:lnTo>
                                  <a:pt x="10325" y="0"/>
                                </a:lnTo>
                                <a:cubicBezTo>
                                  <a:pt x="10339" y="0"/>
                                  <a:pt x="10350" y="12"/>
                                  <a:pt x="10350" y="25"/>
                                </a:cubicBezTo>
                                <a:cubicBezTo>
                                  <a:pt x="10350" y="39"/>
                                  <a:pt x="10339" y="50"/>
                                  <a:pt x="10325" y="50"/>
                                </a:cubicBezTo>
                                <a:lnTo>
                                  <a:pt x="10175" y="50"/>
                                </a:lnTo>
                                <a:cubicBezTo>
                                  <a:pt x="10162" y="50"/>
                                  <a:pt x="10150" y="39"/>
                                  <a:pt x="10150" y="25"/>
                                </a:cubicBezTo>
                                <a:cubicBezTo>
                                  <a:pt x="10150" y="12"/>
                                  <a:pt x="10162" y="0"/>
                                  <a:pt x="10175" y="0"/>
                                </a:cubicBezTo>
                                <a:close/>
                                <a:moveTo>
                                  <a:pt x="10525" y="0"/>
                                </a:moveTo>
                                <a:lnTo>
                                  <a:pt x="10675" y="0"/>
                                </a:lnTo>
                                <a:cubicBezTo>
                                  <a:pt x="10689" y="0"/>
                                  <a:pt x="10700" y="12"/>
                                  <a:pt x="10700" y="25"/>
                                </a:cubicBezTo>
                                <a:cubicBezTo>
                                  <a:pt x="10700" y="39"/>
                                  <a:pt x="10689" y="50"/>
                                  <a:pt x="10675" y="50"/>
                                </a:cubicBezTo>
                                <a:lnTo>
                                  <a:pt x="10525" y="50"/>
                                </a:lnTo>
                                <a:cubicBezTo>
                                  <a:pt x="10512" y="50"/>
                                  <a:pt x="10500" y="39"/>
                                  <a:pt x="10500" y="25"/>
                                </a:cubicBezTo>
                                <a:cubicBezTo>
                                  <a:pt x="10500" y="12"/>
                                  <a:pt x="10512" y="0"/>
                                  <a:pt x="10525" y="0"/>
                                </a:cubicBezTo>
                                <a:close/>
                                <a:moveTo>
                                  <a:pt x="10875" y="0"/>
                                </a:moveTo>
                                <a:lnTo>
                                  <a:pt x="11025" y="0"/>
                                </a:lnTo>
                                <a:cubicBezTo>
                                  <a:pt x="11039" y="0"/>
                                  <a:pt x="11050" y="12"/>
                                  <a:pt x="11050" y="25"/>
                                </a:cubicBezTo>
                                <a:cubicBezTo>
                                  <a:pt x="11050" y="39"/>
                                  <a:pt x="11039" y="50"/>
                                  <a:pt x="11025" y="50"/>
                                </a:cubicBezTo>
                                <a:lnTo>
                                  <a:pt x="10875" y="50"/>
                                </a:lnTo>
                                <a:cubicBezTo>
                                  <a:pt x="10862" y="50"/>
                                  <a:pt x="10850" y="39"/>
                                  <a:pt x="10850" y="25"/>
                                </a:cubicBezTo>
                                <a:cubicBezTo>
                                  <a:pt x="10850" y="12"/>
                                  <a:pt x="10862" y="0"/>
                                  <a:pt x="10875" y="0"/>
                                </a:cubicBezTo>
                                <a:close/>
                                <a:moveTo>
                                  <a:pt x="11225" y="0"/>
                                </a:moveTo>
                                <a:lnTo>
                                  <a:pt x="11375" y="0"/>
                                </a:lnTo>
                                <a:cubicBezTo>
                                  <a:pt x="11389" y="0"/>
                                  <a:pt x="11400" y="12"/>
                                  <a:pt x="11400" y="25"/>
                                </a:cubicBezTo>
                                <a:cubicBezTo>
                                  <a:pt x="11400" y="39"/>
                                  <a:pt x="11389" y="50"/>
                                  <a:pt x="11375" y="50"/>
                                </a:cubicBezTo>
                                <a:lnTo>
                                  <a:pt x="11225" y="50"/>
                                </a:lnTo>
                                <a:cubicBezTo>
                                  <a:pt x="11212" y="50"/>
                                  <a:pt x="11200" y="39"/>
                                  <a:pt x="11200" y="25"/>
                                </a:cubicBezTo>
                                <a:cubicBezTo>
                                  <a:pt x="11200" y="12"/>
                                  <a:pt x="11212" y="0"/>
                                  <a:pt x="11225" y="0"/>
                                </a:cubicBezTo>
                                <a:close/>
                                <a:moveTo>
                                  <a:pt x="11575" y="0"/>
                                </a:moveTo>
                                <a:lnTo>
                                  <a:pt x="11725" y="0"/>
                                </a:lnTo>
                                <a:cubicBezTo>
                                  <a:pt x="11739" y="0"/>
                                  <a:pt x="11750" y="12"/>
                                  <a:pt x="11750" y="25"/>
                                </a:cubicBezTo>
                                <a:cubicBezTo>
                                  <a:pt x="11750" y="39"/>
                                  <a:pt x="11739" y="50"/>
                                  <a:pt x="11725" y="50"/>
                                </a:cubicBezTo>
                                <a:lnTo>
                                  <a:pt x="11575" y="50"/>
                                </a:lnTo>
                                <a:cubicBezTo>
                                  <a:pt x="11562" y="50"/>
                                  <a:pt x="11550" y="39"/>
                                  <a:pt x="11550" y="25"/>
                                </a:cubicBezTo>
                                <a:cubicBezTo>
                                  <a:pt x="11550" y="12"/>
                                  <a:pt x="11562" y="0"/>
                                  <a:pt x="11575" y="0"/>
                                </a:cubicBezTo>
                                <a:close/>
                                <a:moveTo>
                                  <a:pt x="11925" y="0"/>
                                </a:moveTo>
                                <a:lnTo>
                                  <a:pt x="12075" y="0"/>
                                </a:lnTo>
                                <a:cubicBezTo>
                                  <a:pt x="12089" y="0"/>
                                  <a:pt x="12100" y="12"/>
                                  <a:pt x="12100" y="25"/>
                                </a:cubicBezTo>
                                <a:cubicBezTo>
                                  <a:pt x="12100" y="39"/>
                                  <a:pt x="12089" y="50"/>
                                  <a:pt x="12075" y="50"/>
                                </a:cubicBezTo>
                                <a:lnTo>
                                  <a:pt x="11925" y="50"/>
                                </a:lnTo>
                                <a:cubicBezTo>
                                  <a:pt x="11912" y="50"/>
                                  <a:pt x="11900" y="39"/>
                                  <a:pt x="11900" y="25"/>
                                </a:cubicBezTo>
                                <a:cubicBezTo>
                                  <a:pt x="11900" y="12"/>
                                  <a:pt x="11912" y="0"/>
                                  <a:pt x="11925" y="0"/>
                                </a:cubicBezTo>
                                <a:close/>
                                <a:moveTo>
                                  <a:pt x="12275" y="0"/>
                                </a:moveTo>
                                <a:lnTo>
                                  <a:pt x="12425" y="0"/>
                                </a:lnTo>
                                <a:cubicBezTo>
                                  <a:pt x="12439" y="0"/>
                                  <a:pt x="12450" y="12"/>
                                  <a:pt x="12450" y="25"/>
                                </a:cubicBezTo>
                                <a:cubicBezTo>
                                  <a:pt x="12450" y="39"/>
                                  <a:pt x="12439" y="50"/>
                                  <a:pt x="12425" y="50"/>
                                </a:cubicBezTo>
                                <a:lnTo>
                                  <a:pt x="12275" y="50"/>
                                </a:lnTo>
                                <a:cubicBezTo>
                                  <a:pt x="12262" y="50"/>
                                  <a:pt x="12250" y="39"/>
                                  <a:pt x="12250" y="25"/>
                                </a:cubicBezTo>
                                <a:cubicBezTo>
                                  <a:pt x="12250" y="12"/>
                                  <a:pt x="12262" y="0"/>
                                  <a:pt x="12275" y="0"/>
                                </a:cubicBezTo>
                                <a:close/>
                                <a:moveTo>
                                  <a:pt x="12625" y="0"/>
                                </a:moveTo>
                                <a:lnTo>
                                  <a:pt x="12775" y="0"/>
                                </a:lnTo>
                                <a:cubicBezTo>
                                  <a:pt x="12789" y="0"/>
                                  <a:pt x="12800" y="12"/>
                                  <a:pt x="12800" y="25"/>
                                </a:cubicBezTo>
                                <a:cubicBezTo>
                                  <a:pt x="12800" y="39"/>
                                  <a:pt x="12789" y="50"/>
                                  <a:pt x="12775" y="50"/>
                                </a:cubicBezTo>
                                <a:lnTo>
                                  <a:pt x="12625" y="50"/>
                                </a:lnTo>
                                <a:cubicBezTo>
                                  <a:pt x="12612" y="50"/>
                                  <a:pt x="12600" y="39"/>
                                  <a:pt x="12600" y="25"/>
                                </a:cubicBezTo>
                                <a:cubicBezTo>
                                  <a:pt x="12600" y="12"/>
                                  <a:pt x="12612" y="0"/>
                                  <a:pt x="12625" y="0"/>
                                </a:cubicBezTo>
                                <a:close/>
                                <a:moveTo>
                                  <a:pt x="12975" y="0"/>
                                </a:moveTo>
                                <a:lnTo>
                                  <a:pt x="13125" y="0"/>
                                </a:lnTo>
                                <a:cubicBezTo>
                                  <a:pt x="13139" y="0"/>
                                  <a:pt x="13150" y="12"/>
                                  <a:pt x="13150" y="25"/>
                                </a:cubicBezTo>
                                <a:cubicBezTo>
                                  <a:pt x="13150" y="39"/>
                                  <a:pt x="13139" y="50"/>
                                  <a:pt x="13125" y="50"/>
                                </a:cubicBezTo>
                                <a:lnTo>
                                  <a:pt x="12975" y="50"/>
                                </a:lnTo>
                                <a:cubicBezTo>
                                  <a:pt x="12962" y="50"/>
                                  <a:pt x="12950" y="39"/>
                                  <a:pt x="12950" y="25"/>
                                </a:cubicBezTo>
                                <a:cubicBezTo>
                                  <a:pt x="12950" y="12"/>
                                  <a:pt x="12962" y="0"/>
                                  <a:pt x="12975" y="0"/>
                                </a:cubicBezTo>
                                <a:close/>
                                <a:moveTo>
                                  <a:pt x="13325" y="0"/>
                                </a:moveTo>
                                <a:lnTo>
                                  <a:pt x="13475" y="0"/>
                                </a:lnTo>
                                <a:cubicBezTo>
                                  <a:pt x="13489" y="0"/>
                                  <a:pt x="13500" y="12"/>
                                  <a:pt x="13500" y="25"/>
                                </a:cubicBezTo>
                                <a:cubicBezTo>
                                  <a:pt x="13500" y="39"/>
                                  <a:pt x="13489" y="50"/>
                                  <a:pt x="13475" y="50"/>
                                </a:cubicBezTo>
                                <a:lnTo>
                                  <a:pt x="13325" y="50"/>
                                </a:lnTo>
                                <a:cubicBezTo>
                                  <a:pt x="13312" y="50"/>
                                  <a:pt x="13300" y="39"/>
                                  <a:pt x="13300" y="25"/>
                                </a:cubicBezTo>
                                <a:cubicBezTo>
                                  <a:pt x="13300" y="12"/>
                                  <a:pt x="13312" y="0"/>
                                  <a:pt x="13325" y="0"/>
                                </a:cubicBezTo>
                                <a:close/>
                                <a:moveTo>
                                  <a:pt x="13675" y="0"/>
                                </a:moveTo>
                                <a:lnTo>
                                  <a:pt x="13825" y="0"/>
                                </a:lnTo>
                                <a:cubicBezTo>
                                  <a:pt x="13839" y="0"/>
                                  <a:pt x="13850" y="12"/>
                                  <a:pt x="13850" y="25"/>
                                </a:cubicBezTo>
                                <a:cubicBezTo>
                                  <a:pt x="13850" y="39"/>
                                  <a:pt x="13839" y="50"/>
                                  <a:pt x="13825" y="50"/>
                                </a:cubicBezTo>
                                <a:lnTo>
                                  <a:pt x="13675" y="50"/>
                                </a:lnTo>
                                <a:cubicBezTo>
                                  <a:pt x="13662" y="50"/>
                                  <a:pt x="13650" y="39"/>
                                  <a:pt x="13650" y="25"/>
                                </a:cubicBezTo>
                                <a:cubicBezTo>
                                  <a:pt x="13650" y="12"/>
                                  <a:pt x="13662" y="0"/>
                                  <a:pt x="13675" y="0"/>
                                </a:cubicBezTo>
                                <a:close/>
                                <a:moveTo>
                                  <a:pt x="14025" y="0"/>
                                </a:moveTo>
                                <a:lnTo>
                                  <a:pt x="14175" y="0"/>
                                </a:lnTo>
                                <a:cubicBezTo>
                                  <a:pt x="14189" y="0"/>
                                  <a:pt x="14200" y="12"/>
                                  <a:pt x="14200" y="25"/>
                                </a:cubicBezTo>
                                <a:cubicBezTo>
                                  <a:pt x="14200" y="39"/>
                                  <a:pt x="14189" y="50"/>
                                  <a:pt x="14175" y="50"/>
                                </a:cubicBezTo>
                                <a:lnTo>
                                  <a:pt x="14025" y="50"/>
                                </a:lnTo>
                                <a:cubicBezTo>
                                  <a:pt x="14012" y="50"/>
                                  <a:pt x="14000" y="39"/>
                                  <a:pt x="14000" y="25"/>
                                </a:cubicBezTo>
                                <a:cubicBezTo>
                                  <a:pt x="14000" y="12"/>
                                  <a:pt x="14012" y="0"/>
                                  <a:pt x="14025" y="0"/>
                                </a:cubicBezTo>
                                <a:close/>
                                <a:moveTo>
                                  <a:pt x="14375" y="0"/>
                                </a:moveTo>
                                <a:lnTo>
                                  <a:pt x="14525" y="0"/>
                                </a:lnTo>
                                <a:cubicBezTo>
                                  <a:pt x="14539" y="0"/>
                                  <a:pt x="14550" y="12"/>
                                  <a:pt x="14550" y="25"/>
                                </a:cubicBezTo>
                                <a:cubicBezTo>
                                  <a:pt x="14550" y="39"/>
                                  <a:pt x="14539" y="50"/>
                                  <a:pt x="14525" y="50"/>
                                </a:cubicBezTo>
                                <a:lnTo>
                                  <a:pt x="14375" y="50"/>
                                </a:lnTo>
                                <a:cubicBezTo>
                                  <a:pt x="14362" y="50"/>
                                  <a:pt x="14350" y="39"/>
                                  <a:pt x="14350" y="25"/>
                                </a:cubicBezTo>
                                <a:cubicBezTo>
                                  <a:pt x="14350" y="12"/>
                                  <a:pt x="14362" y="0"/>
                                  <a:pt x="14375" y="0"/>
                                </a:cubicBezTo>
                                <a:close/>
                                <a:moveTo>
                                  <a:pt x="14725" y="0"/>
                                </a:moveTo>
                                <a:lnTo>
                                  <a:pt x="14875" y="0"/>
                                </a:lnTo>
                                <a:cubicBezTo>
                                  <a:pt x="14889" y="0"/>
                                  <a:pt x="14900" y="12"/>
                                  <a:pt x="14900" y="25"/>
                                </a:cubicBezTo>
                                <a:cubicBezTo>
                                  <a:pt x="14900" y="39"/>
                                  <a:pt x="14889" y="50"/>
                                  <a:pt x="14875" y="50"/>
                                </a:cubicBezTo>
                                <a:lnTo>
                                  <a:pt x="14725" y="50"/>
                                </a:lnTo>
                                <a:cubicBezTo>
                                  <a:pt x="14712" y="50"/>
                                  <a:pt x="14700" y="39"/>
                                  <a:pt x="14700" y="25"/>
                                </a:cubicBezTo>
                                <a:cubicBezTo>
                                  <a:pt x="14700" y="12"/>
                                  <a:pt x="14712" y="0"/>
                                  <a:pt x="14725" y="0"/>
                                </a:cubicBezTo>
                                <a:close/>
                                <a:moveTo>
                                  <a:pt x="15075" y="0"/>
                                </a:moveTo>
                                <a:lnTo>
                                  <a:pt x="15225" y="0"/>
                                </a:lnTo>
                                <a:cubicBezTo>
                                  <a:pt x="15239" y="0"/>
                                  <a:pt x="15250" y="12"/>
                                  <a:pt x="15250" y="25"/>
                                </a:cubicBezTo>
                                <a:cubicBezTo>
                                  <a:pt x="15250" y="39"/>
                                  <a:pt x="15239" y="50"/>
                                  <a:pt x="15225" y="50"/>
                                </a:cubicBezTo>
                                <a:lnTo>
                                  <a:pt x="15075" y="50"/>
                                </a:lnTo>
                                <a:cubicBezTo>
                                  <a:pt x="15062" y="50"/>
                                  <a:pt x="15050" y="39"/>
                                  <a:pt x="15050" y="25"/>
                                </a:cubicBezTo>
                                <a:cubicBezTo>
                                  <a:pt x="15050" y="12"/>
                                  <a:pt x="15062" y="0"/>
                                  <a:pt x="15075" y="0"/>
                                </a:cubicBezTo>
                                <a:close/>
                                <a:moveTo>
                                  <a:pt x="15425" y="0"/>
                                </a:moveTo>
                                <a:lnTo>
                                  <a:pt x="15575" y="0"/>
                                </a:lnTo>
                                <a:cubicBezTo>
                                  <a:pt x="15589" y="0"/>
                                  <a:pt x="15600" y="12"/>
                                  <a:pt x="15600" y="25"/>
                                </a:cubicBezTo>
                                <a:cubicBezTo>
                                  <a:pt x="15600" y="39"/>
                                  <a:pt x="15589" y="50"/>
                                  <a:pt x="15575" y="50"/>
                                </a:cubicBezTo>
                                <a:lnTo>
                                  <a:pt x="15425" y="50"/>
                                </a:lnTo>
                                <a:cubicBezTo>
                                  <a:pt x="15412" y="50"/>
                                  <a:pt x="15400" y="39"/>
                                  <a:pt x="15400" y="25"/>
                                </a:cubicBezTo>
                                <a:cubicBezTo>
                                  <a:pt x="15400" y="12"/>
                                  <a:pt x="15412" y="0"/>
                                  <a:pt x="15425" y="0"/>
                                </a:cubicBezTo>
                                <a:close/>
                                <a:moveTo>
                                  <a:pt x="15775" y="0"/>
                                </a:moveTo>
                                <a:lnTo>
                                  <a:pt x="15925" y="0"/>
                                </a:lnTo>
                                <a:cubicBezTo>
                                  <a:pt x="15939" y="0"/>
                                  <a:pt x="15950" y="12"/>
                                  <a:pt x="15950" y="25"/>
                                </a:cubicBezTo>
                                <a:cubicBezTo>
                                  <a:pt x="15950" y="39"/>
                                  <a:pt x="15939" y="50"/>
                                  <a:pt x="15925" y="50"/>
                                </a:cubicBezTo>
                                <a:lnTo>
                                  <a:pt x="15775" y="50"/>
                                </a:lnTo>
                                <a:cubicBezTo>
                                  <a:pt x="15762" y="50"/>
                                  <a:pt x="15750" y="39"/>
                                  <a:pt x="15750" y="25"/>
                                </a:cubicBezTo>
                                <a:cubicBezTo>
                                  <a:pt x="15750" y="12"/>
                                  <a:pt x="15762" y="0"/>
                                  <a:pt x="15775" y="0"/>
                                </a:cubicBezTo>
                                <a:close/>
                                <a:moveTo>
                                  <a:pt x="16125" y="0"/>
                                </a:moveTo>
                                <a:lnTo>
                                  <a:pt x="16275" y="0"/>
                                </a:lnTo>
                                <a:cubicBezTo>
                                  <a:pt x="16289" y="0"/>
                                  <a:pt x="16300" y="12"/>
                                  <a:pt x="16300" y="25"/>
                                </a:cubicBezTo>
                                <a:cubicBezTo>
                                  <a:pt x="16300" y="39"/>
                                  <a:pt x="16289" y="50"/>
                                  <a:pt x="16275" y="50"/>
                                </a:cubicBezTo>
                                <a:lnTo>
                                  <a:pt x="16125" y="50"/>
                                </a:lnTo>
                                <a:cubicBezTo>
                                  <a:pt x="16112" y="50"/>
                                  <a:pt x="16100" y="39"/>
                                  <a:pt x="16100" y="25"/>
                                </a:cubicBezTo>
                                <a:cubicBezTo>
                                  <a:pt x="16100" y="12"/>
                                  <a:pt x="16112" y="0"/>
                                  <a:pt x="16125" y="0"/>
                                </a:cubicBezTo>
                                <a:close/>
                                <a:moveTo>
                                  <a:pt x="16475" y="0"/>
                                </a:moveTo>
                                <a:lnTo>
                                  <a:pt x="16625" y="0"/>
                                </a:lnTo>
                                <a:cubicBezTo>
                                  <a:pt x="16639" y="0"/>
                                  <a:pt x="16650" y="12"/>
                                  <a:pt x="16650" y="25"/>
                                </a:cubicBezTo>
                                <a:cubicBezTo>
                                  <a:pt x="16650" y="39"/>
                                  <a:pt x="16639" y="50"/>
                                  <a:pt x="16625" y="50"/>
                                </a:cubicBezTo>
                                <a:lnTo>
                                  <a:pt x="16475" y="50"/>
                                </a:lnTo>
                                <a:cubicBezTo>
                                  <a:pt x="16462" y="50"/>
                                  <a:pt x="16450" y="39"/>
                                  <a:pt x="16450" y="25"/>
                                </a:cubicBezTo>
                                <a:cubicBezTo>
                                  <a:pt x="16450" y="12"/>
                                  <a:pt x="16462" y="0"/>
                                  <a:pt x="16475" y="0"/>
                                </a:cubicBezTo>
                                <a:close/>
                                <a:moveTo>
                                  <a:pt x="16825" y="0"/>
                                </a:moveTo>
                                <a:lnTo>
                                  <a:pt x="16975" y="0"/>
                                </a:lnTo>
                                <a:cubicBezTo>
                                  <a:pt x="16989" y="0"/>
                                  <a:pt x="17000" y="12"/>
                                  <a:pt x="17000" y="25"/>
                                </a:cubicBezTo>
                                <a:cubicBezTo>
                                  <a:pt x="17000" y="39"/>
                                  <a:pt x="16989" y="50"/>
                                  <a:pt x="16975" y="50"/>
                                </a:cubicBezTo>
                                <a:lnTo>
                                  <a:pt x="16825" y="50"/>
                                </a:lnTo>
                                <a:cubicBezTo>
                                  <a:pt x="16812" y="50"/>
                                  <a:pt x="16800" y="39"/>
                                  <a:pt x="16800" y="25"/>
                                </a:cubicBezTo>
                                <a:cubicBezTo>
                                  <a:pt x="16800" y="12"/>
                                  <a:pt x="16812" y="0"/>
                                  <a:pt x="16825" y="0"/>
                                </a:cubicBezTo>
                                <a:close/>
                                <a:moveTo>
                                  <a:pt x="17175" y="0"/>
                                </a:moveTo>
                                <a:lnTo>
                                  <a:pt x="17325" y="0"/>
                                </a:lnTo>
                                <a:cubicBezTo>
                                  <a:pt x="17339" y="0"/>
                                  <a:pt x="17350" y="12"/>
                                  <a:pt x="17350" y="25"/>
                                </a:cubicBezTo>
                                <a:cubicBezTo>
                                  <a:pt x="17350" y="39"/>
                                  <a:pt x="17339" y="50"/>
                                  <a:pt x="17325" y="50"/>
                                </a:cubicBezTo>
                                <a:lnTo>
                                  <a:pt x="17175" y="50"/>
                                </a:lnTo>
                                <a:cubicBezTo>
                                  <a:pt x="17162" y="50"/>
                                  <a:pt x="17150" y="39"/>
                                  <a:pt x="17150" y="25"/>
                                </a:cubicBezTo>
                                <a:cubicBezTo>
                                  <a:pt x="17150" y="12"/>
                                  <a:pt x="17162" y="0"/>
                                  <a:pt x="17175" y="0"/>
                                </a:cubicBezTo>
                                <a:close/>
                                <a:moveTo>
                                  <a:pt x="17525" y="0"/>
                                </a:moveTo>
                                <a:lnTo>
                                  <a:pt x="17675" y="0"/>
                                </a:lnTo>
                                <a:cubicBezTo>
                                  <a:pt x="17689" y="0"/>
                                  <a:pt x="17700" y="12"/>
                                  <a:pt x="17700" y="25"/>
                                </a:cubicBezTo>
                                <a:cubicBezTo>
                                  <a:pt x="17700" y="39"/>
                                  <a:pt x="17689" y="50"/>
                                  <a:pt x="17675" y="50"/>
                                </a:cubicBezTo>
                                <a:lnTo>
                                  <a:pt x="17525" y="50"/>
                                </a:lnTo>
                                <a:cubicBezTo>
                                  <a:pt x="17512" y="50"/>
                                  <a:pt x="17500" y="39"/>
                                  <a:pt x="17500" y="25"/>
                                </a:cubicBezTo>
                                <a:cubicBezTo>
                                  <a:pt x="17500" y="12"/>
                                  <a:pt x="17512" y="0"/>
                                  <a:pt x="17525" y="0"/>
                                </a:cubicBezTo>
                                <a:close/>
                                <a:moveTo>
                                  <a:pt x="17875" y="0"/>
                                </a:moveTo>
                                <a:lnTo>
                                  <a:pt x="18025" y="0"/>
                                </a:lnTo>
                                <a:cubicBezTo>
                                  <a:pt x="18039" y="0"/>
                                  <a:pt x="18050" y="12"/>
                                  <a:pt x="18050" y="25"/>
                                </a:cubicBezTo>
                                <a:cubicBezTo>
                                  <a:pt x="18050" y="39"/>
                                  <a:pt x="18039" y="50"/>
                                  <a:pt x="18025" y="50"/>
                                </a:cubicBezTo>
                                <a:lnTo>
                                  <a:pt x="17875" y="50"/>
                                </a:lnTo>
                                <a:cubicBezTo>
                                  <a:pt x="17862" y="50"/>
                                  <a:pt x="17850" y="39"/>
                                  <a:pt x="17850" y="25"/>
                                </a:cubicBezTo>
                                <a:cubicBezTo>
                                  <a:pt x="17850" y="12"/>
                                  <a:pt x="17862" y="0"/>
                                  <a:pt x="17875" y="0"/>
                                </a:cubicBezTo>
                                <a:close/>
                                <a:moveTo>
                                  <a:pt x="18225" y="0"/>
                                </a:moveTo>
                                <a:lnTo>
                                  <a:pt x="18375" y="0"/>
                                </a:lnTo>
                                <a:cubicBezTo>
                                  <a:pt x="18389" y="0"/>
                                  <a:pt x="18400" y="12"/>
                                  <a:pt x="18400" y="25"/>
                                </a:cubicBezTo>
                                <a:cubicBezTo>
                                  <a:pt x="18400" y="39"/>
                                  <a:pt x="18389" y="50"/>
                                  <a:pt x="18375" y="50"/>
                                </a:cubicBezTo>
                                <a:lnTo>
                                  <a:pt x="18225" y="50"/>
                                </a:lnTo>
                                <a:cubicBezTo>
                                  <a:pt x="18212" y="50"/>
                                  <a:pt x="18200" y="39"/>
                                  <a:pt x="18200" y="25"/>
                                </a:cubicBezTo>
                                <a:cubicBezTo>
                                  <a:pt x="18200" y="12"/>
                                  <a:pt x="18212" y="0"/>
                                  <a:pt x="18225" y="0"/>
                                </a:cubicBezTo>
                                <a:close/>
                                <a:moveTo>
                                  <a:pt x="18575" y="0"/>
                                </a:moveTo>
                                <a:lnTo>
                                  <a:pt x="18725" y="0"/>
                                </a:lnTo>
                                <a:cubicBezTo>
                                  <a:pt x="18739" y="0"/>
                                  <a:pt x="18750" y="12"/>
                                  <a:pt x="18750" y="25"/>
                                </a:cubicBezTo>
                                <a:cubicBezTo>
                                  <a:pt x="18750" y="39"/>
                                  <a:pt x="18739" y="50"/>
                                  <a:pt x="18725" y="50"/>
                                </a:cubicBezTo>
                                <a:lnTo>
                                  <a:pt x="18575" y="50"/>
                                </a:lnTo>
                                <a:cubicBezTo>
                                  <a:pt x="18562" y="50"/>
                                  <a:pt x="18550" y="39"/>
                                  <a:pt x="18550" y="25"/>
                                </a:cubicBezTo>
                                <a:cubicBezTo>
                                  <a:pt x="18550" y="12"/>
                                  <a:pt x="18562" y="0"/>
                                  <a:pt x="18575" y="0"/>
                                </a:cubicBezTo>
                                <a:close/>
                                <a:moveTo>
                                  <a:pt x="18925" y="0"/>
                                </a:moveTo>
                                <a:lnTo>
                                  <a:pt x="19075" y="0"/>
                                </a:lnTo>
                                <a:cubicBezTo>
                                  <a:pt x="19089" y="0"/>
                                  <a:pt x="19100" y="12"/>
                                  <a:pt x="19100" y="25"/>
                                </a:cubicBezTo>
                                <a:cubicBezTo>
                                  <a:pt x="19100" y="39"/>
                                  <a:pt x="19089" y="50"/>
                                  <a:pt x="19075" y="50"/>
                                </a:cubicBezTo>
                                <a:lnTo>
                                  <a:pt x="18925" y="50"/>
                                </a:lnTo>
                                <a:cubicBezTo>
                                  <a:pt x="18912" y="50"/>
                                  <a:pt x="18900" y="39"/>
                                  <a:pt x="18900" y="25"/>
                                </a:cubicBezTo>
                                <a:cubicBezTo>
                                  <a:pt x="18900" y="12"/>
                                  <a:pt x="18912" y="0"/>
                                  <a:pt x="18925" y="0"/>
                                </a:cubicBezTo>
                                <a:close/>
                                <a:moveTo>
                                  <a:pt x="19275" y="0"/>
                                </a:moveTo>
                                <a:lnTo>
                                  <a:pt x="19425" y="0"/>
                                </a:lnTo>
                                <a:cubicBezTo>
                                  <a:pt x="19439" y="0"/>
                                  <a:pt x="19450" y="12"/>
                                  <a:pt x="19450" y="25"/>
                                </a:cubicBezTo>
                                <a:cubicBezTo>
                                  <a:pt x="19450" y="39"/>
                                  <a:pt x="19439" y="50"/>
                                  <a:pt x="19425" y="50"/>
                                </a:cubicBezTo>
                                <a:lnTo>
                                  <a:pt x="19275" y="50"/>
                                </a:lnTo>
                                <a:cubicBezTo>
                                  <a:pt x="19262" y="50"/>
                                  <a:pt x="19250" y="39"/>
                                  <a:pt x="19250" y="25"/>
                                </a:cubicBezTo>
                                <a:cubicBezTo>
                                  <a:pt x="19250" y="12"/>
                                  <a:pt x="19262" y="0"/>
                                  <a:pt x="19275" y="0"/>
                                </a:cubicBezTo>
                                <a:close/>
                                <a:moveTo>
                                  <a:pt x="19625" y="0"/>
                                </a:moveTo>
                                <a:lnTo>
                                  <a:pt x="19775" y="0"/>
                                </a:lnTo>
                                <a:cubicBezTo>
                                  <a:pt x="19789" y="0"/>
                                  <a:pt x="19800" y="12"/>
                                  <a:pt x="19800" y="25"/>
                                </a:cubicBezTo>
                                <a:cubicBezTo>
                                  <a:pt x="19800" y="39"/>
                                  <a:pt x="19789" y="50"/>
                                  <a:pt x="19775" y="50"/>
                                </a:cubicBezTo>
                                <a:lnTo>
                                  <a:pt x="19625" y="50"/>
                                </a:lnTo>
                                <a:cubicBezTo>
                                  <a:pt x="19612" y="50"/>
                                  <a:pt x="19600" y="39"/>
                                  <a:pt x="19600" y="25"/>
                                </a:cubicBezTo>
                                <a:cubicBezTo>
                                  <a:pt x="19600" y="12"/>
                                  <a:pt x="19612" y="0"/>
                                  <a:pt x="19625" y="0"/>
                                </a:cubicBezTo>
                                <a:close/>
                                <a:moveTo>
                                  <a:pt x="19975" y="0"/>
                                </a:moveTo>
                                <a:lnTo>
                                  <a:pt x="20125" y="0"/>
                                </a:lnTo>
                                <a:cubicBezTo>
                                  <a:pt x="20139" y="0"/>
                                  <a:pt x="20150" y="12"/>
                                  <a:pt x="20150" y="25"/>
                                </a:cubicBezTo>
                                <a:cubicBezTo>
                                  <a:pt x="20150" y="39"/>
                                  <a:pt x="20139" y="50"/>
                                  <a:pt x="20125" y="50"/>
                                </a:cubicBezTo>
                                <a:lnTo>
                                  <a:pt x="19975" y="50"/>
                                </a:lnTo>
                                <a:cubicBezTo>
                                  <a:pt x="19962" y="50"/>
                                  <a:pt x="19950" y="39"/>
                                  <a:pt x="19950" y="25"/>
                                </a:cubicBezTo>
                                <a:cubicBezTo>
                                  <a:pt x="19950" y="12"/>
                                  <a:pt x="19962" y="0"/>
                                  <a:pt x="19975" y="0"/>
                                </a:cubicBezTo>
                                <a:close/>
                                <a:moveTo>
                                  <a:pt x="20325" y="0"/>
                                </a:moveTo>
                                <a:lnTo>
                                  <a:pt x="20475" y="0"/>
                                </a:lnTo>
                                <a:cubicBezTo>
                                  <a:pt x="20489" y="0"/>
                                  <a:pt x="20500" y="12"/>
                                  <a:pt x="20500" y="25"/>
                                </a:cubicBezTo>
                                <a:cubicBezTo>
                                  <a:pt x="20500" y="39"/>
                                  <a:pt x="20489" y="50"/>
                                  <a:pt x="20475" y="50"/>
                                </a:cubicBezTo>
                                <a:lnTo>
                                  <a:pt x="20325" y="50"/>
                                </a:lnTo>
                                <a:cubicBezTo>
                                  <a:pt x="20312" y="50"/>
                                  <a:pt x="20300" y="39"/>
                                  <a:pt x="20300" y="25"/>
                                </a:cubicBezTo>
                                <a:cubicBezTo>
                                  <a:pt x="20300" y="12"/>
                                  <a:pt x="20312" y="0"/>
                                  <a:pt x="20325" y="0"/>
                                </a:cubicBezTo>
                                <a:close/>
                                <a:moveTo>
                                  <a:pt x="20675" y="0"/>
                                </a:moveTo>
                                <a:lnTo>
                                  <a:pt x="20825" y="0"/>
                                </a:lnTo>
                                <a:cubicBezTo>
                                  <a:pt x="20839" y="0"/>
                                  <a:pt x="20850" y="12"/>
                                  <a:pt x="20850" y="25"/>
                                </a:cubicBezTo>
                                <a:cubicBezTo>
                                  <a:pt x="20850" y="39"/>
                                  <a:pt x="20839" y="50"/>
                                  <a:pt x="20825" y="50"/>
                                </a:cubicBezTo>
                                <a:lnTo>
                                  <a:pt x="20675" y="50"/>
                                </a:lnTo>
                                <a:cubicBezTo>
                                  <a:pt x="20662" y="50"/>
                                  <a:pt x="20650" y="39"/>
                                  <a:pt x="20650" y="25"/>
                                </a:cubicBezTo>
                                <a:cubicBezTo>
                                  <a:pt x="20650" y="12"/>
                                  <a:pt x="20662" y="0"/>
                                  <a:pt x="20675" y="0"/>
                                </a:cubicBezTo>
                                <a:close/>
                                <a:moveTo>
                                  <a:pt x="21025" y="0"/>
                                </a:moveTo>
                                <a:lnTo>
                                  <a:pt x="21175" y="0"/>
                                </a:lnTo>
                                <a:cubicBezTo>
                                  <a:pt x="21189" y="0"/>
                                  <a:pt x="21200" y="12"/>
                                  <a:pt x="21200" y="25"/>
                                </a:cubicBezTo>
                                <a:cubicBezTo>
                                  <a:pt x="21200" y="39"/>
                                  <a:pt x="21189" y="50"/>
                                  <a:pt x="21175" y="50"/>
                                </a:cubicBezTo>
                                <a:lnTo>
                                  <a:pt x="21025" y="50"/>
                                </a:lnTo>
                                <a:cubicBezTo>
                                  <a:pt x="21012" y="50"/>
                                  <a:pt x="21000" y="39"/>
                                  <a:pt x="21000" y="25"/>
                                </a:cubicBezTo>
                                <a:cubicBezTo>
                                  <a:pt x="21000" y="12"/>
                                  <a:pt x="21012" y="0"/>
                                  <a:pt x="21025" y="0"/>
                                </a:cubicBezTo>
                                <a:close/>
                                <a:moveTo>
                                  <a:pt x="21375" y="0"/>
                                </a:moveTo>
                                <a:lnTo>
                                  <a:pt x="21525" y="0"/>
                                </a:lnTo>
                                <a:cubicBezTo>
                                  <a:pt x="21539" y="0"/>
                                  <a:pt x="21550" y="12"/>
                                  <a:pt x="21550" y="25"/>
                                </a:cubicBezTo>
                                <a:cubicBezTo>
                                  <a:pt x="21550" y="39"/>
                                  <a:pt x="21539" y="50"/>
                                  <a:pt x="21525" y="50"/>
                                </a:cubicBezTo>
                                <a:lnTo>
                                  <a:pt x="21375" y="50"/>
                                </a:lnTo>
                                <a:cubicBezTo>
                                  <a:pt x="21362" y="50"/>
                                  <a:pt x="21350" y="39"/>
                                  <a:pt x="21350" y="25"/>
                                </a:cubicBezTo>
                                <a:cubicBezTo>
                                  <a:pt x="21350" y="12"/>
                                  <a:pt x="21362" y="0"/>
                                  <a:pt x="21375" y="0"/>
                                </a:cubicBezTo>
                                <a:close/>
                                <a:moveTo>
                                  <a:pt x="21725" y="0"/>
                                </a:moveTo>
                                <a:lnTo>
                                  <a:pt x="21875" y="0"/>
                                </a:lnTo>
                                <a:cubicBezTo>
                                  <a:pt x="21889" y="0"/>
                                  <a:pt x="21900" y="12"/>
                                  <a:pt x="21900" y="25"/>
                                </a:cubicBezTo>
                                <a:cubicBezTo>
                                  <a:pt x="21900" y="39"/>
                                  <a:pt x="21889" y="50"/>
                                  <a:pt x="21875" y="50"/>
                                </a:cubicBezTo>
                                <a:lnTo>
                                  <a:pt x="21725" y="50"/>
                                </a:lnTo>
                                <a:cubicBezTo>
                                  <a:pt x="21712" y="50"/>
                                  <a:pt x="21700" y="39"/>
                                  <a:pt x="21700" y="25"/>
                                </a:cubicBezTo>
                                <a:cubicBezTo>
                                  <a:pt x="21700" y="12"/>
                                  <a:pt x="21712" y="0"/>
                                  <a:pt x="21725" y="0"/>
                                </a:cubicBezTo>
                                <a:close/>
                                <a:moveTo>
                                  <a:pt x="22075" y="0"/>
                                </a:moveTo>
                                <a:lnTo>
                                  <a:pt x="22225" y="0"/>
                                </a:lnTo>
                                <a:cubicBezTo>
                                  <a:pt x="22239" y="0"/>
                                  <a:pt x="22250" y="12"/>
                                  <a:pt x="22250" y="25"/>
                                </a:cubicBezTo>
                                <a:cubicBezTo>
                                  <a:pt x="22250" y="39"/>
                                  <a:pt x="22239" y="50"/>
                                  <a:pt x="22225" y="50"/>
                                </a:cubicBezTo>
                                <a:lnTo>
                                  <a:pt x="22075" y="50"/>
                                </a:lnTo>
                                <a:cubicBezTo>
                                  <a:pt x="22062" y="50"/>
                                  <a:pt x="22050" y="39"/>
                                  <a:pt x="22050" y="25"/>
                                </a:cubicBezTo>
                                <a:cubicBezTo>
                                  <a:pt x="22050" y="12"/>
                                  <a:pt x="22062" y="0"/>
                                  <a:pt x="22075" y="0"/>
                                </a:cubicBezTo>
                                <a:close/>
                                <a:moveTo>
                                  <a:pt x="22425" y="0"/>
                                </a:moveTo>
                                <a:lnTo>
                                  <a:pt x="22575" y="0"/>
                                </a:lnTo>
                                <a:cubicBezTo>
                                  <a:pt x="22589" y="0"/>
                                  <a:pt x="22600" y="12"/>
                                  <a:pt x="22600" y="25"/>
                                </a:cubicBezTo>
                                <a:cubicBezTo>
                                  <a:pt x="22600" y="39"/>
                                  <a:pt x="22589" y="50"/>
                                  <a:pt x="22575" y="50"/>
                                </a:cubicBezTo>
                                <a:lnTo>
                                  <a:pt x="22425" y="50"/>
                                </a:lnTo>
                                <a:cubicBezTo>
                                  <a:pt x="22412" y="50"/>
                                  <a:pt x="22400" y="39"/>
                                  <a:pt x="22400" y="25"/>
                                </a:cubicBezTo>
                                <a:cubicBezTo>
                                  <a:pt x="22400" y="12"/>
                                  <a:pt x="22412" y="0"/>
                                  <a:pt x="22425" y="0"/>
                                </a:cubicBezTo>
                                <a:close/>
                                <a:moveTo>
                                  <a:pt x="22775" y="0"/>
                                </a:moveTo>
                                <a:lnTo>
                                  <a:pt x="22925" y="0"/>
                                </a:lnTo>
                                <a:cubicBezTo>
                                  <a:pt x="22939" y="0"/>
                                  <a:pt x="22950" y="12"/>
                                  <a:pt x="22950" y="25"/>
                                </a:cubicBezTo>
                                <a:cubicBezTo>
                                  <a:pt x="22950" y="39"/>
                                  <a:pt x="22939" y="50"/>
                                  <a:pt x="22925" y="50"/>
                                </a:cubicBezTo>
                                <a:lnTo>
                                  <a:pt x="22775" y="50"/>
                                </a:lnTo>
                                <a:cubicBezTo>
                                  <a:pt x="22762" y="50"/>
                                  <a:pt x="22750" y="39"/>
                                  <a:pt x="22750" y="25"/>
                                </a:cubicBezTo>
                                <a:cubicBezTo>
                                  <a:pt x="22750" y="12"/>
                                  <a:pt x="22762" y="0"/>
                                  <a:pt x="22775" y="0"/>
                                </a:cubicBezTo>
                                <a:close/>
                                <a:moveTo>
                                  <a:pt x="23125" y="0"/>
                                </a:moveTo>
                                <a:lnTo>
                                  <a:pt x="23275" y="0"/>
                                </a:lnTo>
                                <a:cubicBezTo>
                                  <a:pt x="23289" y="0"/>
                                  <a:pt x="23300" y="12"/>
                                  <a:pt x="23300" y="25"/>
                                </a:cubicBezTo>
                                <a:cubicBezTo>
                                  <a:pt x="23300" y="39"/>
                                  <a:pt x="23289" y="50"/>
                                  <a:pt x="23275" y="50"/>
                                </a:cubicBezTo>
                                <a:lnTo>
                                  <a:pt x="23125" y="50"/>
                                </a:lnTo>
                                <a:cubicBezTo>
                                  <a:pt x="23112" y="50"/>
                                  <a:pt x="23100" y="39"/>
                                  <a:pt x="23100" y="25"/>
                                </a:cubicBezTo>
                                <a:cubicBezTo>
                                  <a:pt x="23100" y="12"/>
                                  <a:pt x="23112" y="0"/>
                                  <a:pt x="23125" y="0"/>
                                </a:cubicBezTo>
                                <a:close/>
                                <a:moveTo>
                                  <a:pt x="23475" y="0"/>
                                </a:moveTo>
                                <a:lnTo>
                                  <a:pt x="23625" y="0"/>
                                </a:lnTo>
                                <a:cubicBezTo>
                                  <a:pt x="23639" y="0"/>
                                  <a:pt x="23650" y="12"/>
                                  <a:pt x="23650" y="25"/>
                                </a:cubicBezTo>
                                <a:cubicBezTo>
                                  <a:pt x="23650" y="39"/>
                                  <a:pt x="23639" y="50"/>
                                  <a:pt x="23625" y="50"/>
                                </a:cubicBezTo>
                                <a:lnTo>
                                  <a:pt x="23475" y="50"/>
                                </a:lnTo>
                                <a:cubicBezTo>
                                  <a:pt x="23462" y="50"/>
                                  <a:pt x="23450" y="39"/>
                                  <a:pt x="23450" y="25"/>
                                </a:cubicBezTo>
                                <a:cubicBezTo>
                                  <a:pt x="23450" y="12"/>
                                  <a:pt x="23462" y="0"/>
                                  <a:pt x="23475" y="0"/>
                                </a:cubicBezTo>
                                <a:close/>
                                <a:moveTo>
                                  <a:pt x="23825" y="0"/>
                                </a:moveTo>
                                <a:lnTo>
                                  <a:pt x="23975" y="0"/>
                                </a:lnTo>
                                <a:cubicBezTo>
                                  <a:pt x="23989" y="0"/>
                                  <a:pt x="24000" y="12"/>
                                  <a:pt x="24000" y="25"/>
                                </a:cubicBezTo>
                                <a:cubicBezTo>
                                  <a:pt x="24000" y="39"/>
                                  <a:pt x="23989" y="50"/>
                                  <a:pt x="23975" y="50"/>
                                </a:cubicBezTo>
                                <a:lnTo>
                                  <a:pt x="23825" y="50"/>
                                </a:lnTo>
                                <a:cubicBezTo>
                                  <a:pt x="23812" y="50"/>
                                  <a:pt x="23800" y="39"/>
                                  <a:pt x="23800" y="25"/>
                                </a:cubicBezTo>
                                <a:cubicBezTo>
                                  <a:pt x="23800" y="12"/>
                                  <a:pt x="23812" y="0"/>
                                  <a:pt x="23825" y="0"/>
                                </a:cubicBezTo>
                                <a:close/>
                                <a:moveTo>
                                  <a:pt x="24175" y="0"/>
                                </a:moveTo>
                                <a:lnTo>
                                  <a:pt x="24325" y="0"/>
                                </a:lnTo>
                                <a:cubicBezTo>
                                  <a:pt x="24339" y="0"/>
                                  <a:pt x="24350" y="12"/>
                                  <a:pt x="24350" y="25"/>
                                </a:cubicBezTo>
                                <a:cubicBezTo>
                                  <a:pt x="24350" y="39"/>
                                  <a:pt x="24339" y="50"/>
                                  <a:pt x="24325" y="50"/>
                                </a:cubicBezTo>
                                <a:lnTo>
                                  <a:pt x="24175" y="50"/>
                                </a:lnTo>
                                <a:cubicBezTo>
                                  <a:pt x="24162" y="50"/>
                                  <a:pt x="24150" y="39"/>
                                  <a:pt x="24150" y="25"/>
                                </a:cubicBezTo>
                                <a:cubicBezTo>
                                  <a:pt x="24150" y="12"/>
                                  <a:pt x="24162" y="0"/>
                                  <a:pt x="24175" y="0"/>
                                </a:cubicBezTo>
                                <a:close/>
                                <a:moveTo>
                                  <a:pt x="24525" y="0"/>
                                </a:moveTo>
                                <a:lnTo>
                                  <a:pt x="24675" y="0"/>
                                </a:lnTo>
                                <a:cubicBezTo>
                                  <a:pt x="24689" y="0"/>
                                  <a:pt x="24700" y="12"/>
                                  <a:pt x="24700" y="25"/>
                                </a:cubicBezTo>
                                <a:cubicBezTo>
                                  <a:pt x="24700" y="39"/>
                                  <a:pt x="24689" y="50"/>
                                  <a:pt x="24675" y="50"/>
                                </a:cubicBezTo>
                                <a:lnTo>
                                  <a:pt x="24525" y="50"/>
                                </a:lnTo>
                                <a:cubicBezTo>
                                  <a:pt x="24512" y="50"/>
                                  <a:pt x="24500" y="39"/>
                                  <a:pt x="24500" y="25"/>
                                </a:cubicBezTo>
                                <a:cubicBezTo>
                                  <a:pt x="24500" y="12"/>
                                  <a:pt x="24512" y="0"/>
                                  <a:pt x="24525" y="0"/>
                                </a:cubicBezTo>
                                <a:close/>
                                <a:moveTo>
                                  <a:pt x="24875" y="0"/>
                                </a:moveTo>
                                <a:lnTo>
                                  <a:pt x="25025" y="0"/>
                                </a:lnTo>
                                <a:cubicBezTo>
                                  <a:pt x="25039" y="0"/>
                                  <a:pt x="25050" y="12"/>
                                  <a:pt x="25050" y="25"/>
                                </a:cubicBezTo>
                                <a:cubicBezTo>
                                  <a:pt x="25050" y="39"/>
                                  <a:pt x="25039" y="50"/>
                                  <a:pt x="25025" y="50"/>
                                </a:cubicBezTo>
                                <a:lnTo>
                                  <a:pt x="24875" y="50"/>
                                </a:lnTo>
                                <a:cubicBezTo>
                                  <a:pt x="24862" y="50"/>
                                  <a:pt x="24850" y="39"/>
                                  <a:pt x="24850" y="25"/>
                                </a:cubicBezTo>
                                <a:cubicBezTo>
                                  <a:pt x="24850" y="12"/>
                                  <a:pt x="24862" y="0"/>
                                  <a:pt x="248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6"/>
                        <wps:cNvSpPr>
                          <a:spLocks noEditPoints="1"/>
                        </wps:cNvSpPr>
                        <wps:spPr bwMode="auto">
                          <a:xfrm>
                            <a:off x="1171510" y="1867556"/>
                            <a:ext cx="4689542" cy="73002"/>
                          </a:xfrm>
                          <a:custGeom>
                            <a:avLst/>
                            <a:gdLst>
                              <a:gd name="T0" fmla="*/ 1133854 w 25680"/>
                              <a:gd name="T1" fmla="*/ 5430984 h 400"/>
                              <a:gd name="T2" fmla="*/ 845261640 w 25680"/>
                              <a:gd name="T3" fmla="*/ 5530814 h 400"/>
                              <a:gd name="T4" fmla="*/ 846395494 w 25680"/>
                              <a:gd name="T5" fmla="*/ 6663805 h 400"/>
                              <a:gd name="T6" fmla="*/ 845261640 w 25680"/>
                              <a:gd name="T7" fmla="*/ 7763215 h 400"/>
                              <a:gd name="T8" fmla="*/ 1133854 w 25680"/>
                              <a:gd name="T9" fmla="*/ 7663202 h 400"/>
                              <a:gd name="T10" fmla="*/ 0 w 25680"/>
                              <a:gd name="T11" fmla="*/ 6530394 h 400"/>
                              <a:gd name="T12" fmla="*/ 1133854 w 25680"/>
                              <a:gd name="T13" fmla="*/ 5430984 h 400"/>
                              <a:gd name="T14" fmla="*/ 843027351 w 25680"/>
                              <a:gd name="T15" fmla="*/ 0 h 400"/>
                              <a:gd name="T16" fmla="*/ 856366432 w 25680"/>
                              <a:gd name="T17" fmla="*/ 6663805 h 400"/>
                              <a:gd name="T18" fmla="*/ 843027351 w 25680"/>
                              <a:gd name="T19" fmla="*/ 13327428 h 400"/>
                              <a:gd name="T20" fmla="*/ 843027351 w 25680"/>
                              <a:gd name="T21" fmla="*/ 0 h 4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680" h="400">
                                <a:moveTo>
                                  <a:pt x="34" y="163"/>
                                </a:moveTo>
                                <a:lnTo>
                                  <a:pt x="25347" y="166"/>
                                </a:lnTo>
                                <a:cubicBezTo>
                                  <a:pt x="25366" y="166"/>
                                  <a:pt x="25381" y="181"/>
                                  <a:pt x="25381" y="200"/>
                                </a:cubicBezTo>
                                <a:cubicBezTo>
                                  <a:pt x="25381" y="218"/>
                                  <a:pt x="25366" y="233"/>
                                  <a:pt x="25347" y="233"/>
                                </a:cubicBezTo>
                                <a:lnTo>
                                  <a:pt x="34" y="230"/>
                                </a:lnTo>
                                <a:cubicBezTo>
                                  <a:pt x="15" y="230"/>
                                  <a:pt x="0" y="215"/>
                                  <a:pt x="0" y="196"/>
                                </a:cubicBezTo>
                                <a:cubicBezTo>
                                  <a:pt x="0" y="178"/>
                                  <a:pt x="15" y="163"/>
                                  <a:pt x="34" y="163"/>
                                </a:cubicBezTo>
                                <a:close/>
                                <a:moveTo>
                                  <a:pt x="25280" y="0"/>
                                </a:moveTo>
                                <a:lnTo>
                                  <a:pt x="25680" y="200"/>
                                </a:lnTo>
                                <a:lnTo>
                                  <a:pt x="25280" y="400"/>
                                </a:lnTo>
                                <a:lnTo>
                                  <a:pt x="25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7"/>
                        <wps:cNvSpPr>
                          <a:spLocks noEditPoints="1"/>
                        </wps:cNvSpPr>
                        <wps:spPr bwMode="auto">
                          <a:xfrm>
                            <a:off x="1269311" y="36101"/>
                            <a:ext cx="73001" cy="1927958"/>
                          </a:xfrm>
                          <a:custGeom>
                            <a:avLst/>
                            <a:gdLst>
                              <a:gd name="T0" fmla="*/ 2715455 w 800"/>
                              <a:gd name="T1" fmla="*/ 175097583 h 21160"/>
                              <a:gd name="T2" fmla="*/ 2773764 w 800"/>
                              <a:gd name="T3" fmla="*/ 5536866 h 21160"/>
                              <a:gd name="T4" fmla="*/ 3331857 w 800"/>
                              <a:gd name="T5" fmla="*/ 4980710 h 21160"/>
                              <a:gd name="T6" fmla="*/ 3881554 w 800"/>
                              <a:gd name="T7" fmla="*/ 5536866 h 21160"/>
                              <a:gd name="T8" fmla="*/ 3831549 w 800"/>
                              <a:gd name="T9" fmla="*/ 175097583 h 21160"/>
                              <a:gd name="T10" fmla="*/ 3273547 w 800"/>
                              <a:gd name="T11" fmla="*/ 175653739 h 21160"/>
                              <a:gd name="T12" fmla="*/ 2715455 w 800"/>
                              <a:gd name="T13" fmla="*/ 175097583 h 21160"/>
                              <a:gd name="T14" fmla="*/ 0 w 800"/>
                              <a:gd name="T15" fmla="*/ 6640977 h 21160"/>
                              <a:gd name="T16" fmla="*/ 3331857 w 800"/>
                              <a:gd name="T17" fmla="*/ 0 h 21160"/>
                              <a:gd name="T18" fmla="*/ 6663623 w 800"/>
                              <a:gd name="T19" fmla="*/ 6640977 h 21160"/>
                              <a:gd name="T20" fmla="*/ 0 w 800"/>
                              <a:gd name="T21" fmla="*/ 6640977 h 2116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00" h="21160">
                                <a:moveTo>
                                  <a:pt x="326" y="21093"/>
                                </a:moveTo>
                                <a:lnTo>
                                  <a:pt x="333" y="667"/>
                                </a:lnTo>
                                <a:cubicBezTo>
                                  <a:pt x="333" y="630"/>
                                  <a:pt x="363" y="600"/>
                                  <a:pt x="400" y="600"/>
                                </a:cubicBezTo>
                                <a:cubicBezTo>
                                  <a:pt x="436" y="600"/>
                                  <a:pt x="466" y="630"/>
                                  <a:pt x="466" y="667"/>
                                </a:cubicBezTo>
                                <a:lnTo>
                                  <a:pt x="460" y="21093"/>
                                </a:lnTo>
                                <a:cubicBezTo>
                                  <a:pt x="460" y="21130"/>
                                  <a:pt x="430" y="21160"/>
                                  <a:pt x="393" y="21160"/>
                                </a:cubicBezTo>
                                <a:cubicBezTo>
                                  <a:pt x="356" y="21160"/>
                                  <a:pt x="326" y="21130"/>
                                  <a:pt x="326" y="21093"/>
                                </a:cubicBezTo>
                                <a:close/>
                                <a:moveTo>
                                  <a:pt x="0" y="800"/>
                                </a:moveTo>
                                <a:lnTo>
                                  <a:pt x="400" y="0"/>
                                </a:lnTo>
                                <a:lnTo>
                                  <a:pt x="800" y="800"/>
                                </a:lnTo>
                                <a:lnTo>
                                  <a:pt x="0" y="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68"/>
                        <wps:cNvSpPr>
                          <a:spLocks noEditPoints="1"/>
                        </wps:cNvSpPr>
                        <wps:spPr bwMode="auto">
                          <a:xfrm>
                            <a:off x="2405321" y="1206536"/>
                            <a:ext cx="9600" cy="729622"/>
                          </a:xfrm>
                          <a:custGeom>
                            <a:avLst/>
                            <a:gdLst>
                              <a:gd name="T0" fmla="*/ 806669 w 107"/>
                              <a:gd name="T1" fmla="*/ 2906186 h 8007"/>
                              <a:gd name="T2" fmla="*/ 7985 w 107"/>
                              <a:gd name="T3" fmla="*/ 2914479 h 8007"/>
                              <a:gd name="T4" fmla="*/ 399342 w 107"/>
                              <a:gd name="T5" fmla="*/ 0 h 8007"/>
                              <a:gd name="T6" fmla="*/ 806669 w 107"/>
                              <a:gd name="T7" fmla="*/ 6227529 h 8007"/>
                              <a:gd name="T8" fmla="*/ 407327 w 107"/>
                              <a:gd name="T9" fmla="*/ 9133625 h 8007"/>
                              <a:gd name="T10" fmla="*/ 7985 w 107"/>
                              <a:gd name="T11" fmla="*/ 6235821 h 8007"/>
                              <a:gd name="T12" fmla="*/ 806669 w 107"/>
                              <a:gd name="T13" fmla="*/ 6227529 h 8007"/>
                              <a:gd name="T14" fmla="*/ 814654 w 107"/>
                              <a:gd name="T15" fmla="*/ 14530841 h 8007"/>
                              <a:gd name="T16" fmla="*/ 15970 w 107"/>
                              <a:gd name="T17" fmla="*/ 14539133 h 8007"/>
                              <a:gd name="T18" fmla="*/ 415312 w 107"/>
                              <a:gd name="T19" fmla="*/ 11624654 h 8007"/>
                              <a:gd name="T20" fmla="*/ 814654 w 107"/>
                              <a:gd name="T21" fmla="*/ 17852184 h 8007"/>
                              <a:gd name="T22" fmla="*/ 423297 w 107"/>
                              <a:gd name="T23" fmla="*/ 20758279 h 8007"/>
                              <a:gd name="T24" fmla="*/ 15970 w 107"/>
                              <a:gd name="T25" fmla="*/ 17860476 h 8007"/>
                              <a:gd name="T26" fmla="*/ 814654 w 107"/>
                              <a:gd name="T27" fmla="*/ 17852184 h 8007"/>
                              <a:gd name="T28" fmla="*/ 822639 w 107"/>
                              <a:gd name="T29" fmla="*/ 26155495 h 8007"/>
                              <a:gd name="T30" fmla="*/ 23955 w 107"/>
                              <a:gd name="T31" fmla="*/ 26163787 h 8007"/>
                              <a:gd name="T32" fmla="*/ 423297 w 107"/>
                              <a:gd name="T33" fmla="*/ 23249309 h 8007"/>
                              <a:gd name="T34" fmla="*/ 822639 w 107"/>
                              <a:gd name="T35" fmla="*/ 29476838 h 8007"/>
                              <a:gd name="T36" fmla="*/ 431282 w 107"/>
                              <a:gd name="T37" fmla="*/ 32382933 h 8007"/>
                              <a:gd name="T38" fmla="*/ 23955 w 107"/>
                              <a:gd name="T39" fmla="*/ 29485130 h 8007"/>
                              <a:gd name="T40" fmla="*/ 822639 w 107"/>
                              <a:gd name="T41" fmla="*/ 29476838 h 8007"/>
                              <a:gd name="T42" fmla="*/ 830624 w 107"/>
                              <a:gd name="T43" fmla="*/ 37780150 h 8007"/>
                              <a:gd name="T44" fmla="*/ 31940 w 107"/>
                              <a:gd name="T45" fmla="*/ 37788442 h 8007"/>
                              <a:gd name="T46" fmla="*/ 431282 w 107"/>
                              <a:gd name="T47" fmla="*/ 34873963 h 8007"/>
                              <a:gd name="T48" fmla="*/ 838609 w 107"/>
                              <a:gd name="T49" fmla="*/ 41101493 h 8007"/>
                              <a:gd name="T50" fmla="*/ 439267 w 107"/>
                              <a:gd name="T51" fmla="*/ 44007588 h 8007"/>
                              <a:gd name="T52" fmla="*/ 39925 w 107"/>
                              <a:gd name="T53" fmla="*/ 41109785 h 8007"/>
                              <a:gd name="T54" fmla="*/ 838609 w 107"/>
                              <a:gd name="T55" fmla="*/ 41101493 h 8007"/>
                              <a:gd name="T56" fmla="*/ 838609 w 107"/>
                              <a:gd name="T57" fmla="*/ 49404804 h 8007"/>
                              <a:gd name="T58" fmla="*/ 39925 w 107"/>
                              <a:gd name="T59" fmla="*/ 49413096 h 8007"/>
                              <a:gd name="T60" fmla="*/ 439267 w 107"/>
                              <a:gd name="T61" fmla="*/ 46498618 h 8007"/>
                              <a:gd name="T62" fmla="*/ 846594 w 107"/>
                              <a:gd name="T63" fmla="*/ 52726147 h 8007"/>
                              <a:gd name="T64" fmla="*/ 447252 w 107"/>
                              <a:gd name="T65" fmla="*/ 55632242 h 8007"/>
                              <a:gd name="T66" fmla="*/ 47910 w 107"/>
                              <a:gd name="T67" fmla="*/ 52734439 h 8007"/>
                              <a:gd name="T68" fmla="*/ 846594 w 107"/>
                              <a:gd name="T69" fmla="*/ 52726147 h 8007"/>
                              <a:gd name="T70" fmla="*/ 854579 w 107"/>
                              <a:gd name="T71" fmla="*/ 61029459 h 8007"/>
                              <a:gd name="T72" fmla="*/ 55895 w 107"/>
                              <a:gd name="T73" fmla="*/ 61037751 h 8007"/>
                              <a:gd name="T74" fmla="*/ 447252 w 107"/>
                              <a:gd name="T75" fmla="*/ 58123272 h 8007"/>
                              <a:gd name="T76" fmla="*/ 854579 w 107"/>
                              <a:gd name="T77" fmla="*/ 64350801 h 8007"/>
                              <a:gd name="T78" fmla="*/ 455237 w 107"/>
                              <a:gd name="T79" fmla="*/ 66484720 h 8007"/>
                              <a:gd name="T80" fmla="*/ 55895 w 107"/>
                              <a:gd name="T81" fmla="*/ 64359094 h 8007"/>
                              <a:gd name="T82" fmla="*/ 854579 w 107"/>
                              <a:gd name="T83" fmla="*/ 64350801 h 8007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</a:gdLst>
                            <a:ahLst/>
                            <a:cxnLst>
                              <a:cxn ang="T84">
                                <a:pos x="T0" y="T1"/>
                              </a:cxn>
                              <a:cxn ang="T85">
                                <a:pos x="T2" y="T3"/>
                              </a:cxn>
                              <a:cxn ang="T86">
                                <a:pos x="T4" y="T5"/>
                              </a:cxn>
                              <a:cxn ang="T87">
                                <a:pos x="T6" y="T7"/>
                              </a:cxn>
                              <a:cxn ang="T88">
                                <a:pos x="T8" y="T9"/>
                              </a:cxn>
                              <a:cxn ang="T89">
                                <a:pos x="T10" y="T11"/>
                              </a:cxn>
                              <a:cxn ang="T90">
                                <a:pos x="T12" y="T13"/>
                              </a:cxn>
                              <a:cxn ang="T91">
                                <a:pos x="T14" y="T15"/>
                              </a:cxn>
                              <a:cxn ang="T92">
                                <a:pos x="T16" y="T17"/>
                              </a:cxn>
                              <a:cxn ang="T93">
                                <a:pos x="T18" y="T19"/>
                              </a:cxn>
                              <a:cxn ang="T94">
                                <a:pos x="T20" y="T21"/>
                              </a:cxn>
                              <a:cxn ang="T95">
                                <a:pos x="T22" y="T23"/>
                              </a:cxn>
                              <a:cxn ang="T96">
                                <a:pos x="T24" y="T25"/>
                              </a:cxn>
                              <a:cxn ang="T97">
                                <a:pos x="T26" y="T27"/>
                              </a:cxn>
                              <a:cxn ang="T98">
                                <a:pos x="T28" y="T29"/>
                              </a:cxn>
                              <a:cxn ang="T99">
                                <a:pos x="T30" y="T31"/>
                              </a:cxn>
                              <a:cxn ang="T100">
                                <a:pos x="T32" y="T33"/>
                              </a:cxn>
                              <a:cxn ang="T101">
                                <a:pos x="T34" y="T35"/>
                              </a:cxn>
                              <a:cxn ang="T102">
                                <a:pos x="T36" y="T37"/>
                              </a:cxn>
                              <a:cxn ang="T103">
                                <a:pos x="T38" y="T39"/>
                              </a:cxn>
                              <a:cxn ang="T104">
                                <a:pos x="T40" y="T41"/>
                              </a:cxn>
                              <a:cxn ang="T105">
                                <a:pos x="T42" y="T43"/>
                              </a:cxn>
                              <a:cxn ang="T106">
                                <a:pos x="T44" y="T45"/>
                              </a:cxn>
                              <a:cxn ang="T107">
                                <a:pos x="T46" y="T47"/>
                              </a:cxn>
                              <a:cxn ang="T108">
                                <a:pos x="T48" y="T49"/>
                              </a:cxn>
                              <a:cxn ang="T109">
                                <a:pos x="T50" y="T51"/>
                              </a:cxn>
                              <a:cxn ang="T110">
                                <a:pos x="T52" y="T53"/>
                              </a:cxn>
                              <a:cxn ang="T111">
                                <a:pos x="T54" y="T55"/>
                              </a:cxn>
                              <a:cxn ang="T112">
                                <a:pos x="T56" y="T57"/>
                              </a:cxn>
                              <a:cxn ang="T113">
                                <a:pos x="T58" y="T59"/>
                              </a:cxn>
                              <a:cxn ang="T114">
                                <a:pos x="T60" y="T61"/>
                              </a:cxn>
                              <a:cxn ang="T115">
                                <a:pos x="T62" y="T63"/>
                              </a:cxn>
                              <a:cxn ang="T116">
                                <a:pos x="T64" y="T65"/>
                              </a:cxn>
                              <a:cxn ang="T117">
                                <a:pos x="T66" y="T67"/>
                              </a:cxn>
                              <a:cxn ang="T118">
                                <a:pos x="T68" y="T69"/>
                              </a:cxn>
                              <a:cxn ang="T119">
                                <a:pos x="T70" y="T71"/>
                              </a:cxn>
                              <a:cxn ang="T120">
                                <a:pos x="T72" y="T73"/>
                              </a:cxn>
                              <a:cxn ang="T121">
                                <a:pos x="T74" y="T75"/>
                              </a:cxn>
                              <a:cxn ang="T122">
                                <a:pos x="T76" y="T77"/>
                              </a:cxn>
                              <a:cxn ang="T123">
                                <a:pos x="T78" y="T79"/>
                              </a:cxn>
                              <a:cxn ang="T124">
                                <a:pos x="T80" y="T81"/>
                              </a:cxn>
                              <a:cxn ang="T125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7" h="8007">
                                <a:moveTo>
                                  <a:pt x="100" y="50"/>
                                </a:moveTo>
                                <a:lnTo>
                                  <a:pt x="101" y="350"/>
                                </a:lnTo>
                                <a:cubicBezTo>
                                  <a:pt x="101" y="378"/>
                                  <a:pt x="78" y="400"/>
                                  <a:pt x="51" y="400"/>
                                </a:cubicBezTo>
                                <a:cubicBezTo>
                                  <a:pt x="23" y="400"/>
                                  <a:pt x="1" y="378"/>
                                  <a:pt x="1" y="351"/>
                                </a:cubicBezTo>
                                <a:lnTo>
                                  <a:pt x="0" y="51"/>
                                </a:lnTo>
                                <a:cubicBezTo>
                                  <a:pt x="0" y="23"/>
                                  <a:pt x="23" y="0"/>
                                  <a:pt x="50" y="0"/>
                                </a:cubicBezTo>
                                <a:cubicBezTo>
                                  <a:pt x="78" y="0"/>
                                  <a:pt x="100" y="23"/>
                                  <a:pt x="100" y="50"/>
                                </a:cubicBezTo>
                                <a:close/>
                                <a:moveTo>
                                  <a:pt x="101" y="750"/>
                                </a:moveTo>
                                <a:lnTo>
                                  <a:pt x="101" y="1050"/>
                                </a:lnTo>
                                <a:cubicBezTo>
                                  <a:pt x="101" y="1078"/>
                                  <a:pt x="79" y="1100"/>
                                  <a:pt x="51" y="1100"/>
                                </a:cubicBezTo>
                                <a:cubicBezTo>
                                  <a:pt x="24" y="1100"/>
                                  <a:pt x="1" y="1078"/>
                                  <a:pt x="1" y="1051"/>
                                </a:cubicBezTo>
                                <a:lnTo>
                                  <a:pt x="1" y="751"/>
                                </a:lnTo>
                                <a:cubicBezTo>
                                  <a:pt x="1" y="723"/>
                                  <a:pt x="23" y="700"/>
                                  <a:pt x="51" y="700"/>
                                </a:cubicBezTo>
                                <a:cubicBezTo>
                                  <a:pt x="79" y="700"/>
                                  <a:pt x="101" y="723"/>
                                  <a:pt x="101" y="750"/>
                                </a:cubicBezTo>
                                <a:close/>
                                <a:moveTo>
                                  <a:pt x="102" y="1450"/>
                                </a:moveTo>
                                <a:lnTo>
                                  <a:pt x="102" y="1750"/>
                                </a:lnTo>
                                <a:cubicBezTo>
                                  <a:pt x="102" y="1778"/>
                                  <a:pt x="80" y="1800"/>
                                  <a:pt x="52" y="1800"/>
                                </a:cubicBezTo>
                                <a:cubicBezTo>
                                  <a:pt x="24" y="1800"/>
                                  <a:pt x="2" y="1778"/>
                                  <a:pt x="2" y="1751"/>
                                </a:cubicBezTo>
                                <a:lnTo>
                                  <a:pt x="2" y="1451"/>
                                </a:lnTo>
                                <a:cubicBezTo>
                                  <a:pt x="2" y="1423"/>
                                  <a:pt x="24" y="1400"/>
                                  <a:pt x="52" y="1400"/>
                                </a:cubicBezTo>
                                <a:cubicBezTo>
                                  <a:pt x="79" y="1400"/>
                                  <a:pt x="102" y="1423"/>
                                  <a:pt x="102" y="1450"/>
                                </a:cubicBezTo>
                                <a:close/>
                                <a:moveTo>
                                  <a:pt x="102" y="2150"/>
                                </a:moveTo>
                                <a:lnTo>
                                  <a:pt x="102" y="2450"/>
                                </a:lnTo>
                                <a:cubicBezTo>
                                  <a:pt x="103" y="2478"/>
                                  <a:pt x="80" y="2500"/>
                                  <a:pt x="53" y="2500"/>
                                </a:cubicBezTo>
                                <a:cubicBezTo>
                                  <a:pt x="25" y="2500"/>
                                  <a:pt x="3" y="2478"/>
                                  <a:pt x="2" y="2451"/>
                                </a:cubicBezTo>
                                <a:lnTo>
                                  <a:pt x="2" y="2151"/>
                                </a:lnTo>
                                <a:cubicBezTo>
                                  <a:pt x="2" y="2123"/>
                                  <a:pt x="25" y="2100"/>
                                  <a:pt x="52" y="2100"/>
                                </a:cubicBezTo>
                                <a:cubicBezTo>
                                  <a:pt x="80" y="2100"/>
                                  <a:pt x="102" y="2123"/>
                                  <a:pt x="102" y="2150"/>
                                </a:cubicBezTo>
                                <a:close/>
                                <a:moveTo>
                                  <a:pt x="103" y="2850"/>
                                </a:moveTo>
                                <a:lnTo>
                                  <a:pt x="103" y="3150"/>
                                </a:lnTo>
                                <a:cubicBezTo>
                                  <a:pt x="103" y="3178"/>
                                  <a:pt x="81" y="3200"/>
                                  <a:pt x="53" y="3200"/>
                                </a:cubicBezTo>
                                <a:cubicBezTo>
                                  <a:pt x="26" y="3200"/>
                                  <a:pt x="3" y="3178"/>
                                  <a:pt x="3" y="3151"/>
                                </a:cubicBezTo>
                                <a:lnTo>
                                  <a:pt x="3" y="2851"/>
                                </a:lnTo>
                                <a:cubicBezTo>
                                  <a:pt x="3" y="2823"/>
                                  <a:pt x="25" y="2800"/>
                                  <a:pt x="53" y="2800"/>
                                </a:cubicBezTo>
                                <a:cubicBezTo>
                                  <a:pt x="80" y="2800"/>
                                  <a:pt x="103" y="2823"/>
                                  <a:pt x="103" y="2850"/>
                                </a:cubicBezTo>
                                <a:close/>
                                <a:moveTo>
                                  <a:pt x="103" y="3550"/>
                                </a:moveTo>
                                <a:lnTo>
                                  <a:pt x="104" y="3850"/>
                                </a:lnTo>
                                <a:cubicBezTo>
                                  <a:pt x="104" y="3878"/>
                                  <a:pt x="81" y="3900"/>
                                  <a:pt x="54" y="3900"/>
                                </a:cubicBezTo>
                                <a:cubicBezTo>
                                  <a:pt x="26" y="3900"/>
                                  <a:pt x="4" y="3878"/>
                                  <a:pt x="4" y="3851"/>
                                </a:cubicBezTo>
                                <a:lnTo>
                                  <a:pt x="3" y="3551"/>
                                </a:lnTo>
                                <a:cubicBezTo>
                                  <a:pt x="3" y="3523"/>
                                  <a:pt x="26" y="3500"/>
                                  <a:pt x="53" y="3500"/>
                                </a:cubicBezTo>
                                <a:cubicBezTo>
                                  <a:pt x="81" y="3500"/>
                                  <a:pt x="103" y="3523"/>
                                  <a:pt x="103" y="3550"/>
                                </a:cubicBezTo>
                                <a:close/>
                                <a:moveTo>
                                  <a:pt x="104" y="4250"/>
                                </a:moveTo>
                                <a:lnTo>
                                  <a:pt x="104" y="4550"/>
                                </a:lnTo>
                                <a:cubicBezTo>
                                  <a:pt x="104" y="4578"/>
                                  <a:pt x="82" y="4600"/>
                                  <a:pt x="54" y="4600"/>
                                </a:cubicBezTo>
                                <a:cubicBezTo>
                                  <a:pt x="27" y="4600"/>
                                  <a:pt x="4" y="4578"/>
                                  <a:pt x="4" y="4551"/>
                                </a:cubicBezTo>
                                <a:lnTo>
                                  <a:pt x="4" y="4251"/>
                                </a:lnTo>
                                <a:cubicBezTo>
                                  <a:pt x="4" y="4223"/>
                                  <a:pt x="26" y="4200"/>
                                  <a:pt x="54" y="4200"/>
                                </a:cubicBezTo>
                                <a:cubicBezTo>
                                  <a:pt x="82" y="4200"/>
                                  <a:pt x="104" y="4223"/>
                                  <a:pt x="104" y="4250"/>
                                </a:cubicBezTo>
                                <a:close/>
                                <a:moveTo>
                                  <a:pt x="105" y="4950"/>
                                </a:moveTo>
                                <a:lnTo>
                                  <a:pt x="105" y="5250"/>
                                </a:lnTo>
                                <a:cubicBezTo>
                                  <a:pt x="105" y="5278"/>
                                  <a:pt x="83" y="5300"/>
                                  <a:pt x="55" y="5300"/>
                                </a:cubicBezTo>
                                <a:cubicBezTo>
                                  <a:pt x="27" y="5300"/>
                                  <a:pt x="5" y="5278"/>
                                  <a:pt x="5" y="5251"/>
                                </a:cubicBezTo>
                                <a:lnTo>
                                  <a:pt x="5" y="4951"/>
                                </a:lnTo>
                                <a:cubicBezTo>
                                  <a:pt x="5" y="4923"/>
                                  <a:pt x="27" y="4900"/>
                                  <a:pt x="55" y="4900"/>
                                </a:cubicBezTo>
                                <a:cubicBezTo>
                                  <a:pt x="82" y="4900"/>
                                  <a:pt x="105" y="4923"/>
                                  <a:pt x="105" y="4950"/>
                                </a:cubicBezTo>
                                <a:close/>
                                <a:moveTo>
                                  <a:pt x="105" y="5650"/>
                                </a:moveTo>
                                <a:lnTo>
                                  <a:pt x="105" y="5950"/>
                                </a:lnTo>
                                <a:cubicBezTo>
                                  <a:pt x="105" y="5978"/>
                                  <a:pt x="83" y="6000"/>
                                  <a:pt x="55" y="6000"/>
                                </a:cubicBezTo>
                                <a:cubicBezTo>
                                  <a:pt x="28" y="6000"/>
                                  <a:pt x="5" y="5978"/>
                                  <a:pt x="5" y="5951"/>
                                </a:cubicBezTo>
                                <a:lnTo>
                                  <a:pt x="5" y="5651"/>
                                </a:lnTo>
                                <a:cubicBezTo>
                                  <a:pt x="5" y="5623"/>
                                  <a:pt x="28" y="5600"/>
                                  <a:pt x="55" y="5600"/>
                                </a:cubicBezTo>
                                <a:cubicBezTo>
                                  <a:pt x="83" y="5600"/>
                                  <a:pt x="105" y="5623"/>
                                  <a:pt x="105" y="5650"/>
                                </a:cubicBezTo>
                                <a:close/>
                                <a:moveTo>
                                  <a:pt x="106" y="6350"/>
                                </a:moveTo>
                                <a:lnTo>
                                  <a:pt x="106" y="6650"/>
                                </a:lnTo>
                                <a:cubicBezTo>
                                  <a:pt x="106" y="6678"/>
                                  <a:pt x="84" y="6700"/>
                                  <a:pt x="56" y="6700"/>
                                </a:cubicBezTo>
                                <a:cubicBezTo>
                                  <a:pt x="28" y="6700"/>
                                  <a:pt x="6" y="6678"/>
                                  <a:pt x="6" y="6651"/>
                                </a:cubicBezTo>
                                <a:lnTo>
                                  <a:pt x="6" y="6351"/>
                                </a:lnTo>
                                <a:cubicBezTo>
                                  <a:pt x="6" y="6323"/>
                                  <a:pt x="28" y="6300"/>
                                  <a:pt x="56" y="6300"/>
                                </a:cubicBezTo>
                                <a:cubicBezTo>
                                  <a:pt x="83" y="6300"/>
                                  <a:pt x="106" y="6323"/>
                                  <a:pt x="106" y="6350"/>
                                </a:cubicBezTo>
                                <a:close/>
                                <a:moveTo>
                                  <a:pt x="106" y="7050"/>
                                </a:moveTo>
                                <a:lnTo>
                                  <a:pt x="107" y="7350"/>
                                </a:lnTo>
                                <a:cubicBezTo>
                                  <a:pt x="107" y="7378"/>
                                  <a:pt x="84" y="7400"/>
                                  <a:pt x="57" y="7400"/>
                                </a:cubicBezTo>
                                <a:cubicBezTo>
                                  <a:pt x="29" y="7400"/>
                                  <a:pt x="7" y="7378"/>
                                  <a:pt x="7" y="7351"/>
                                </a:cubicBezTo>
                                <a:lnTo>
                                  <a:pt x="6" y="7051"/>
                                </a:lnTo>
                                <a:cubicBezTo>
                                  <a:pt x="6" y="7023"/>
                                  <a:pt x="29" y="7000"/>
                                  <a:pt x="56" y="7000"/>
                                </a:cubicBezTo>
                                <a:cubicBezTo>
                                  <a:pt x="84" y="7000"/>
                                  <a:pt x="106" y="7023"/>
                                  <a:pt x="106" y="7050"/>
                                </a:cubicBezTo>
                                <a:close/>
                                <a:moveTo>
                                  <a:pt x="107" y="7750"/>
                                </a:moveTo>
                                <a:lnTo>
                                  <a:pt x="107" y="7957"/>
                                </a:lnTo>
                                <a:cubicBezTo>
                                  <a:pt x="107" y="7985"/>
                                  <a:pt x="85" y="8007"/>
                                  <a:pt x="57" y="8007"/>
                                </a:cubicBezTo>
                                <a:cubicBezTo>
                                  <a:pt x="30" y="8007"/>
                                  <a:pt x="7" y="7985"/>
                                  <a:pt x="7" y="7957"/>
                                </a:cubicBezTo>
                                <a:lnTo>
                                  <a:pt x="7" y="7751"/>
                                </a:lnTo>
                                <a:cubicBezTo>
                                  <a:pt x="7" y="7723"/>
                                  <a:pt x="29" y="7700"/>
                                  <a:pt x="57" y="7700"/>
                                </a:cubicBezTo>
                                <a:cubicBezTo>
                                  <a:pt x="85" y="7700"/>
                                  <a:pt x="107" y="7723"/>
                                  <a:pt x="107" y="77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69"/>
                        <wps:cNvSpPr>
                          <a:spLocks noEditPoints="1"/>
                        </wps:cNvSpPr>
                        <wps:spPr bwMode="auto">
                          <a:xfrm>
                            <a:off x="2733624" y="222207"/>
                            <a:ext cx="10200" cy="1694851"/>
                          </a:xfrm>
                          <a:custGeom>
                            <a:avLst/>
                            <a:gdLst>
                              <a:gd name="T0" fmla="*/ 461669 w 107"/>
                              <a:gd name="T1" fmla="*/ 3321179 h 18600"/>
                              <a:gd name="T2" fmla="*/ 452613 w 107"/>
                              <a:gd name="T3" fmla="*/ 0 h 18600"/>
                              <a:gd name="T4" fmla="*/ 914187 w 107"/>
                              <a:gd name="T5" fmla="*/ 8718004 h 18600"/>
                              <a:gd name="T6" fmla="*/ 9056 w 107"/>
                              <a:gd name="T7" fmla="*/ 6227119 h 18600"/>
                              <a:gd name="T8" fmla="*/ 914187 w 107"/>
                              <a:gd name="T9" fmla="*/ 12039183 h 18600"/>
                              <a:gd name="T10" fmla="*/ 9056 w 107"/>
                              <a:gd name="T11" fmla="*/ 14529976 h 18600"/>
                              <a:gd name="T12" fmla="*/ 914187 w 107"/>
                              <a:gd name="T13" fmla="*/ 12039183 h 18600"/>
                              <a:gd name="T14" fmla="*/ 461669 w 107"/>
                              <a:gd name="T15" fmla="*/ 20757186 h 18600"/>
                              <a:gd name="T16" fmla="*/ 461669 w 107"/>
                              <a:gd name="T17" fmla="*/ 17436007 h 18600"/>
                              <a:gd name="T18" fmla="*/ 923243 w 107"/>
                              <a:gd name="T19" fmla="*/ 26154011 h 18600"/>
                              <a:gd name="T20" fmla="*/ 9056 w 107"/>
                              <a:gd name="T21" fmla="*/ 23663127 h 18600"/>
                              <a:gd name="T22" fmla="*/ 923243 w 107"/>
                              <a:gd name="T23" fmla="*/ 29475190 h 18600"/>
                              <a:gd name="T24" fmla="*/ 18112 w 107"/>
                              <a:gd name="T25" fmla="*/ 31965983 h 18600"/>
                              <a:gd name="T26" fmla="*/ 923243 w 107"/>
                              <a:gd name="T27" fmla="*/ 29475190 h 18600"/>
                              <a:gd name="T28" fmla="*/ 470725 w 107"/>
                              <a:gd name="T29" fmla="*/ 38193194 h 18600"/>
                              <a:gd name="T30" fmla="*/ 470725 w 107"/>
                              <a:gd name="T31" fmla="*/ 34872015 h 18600"/>
                              <a:gd name="T32" fmla="*/ 923243 w 107"/>
                              <a:gd name="T33" fmla="*/ 43590019 h 18600"/>
                              <a:gd name="T34" fmla="*/ 18112 w 107"/>
                              <a:gd name="T35" fmla="*/ 41099134 h 18600"/>
                              <a:gd name="T36" fmla="*/ 923243 w 107"/>
                              <a:gd name="T37" fmla="*/ 46911198 h 18600"/>
                              <a:gd name="T38" fmla="*/ 27168 w 107"/>
                              <a:gd name="T39" fmla="*/ 49402082 h 18600"/>
                              <a:gd name="T40" fmla="*/ 923243 w 107"/>
                              <a:gd name="T41" fmla="*/ 46911198 h 18600"/>
                              <a:gd name="T42" fmla="*/ 479781 w 107"/>
                              <a:gd name="T43" fmla="*/ 55629201 h 18600"/>
                              <a:gd name="T44" fmla="*/ 479781 w 107"/>
                              <a:gd name="T45" fmla="*/ 52308022 h 18600"/>
                              <a:gd name="T46" fmla="*/ 932299 w 107"/>
                              <a:gd name="T47" fmla="*/ 61026026 h 18600"/>
                              <a:gd name="T48" fmla="*/ 27168 w 107"/>
                              <a:gd name="T49" fmla="*/ 58535233 h 18600"/>
                              <a:gd name="T50" fmla="*/ 932299 w 107"/>
                              <a:gd name="T51" fmla="*/ 64347205 h 18600"/>
                              <a:gd name="T52" fmla="*/ 27168 w 107"/>
                              <a:gd name="T53" fmla="*/ 66838089 h 18600"/>
                              <a:gd name="T54" fmla="*/ 932299 w 107"/>
                              <a:gd name="T55" fmla="*/ 64347205 h 18600"/>
                              <a:gd name="T56" fmla="*/ 488742 w 107"/>
                              <a:gd name="T57" fmla="*/ 73065209 h 18600"/>
                              <a:gd name="T58" fmla="*/ 479781 w 107"/>
                              <a:gd name="T59" fmla="*/ 69744030 h 18600"/>
                              <a:gd name="T60" fmla="*/ 941355 w 107"/>
                              <a:gd name="T61" fmla="*/ 78462034 h 18600"/>
                              <a:gd name="T62" fmla="*/ 36224 w 107"/>
                              <a:gd name="T63" fmla="*/ 75971240 h 18600"/>
                              <a:gd name="T64" fmla="*/ 941355 w 107"/>
                              <a:gd name="T65" fmla="*/ 81783213 h 18600"/>
                              <a:gd name="T66" fmla="*/ 36224 w 107"/>
                              <a:gd name="T67" fmla="*/ 84274097 h 18600"/>
                              <a:gd name="T68" fmla="*/ 941355 w 107"/>
                              <a:gd name="T69" fmla="*/ 81783213 h 18600"/>
                              <a:gd name="T70" fmla="*/ 488742 w 107"/>
                              <a:gd name="T71" fmla="*/ 90501216 h 18600"/>
                              <a:gd name="T72" fmla="*/ 488742 w 107"/>
                              <a:gd name="T73" fmla="*/ 87180037 h 18600"/>
                              <a:gd name="T74" fmla="*/ 950411 w 107"/>
                              <a:gd name="T75" fmla="*/ 95898041 h 18600"/>
                              <a:gd name="T76" fmla="*/ 36224 w 107"/>
                              <a:gd name="T77" fmla="*/ 93407248 h 18600"/>
                              <a:gd name="T78" fmla="*/ 950411 w 107"/>
                              <a:gd name="T79" fmla="*/ 99219220 h 18600"/>
                              <a:gd name="T80" fmla="*/ 45280 w 107"/>
                              <a:gd name="T81" fmla="*/ 101710104 h 18600"/>
                              <a:gd name="T82" fmla="*/ 950411 w 107"/>
                              <a:gd name="T83" fmla="*/ 99219220 h 18600"/>
                              <a:gd name="T84" fmla="*/ 497798 w 107"/>
                              <a:gd name="T85" fmla="*/ 107937224 h 18600"/>
                              <a:gd name="T86" fmla="*/ 497798 w 107"/>
                              <a:gd name="T87" fmla="*/ 104616045 h 18600"/>
                              <a:gd name="T88" fmla="*/ 950411 w 107"/>
                              <a:gd name="T89" fmla="*/ 113334140 h 18600"/>
                              <a:gd name="T90" fmla="*/ 45280 w 107"/>
                              <a:gd name="T91" fmla="*/ 110843255 h 18600"/>
                              <a:gd name="T92" fmla="*/ 950411 w 107"/>
                              <a:gd name="T93" fmla="*/ 116655228 h 18600"/>
                              <a:gd name="T94" fmla="*/ 54336 w 107"/>
                              <a:gd name="T95" fmla="*/ 119146112 h 18600"/>
                              <a:gd name="T96" fmla="*/ 950411 w 107"/>
                              <a:gd name="T97" fmla="*/ 116655228 h 18600"/>
                              <a:gd name="T98" fmla="*/ 506854 w 107"/>
                              <a:gd name="T99" fmla="*/ 125373231 h 18600"/>
                              <a:gd name="T100" fmla="*/ 506854 w 107"/>
                              <a:gd name="T101" fmla="*/ 122052143 h 18600"/>
                              <a:gd name="T102" fmla="*/ 959467 w 107"/>
                              <a:gd name="T103" fmla="*/ 130770147 h 18600"/>
                              <a:gd name="T104" fmla="*/ 54336 w 107"/>
                              <a:gd name="T105" fmla="*/ 128279263 h 18600"/>
                              <a:gd name="T106" fmla="*/ 959467 w 107"/>
                              <a:gd name="T107" fmla="*/ 134091235 h 18600"/>
                              <a:gd name="T108" fmla="*/ 54336 w 107"/>
                              <a:gd name="T109" fmla="*/ 136582119 h 18600"/>
                              <a:gd name="T110" fmla="*/ 959467 w 107"/>
                              <a:gd name="T111" fmla="*/ 134091235 h 18600"/>
                              <a:gd name="T112" fmla="*/ 515910 w 107"/>
                              <a:gd name="T113" fmla="*/ 142809239 h 18600"/>
                              <a:gd name="T114" fmla="*/ 506854 w 107"/>
                              <a:gd name="T115" fmla="*/ 139488151 h 18600"/>
                              <a:gd name="T116" fmla="*/ 968523 w 107"/>
                              <a:gd name="T117" fmla="*/ 148206155 h 18600"/>
                              <a:gd name="T118" fmla="*/ 63393 w 107"/>
                              <a:gd name="T119" fmla="*/ 145715270 h 18600"/>
                              <a:gd name="T120" fmla="*/ 968523 w 107"/>
                              <a:gd name="T121" fmla="*/ 151527242 h 18600"/>
                              <a:gd name="T122" fmla="*/ 63393 w 107"/>
                              <a:gd name="T123" fmla="*/ 154018127 h 18600"/>
                              <a:gd name="T124" fmla="*/ 968523 w 107"/>
                              <a:gd name="T125" fmla="*/ 151527242 h 1860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7" h="18600">
                                <a:moveTo>
                                  <a:pt x="100" y="50"/>
                                </a:moveTo>
                                <a:lnTo>
                                  <a:pt x="101" y="350"/>
                                </a:lnTo>
                                <a:cubicBezTo>
                                  <a:pt x="101" y="378"/>
                                  <a:pt x="78" y="400"/>
                                  <a:pt x="51" y="400"/>
                                </a:cubicBezTo>
                                <a:cubicBezTo>
                                  <a:pt x="23" y="400"/>
                                  <a:pt x="1" y="378"/>
                                  <a:pt x="1" y="350"/>
                                </a:cubicBezTo>
                                <a:lnTo>
                                  <a:pt x="0" y="50"/>
                                </a:lnTo>
                                <a:cubicBezTo>
                                  <a:pt x="0" y="23"/>
                                  <a:pt x="23" y="0"/>
                                  <a:pt x="50" y="0"/>
                                </a:cubicBezTo>
                                <a:cubicBezTo>
                                  <a:pt x="78" y="0"/>
                                  <a:pt x="100" y="23"/>
                                  <a:pt x="100" y="50"/>
                                </a:cubicBezTo>
                                <a:close/>
                                <a:moveTo>
                                  <a:pt x="101" y="750"/>
                                </a:moveTo>
                                <a:lnTo>
                                  <a:pt x="101" y="1050"/>
                                </a:lnTo>
                                <a:cubicBezTo>
                                  <a:pt x="101" y="1078"/>
                                  <a:pt x="78" y="1100"/>
                                  <a:pt x="51" y="1100"/>
                                </a:cubicBezTo>
                                <a:cubicBezTo>
                                  <a:pt x="23" y="1100"/>
                                  <a:pt x="1" y="1078"/>
                                  <a:pt x="1" y="1050"/>
                                </a:cubicBezTo>
                                <a:lnTo>
                                  <a:pt x="1" y="750"/>
                                </a:lnTo>
                                <a:cubicBezTo>
                                  <a:pt x="1" y="723"/>
                                  <a:pt x="23" y="700"/>
                                  <a:pt x="51" y="700"/>
                                </a:cubicBezTo>
                                <a:cubicBezTo>
                                  <a:pt x="78" y="700"/>
                                  <a:pt x="101" y="723"/>
                                  <a:pt x="101" y="750"/>
                                </a:cubicBezTo>
                                <a:close/>
                                <a:moveTo>
                                  <a:pt x="101" y="1450"/>
                                </a:moveTo>
                                <a:lnTo>
                                  <a:pt x="101" y="1750"/>
                                </a:lnTo>
                                <a:cubicBezTo>
                                  <a:pt x="101" y="1778"/>
                                  <a:pt x="79" y="1800"/>
                                  <a:pt x="51" y="1800"/>
                                </a:cubicBezTo>
                                <a:cubicBezTo>
                                  <a:pt x="23" y="1800"/>
                                  <a:pt x="1" y="1778"/>
                                  <a:pt x="1" y="1750"/>
                                </a:cubicBezTo>
                                <a:lnTo>
                                  <a:pt x="1" y="1450"/>
                                </a:lnTo>
                                <a:cubicBezTo>
                                  <a:pt x="1" y="1423"/>
                                  <a:pt x="23" y="1400"/>
                                  <a:pt x="51" y="1400"/>
                                </a:cubicBezTo>
                                <a:cubicBezTo>
                                  <a:pt x="79" y="1400"/>
                                  <a:pt x="101" y="1423"/>
                                  <a:pt x="101" y="1450"/>
                                </a:cubicBezTo>
                                <a:close/>
                                <a:moveTo>
                                  <a:pt x="101" y="2150"/>
                                </a:moveTo>
                                <a:lnTo>
                                  <a:pt x="101" y="2450"/>
                                </a:lnTo>
                                <a:cubicBezTo>
                                  <a:pt x="101" y="2478"/>
                                  <a:pt x="79" y="2500"/>
                                  <a:pt x="51" y="2500"/>
                                </a:cubicBezTo>
                                <a:cubicBezTo>
                                  <a:pt x="24" y="2500"/>
                                  <a:pt x="1" y="2478"/>
                                  <a:pt x="1" y="2450"/>
                                </a:cubicBezTo>
                                <a:lnTo>
                                  <a:pt x="1" y="2150"/>
                                </a:lnTo>
                                <a:cubicBezTo>
                                  <a:pt x="1" y="2123"/>
                                  <a:pt x="24" y="2100"/>
                                  <a:pt x="51" y="2100"/>
                                </a:cubicBezTo>
                                <a:cubicBezTo>
                                  <a:pt x="79" y="2100"/>
                                  <a:pt x="101" y="2123"/>
                                  <a:pt x="101" y="2150"/>
                                </a:cubicBezTo>
                                <a:close/>
                                <a:moveTo>
                                  <a:pt x="101" y="2850"/>
                                </a:moveTo>
                                <a:lnTo>
                                  <a:pt x="102" y="3150"/>
                                </a:lnTo>
                                <a:cubicBezTo>
                                  <a:pt x="102" y="3178"/>
                                  <a:pt x="79" y="3200"/>
                                  <a:pt x="52" y="3200"/>
                                </a:cubicBezTo>
                                <a:cubicBezTo>
                                  <a:pt x="24" y="3200"/>
                                  <a:pt x="2" y="3178"/>
                                  <a:pt x="2" y="3150"/>
                                </a:cubicBezTo>
                                <a:lnTo>
                                  <a:pt x="1" y="2850"/>
                                </a:lnTo>
                                <a:cubicBezTo>
                                  <a:pt x="1" y="2823"/>
                                  <a:pt x="24" y="2800"/>
                                  <a:pt x="51" y="2800"/>
                                </a:cubicBezTo>
                                <a:cubicBezTo>
                                  <a:pt x="79" y="2800"/>
                                  <a:pt x="101" y="2823"/>
                                  <a:pt x="101" y="2850"/>
                                </a:cubicBezTo>
                                <a:close/>
                                <a:moveTo>
                                  <a:pt x="102" y="3550"/>
                                </a:moveTo>
                                <a:lnTo>
                                  <a:pt x="102" y="3850"/>
                                </a:lnTo>
                                <a:cubicBezTo>
                                  <a:pt x="102" y="3878"/>
                                  <a:pt x="79" y="3900"/>
                                  <a:pt x="52" y="3900"/>
                                </a:cubicBezTo>
                                <a:cubicBezTo>
                                  <a:pt x="24" y="3900"/>
                                  <a:pt x="2" y="3878"/>
                                  <a:pt x="2" y="3850"/>
                                </a:cubicBezTo>
                                <a:lnTo>
                                  <a:pt x="2" y="3550"/>
                                </a:lnTo>
                                <a:cubicBezTo>
                                  <a:pt x="2" y="3523"/>
                                  <a:pt x="24" y="3500"/>
                                  <a:pt x="52" y="3500"/>
                                </a:cubicBezTo>
                                <a:cubicBezTo>
                                  <a:pt x="79" y="3500"/>
                                  <a:pt x="102" y="3523"/>
                                  <a:pt x="102" y="3550"/>
                                </a:cubicBezTo>
                                <a:close/>
                                <a:moveTo>
                                  <a:pt x="102" y="4250"/>
                                </a:moveTo>
                                <a:lnTo>
                                  <a:pt x="102" y="4550"/>
                                </a:lnTo>
                                <a:cubicBezTo>
                                  <a:pt x="102" y="4578"/>
                                  <a:pt x="80" y="4600"/>
                                  <a:pt x="52" y="4600"/>
                                </a:cubicBezTo>
                                <a:cubicBezTo>
                                  <a:pt x="24" y="4600"/>
                                  <a:pt x="2" y="4578"/>
                                  <a:pt x="2" y="4550"/>
                                </a:cubicBezTo>
                                <a:lnTo>
                                  <a:pt x="2" y="4250"/>
                                </a:lnTo>
                                <a:cubicBezTo>
                                  <a:pt x="2" y="4223"/>
                                  <a:pt x="24" y="4200"/>
                                  <a:pt x="52" y="4200"/>
                                </a:cubicBezTo>
                                <a:cubicBezTo>
                                  <a:pt x="80" y="4200"/>
                                  <a:pt x="102" y="4223"/>
                                  <a:pt x="102" y="4250"/>
                                </a:cubicBezTo>
                                <a:close/>
                                <a:moveTo>
                                  <a:pt x="102" y="4950"/>
                                </a:moveTo>
                                <a:lnTo>
                                  <a:pt x="102" y="5250"/>
                                </a:lnTo>
                                <a:cubicBezTo>
                                  <a:pt x="102" y="5278"/>
                                  <a:pt x="80" y="5300"/>
                                  <a:pt x="52" y="5300"/>
                                </a:cubicBezTo>
                                <a:cubicBezTo>
                                  <a:pt x="25" y="5300"/>
                                  <a:pt x="2" y="5278"/>
                                  <a:pt x="2" y="5250"/>
                                </a:cubicBezTo>
                                <a:lnTo>
                                  <a:pt x="2" y="4950"/>
                                </a:lnTo>
                                <a:cubicBezTo>
                                  <a:pt x="2" y="4923"/>
                                  <a:pt x="25" y="4900"/>
                                  <a:pt x="52" y="4900"/>
                                </a:cubicBezTo>
                                <a:cubicBezTo>
                                  <a:pt x="80" y="4900"/>
                                  <a:pt x="102" y="4923"/>
                                  <a:pt x="102" y="4950"/>
                                </a:cubicBezTo>
                                <a:close/>
                                <a:moveTo>
                                  <a:pt x="102" y="5650"/>
                                </a:moveTo>
                                <a:lnTo>
                                  <a:pt x="103" y="5950"/>
                                </a:lnTo>
                                <a:cubicBezTo>
                                  <a:pt x="103" y="5978"/>
                                  <a:pt x="80" y="6000"/>
                                  <a:pt x="53" y="6000"/>
                                </a:cubicBezTo>
                                <a:cubicBezTo>
                                  <a:pt x="25" y="6000"/>
                                  <a:pt x="3" y="5978"/>
                                  <a:pt x="3" y="5950"/>
                                </a:cubicBezTo>
                                <a:lnTo>
                                  <a:pt x="2" y="5650"/>
                                </a:lnTo>
                                <a:cubicBezTo>
                                  <a:pt x="2" y="5623"/>
                                  <a:pt x="25" y="5600"/>
                                  <a:pt x="52" y="5600"/>
                                </a:cubicBezTo>
                                <a:cubicBezTo>
                                  <a:pt x="80" y="5600"/>
                                  <a:pt x="102" y="5623"/>
                                  <a:pt x="102" y="5650"/>
                                </a:cubicBezTo>
                                <a:close/>
                                <a:moveTo>
                                  <a:pt x="103" y="6350"/>
                                </a:moveTo>
                                <a:lnTo>
                                  <a:pt x="103" y="6650"/>
                                </a:lnTo>
                                <a:cubicBezTo>
                                  <a:pt x="103" y="6678"/>
                                  <a:pt x="80" y="6700"/>
                                  <a:pt x="53" y="6700"/>
                                </a:cubicBezTo>
                                <a:cubicBezTo>
                                  <a:pt x="25" y="6700"/>
                                  <a:pt x="3" y="6678"/>
                                  <a:pt x="3" y="6650"/>
                                </a:cubicBezTo>
                                <a:lnTo>
                                  <a:pt x="3" y="6350"/>
                                </a:lnTo>
                                <a:cubicBezTo>
                                  <a:pt x="3" y="6323"/>
                                  <a:pt x="25" y="6300"/>
                                  <a:pt x="53" y="6300"/>
                                </a:cubicBezTo>
                                <a:cubicBezTo>
                                  <a:pt x="80" y="6300"/>
                                  <a:pt x="103" y="6323"/>
                                  <a:pt x="103" y="6350"/>
                                </a:cubicBezTo>
                                <a:close/>
                                <a:moveTo>
                                  <a:pt x="103" y="7050"/>
                                </a:moveTo>
                                <a:lnTo>
                                  <a:pt x="103" y="7350"/>
                                </a:lnTo>
                                <a:cubicBezTo>
                                  <a:pt x="103" y="7378"/>
                                  <a:pt x="81" y="7400"/>
                                  <a:pt x="53" y="7400"/>
                                </a:cubicBezTo>
                                <a:cubicBezTo>
                                  <a:pt x="25" y="7400"/>
                                  <a:pt x="3" y="7378"/>
                                  <a:pt x="3" y="7350"/>
                                </a:cubicBezTo>
                                <a:lnTo>
                                  <a:pt x="3" y="7050"/>
                                </a:lnTo>
                                <a:cubicBezTo>
                                  <a:pt x="3" y="7023"/>
                                  <a:pt x="25" y="7000"/>
                                  <a:pt x="53" y="7000"/>
                                </a:cubicBezTo>
                                <a:cubicBezTo>
                                  <a:pt x="81" y="7000"/>
                                  <a:pt x="103" y="7023"/>
                                  <a:pt x="103" y="7050"/>
                                </a:cubicBezTo>
                                <a:close/>
                                <a:moveTo>
                                  <a:pt x="103" y="7750"/>
                                </a:moveTo>
                                <a:lnTo>
                                  <a:pt x="103" y="8050"/>
                                </a:lnTo>
                                <a:cubicBezTo>
                                  <a:pt x="103" y="8078"/>
                                  <a:pt x="81" y="8100"/>
                                  <a:pt x="53" y="8100"/>
                                </a:cubicBezTo>
                                <a:cubicBezTo>
                                  <a:pt x="26" y="8100"/>
                                  <a:pt x="3" y="8078"/>
                                  <a:pt x="3" y="8050"/>
                                </a:cubicBezTo>
                                <a:lnTo>
                                  <a:pt x="3" y="7750"/>
                                </a:lnTo>
                                <a:cubicBezTo>
                                  <a:pt x="3" y="7723"/>
                                  <a:pt x="26" y="7700"/>
                                  <a:pt x="53" y="7700"/>
                                </a:cubicBezTo>
                                <a:cubicBezTo>
                                  <a:pt x="81" y="7700"/>
                                  <a:pt x="103" y="7723"/>
                                  <a:pt x="103" y="7750"/>
                                </a:cubicBezTo>
                                <a:close/>
                                <a:moveTo>
                                  <a:pt x="103" y="8450"/>
                                </a:moveTo>
                                <a:lnTo>
                                  <a:pt x="104" y="8750"/>
                                </a:lnTo>
                                <a:cubicBezTo>
                                  <a:pt x="104" y="8778"/>
                                  <a:pt x="81" y="8800"/>
                                  <a:pt x="54" y="8800"/>
                                </a:cubicBezTo>
                                <a:cubicBezTo>
                                  <a:pt x="26" y="8800"/>
                                  <a:pt x="4" y="8778"/>
                                  <a:pt x="4" y="8750"/>
                                </a:cubicBezTo>
                                <a:lnTo>
                                  <a:pt x="3" y="8450"/>
                                </a:lnTo>
                                <a:cubicBezTo>
                                  <a:pt x="3" y="8423"/>
                                  <a:pt x="26" y="8400"/>
                                  <a:pt x="53" y="8400"/>
                                </a:cubicBezTo>
                                <a:cubicBezTo>
                                  <a:pt x="81" y="8400"/>
                                  <a:pt x="103" y="8423"/>
                                  <a:pt x="103" y="8450"/>
                                </a:cubicBezTo>
                                <a:close/>
                                <a:moveTo>
                                  <a:pt x="104" y="9150"/>
                                </a:moveTo>
                                <a:lnTo>
                                  <a:pt x="104" y="9450"/>
                                </a:lnTo>
                                <a:cubicBezTo>
                                  <a:pt x="104" y="9478"/>
                                  <a:pt x="81" y="9500"/>
                                  <a:pt x="54" y="9500"/>
                                </a:cubicBezTo>
                                <a:cubicBezTo>
                                  <a:pt x="26" y="9500"/>
                                  <a:pt x="4" y="9478"/>
                                  <a:pt x="4" y="9450"/>
                                </a:cubicBezTo>
                                <a:lnTo>
                                  <a:pt x="4" y="9150"/>
                                </a:lnTo>
                                <a:cubicBezTo>
                                  <a:pt x="4" y="9123"/>
                                  <a:pt x="26" y="9100"/>
                                  <a:pt x="54" y="9100"/>
                                </a:cubicBezTo>
                                <a:cubicBezTo>
                                  <a:pt x="81" y="9100"/>
                                  <a:pt x="104" y="9123"/>
                                  <a:pt x="104" y="9150"/>
                                </a:cubicBezTo>
                                <a:close/>
                                <a:moveTo>
                                  <a:pt x="104" y="9850"/>
                                </a:moveTo>
                                <a:lnTo>
                                  <a:pt x="104" y="10150"/>
                                </a:lnTo>
                                <a:cubicBezTo>
                                  <a:pt x="104" y="10178"/>
                                  <a:pt x="82" y="10200"/>
                                  <a:pt x="54" y="10200"/>
                                </a:cubicBezTo>
                                <a:cubicBezTo>
                                  <a:pt x="26" y="10200"/>
                                  <a:pt x="4" y="10178"/>
                                  <a:pt x="4" y="10150"/>
                                </a:cubicBezTo>
                                <a:lnTo>
                                  <a:pt x="4" y="9850"/>
                                </a:lnTo>
                                <a:cubicBezTo>
                                  <a:pt x="4" y="9823"/>
                                  <a:pt x="26" y="9800"/>
                                  <a:pt x="54" y="9800"/>
                                </a:cubicBezTo>
                                <a:cubicBezTo>
                                  <a:pt x="82" y="9800"/>
                                  <a:pt x="104" y="9823"/>
                                  <a:pt x="104" y="9850"/>
                                </a:cubicBezTo>
                                <a:close/>
                                <a:moveTo>
                                  <a:pt x="104" y="10550"/>
                                </a:moveTo>
                                <a:lnTo>
                                  <a:pt x="104" y="10850"/>
                                </a:lnTo>
                                <a:cubicBezTo>
                                  <a:pt x="104" y="10878"/>
                                  <a:pt x="82" y="10900"/>
                                  <a:pt x="54" y="10900"/>
                                </a:cubicBezTo>
                                <a:cubicBezTo>
                                  <a:pt x="27" y="10900"/>
                                  <a:pt x="4" y="10878"/>
                                  <a:pt x="4" y="10850"/>
                                </a:cubicBezTo>
                                <a:lnTo>
                                  <a:pt x="4" y="10550"/>
                                </a:lnTo>
                                <a:cubicBezTo>
                                  <a:pt x="4" y="10523"/>
                                  <a:pt x="27" y="10500"/>
                                  <a:pt x="54" y="10500"/>
                                </a:cubicBezTo>
                                <a:cubicBezTo>
                                  <a:pt x="82" y="10500"/>
                                  <a:pt x="104" y="10523"/>
                                  <a:pt x="104" y="10550"/>
                                </a:cubicBezTo>
                                <a:close/>
                                <a:moveTo>
                                  <a:pt x="104" y="11250"/>
                                </a:moveTo>
                                <a:lnTo>
                                  <a:pt x="105" y="11550"/>
                                </a:lnTo>
                                <a:cubicBezTo>
                                  <a:pt x="105" y="11578"/>
                                  <a:pt x="82" y="11600"/>
                                  <a:pt x="55" y="11600"/>
                                </a:cubicBezTo>
                                <a:cubicBezTo>
                                  <a:pt x="27" y="11600"/>
                                  <a:pt x="5" y="11578"/>
                                  <a:pt x="5" y="11550"/>
                                </a:cubicBezTo>
                                <a:lnTo>
                                  <a:pt x="4" y="11250"/>
                                </a:lnTo>
                                <a:cubicBezTo>
                                  <a:pt x="4" y="11223"/>
                                  <a:pt x="27" y="11200"/>
                                  <a:pt x="54" y="11200"/>
                                </a:cubicBezTo>
                                <a:cubicBezTo>
                                  <a:pt x="82" y="11200"/>
                                  <a:pt x="104" y="11223"/>
                                  <a:pt x="104" y="11250"/>
                                </a:cubicBezTo>
                                <a:close/>
                                <a:moveTo>
                                  <a:pt x="105" y="11950"/>
                                </a:moveTo>
                                <a:lnTo>
                                  <a:pt x="105" y="12250"/>
                                </a:lnTo>
                                <a:cubicBezTo>
                                  <a:pt x="105" y="12278"/>
                                  <a:pt x="82" y="12300"/>
                                  <a:pt x="55" y="12300"/>
                                </a:cubicBezTo>
                                <a:cubicBezTo>
                                  <a:pt x="27" y="12300"/>
                                  <a:pt x="5" y="12278"/>
                                  <a:pt x="5" y="12250"/>
                                </a:cubicBezTo>
                                <a:lnTo>
                                  <a:pt x="5" y="11950"/>
                                </a:lnTo>
                                <a:cubicBezTo>
                                  <a:pt x="5" y="11923"/>
                                  <a:pt x="27" y="11900"/>
                                  <a:pt x="55" y="11900"/>
                                </a:cubicBezTo>
                                <a:cubicBezTo>
                                  <a:pt x="82" y="11900"/>
                                  <a:pt x="105" y="11923"/>
                                  <a:pt x="105" y="11950"/>
                                </a:cubicBezTo>
                                <a:close/>
                                <a:moveTo>
                                  <a:pt x="105" y="12650"/>
                                </a:moveTo>
                                <a:lnTo>
                                  <a:pt x="105" y="12950"/>
                                </a:lnTo>
                                <a:cubicBezTo>
                                  <a:pt x="105" y="12978"/>
                                  <a:pt x="83" y="13000"/>
                                  <a:pt x="55" y="13000"/>
                                </a:cubicBezTo>
                                <a:cubicBezTo>
                                  <a:pt x="27" y="13000"/>
                                  <a:pt x="5" y="12978"/>
                                  <a:pt x="5" y="12950"/>
                                </a:cubicBezTo>
                                <a:lnTo>
                                  <a:pt x="5" y="12650"/>
                                </a:lnTo>
                                <a:cubicBezTo>
                                  <a:pt x="5" y="12623"/>
                                  <a:pt x="27" y="12600"/>
                                  <a:pt x="55" y="12600"/>
                                </a:cubicBezTo>
                                <a:cubicBezTo>
                                  <a:pt x="83" y="12600"/>
                                  <a:pt x="105" y="12623"/>
                                  <a:pt x="105" y="12650"/>
                                </a:cubicBezTo>
                                <a:close/>
                                <a:moveTo>
                                  <a:pt x="105" y="13350"/>
                                </a:moveTo>
                                <a:lnTo>
                                  <a:pt x="105" y="13650"/>
                                </a:lnTo>
                                <a:cubicBezTo>
                                  <a:pt x="105" y="13678"/>
                                  <a:pt x="83" y="13700"/>
                                  <a:pt x="55" y="13700"/>
                                </a:cubicBezTo>
                                <a:cubicBezTo>
                                  <a:pt x="28" y="13700"/>
                                  <a:pt x="5" y="13678"/>
                                  <a:pt x="5" y="13650"/>
                                </a:cubicBezTo>
                                <a:lnTo>
                                  <a:pt x="5" y="13350"/>
                                </a:lnTo>
                                <a:cubicBezTo>
                                  <a:pt x="5" y="13323"/>
                                  <a:pt x="28" y="13300"/>
                                  <a:pt x="55" y="13300"/>
                                </a:cubicBezTo>
                                <a:cubicBezTo>
                                  <a:pt x="83" y="13300"/>
                                  <a:pt x="105" y="13323"/>
                                  <a:pt x="105" y="13350"/>
                                </a:cubicBezTo>
                                <a:close/>
                                <a:moveTo>
                                  <a:pt x="105" y="14050"/>
                                </a:moveTo>
                                <a:lnTo>
                                  <a:pt x="106" y="14350"/>
                                </a:lnTo>
                                <a:cubicBezTo>
                                  <a:pt x="106" y="14378"/>
                                  <a:pt x="83" y="14400"/>
                                  <a:pt x="56" y="14400"/>
                                </a:cubicBezTo>
                                <a:cubicBezTo>
                                  <a:pt x="28" y="14400"/>
                                  <a:pt x="6" y="14378"/>
                                  <a:pt x="6" y="14350"/>
                                </a:cubicBezTo>
                                <a:lnTo>
                                  <a:pt x="5" y="14050"/>
                                </a:lnTo>
                                <a:cubicBezTo>
                                  <a:pt x="5" y="14023"/>
                                  <a:pt x="28" y="14000"/>
                                  <a:pt x="55" y="14000"/>
                                </a:cubicBezTo>
                                <a:cubicBezTo>
                                  <a:pt x="83" y="14000"/>
                                  <a:pt x="105" y="14023"/>
                                  <a:pt x="105" y="14050"/>
                                </a:cubicBezTo>
                                <a:close/>
                                <a:moveTo>
                                  <a:pt x="106" y="14750"/>
                                </a:moveTo>
                                <a:lnTo>
                                  <a:pt x="106" y="15050"/>
                                </a:lnTo>
                                <a:cubicBezTo>
                                  <a:pt x="106" y="15078"/>
                                  <a:pt x="83" y="15100"/>
                                  <a:pt x="56" y="15100"/>
                                </a:cubicBezTo>
                                <a:cubicBezTo>
                                  <a:pt x="28" y="15100"/>
                                  <a:pt x="6" y="15078"/>
                                  <a:pt x="6" y="15050"/>
                                </a:cubicBezTo>
                                <a:lnTo>
                                  <a:pt x="6" y="14750"/>
                                </a:lnTo>
                                <a:cubicBezTo>
                                  <a:pt x="6" y="14723"/>
                                  <a:pt x="28" y="14700"/>
                                  <a:pt x="56" y="14700"/>
                                </a:cubicBezTo>
                                <a:cubicBezTo>
                                  <a:pt x="83" y="14700"/>
                                  <a:pt x="106" y="14723"/>
                                  <a:pt x="106" y="14750"/>
                                </a:cubicBezTo>
                                <a:close/>
                                <a:moveTo>
                                  <a:pt x="106" y="15450"/>
                                </a:moveTo>
                                <a:lnTo>
                                  <a:pt x="106" y="15750"/>
                                </a:lnTo>
                                <a:cubicBezTo>
                                  <a:pt x="106" y="15778"/>
                                  <a:pt x="84" y="15800"/>
                                  <a:pt x="56" y="15800"/>
                                </a:cubicBezTo>
                                <a:cubicBezTo>
                                  <a:pt x="28" y="15800"/>
                                  <a:pt x="6" y="15778"/>
                                  <a:pt x="6" y="15750"/>
                                </a:cubicBezTo>
                                <a:lnTo>
                                  <a:pt x="6" y="15450"/>
                                </a:lnTo>
                                <a:cubicBezTo>
                                  <a:pt x="6" y="15423"/>
                                  <a:pt x="28" y="15400"/>
                                  <a:pt x="56" y="15400"/>
                                </a:cubicBezTo>
                                <a:cubicBezTo>
                                  <a:pt x="84" y="15400"/>
                                  <a:pt x="106" y="15423"/>
                                  <a:pt x="106" y="15450"/>
                                </a:cubicBezTo>
                                <a:close/>
                                <a:moveTo>
                                  <a:pt x="106" y="16150"/>
                                </a:moveTo>
                                <a:lnTo>
                                  <a:pt x="106" y="16450"/>
                                </a:lnTo>
                                <a:cubicBezTo>
                                  <a:pt x="106" y="16478"/>
                                  <a:pt x="84" y="16500"/>
                                  <a:pt x="56" y="16500"/>
                                </a:cubicBezTo>
                                <a:cubicBezTo>
                                  <a:pt x="29" y="16500"/>
                                  <a:pt x="6" y="16478"/>
                                  <a:pt x="6" y="16450"/>
                                </a:cubicBezTo>
                                <a:lnTo>
                                  <a:pt x="6" y="16150"/>
                                </a:lnTo>
                                <a:cubicBezTo>
                                  <a:pt x="6" y="16123"/>
                                  <a:pt x="29" y="16100"/>
                                  <a:pt x="56" y="16100"/>
                                </a:cubicBezTo>
                                <a:cubicBezTo>
                                  <a:pt x="84" y="16100"/>
                                  <a:pt x="106" y="16123"/>
                                  <a:pt x="106" y="16150"/>
                                </a:cubicBezTo>
                                <a:close/>
                                <a:moveTo>
                                  <a:pt x="106" y="16850"/>
                                </a:moveTo>
                                <a:lnTo>
                                  <a:pt x="107" y="17150"/>
                                </a:lnTo>
                                <a:cubicBezTo>
                                  <a:pt x="107" y="17178"/>
                                  <a:pt x="84" y="17200"/>
                                  <a:pt x="57" y="17200"/>
                                </a:cubicBezTo>
                                <a:cubicBezTo>
                                  <a:pt x="29" y="17200"/>
                                  <a:pt x="7" y="17178"/>
                                  <a:pt x="7" y="17150"/>
                                </a:cubicBezTo>
                                <a:lnTo>
                                  <a:pt x="6" y="16850"/>
                                </a:lnTo>
                                <a:cubicBezTo>
                                  <a:pt x="6" y="16823"/>
                                  <a:pt x="29" y="16800"/>
                                  <a:pt x="56" y="16800"/>
                                </a:cubicBezTo>
                                <a:cubicBezTo>
                                  <a:pt x="84" y="16800"/>
                                  <a:pt x="106" y="16823"/>
                                  <a:pt x="106" y="16850"/>
                                </a:cubicBezTo>
                                <a:close/>
                                <a:moveTo>
                                  <a:pt x="107" y="17550"/>
                                </a:moveTo>
                                <a:lnTo>
                                  <a:pt x="107" y="17850"/>
                                </a:lnTo>
                                <a:cubicBezTo>
                                  <a:pt x="107" y="17878"/>
                                  <a:pt x="84" y="17900"/>
                                  <a:pt x="57" y="17900"/>
                                </a:cubicBezTo>
                                <a:cubicBezTo>
                                  <a:pt x="29" y="17900"/>
                                  <a:pt x="7" y="17878"/>
                                  <a:pt x="7" y="17850"/>
                                </a:cubicBezTo>
                                <a:lnTo>
                                  <a:pt x="7" y="17550"/>
                                </a:lnTo>
                                <a:cubicBezTo>
                                  <a:pt x="7" y="17523"/>
                                  <a:pt x="29" y="17500"/>
                                  <a:pt x="57" y="17500"/>
                                </a:cubicBezTo>
                                <a:cubicBezTo>
                                  <a:pt x="84" y="17500"/>
                                  <a:pt x="107" y="17523"/>
                                  <a:pt x="107" y="17550"/>
                                </a:cubicBezTo>
                                <a:close/>
                                <a:moveTo>
                                  <a:pt x="107" y="18250"/>
                                </a:moveTo>
                                <a:lnTo>
                                  <a:pt x="107" y="18550"/>
                                </a:lnTo>
                                <a:cubicBezTo>
                                  <a:pt x="107" y="18578"/>
                                  <a:pt x="85" y="18600"/>
                                  <a:pt x="57" y="18600"/>
                                </a:cubicBezTo>
                                <a:cubicBezTo>
                                  <a:pt x="29" y="18600"/>
                                  <a:pt x="7" y="18578"/>
                                  <a:pt x="7" y="18550"/>
                                </a:cubicBezTo>
                                <a:lnTo>
                                  <a:pt x="7" y="18250"/>
                                </a:lnTo>
                                <a:cubicBezTo>
                                  <a:pt x="7" y="18223"/>
                                  <a:pt x="29" y="18200"/>
                                  <a:pt x="57" y="18200"/>
                                </a:cubicBezTo>
                                <a:cubicBezTo>
                                  <a:pt x="85" y="18200"/>
                                  <a:pt x="107" y="18223"/>
                                  <a:pt x="107" y="182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70"/>
                        <wps:cNvSpPr>
                          <a:spLocks noEditPoints="1"/>
                        </wps:cNvSpPr>
                        <wps:spPr bwMode="auto">
                          <a:xfrm>
                            <a:off x="4157937" y="222207"/>
                            <a:ext cx="10200" cy="1694851"/>
                          </a:xfrm>
                          <a:custGeom>
                            <a:avLst/>
                            <a:gdLst>
                              <a:gd name="T0" fmla="*/ 924044 w 54"/>
                              <a:gd name="T1" fmla="*/ 6642358 h 9300"/>
                              <a:gd name="T2" fmla="*/ 888533 w 54"/>
                              <a:gd name="T3" fmla="*/ 0 h 9300"/>
                              <a:gd name="T4" fmla="*/ 1812578 w 54"/>
                              <a:gd name="T5" fmla="*/ 17436007 h 9300"/>
                              <a:gd name="T6" fmla="*/ 35511 w 54"/>
                              <a:gd name="T7" fmla="*/ 12454239 h 9300"/>
                              <a:gd name="T8" fmla="*/ 1812578 w 54"/>
                              <a:gd name="T9" fmla="*/ 24078365 h 9300"/>
                              <a:gd name="T10" fmla="*/ 35511 w 54"/>
                              <a:gd name="T11" fmla="*/ 29059952 h 9300"/>
                              <a:gd name="T12" fmla="*/ 1812578 w 54"/>
                              <a:gd name="T13" fmla="*/ 24078365 h 9300"/>
                              <a:gd name="T14" fmla="*/ 924044 w 54"/>
                              <a:gd name="T15" fmla="*/ 41514373 h 9300"/>
                              <a:gd name="T16" fmla="*/ 924044 w 54"/>
                              <a:gd name="T17" fmla="*/ 34872015 h 9300"/>
                              <a:gd name="T18" fmla="*/ 1812578 w 54"/>
                              <a:gd name="T19" fmla="*/ 52308022 h 9300"/>
                              <a:gd name="T20" fmla="*/ 35511 w 54"/>
                              <a:gd name="T21" fmla="*/ 47326254 h 9300"/>
                              <a:gd name="T22" fmla="*/ 1812578 w 54"/>
                              <a:gd name="T23" fmla="*/ 58950380 h 9300"/>
                              <a:gd name="T24" fmla="*/ 35511 w 54"/>
                              <a:gd name="T25" fmla="*/ 63931967 h 9300"/>
                              <a:gd name="T26" fmla="*/ 1812578 w 54"/>
                              <a:gd name="T27" fmla="*/ 58950380 h 9300"/>
                              <a:gd name="T28" fmla="*/ 924044 w 54"/>
                              <a:gd name="T29" fmla="*/ 76386388 h 9300"/>
                              <a:gd name="T30" fmla="*/ 924044 w 54"/>
                              <a:gd name="T31" fmla="*/ 69744030 h 9300"/>
                              <a:gd name="T32" fmla="*/ 1812578 w 54"/>
                              <a:gd name="T33" fmla="*/ 87180037 h 9300"/>
                              <a:gd name="T34" fmla="*/ 35511 w 54"/>
                              <a:gd name="T35" fmla="*/ 82198269 h 9300"/>
                              <a:gd name="T36" fmla="*/ 1812578 w 54"/>
                              <a:gd name="T37" fmla="*/ 93822395 h 9300"/>
                              <a:gd name="T38" fmla="*/ 71022 w 54"/>
                              <a:gd name="T39" fmla="*/ 98804164 h 9300"/>
                              <a:gd name="T40" fmla="*/ 1812578 w 54"/>
                              <a:gd name="T41" fmla="*/ 93822395 h 9300"/>
                              <a:gd name="T42" fmla="*/ 959556 w 54"/>
                              <a:gd name="T43" fmla="*/ 111258403 h 9300"/>
                              <a:gd name="T44" fmla="*/ 959556 w 54"/>
                              <a:gd name="T45" fmla="*/ 104616045 h 9300"/>
                              <a:gd name="T46" fmla="*/ 1848089 w 54"/>
                              <a:gd name="T47" fmla="*/ 122052052 h 9300"/>
                              <a:gd name="T48" fmla="*/ 71022 w 54"/>
                              <a:gd name="T49" fmla="*/ 117070466 h 9300"/>
                              <a:gd name="T50" fmla="*/ 1848089 w 54"/>
                              <a:gd name="T51" fmla="*/ 128694410 h 9300"/>
                              <a:gd name="T52" fmla="*/ 71022 w 54"/>
                              <a:gd name="T53" fmla="*/ 133676179 h 9300"/>
                              <a:gd name="T54" fmla="*/ 1848089 w 54"/>
                              <a:gd name="T55" fmla="*/ 128694410 h 9300"/>
                              <a:gd name="T56" fmla="*/ 959556 w 54"/>
                              <a:gd name="T57" fmla="*/ 146130418 h 9300"/>
                              <a:gd name="T58" fmla="*/ 959556 w 54"/>
                              <a:gd name="T59" fmla="*/ 139488060 h 9300"/>
                              <a:gd name="T60" fmla="*/ 1848089 w 54"/>
                              <a:gd name="T61" fmla="*/ 156924067 h 9300"/>
                              <a:gd name="T62" fmla="*/ 71022 w 54"/>
                              <a:gd name="T63" fmla="*/ 151942481 h 9300"/>
                              <a:gd name="T64" fmla="*/ 1848089 w 54"/>
                              <a:gd name="T65" fmla="*/ 163566425 h 9300"/>
                              <a:gd name="T66" fmla="*/ 71022 w 54"/>
                              <a:gd name="T67" fmla="*/ 168548194 h 9300"/>
                              <a:gd name="T68" fmla="*/ 1848089 w 54"/>
                              <a:gd name="T69" fmla="*/ 163566425 h 9300"/>
                              <a:gd name="T70" fmla="*/ 959556 w 54"/>
                              <a:gd name="T71" fmla="*/ 181002433 h 9300"/>
                              <a:gd name="T72" fmla="*/ 959556 w 54"/>
                              <a:gd name="T73" fmla="*/ 174360075 h 9300"/>
                              <a:gd name="T74" fmla="*/ 1848089 w 54"/>
                              <a:gd name="T75" fmla="*/ 191796082 h 9300"/>
                              <a:gd name="T76" fmla="*/ 71022 w 54"/>
                              <a:gd name="T77" fmla="*/ 186814496 h 9300"/>
                              <a:gd name="T78" fmla="*/ 1883600 w 54"/>
                              <a:gd name="T79" fmla="*/ 198438440 h 9300"/>
                              <a:gd name="T80" fmla="*/ 106533 w 54"/>
                              <a:gd name="T81" fmla="*/ 203420209 h 9300"/>
                              <a:gd name="T82" fmla="*/ 1883600 w 54"/>
                              <a:gd name="T83" fmla="*/ 198438440 h 9300"/>
                              <a:gd name="T84" fmla="*/ 995067 w 54"/>
                              <a:gd name="T85" fmla="*/ 215874448 h 9300"/>
                              <a:gd name="T86" fmla="*/ 995067 w 54"/>
                              <a:gd name="T87" fmla="*/ 209232090 h 9300"/>
                              <a:gd name="T88" fmla="*/ 1883600 w 54"/>
                              <a:gd name="T89" fmla="*/ 226668279 h 9300"/>
                              <a:gd name="T90" fmla="*/ 106533 w 54"/>
                              <a:gd name="T91" fmla="*/ 221686511 h 9300"/>
                              <a:gd name="T92" fmla="*/ 1883600 w 54"/>
                              <a:gd name="T93" fmla="*/ 233310455 h 9300"/>
                              <a:gd name="T94" fmla="*/ 106533 w 54"/>
                              <a:gd name="T95" fmla="*/ 238292224 h 9300"/>
                              <a:gd name="T96" fmla="*/ 1883600 w 54"/>
                              <a:gd name="T97" fmla="*/ 233310455 h 9300"/>
                              <a:gd name="T98" fmla="*/ 995067 w 54"/>
                              <a:gd name="T99" fmla="*/ 250746462 h 9300"/>
                              <a:gd name="T100" fmla="*/ 995067 w 54"/>
                              <a:gd name="T101" fmla="*/ 244104287 h 9300"/>
                              <a:gd name="T102" fmla="*/ 1883600 w 54"/>
                              <a:gd name="T103" fmla="*/ 261540294 h 9300"/>
                              <a:gd name="T104" fmla="*/ 106533 w 54"/>
                              <a:gd name="T105" fmla="*/ 256558526 h 9300"/>
                              <a:gd name="T106" fmla="*/ 1883600 w 54"/>
                              <a:gd name="T107" fmla="*/ 268182470 h 9300"/>
                              <a:gd name="T108" fmla="*/ 106533 w 54"/>
                              <a:gd name="T109" fmla="*/ 273164238 h 9300"/>
                              <a:gd name="T110" fmla="*/ 1883600 w 54"/>
                              <a:gd name="T111" fmla="*/ 268182470 h 9300"/>
                              <a:gd name="T112" fmla="*/ 1030578 w 54"/>
                              <a:gd name="T113" fmla="*/ 285618477 h 9300"/>
                              <a:gd name="T114" fmla="*/ 995067 w 54"/>
                              <a:gd name="T115" fmla="*/ 278976302 h 9300"/>
                              <a:gd name="T116" fmla="*/ 1919111 w 54"/>
                              <a:gd name="T117" fmla="*/ 296412309 h 9300"/>
                              <a:gd name="T118" fmla="*/ 142233 w 54"/>
                              <a:gd name="T119" fmla="*/ 291430541 h 9300"/>
                              <a:gd name="T120" fmla="*/ 1919111 w 54"/>
                              <a:gd name="T121" fmla="*/ 303054485 h 9300"/>
                              <a:gd name="T122" fmla="*/ 142233 w 54"/>
                              <a:gd name="T123" fmla="*/ 308036253 h 9300"/>
                              <a:gd name="T124" fmla="*/ 1919111 w 54"/>
                              <a:gd name="T125" fmla="*/ 303054485 h 930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4" h="9300">
                                <a:moveTo>
                                  <a:pt x="50" y="25"/>
                                </a:moveTo>
                                <a:lnTo>
                                  <a:pt x="51" y="175"/>
                                </a:lnTo>
                                <a:cubicBezTo>
                                  <a:pt x="51" y="189"/>
                                  <a:pt x="39" y="200"/>
                                  <a:pt x="26" y="200"/>
                                </a:cubicBezTo>
                                <a:cubicBezTo>
                                  <a:pt x="12" y="200"/>
                                  <a:pt x="1" y="189"/>
                                  <a:pt x="1" y="175"/>
                                </a:cubicBezTo>
                                <a:lnTo>
                                  <a:pt x="0" y="25"/>
                                </a:lnTo>
                                <a:cubicBezTo>
                                  <a:pt x="0" y="12"/>
                                  <a:pt x="12" y="0"/>
                                  <a:pt x="25" y="0"/>
                                </a:cubicBezTo>
                                <a:cubicBezTo>
                                  <a:pt x="39" y="0"/>
                                  <a:pt x="50" y="12"/>
                                  <a:pt x="50" y="25"/>
                                </a:cubicBezTo>
                                <a:close/>
                                <a:moveTo>
                                  <a:pt x="51" y="375"/>
                                </a:moveTo>
                                <a:lnTo>
                                  <a:pt x="51" y="525"/>
                                </a:lnTo>
                                <a:cubicBezTo>
                                  <a:pt x="51" y="539"/>
                                  <a:pt x="39" y="550"/>
                                  <a:pt x="26" y="550"/>
                                </a:cubicBezTo>
                                <a:cubicBezTo>
                                  <a:pt x="12" y="550"/>
                                  <a:pt x="1" y="539"/>
                                  <a:pt x="1" y="525"/>
                                </a:cubicBezTo>
                                <a:lnTo>
                                  <a:pt x="1" y="375"/>
                                </a:lnTo>
                                <a:cubicBezTo>
                                  <a:pt x="1" y="362"/>
                                  <a:pt x="12" y="350"/>
                                  <a:pt x="26" y="350"/>
                                </a:cubicBezTo>
                                <a:cubicBezTo>
                                  <a:pt x="39" y="350"/>
                                  <a:pt x="51" y="362"/>
                                  <a:pt x="51" y="375"/>
                                </a:cubicBezTo>
                                <a:close/>
                                <a:moveTo>
                                  <a:pt x="51" y="725"/>
                                </a:moveTo>
                                <a:lnTo>
                                  <a:pt x="51" y="875"/>
                                </a:lnTo>
                                <a:cubicBezTo>
                                  <a:pt x="51" y="889"/>
                                  <a:pt x="40" y="900"/>
                                  <a:pt x="26" y="900"/>
                                </a:cubicBezTo>
                                <a:cubicBezTo>
                                  <a:pt x="12" y="900"/>
                                  <a:pt x="1" y="889"/>
                                  <a:pt x="1" y="875"/>
                                </a:cubicBezTo>
                                <a:lnTo>
                                  <a:pt x="1" y="725"/>
                                </a:lnTo>
                                <a:cubicBezTo>
                                  <a:pt x="1" y="712"/>
                                  <a:pt x="12" y="700"/>
                                  <a:pt x="26" y="700"/>
                                </a:cubicBezTo>
                                <a:cubicBezTo>
                                  <a:pt x="40" y="700"/>
                                  <a:pt x="51" y="712"/>
                                  <a:pt x="51" y="725"/>
                                </a:cubicBezTo>
                                <a:close/>
                                <a:moveTo>
                                  <a:pt x="51" y="1075"/>
                                </a:moveTo>
                                <a:lnTo>
                                  <a:pt x="51" y="1225"/>
                                </a:lnTo>
                                <a:cubicBezTo>
                                  <a:pt x="51" y="1239"/>
                                  <a:pt x="40" y="1250"/>
                                  <a:pt x="26" y="1250"/>
                                </a:cubicBezTo>
                                <a:cubicBezTo>
                                  <a:pt x="12" y="1250"/>
                                  <a:pt x="1" y="1239"/>
                                  <a:pt x="1" y="1225"/>
                                </a:cubicBezTo>
                                <a:lnTo>
                                  <a:pt x="1" y="1075"/>
                                </a:lnTo>
                                <a:cubicBezTo>
                                  <a:pt x="1" y="1062"/>
                                  <a:pt x="12" y="1050"/>
                                  <a:pt x="26" y="1050"/>
                                </a:cubicBezTo>
                                <a:cubicBezTo>
                                  <a:pt x="40" y="1050"/>
                                  <a:pt x="51" y="1062"/>
                                  <a:pt x="51" y="1075"/>
                                </a:cubicBezTo>
                                <a:close/>
                                <a:moveTo>
                                  <a:pt x="51" y="1425"/>
                                </a:moveTo>
                                <a:lnTo>
                                  <a:pt x="51" y="1575"/>
                                </a:lnTo>
                                <a:cubicBezTo>
                                  <a:pt x="51" y="1589"/>
                                  <a:pt x="40" y="1600"/>
                                  <a:pt x="26" y="1600"/>
                                </a:cubicBezTo>
                                <a:cubicBezTo>
                                  <a:pt x="12" y="1600"/>
                                  <a:pt x="1" y="1589"/>
                                  <a:pt x="1" y="1575"/>
                                </a:cubicBezTo>
                                <a:lnTo>
                                  <a:pt x="1" y="1425"/>
                                </a:lnTo>
                                <a:cubicBezTo>
                                  <a:pt x="1" y="1412"/>
                                  <a:pt x="12" y="1400"/>
                                  <a:pt x="26" y="1400"/>
                                </a:cubicBezTo>
                                <a:cubicBezTo>
                                  <a:pt x="40" y="1400"/>
                                  <a:pt x="51" y="1412"/>
                                  <a:pt x="51" y="1425"/>
                                </a:cubicBezTo>
                                <a:close/>
                                <a:moveTo>
                                  <a:pt x="51" y="1775"/>
                                </a:moveTo>
                                <a:lnTo>
                                  <a:pt x="51" y="1925"/>
                                </a:lnTo>
                                <a:cubicBezTo>
                                  <a:pt x="51" y="1939"/>
                                  <a:pt x="40" y="1950"/>
                                  <a:pt x="26" y="1950"/>
                                </a:cubicBezTo>
                                <a:cubicBezTo>
                                  <a:pt x="12" y="1950"/>
                                  <a:pt x="1" y="1939"/>
                                  <a:pt x="1" y="1925"/>
                                </a:cubicBezTo>
                                <a:lnTo>
                                  <a:pt x="1" y="1775"/>
                                </a:lnTo>
                                <a:cubicBezTo>
                                  <a:pt x="1" y="1762"/>
                                  <a:pt x="12" y="1750"/>
                                  <a:pt x="26" y="1750"/>
                                </a:cubicBezTo>
                                <a:cubicBezTo>
                                  <a:pt x="40" y="1750"/>
                                  <a:pt x="51" y="1762"/>
                                  <a:pt x="51" y="1775"/>
                                </a:cubicBezTo>
                                <a:close/>
                                <a:moveTo>
                                  <a:pt x="51" y="2125"/>
                                </a:moveTo>
                                <a:lnTo>
                                  <a:pt x="51" y="2275"/>
                                </a:lnTo>
                                <a:cubicBezTo>
                                  <a:pt x="51" y="2289"/>
                                  <a:pt x="40" y="2300"/>
                                  <a:pt x="26" y="2300"/>
                                </a:cubicBezTo>
                                <a:cubicBezTo>
                                  <a:pt x="12" y="2300"/>
                                  <a:pt x="1" y="2289"/>
                                  <a:pt x="1" y="2275"/>
                                </a:cubicBezTo>
                                <a:lnTo>
                                  <a:pt x="1" y="2125"/>
                                </a:lnTo>
                                <a:cubicBezTo>
                                  <a:pt x="1" y="2112"/>
                                  <a:pt x="12" y="2100"/>
                                  <a:pt x="26" y="2100"/>
                                </a:cubicBezTo>
                                <a:cubicBezTo>
                                  <a:pt x="40" y="2100"/>
                                  <a:pt x="51" y="2112"/>
                                  <a:pt x="51" y="2125"/>
                                </a:cubicBezTo>
                                <a:close/>
                                <a:moveTo>
                                  <a:pt x="51" y="2475"/>
                                </a:moveTo>
                                <a:lnTo>
                                  <a:pt x="51" y="2625"/>
                                </a:lnTo>
                                <a:cubicBezTo>
                                  <a:pt x="51" y="2639"/>
                                  <a:pt x="40" y="2650"/>
                                  <a:pt x="26" y="2650"/>
                                </a:cubicBezTo>
                                <a:cubicBezTo>
                                  <a:pt x="13" y="2650"/>
                                  <a:pt x="1" y="2639"/>
                                  <a:pt x="1" y="2625"/>
                                </a:cubicBezTo>
                                <a:lnTo>
                                  <a:pt x="1" y="2475"/>
                                </a:lnTo>
                                <a:cubicBezTo>
                                  <a:pt x="1" y="2462"/>
                                  <a:pt x="13" y="2450"/>
                                  <a:pt x="26" y="2450"/>
                                </a:cubicBezTo>
                                <a:cubicBezTo>
                                  <a:pt x="40" y="2450"/>
                                  <a:pt x="51" y="2462"/>
                                  <a:pt x="51" y="2475"/>
                                </a:cubicBezTo>
                                <a:close/>
                                <a:moveTo>
                                  <a:pt x="51" y="2825"/>
                                </a:moveTo>
                                <a:lnTo>
                                  <a:pt x="52" y="2975"/>
                                </a:lnTo>
                                <a:cubicBezTo>
                                  <a:pt x="52" y="2989"/>
                                  <a:pt x="40" y="3000"/>
                                  <a:pt x="27" y="3000"/>
                                </a:cubicBezTo>
                                <a:cubicBezTo>
                                  <a:pt x="13" y="3000"/>
                                  <a:pt x="2" y="2989"/>
                                  <a:pt x="2" y="2975"/>
                                </a:cubicBezTo>
                                <a:lnTo>
                                  <a:pt x="1" y="2825"/>
                                </a:lnTo>
                                <a:cubicBezTo>
                                  <a:pt x="1" y="2812"/>
                                  <a:pt x="13" y="2800"/>
                                  <a:pt x="26" y="2800"/>
                                </a:cubicBezTo>
                                <a:cubicBezTo>
                                  <a:pt x="40" y="2800"/>
                                  <a:pt x="51" y="2812"/>
                                  <a:pt x="51" y="2825"/>
                                </a:cubicBezTo>
                                <a:close/>
                                <a:moveTo>
                                  <a:pt x="52" y="3175"/>
                                </a:moveTo>
                                <a:lnTo>
                                  <a:pt x="52" y="3325"/>
                                </a:lnTo>
                                <a:cubicBezTo>
                                  <a:pt x="52" y="3339"/>
                                  <a:pt x="40" y="3350"/>
                                  <a:pt x="27" y="3350"/>
                                </a:cubicBezTo>
                                <a:cubicBezTo>
                                  <a:pt x="13" y="3350"/>
                                  <a:pt x="2" y="3339"/>
                                  <a:pt x="2" y="3325"/>
                                </a:cubicBezTo>
                                <a:lnTo>
                                  <a:pt x="2" y="3175"/>
                                </a:lnTo>
                                <a:cubicBezTo>
                                  <a:pt x="2" y="3162"/>
                                  <a:pt x="13" y="3150"/>
                                  <a:pt x="27" y="3150"/>
                                </a:cubicBezTo>
                                <a:cubicBezTo>
                                  <a:pt x="40" y="3150"/>
                                  <a:pt x="52" y="3162"/>
                                  <a:pt x="52" y="3175"/>
                                </a:cubicBezTo>
                                <a:close/>
                                <a:moveTo>
                                  <a:pt x="52" y="3525"/>
                                </a:moveTo>
                                <a:lnTo>
                                  <a:pt x="52" y="3675"/>
                                </a:lnTo>
                                <a:cubicBezTo>
                                  <a:pt x="52" y="3689"/>
                                  <a:pt x="41" y="3700"/>
                                  <a:pt x="27" y="3700"/>
                                </a:cubicBezTo>
                                <a:cubicBezTo>
                                  <a:pt x="13" y="3700"/>
                                  <a:pt x="2" y="3689"/>
                                  <a:pt x="2" y="3675"/>
                                </a:cubicBezTo>
                                <a:lnTo>
                                  <a:pt x="2" y="3525"/>
                                </a:lnTo>
                                <a:cubicBezTo>
                                  <a:pt x="2" y="3512"/>
                                  <a:pt x="13" y="3500"/>
                                  <a:pt x="27" y="3500"/>
                                </a:cubicBezTo>
                                <a:cubicBezTo>
                                  <a:pt x="40" y="3500"/>
                                  <a:pt x="52" y="3512"/>
                                  <a:pt x="52" y="3525"/>
                                </a:cubicBezTo>
                                <a:close/>
                                <a:moveTo>
                                  <a:pt x="52" y="3875"/>
                                </a:moveTo>
                                <a:lnTo>
                                  <a:pt x="52" y="4025"/>
                                </a:lnTo>
                                <a:cubicBezTo>
                                  <a:pt x="52" y="4039"/>
                                  <a:pt x="41" y="4050"/>
                                  <a:pt x="27" y="4050"/>
                                </a:cubicBezTo>
                                <a:cubicBezTo>
                                  <a:pt x="13" y="4050"/>
                                  <a:pt x="2" y="4039"/>
                                  <a:pt x="2" y="4025"/>
                                </a:cubicBezTo>
                                <a:lnTo>
                                  <a:pt x="2" y="3875"/>
                                </a:lnTo>
                                <a:cubicBezTo>
                                  <a:pt x="2" y="3862"/>
                                  <a:pt x="13" y="3850"/>
                                  <a:pt x="27" y="3850"/>
                                </a:cubicBezTo>
                                <a:cubicBezTo>
                                  <a:pt x="41" y="3850"/>
                                  <a:pt x="52" y="3862"/>
                                  <a:pt x="52" y="3875"/>
                                </a:cubicBezTo>
                                <a:close/>
                                <a:moveTo>
                                  <a:pt x="52" y="4225"/>
                                </a:moveTo>
                                <a:lnTo>
                                  <a:pt x="52" y="4375"/>
                                </a:lnTo>
                                <a:cubicBezTo>
                                  <a:pt x="52" y="4389"/>
                                  <a:pt x="41" y="4400"/>
                                  <a:pt x="27" y="4400"/>
                                </a:cubicBezTo>
                                <a:cubicBezTo>
                                  <a:pt x="13" y="4400"/>
                                  <a:pt x="2" y="4389"/>
                                  <a:pt x="2" y="4375"/>
                                </a:cubicBezTo>
                                <a:lnTo>
                                  <a:pt x="2" y="4225"/>
                                </a:lnTo>
                                <a:cubicBezTo>
                                  <a:pt x="2" y="4212"/>
                                  <a:pt x="13" y="4200"/>
                                  <a:pt x="27" y="4200"/>
                                </a:cubicBezTo>
                                <a:cubicBezTo>
                                  <a:pt x="41" y="4200"/>
                                  <a:pt x="52" y="4212"/>
                                  <a:pt x="52" y="4225"/>
                                </a:cubicBezTo>
                                <a:close/>
                                <a:moveTo>
                                  <a:pt x="52" y="4575"/>
                                </a:moveTo>
                                <a:lnTo>
                                  <a:pt x="52" y="4725"/>
                                </a:lnTo>
                                <a:cubicBezTo>
                                  <a:pt x="52" y="4739"/>
                                  <a:pt x="41" y="4750"/>
                                  <a:pt x="27" y="4750"/>
                                </a:cubicBezTo>
                                <a:cubicBezTo>
                                  <a:pt x="13" y="4750"/>
                                  <a:pt x="2" y="4739"/>
                                  <a:pt x="2" y="4725"/>
                                </a:cubicBezTo>
                                <a:lnTo>
                                  <a:pt x="2" y="4575"/>
                                </a:lnTo>
                                <a:cubicBezTo>
                                  <a:pt x="2" y="4562"/>
                                  <a:pt x="13" y="4550"/>
                                  <a:pt x="27" y="4550"/>
                                </a:cubicBezTo>
                                <a:cubicBezTo>
                                  <a:pt x="41" y="4550"/>
                                  <a:pt x="52" y="4562"/>
                                  <a:pt x="52" y="4575"/>
                                </a:cubicBezTo>
                                <a:close/>
                                <a:moveTo>
                                  <a:pt x="52" y="4925"/>
                                </a:moveTo>
                                <a:lnTo>
                                  <a:pt x="52" y="5075"/>
                                </a:lnTo>
                                <a:cubicBezTo>
                                  <a:pt x="52" y="5089"/>
                                  <a:pt x="41" y="5100"/>
                                  <a:pt x="27" y="5100"/>
                                </a:cubicBezTo>
                                <a:cubicBezTo>
                                  <a:pt x="13" y="5100"/>
                                  <a:pt x="2" y="5089"/>
                                  <a:pt x="2" y="5075"/>
                                </a:cubicBezTo>
                                <a:lnTo>
                                  <a:pt x="2" y="4925"/>
                                </a:lnTo>
                                <a:cubicBezTo>
                                  <a:pt x="2" y="4912"/>
                                  <a:pt x="13" y="4900"/>
                                  <a:pt x="27" y="4900"/>
                                </a:cubicBezTo>
                                <a:cubicBezTo>
                                  <a:pt x="41" y="4900"/>
                                  <a:pt x="52" y="4912"/>
                                  <a:pt x="52" y="4925"/>
                                </a:cubicBezTo>
                                <a:close/>
                                <a:moveTo>
                                  <a:pt x="52" y="5275"/>
                                </a:moveTo>
                                <a:lnTo>
                                  <a:pt x="52" y="5425"/>
                                </a:lnTo>
                                <a:cubicBezTo>
                                  <a:pt x="52" y="5439"/>
                                  <a:pt x="41" y="5450"/>
                                  <a:pt x="27" y="5450"/>
                                </a:cubicBezTo>
                                <a:cubicBezTo>
                                  <a:pt x="14" y="5450"/>
                                  <a:pt x="2" y="5439"/>
                                  <a:pt x="2" y="5425"/>
                                </a:cubicBezTo>
                                <a:lnTo>
                                  <a:pt x="2" y="5275"/>
                                </a:lnTo>
                                <a:cubicBezTo>
                                  <a:pt x="2" y="5262"/>
                                  <a:pt x="14" y="5250"/>
                                  <a:pt x="27" y="5250"/>
                                </a:cubicBezTo>
                                <a:cubicBezTo>
                                  <a:pt x="41" y="5250"/>
                                  <a:pt x="52" y="5262"/>
                                  <a:pt x="52" y="5275"/>
                                </a:cubicBezTo>
                                <a:close/>
                                <a:moveTo>
                                  <a:pt x="52" y="5625"/>
                                </a:moveTo>
                                <a:lnTo>
                                  <a:pt x="52" y="5775"/>
                                </a:lnTo>
                                <a:cubicBezTo>
                                  <a:pt x="53" y="5789"/>
                                  <a:pt x="41" y="5800"/>
                                  <a:pt x="28" y="5800"/>
                                </a:cubicBezTo>
                                <a:cubicBezTo>
                                  <a:pt x="14" y="5800"/>
                                  <a:pt x="3" y="5789"/>
                                  <a:pt x="2" y="5775"/>
                                </a:cubicBezTo>
                                <a:lnTo>
                                  <a:pt x="2" y="5625"/>
                                </a:lnTo>
                                <a:cubicBezTo>
                                  <a:pt x="2" y="5612"/>
                                  <a:pt x="14" y="5600"/>
                                  <a:pt x="27" y="5600"/>
                                </a:cubicBezTo>
                                <a:cubicBezTo>
                                  <a:pt x="41" y="5600"/>
                                  <a:pt x="52" y="5612"/>
                                  <a:pt x="52" y="5625"/>
                                </a:cubicBezTo>
                                <a:close/>
                                <a:moveTo>
                                  <a:pt x="53" y="5975"/>
                                </a:moveTo>
                                <a:lnTo>
                                  <a:pt x="53" y="6125"/>
                                </a:lnTo>
                                <a:cubicBezTo>
                                  <a:pt x="53" y="6139"/>
                                  <a:pt x="41" y="6150"/>
                                  <a:pt x="28" y="6150"/>
                                </a:cubicBezTo>
                                <a:cubicBezTo>
                                  <a:pt x="14" y="6150"/>
                                  <a:pt x="3" y="6139"/>
                                  <a:pt x="3" y="6125"/>
                                </a:cubicBezTo>
                                <a:lnTo>
                                  <a:pt x="3" y="5975"/>
                                </a:lnTo>
                                <a:cubicBezTo>
                                  <a:pt x="3" y="5962"/>
                                  <a:pt x="14" y="5950"/>
                                  <a:pt x="28" y="5950"/>
                                </a:cubicBezTo>
                                <a:cubicBezTo>
                                  <a:pt x="41" y="5950"/>
                                  <a:pt x="53" y="5962"/>
                                  <a:pt x="53" y="5975"/>
                                </a:cubicBezTo>
                                <a:close/>
                                <a:moveTo>
                                  <a:pt x="53" y="6325"/>
                                </a:moveTo>
                                <a:lnTo>
                                  <a:pt x="53" y="6475"/>
                                </a:lnTo>
                                <a:cubicBezTo>
                                  <a:pt x="53" y="6489"/>
                                  <a:pt x="42" y="6500"/>
                                  <a:pt x="28" y="6500"/>
                                </a:cubicBezTo>
                                <a:cubicBezTo>
                                  <a:pt x="14" y="6500"/>
                                  <a:pt x="3" y="6489"/>
                                  <a:pt x="3" y="6475"/>
                                </a:cubicBezTo>
                                <a:lnTo>
                                  <a:pt x="3" y="6325"/>
                                </a:lnTo>
                                <a:cubicBezTo>
                                  <a:pt x="3" y="6312"/>
                                  <a:pt x="14" y="6300"/>
                                  <a:pt x="28" y="6300"/>
                                </a:cubicBezTo>
                                <a:cubicBezTo>
                                  <a:pt x="41" y="6300"/>
                                  <a:pt x="53" y="6312"/>
                                  <a:pt x="53" y="6325"/>
                                </a:cubicBezTo>
                                <a:close/>
                                <a:moveTo>
                                  <a:pt x="53" y="6675"/>
                                </a:moveTo>
                                <a:lnTo>
                                  <a:pt x="53" y="6825"/>
                                </a:lnTo>
                                <a:cubicBezTo>
                                  <a:pt x="53" y="6839"/>
                                  <a:pt x="42" y="6850"/>
                                  <a:pt x="28" y="6850"/>
                                </a:cubicBezTo>
                                <a:cubicBezTo>
                                  <a:pt x="14" y="6850"/>
                                  <a:pt x="3" y="6839"/>
                                  <a:pt x="3" y="6825"/>
                                </a:cubicBezTo>
                                <a:lnTo>
                                  <a:pt x="3" y="6675"/>
                                </a:lnTo>
                                <a:cubicBezTo>
                                  <a:pt x="3" y="6662"/>
                                  <a:pt x="14" y="6650"/>
                                  <a:pt x="28" y="6650"/>
                                </a:cubicBezTo>
                                <a:cubicBezTo>
                                  <a:pt x="42" y="6650"/>
                                  <a:pt x="53" y="6662"/>
                                  <a:pt x="53" y="6675"/>
                                </a:cubicBezTo>
                                <a:close/>
                                <a:moveTo>
                                  <a:pt x="53" y="7025"/>
                                </a:moveTo>
                                <a:lnTo>
                                  <a:pt x="53" y="7175"/>
                                </a:lnTo>
                                <a:cubicBezTo>
                                  <a:pt x="53" y="7189"/>
                                  <a:pt x="42" y="7200"/>
                                  <a:pt x="28" y="7200"/>
                                </a:cubicBezTo>
                                <a:cubicBezTo>
                                  <a:pt x="14" y="7200"/>
                                  <a:pt x="3" y="7189"/>
                                  <a:pt x="3" y="7175"/>
                                </a:cubicBezTo>
                                <a:lnTo>
                                  <a:pt x="3" y="7025"/>
                                </a:lnTo>
                                <a:cubicBezTo>
                                  <a:pt x="3" y="7012"/>
                                  <a:pt x="14" y="7000"/>
                                  <a:pt x="28" y="7000"/>
                                </a:cubicBezTo>
                                <a:cubicBezTo>
                                  <a:pt x="42" y="7000"/>
                                  <a:pt x="53" y="7012"/>
                                  <a:pt x="53" y="7025"/>
                                </a:cubicBezTo>
                                <a:close/>
                                <a:moveTo>
                                  <a:pt x="53" y="7375"/>
                                </a:moveTo>
                                <a:lnTo>
                                  <a:pt x="53" y="7525"/>
                                </a:lnTo>
                                <a:cubicBezTo>
                                  <a:pt x="53" y="7539"/>
                                  <a:pt x="42" y="7550"/>
                                  <a:pt x="28" y="7550"/>
                                </a:cubicBezTo>
                                <a:cubicBezTo>
                                  <a:pt x="14" y="7550"/>
                                  <a:pt x="3" y="7539"/>
                                  <a:pt x="3" y="7525"/>
                                </a:cubicBezTo>
                                <a:lnTo>
                                  <a:pt x="3" y="7375"/>
                                </a:lnTo>
                                <a:cubicBezTo>
                                  <a:pt x="3" y="7362"/>
                                  <a:pt x="14" y="7350"/>
                                  <a:pt x="28" y="7350"/>
                                </a:cubicBezTo>
                                <a:cubicBezTo>
                                  <a:pt x="42" y="7350"/>
                                  <a:pt x="53" y="7362"/>
                                  <a:pt x="53" y="7375"/>
                                </a:cubicBezTo>
                                <a:close/>
                                <a:moveTo>
                                  <a:pt x="53" y="7725"/>
                                </a:moveTo>
                                <a:lnTo>
                                  <a:pt x="53" y="7875"/>
                                </a:lnTo>
                                <a:cubicBezTo>
                                  <a:pt x="53" y="7889"/>
                                  <a:pt x="42" y="7900"/>
                                  <a:pt x="28" y="7900"/>
                                </a:cubicBezTo>
                                <a:cubicBezTo>
                                  <a:pt x="14" y="7900"/>
                                  <a:pt x="3" y="7889"/>
                                  <a:pt x="3" y="7875"/>
                                </a:cubicBezTo>
                                <a:lnTo>
                                  <a:pt x="3" y="7725"/>
                                </a:lnTo>
                                <a:cubicBezTo>
                                  <a:pt x="3" y="7712"/>
                                  <a:pt x="14" y="7700"/>
                                  <a:pt x="28" y="7700"/>
                                </a:cubicBezTo>
                                <a:cubicBezTo>
                                  <a:pt x="42" y="7700"/>
                                  <a:pt x="53" y="7712"/>
                                  <a:pt x="53" y="7725"/>
                                </a:cubicBezTo>
                                <a:close/>
                                <a:moveTo>
                                  <a:pt x="53" y="8075"/>
                                </a:moveTo>
                                <a:lnTo>
                                  <a:pt x="53" y="8225"/>
                                </a:lnTo>
                                <a:cubicBezTo>
                                  <a:pt x="53" y="8239"/>
                                  <a:pt x="42" y="8250"/>
                                  <a:pt x="28" y="8250"/>
                                </a:cubicBezTo>
                                <a:cubicBezTo>
                                  <a:pt x="15" y="8250"/>
                                  <a:pt x="3" y="8239"/>
                                  <a:pt x="3" y="8225"/>
                                </a:cubicBezTo>
                                <a:lnTo>
                                  <a:pt x="3" y="8075"/>
                                </a:lnTo>
                                <a:cubicBezTo>
                                  <a:pt x="3" y="8062"/>
                                  <a:pt x="15" y="8050"/>
                                  <a:pt x="28" y="8050"/>
                                </a:cubicBezTo>
                                <a:cubicBezTo>
                                  <a:pt x="42" y="8050"/>
                                  <a:pt x="53" y="8062"/>
                                  <a:pt x="53" y="8075"/>
                                </a:cubicBezTo>
                                <a:close/>
                                <a:moveTo>
                                  <a:pt x="53" y="8425"/>
                                </a:moveTo>
                                <a:lnTo>
                                  <a:pt x="54" y="8575"/>
                                </a:lnTo>
                                <a:cubicBezTo>
                                  <a:pt x="54" y="8589"/>
                                  <a:pt x="42" y="8600"/>
                                  <a:pt x="29" y="8600"/>
                                </a:cubicBezTo>
                                <a:cubicBezTo>
                                  <a:pt x="15" y="8600"/>
                                  <a:pt x="4" y="8589"/>
                                  <a:pt x="4" y="8575"/>
                                </a:cubicBezTo>
                                <a:lnTo>
                                  <a:pt x="3" y="8425"/>
                                </a:lnTo>
                                <a:cubicBezTo>
                                  <a:pt x="3" y="8412"/>
                                  <a:pt x="15" y="8400"/>
                                  <a:pt x="28" y="8400"/>
                                </a:cubicBezTo>
                                <a:cubicBezTo>
                                  <a:pt x="42" y="8400"/>
                                  <a:pt x="53" y="8412"/>
                                  <a:pt x="53" y="8425"/>
                                </a:cubicBezTo>
                                <a:close/>
                                <a:moveTo>
                                  <a:pt x="54" y="8775"/>
                                </a:moveTo>
                                <a:lnTo>
                                  <a:pt x="54" y="8925"/>
                                </a:lnTo>
                                <a:cubicBezTo>
                                  <a:pt x="54" y="8939"/>
                                  <a:pt x="42" y="8950"/>
                                  <a:pt x="29" y="8950"/>
                                </a:cubicBezTo>
                                <a:cubicBezTo>
                                  <a:pt x="15" y="8950"/>
                                  <a:pt x="4" y="8939"/>
                                  <a:pt x="4" y="8925"/>
                                </a:cubicBezTo>
                                <a:lnTo>
                                  <a:pt x="4" y="8775"/>
                                </a:lnTo>
                                <a:cubicBezTo>
                                  <a:pt x="4" y="8762"/>
                                  <a:pt x="15" y="8750"/>
                                  <a:pt x="29" y="8750"/>
                                </a:cubicBezTo>
                                <a:cubicBezTo>
                                  <a:pt x="42" y="8750"/>
                                  <a:pt x="54" y="8762"/>
                                  <a:pt x="54" y="8775"/>
                                </a:cubicBezTo>
                                <a:close/>
                                <a:moveTo>
                                  <a:pt x="54" y="9125"/>
                                </a:moveTo>
                                <a:lnTo>
                                  <a:pt x="54" y="9275"/>
                                </a:lnTo>
                                <a:cubicBezTo>
                                  <a:pt x="54" y="9289"/>
                                  <a:pt x="43" y="9300"/>
                                  <a:pt x="29" y="9300"/>
                                </a:cubicBezTo>
                                <a:cubicBezTo>
                                  <a:pt x="15" y="9300"/>
                                  <a:pt x="4" y="9289"/>
                                  <a:pt x="4" y="9275"/>
                                </a:cubicBezTo>
                                <a:lnTo>
                                  <a:pt x="4" y="9125"/>
                                </a:lnTo>
                                <a:cubicBezTo>
                                  <a:pt x="4" y="9112"/>
                                  <a:pt x="15" y="9100"/>
                                  <a:pt x="29" y="9100"/>
                                </a:cubicBezTo>
                                <a:cubicBezTo>
                                  <a:pt x="43" y="9100"/>
                                  <a:pt x="54" y="9112"/>
                                  <a:pt x="54" y="912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71"/>
                        <wps:cNvSpPr>
                          <a:spLocks noEditPoints="1"/>
                        </wps:cNvSpPr>
                        <wps:spPr bwMode="auto">
                          <a:xfrm>
                            <a:off x="4596141" y="1206536"/>
                            <a:ext cx="10100" cy="729622"/>
                          </a:xfrm>
                          <a:custGeom>
                            <a:avLst/>
                            <a:gdLst>
                              <a:gd name="T0" fmla="*/ 1794807 w 54"/>
                              <a:gd name="T1" fmla="*/ 5810918 h 4004"/>
                              <a:gd name="T2" fmla="*/ 35163 w 54"/>
                              <a:gd name="T3" fmla="*/ 5810918 h 4004"/>
                              <a:gd name="T4" fmla="*/ 879822 w 54"/>
                              <a:gd name="T5" fmla="*/ 0 h 4004"/>
                              <a:gd name="T6" fmla="*/ 1794807 w 54"/>
                              <a:gd name="T7" fmla="*/ 12451863 h 4004"/>
                              <a:gd name="T8" fmla="*/ 914985 w 54"/>
                              <a:gd name="T9" fmla="*/ 18262781 h 4004"/>
                              <a:gd name="T10" fmla="*/ 35163 w 54"/>
                              <a:gd name="T11" fmla="*/ 12451863 h 4004"/>
                              <a:gd name="T12" fmla="*/ 1794807 w 54"/>
                              <a:gd name="T13" fmla="*/ 12451863 h 4004"/>
                              <a:gd name="T14" fmla="*/ 1794807 w 54"/>
                              <a:gd name="T15" fmla="*/ 29054408 h 4004"/>
                              <a:gd name="T16" fmla="*/ 35163 w 54"/>
                              <a:gd name="T17" fmla="*/ 29054408 h 4004"/>
                              <a:gd name="T18" fmla="*/ 914985 w 54"/>
                              <a:gd name="T19" fmla="*/ 23243490 h 4004"/>
                              <a:gd name="T20" fmla="*/ 1794807 w 54"/>
                              <a:gd name="T21" fmla="*/ 35695353 h 4004"/>
                              <a:gd name="T22" fmla="*/ 914985 w 54"/>
                              <a:gd name="T23" fmla="*/ 41506271 h 4004"/>
                              <a:gd name="T24" fmla="*/ 35163 w 54"/>
                              <a:gd name="T25" fmla="*/ 35695353 h 4004"/>
                              <a:gd name="T26" fmla="*/ 1794807 w 54"/>
                              <a:gd name="T27" fmla="*/ 35695353 h 4004"/>
                              <a:gd name="T28" fmla="*/ 1829970 w 54"/>
                              <a:gd name="T29" fmla="*/ 52297898 h 4004"/>
                              <a:gd name="T30" fmla="*/ 70326 w 54"/>
                              <a:gd name="T31" fmla="*/ 52297898 h 4004"/>
                              <a:gd name="T32" fmla="*/ 950148 w 54"/>
                              <a:gd name="T33" fmla="*/ 46486980 h 4004"/>
                              <a:gd name="T34" fmla="*/ 1829970 w 54"/>
                              <a:gd name="T35" fmla="*/ 58938843 h 4004"/>
                              <a:gd name="T36" fmla="*/ 950148 w 54"/>
                              <a:gd name="T37" fmla="*/ 64749761 h 4004"/>
                              <a:gd name="T38" fmla="*/ 70326 w 54"/>
                              <a:gd name="T39" fmla="*/ 58938843 h 4004"/>
                              <a:gd name="T40" fmla="*/ 1829970 w 54"/>
                              <a:gd name="T41" fmla="*/ 58938843 h 4004"/>
                              <a:gd name="T42" fmla="*/ 1829970 w 54"/>
                              <a:gd name="T43" fmla="*/ 75541388 h 4004"/>
                              <a:gd name="T44" fmla="*/ 70326 w 54"/>
                              <a:gd name="T45" fmla="*/ 75541388 h 4004"/>
                              <a:gd name="T46" fmla="*/ 950148 w 54"/>
                              <a:gd name="T47" fmla="*/ 69730470 h 4004"/>
                              <a:gd name="T48" fmla="*/ 1865133 w 54"/>
                              <a:gd name="T49" fmla="*/ 82182333 h 4004"/>
                              <a:gd name="T50" fmla="*/ 985311 w 54"/>
                              <a:gd name="T51" fmla="*/ 87993251 h 4004"/>
                              <a:gd name="T52" fmla="*/ 105489 w 54"/>
                              <a:gd name="T53" fmla="*/ 82182333 h 4004"/>
                              <a:gd name="T54" fmla="*/ 1865133 w 54"/>
                              <a:gd name="T55" fmla="*/ 82182333 h 4004"/>
                              <a:gd name="T56" fmla="*/ 1865133 w 54"/>
                              <a:gd name="T57" fmla="*/ 98784878 h 4004"/>
                              <a:gd name="T58" fmla="*/ 105489 w 54"/>
                              <a:gd name="T59" fmla="*/ 98784878 h 4004"/>
                              <a:gd name="T60" fmla="*/ 985311 w 54"/>
                              <a:gd name="T61" fmla="*/ 92973960 h 4004"/>
                              <a:gd name="T62" fmla="*/ 1865133 w 54"/>
                              <a:gd name="T63" fmla="*/ 105425823 h 4004"/>
                              <a:gd name="T64" fmla="*/ 985311 w 54"/>
                              <a:gd name="T65" fmla="*/ 111236741 h 4004"/>
                              <a:gd name="T66" fmla="*/ 105489 w 54"/>
                              <a:gd name="T67" fmla="*/ 105425823 h 4004"/>
                              <a:gd name="T68" fmla="*/ 1865133 w 54"/>
                              <a:gd name="T69" fmla="*/ 105425823 h 4004"/>
                              <a:gd name="T70" fmla="*/ 1900296 w 54"/>
                              <a:gd name="T71" fmla="*/ 122028368 h 4004"/>
                              <a:gd name="T72" fmla="*/ 140839 w 54"/>
                              <a:gd name="T73" fmla="*/ 122028368 h 4004"/>
                              <a:gd name="T74" fmla="*/ 985311 w 54"/>
                              <a:gd name="T75" fmla="*/ 116217450 h 4004"/>
                              <a:gd name="T76" fmla="*/ 1900296 w 54"/>
                              <a:gd name="T77" fmla="*/ 128669313 h 4004"/>
                              <a:gd name="T78" fmla="*/ 1020474 w 54"/>
                              <a:gd name="T79" fmla="*/ 132952836 h 4004"/>
                              <a:gd name="T80" fmla="*/ 140839 w 54"/>
                              <a:gd name="T81" fmla="*/ 128669313 h 4004"/>
                              <a:gd name="T82" fmla="*/ 1900296 w 54"/>
                              <a:gd name="T83" fmla="*/ 128669313 h 4004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</a:gdLst>
                            <a:ahLst/>
                            <a:cxnLst>
                              <a:cxn ang="T84">
                                <a:pos x="T0" y="T1"/>
                              </a:cxn>
                              <a:cxn ang="T85">
                                <a:pos x="T2" y="T3"/>
                              </a:cxn>
                              <a:cxn ang="T86">
                                <a:pos x="T4" y="T5"/>
                              </a:cxn>
                              <a:cxn ang="T87">
                                <a:pos x="T6" y="T7"/>
                              </a:cxn>
                              <a:cxn ang="T88">
                                <a:pos x="T8" y="T9"/>
                              </a:cxn>
                              <a:cxn ang="T89">
                                <a:pos x="T10" y="T11"/>
                              </a:cxn>
                              <a:cxn ang="T90">
                                <a:pos x="T12" y="T13"/>
                              </a:cxn>
                              <a:cxn ang="T91">
                                <a:pos x="T14" y="T15"/>
                              </a:cxn>
                              <a:cxn ang="T92">
                                <a:pos x="T16" y="T17"/>
                              </a:cxn>
                              <a:cxn ang="T93">
                                <a:pos x="T18" y="T19"/>
                              </a:cxn>
                              <a:cxn ang="T94">
                                <a:pos x="T20" y="T21"/>
                              </a:cxn>
                              <a:cxn ang="T95">
                                <a:pos x="T22" y="T23"/>
                              </a:cxn>
                              <a:cxn ang="T96">
                                <a:pos x="T24" y="T25"/>
                              </a:cxn>
                              <a:cxn ang="T97">
                                <a:pos x="T26" y="T27"/>
                              </a:cxn>
                              <a:cxn ang="T98">
                                <a:pos x="T28" y="T29"/>
                              </a:cxn>
                              <a:cxn ang="T99">
                                <a:pos x="T30" y="T31"/>
                              </a:cxn>
                              <a:cxn ang="T100">
                                <a:pos x="T32" y="T33"/>
                              </a:cxn>
                              <a:cxn ang="T101">
                                <a:pos x="T34" y="T35"/>
                              </a:cxn>
                              <a:cxn ang="T102">
                                <a:pos x="T36" y="T37"/>
                              </a:cxn>
                              <a:cxn ang="T103">
                                <a:pos x="T38" y="T39"/>
                              </a:cxn>
                              <a:cxn ang="T104">
                                <a:pos x="T40" y="T41"/>
                              </a:cxn>
                              <a:cxn ang="T105">
                                <a:pos x="T42" y="T43"/>
                              </a:cxn>
                              <a:cxn ang="T106">
                                <a:pos x="T44" y="T45"/>
                              </a:cxn>
                              <a:cxn ang="T107">
                                <a:pos x="T46" y="T47"/>
                              </a:cxn>
                              <a:cxn ang="T108">
                                <a:pos x="T48" y="T49"/>
                              </a:cxn>
                              <a:cxn ang="T109">
                                <a:pos x="T50" y="T51"/>
                              </a:cxn>
                              <a:cxn ang="T110">
                                <a:pos x="T52" y="T53"/>
                              </a:cxn>
                              <a:cxn ang="T111">
                                <a:pos x="T54" y="T55"/>
                              </a:cxn>
                              <a:cxn ang="T112">
                                <a:pos x="T56" y="T57"/>
                              </a:cxn>
                              <a:cxn ang="T113">
                                <a:pos x="T58" y="T59"/>
                              </a:cxn>
                              <a:cxn ang="T114">
                                <a:pos x="T60" y="T61"/>
                              </a:cxn>
                              <a:cxn ang="T115">
                                <a:pos x="T62" y="T63"/>
                              </a:cxn>
                              <a:cxn ang="T116">
                                <a:pos x="T64" y="T65"/>
                              </a:cxn>
                              <a:cxn ang="T117">
                                <a:pos x="T66" y="T67"/>
                              </a:cxn>
                              <a:cxn ang="T118">
                                <a:pos x="T68" y="T69"/>
                              </a:cxn>
                              <a:cxn ang="T119">
                                <a:pos x="T70" y="T71"/>
                              </a:cxn>
                              <a:cxn ang="T120">
                                <a:pos x="T72" y="T73"/>
                              </a:cxn>
                              <a:cxn ang="T121">
                                <a:pos x="T74" y="T75"/>
                              </a:cxn>
                              <a:cxn ang="T122">
                                <a:pos x="T76" y="T77"/>
                              </a:cxn>
                              <a:cxn ang="T123">
                                <a:pos x="T78" y="T79"/>
                              </a:cxn>
                              <a:cxn ang="T124">
                                <a:pos x="T80" y="T81"/>
                              </a:cxn>
                              <a:cxn ang="T125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54" h="4004">
                                <a:moveTo>
                                  <a:pt x="50" y="25"/>
                                </a:moveTo>
                                <a:lnTo>
                                  <a:pt x="51" y="175"/>
                                </a:lnTo>
                                <a:cubicBezTo>
                                  <a:pt x="51" y="189"/>
                                  <a:pt x="39" y="200"/>
                                  <a:pt x="26" y="200"/>
                                </a:cubicBezTo>
                                <a:cubicBezTo>
                                  <a:pt x="12" y="200"/>
                                  <a:pt x="1" y="189"/>
                                  <a:pt x="1" y="175"/>
                                </a:cubicBezTo>
                                <a:lnTo>
                                  <a:pt x="0" y="25"/>
                                </a:lnTo>
                                <a:cubicBezTo>
                                  <a:pt x="0" y="12"/>
                                  <a:pt x="12" y="0"/>
                                  <a:pt x="25" y="0"/>
                                </a:cubicBezTo>
                                <a:cubicBezTo>
                                  <a:pt x="39" y="0"/>
                                  <a:pt x="50" y="12"/>
                                  <a:pt x="50" y="25"/>
                                </a:cubicBezTo>
                                <a:close/>
                                <a:moveTo>
                                  <a:pt x="51" y="375"/>
                                </a:moveTo>
                                <a:lnTo>
                                  <a:pt x="51" y="525"/>
                                </a:lnTo>
                                <a:cubicBezTo>
                                  <a:pt x="51" y="539"/>
                                  <a:pt x="40" y="550"/>
                                  <a:pt x="26" y="550"/>
                                </a:cubicBezTo>
                                <a:cubicBezTo>
                                  <a:pt x="12" y="550"/>
                                  <a:pt x="1" y="539"/>
                                  <a:pt x="1" y="525"/>
                                </a:cubicBezTo>
                                <a:lnTo>
                                  <a:pt x="1" y="375"/>
                                </a:lnTo>
                                <a:cubicBezTo>
                                  <a:pt x="1" y="362"/>
                                  <a:pt x="12" y="350"/>
                                  <a:pt x="26" y="350"/>
                                </a:cubicBezTo>
                                <a:cubicBezTo>
                                  <a:pt x="40" y="350"/>
                                  <a:pt x="51" y="362"/>
                                  <a:pt x="51" y="375"/>
                                </a:cubicBezTo>
                                <a:close/>
                                <a:moveTo>
                                  <a:pt x="51" y="725"/>
                                </a:moveTo>
                                <a:lnTo>
                                  <a:pt x="51" y="875"/>
                                </a:lnTo>
                                <a:cubicBezTo>
                                  <a:pt x="51" y="889"/>
                                  <a:pt x="40" y="900"/>
                                  <a:pt x="26" y="900"/>
                                </a:cubicBezTo>
                                <a:cubicBezTo>
                                  <a:pt x="12" y="900"/>
                                  <a:pt x="1" y="889"/>
                                  <a:pt x="1" y="875"/>
                                </a:cubicBezTo>
                                <a:lnTo>
                                  <a:pt x="1" y="725"/>
                                </a:lnTo>
                                <a:cubicBezTo>
                                  <a:pt x="1" y="712"/>
                                  <a:pt x="12" y="700"/>
                                  <a:pt x="26" y="700"/>
                                </a:cubicBezTo>
                                <a:cubicBezTo>
                                  <a:pt x="40" y="700"/>
                                  <a:pt x="51" y="712"/>
                                  <a:pt x="51" y="725"/>
                                </a:cubicBezTo>
                                <a:close/>
                                <a:moveTo>
                                  <a:pt x="51" y="1075"/>
                                </a:moveTo>
                                <a:lnTo>
                                  <a:pt x="51" y="1225"/>
                                </a:lnTo>
                                <a:cubicBezTo>
                                  <a:pt x="51" y="1239"/>
                                  <a:pt x="40" y="1250"/>
                                  <a:pt x="26" y="1250"/>
                                </a:cubicBezTo>
                                <a:cubicBezTo>
                                  <a:pt x="13" y="1250"/>
                                  <a:pt x="1" y="1239"/>
                                  <a:pt x="1" y="1225"/>
                                </a:cubicBezTo>
                                <a:lnTo>
                                  <a:pt x="1" y="1075"/>
                                </a:lnTo>
                                <a:cubicBezTo>
                                  <a:pt x="1" y="1062"/>
                                  <a:pt x="13" y="1050"/>
                                  <a:pt x="26" y="1050"/>
                                </a:cubicBezTo>
                                <a:cubicBezTo>
                                  <a:pt x="40" y="1050"/>
                                  <a:pt x="51" y="1062"/>
                                  <a:pt x="51" y="1075"/>
                                </a:cubicBezTo>
                                <a:close/>
                                <a:moveTo>
                                  <a:pt x="52" y="1425"/>
                                </a:moveTo>
                                <a:lnTo>
                                  <a:pt x="52" y="1575"/>
                                </a:lnTo>
                                <a:cubicBezTo>
                                  <a:pt x="52" y="1589"/>
                                  <a:pt x="41" y="1600"/>
                                  <a:pt x="27" y="1600"/>
                                </a:cubicBezTo>
                                <a:cubicBezTo>
                                  <a:pt x="13" y="1600"/>
                                  <a:pt x="2" y="1589"/>
                                  <a:pt x="2" y="1575"/>
                                </a:cubicBezTo>
                                <a:lnTo>
                                  <a:pt x="2" y="1425"/>
                                </a:lnTo>
                                <a:cubicBezTo>
                                  <a:pt x="2" y="1412"/>
                                  <a:pt x="13" y="1400"/>
                                  <a:pt x="27" y="1400"/>
                                </a:cubicBezTo>
                                <a:cubicBezTo>
                                  <a:pt x="40" y="1400"/>
                                  <a:pt x="52" y="1412"/>
                                  <a:pt x="52" y="1425"/>
                                </a:cubicBezTo>
                                <a:close/>
                                <a:moveTo>
                                  <a:pt x="52" y="1775"/>
                                </a:moveTo>
                                <a:lnTo>
                                  <a:pt x="52" y="1925"/>
                                </a:lnTo>
                                <a:cubicBezTo>
                                  <a:pt x="52" y="1939"/>
                                  <a:pt x="41" y="1950"/>
                                  <a:pt x="27" y="1950"/>
                                </a:cubicBezTo>
                                <a:cubicBezTo>
                                  <a:pt x="13" y="1950"/>
                                  <a:pt x="2" y="1939"/>
                                  <a:pt x="2" y="1925"/>
                                </a:cubicBezTo>
                                <a:lnTo>
                                  <a:pt x="2" y="1775"/>
                                </a:lnTo>
                                <a:cubicBezTo>
                                  <a:pt x="2" y="1762"/>
                                  <a:pt x="13" y="1750"/>
                                  <a:pt x="27" y="1750"/>
                                </a:cubicBezTo>
                                <a:cubicBezTo>
                                  <a:pt x="41" y="1750"/>
                                  <a:pt x="52" y="1762"/>
                                  <a:pt x="52" y="1775"/>
                                </a:cubicBezTo>
                                <a:close/>
                                <a:moveTo>
                                  <a:pt x="52" y="2125"/>
                                </a:moveTo>
                                <a:lnTo>
                                  <a:pt x="52" y="2275"/>
                                </a:lnTo>
                                <a:cubicBezTo>
                                  <a:pt x="52" y="2289"/>
                                  <a:pt x="41" y="2300"/>
                                  <a:pt x="27" y="2300"/>
                                </a:cubicBezTo>
                                <a:cubicBezTo>
                                  <a:pt x="14" y="2300"/>
                                  <a:pt x="2" y="2289"/>
                                  <a:pt x="2" y="2275"/>
                                </a:cubicBezTo>
                                <a:lnTo>
                                  <a:pt x="2" y="2125"/>
                                </a:lnTo>
                                <a:cubicBezTo>
                                  <a:pt x="2" y="2112"/>
                                  <a:pt x="13" y="2100"/>
                                  <a:pt x="27" y="2100"/>
                                </a:cubicBezTo>
                                <a:cubicBezTo>
                                  <a:pt x="41" y="2100"/>
                                  <a:pt x="52" y="2112"/>
                                  <a:pt x="52" y="2125"/>
                                </a:cubicBezTo>
                                <a:close/>
                                <a:moveTo>
                                  <a:pt x="53" y="2475"/>
                                </a:moveTo>
                                <a:lnTo>
                                  <a:pt x="53" y="2625"/>
                                </a:lnTo>
                                <a:cubicBezTo>
                                  <a:pt x="53" y="2639"/>
                                  <a:pt x="41" y="2650"/>
                                  <a:pt x="28" y="2650"/>
                                </a:cubicBezTo>
                                <a:cubicBezTo>
                                  <a:pt x="14" y="2650"/>
                                  <a:pt x="3" y="2639"/>
                                  <a:pt x="3" y="2625"/>
                                </a:cubicBezTo>
                                <a:lnTo>
                                  <a:pt x="3" y="2475"/>
                                </a:lnTo>
                                <a:cubicBezTo>
                                  <a:pt x="3" y="2462"/>
                                  <a:pt x="14" y="2450"/>
                                  <a:pt x="28" y="2450"/>
                                </a:cubicBezTo>
                                <a:cubicBezTo>
                                  <a:pt x="41" y="2450"/>
                                  <a:pt x="53" y="2462"/>
                                  <a:pt x="53" y="2475"/>
                                </a:cubicBezTo>
                                <a:close/>
                                <a:moveTo>
                                  <a:pt x="53" y="2825"/>
                                </a:moveTo>
                                <a:lnTo>
                                  <a:pt x="53" y="2975"/>
                                </a:lnTo>
                                <a:cubicBezTo>
                                  <a:pt x="53" y="2989"/>
                                  <a:pt x="42" y="3000"/>
                                  <a:pt x="28" y="3000"/>
                                </a:cubicBezTo>
                                <a:cubicBezTo>
                                  <a:pt x="14" y="3000"/>
                                  <a:pt x="3" y="2989"/>
                                  <a:pt x="3" y="2975"/>
                                </a:cubicBezTo>
                                <a:lnTo>
                                  <a:pt x="3" y="2825"/>
                                </a:lnTo>
                                <a:cubicBezTo>
                                  <a:pt x="3" y="2812"/>
                                  <a:pt x="14" y="2800"/>
                                  <a:pt x="28" y="2800"/>
                                </a:cubicBezTo>
                                <a:cubicBezTo>
                                  <a:pt x="42" y="2800"/>
                                  <a:pt x="53" y="2812"/>
                                  <a:pt x="53" y="2825"/>
                                </a:cubicBezTo>
                                <a:close/>
                                <a:moveTo>
                                  <a:pt x="53" y="3175"/>
                                </a:moveTo>
                                <a:lnTo>
                                  <a:pt x="53" y="3325"/>
                                </a:lnTo>
                                <a:cubicBezTo>
                                  <a:pt x="53" y="3339"/>
                                  <a:pt x="42" y="3350"/>
                                  <a:pt x="28" y="3350"/>
                                </a:cubicBezTo>
                                <a:cubicBezTo>
                                  <a:pt x="14" y="3350"/>
                                  <a:pt x="3" y="3339"/>
                                  <a:pt x="3" y="3325"/>
                                </a:cubicBezTo>
                                <a:lnTo>
                                  <a:pt x="3" y="3175"/>
                                </a:lnTo>
                                <a:cubicBezTo>
                                  <a:pt x="3" y="3162"/>
                                  <a:pt x="14" y="3150"/>
                                  <a:pt x="28" y="3150"/>
                                </a:cubicBezTo>
                                <a:cubicBezTo>
                                  <a:pt x="42" y="3150"/>
                                  <a:pt x="53" y="3162"/>
                                  <a:pt x="53" y="3175"/>
                                </a:cubicBezTo>
                                <a:close/>
                                <a:moveTo>
                                  <a:pt x="53" y="3525"/>
                                </a:moveTo>
                                <a:lnTo>
                                  <a:pt x="54" y="3675"/>
                                </a:lnTo>
                                <a:cubicBezTo>
                                  <a:pt x="54" y="3689"/>
                                  <a:pt x="42" y="3700"/>
                                  <a:pt x="29" y="3700"/>
                                </a:cubicBezTo>
                                <a:cubicBezTo>
                                  <a:pt x="15" y="3700"/>
                                  <a:pt x="4" y="3689"/>
                                  <a:pt x="4" y="3675"/>
                                </a:cubicBezTo>
                                <a:lnTo>
                                  <a:pt x="3" y="3525"/>
                                </a:lnTo>
                                <a:cubicBezTo>
                                  <a:pt x="3" y="3512"/>
                                  <a:pt x="15" y="3500"/>
                                  <a:pt x="28" y="3500"/>
                                </a:cubicBezTo>
                                <a:cubicBezTo>
                                  <a:pt x="42" y="3500"/>
                                  <a:pt x="53" y="3512"/>
                                  <a:pt x="53" y="3525"/>
                                </a:cubicBezTo>
                                <a:close/>
                                <a:moveTo>
                                  <a:pt x="54" y="3875"/>
                                </a:moveTo>
                                <a:lnTo>
                                  <a:pt x="54" y="3979"/>
                                </a:lnTo>
                                <a:cubicBezTo>
                                  <a:pt x="54" y="3993"/>
                                  <a:pt x="43" y="4004"/>
                                  <a:pt x="29" y="4004"/>
                                </a:cubicBezTo>
                                <a:cubicBezTo>
                                  <a:pt x="15" y="4004"/>
                                  <a:pt x="4" y="3993"/>
                                  <a:pt x="4" y="3979"/>
                                </a:cubicBezTo>
                                <a:lnTo>
                                  <a:pt x="4" y="3875"/>
                                </a:lnTo>
                                <a:cubicBezTo>
                                  <a:pt x="4" y="3862"/>
                                  <a:pt x="15" y="3850"/>
                                  <a:pt x="29" y="3850"/>
                                </a:cubicBezTo>
                                <a:cubicBezTo>
                                  <a:pt x="42" y="3850"/>
                                  <a:pt x="54" y="3862"/>
                                  <a:pt x="54" y="38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420970" y="0"/>
                            <a:ext cx="148336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6EEC9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>Transmitter output power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66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697853" y="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79F59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6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55400" y="2021573"/>
                            <a:ext cx="28130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7D1EF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6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5711277" y="2021573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C4DCD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69" name="Freeform 76"/>
                        <wps:cNvSpPr>
                          <a:spLocks/>
                        </wps:cNvSpPr>
                        <wps:spPr bwMode="auto">
                          <a:xfrm>
                            <a:off x="1397012" y="347310"/>
                            <a:ext cx="3870935" cy="1440243"/>
                          </a:xfrm>
                          <a:custGeom>
                            <a:avLst/>
                            <a:gdLst>
                              <a:gd name="T0" fmla="*/ 0 w 6096"/>
                              <a:gd name="T1" fmla="*/ 889553261 h 2268"/>
                              <a:gd name="T2" fmla="*/ 87096038 w 6096"/>
                              <a:gd name="T3" fmla="*/ 901247298 h 2268"/>
                              <a:gd name="T4" fmla="*/ 295562016 w 6096"/>
                              <a:gd name="T5" fmla="*/ 889553261 h 2268"/>
                              <a:gd name="T6" fmla="*/ 452012306 w 6096"/>
                              <a:gd name="T7" fmla="*/ 889553261 h 2268"/>
                              <a:gd name="T8" fmla="*/ 591124032 w 6096"/>
                              <a:gd name="T9" fmla="*/ 883907864 h 2268"/>
                              <a:gd name="T10" fmla="*/ 626204381 w 6096"/>
                              <a:gd name="T11" fmla="*/ 860923034 h 2268"/>
                              <a:gd name="T12" fmla="*/ 660881507 w 6096"/>
                              <a:gd name="T13" fmla="*/ 773822624 h 2268"/>
                              <a:gd name="T14" fmla="*/ 689913519 w 6096"/>
                              <a:gd name="T15" fmla="*/ 640752553 h 2268"/>
                              <a:gd name="T16" fmla="*/ 724590645 w 6096"/>
                              <a:gd name="T17" fmla="*/ 461309579 h 2268"/>
                              <a:gd name="T18" fmla="*/ 747977544 w 6096"/>
                              <a:gd name="T19" fmla="*/ 172184607 h 2268"/>
                              <a:gd name="T20" fmla="*/ 770961221 w 6096"/>
                              <a:gd name="T21" fmla="*/ 68148006 h 2268"/>
                              <a:gd name="T22" fmla="*/ 788299784 w 6096"/>
                              <a:gd name="T23" fmla="*/ 62099366 h 2268"/>
                              <a:gd name="T24" fmla="*/ 945153296 w 6096"/>
                              <a:gd name="T25" fmla="*/ 33469139 h 2268"/>
                              <a:gd name="T26" fmla="*/ 1541922442 w 6096"/>
                              <a:gd name="T27" fmla="*/ 56453969 h 2268"/>
                              <a:gd name="T28" fmla="*/ 1611679916 w 6096"/>
                              <a:gd name="T29" fmla="*/ 21775103 h 2268"/>
                              <a:gd name="T30" fmla="*/ 1802807332 w 6096"/>
                              <a:gd name="T31" fmla="*/ 56453969 h 2268"/>
                              <a:gd name="T32" fmla="*/ 1901596819 w 6096"/>
                              <a:gd name="T33" fmla="*/ 253236377 h 2268"/>
                              <a:gd name="T34" fmla="*/ 1942322281 w 6096"/>
                              <a:gd name="T35" fmla="*/ 386306448 h 2268"/>
                              <a:gd name="T36" fmla="*/ 1947967394 w 6096"/>
                              <a:gd name="T37" fmla="*/ 554055386 h 2268"/>
                              <a:gd name="T38" fmla="*/ 1970951071 w 6096"/>
                              <a:gd name="T39" fmla="*/ 814550131 h 2268"/>
                              <a:gd name="T40" fmla="*/ 2081434007 w 6096"/>
                              <a:gd name="T41" fmla="*/ 883907864 h 2268"/>
                              <a:gd name="T42" fmla="*/ 2147483646 w 6096"/>
                              <a:gd name="T43" fmla="*/ 901247298 h 2268"/>
                              <a:gd name="T44" fmla="*/ 2147483646 w 6096"/>
                              <a:gd name="T45" fmla="*/ 912941334 h 2268"/>
                              <a:gd name="T46" fmla="*/ 2147483646 w 6096"/>
                              <a:gd name="T47" fmla="*/ 912941334 h 2268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</a:gdLst>
                            <a:ahLst/>
                            <a:cxnLst>
                              <a:cxn ang="T48">
                                <a:pos x="T0" y="T1"/>
                              </a:cxn>
                              <a:cxn ang="T49">
                                <a:pos x="T2" y="T3"/>
                              </a:cxn>
                              <a:cxn ang="T50">
                                <a:pos x="T4" y="T5"/>
                              </a:cxn>
                              <a:cxn ang="T51">
                                <a:pos x="T6" y="T7"/>
                              </a:cxn>
                              <a:cxn ang="T52">
                                <a:pos x="T8" y="T9"/>
                              </a:cxn>
                              <a:cxn ang="T53">
                                <a:pos x="T10" y="T11"/>
                              </a:cxn>
                              <a:cxn ang="T54">
                                <a:pos x="T12" y="T13"/>
                              </a:cxn>
                              <a:cxn ang="T55">
                                <a:pos x="T14" y="T15"/>
                              </a:cxn>
                              <a:cxn ang="T56">
                                <a:pos x="T16" y="T17"/>
                              </a:cxn>
                              <a:cxn ang="T57">
                                <a:pos x="T18" y="T19"/>
                              </a:cxn>
                              <a:cxn ang="T58">
                                <a:pos x="T20" y="T21"/>
                              </a:cxn>
                              <a:cxn ang="T59">
                                <a:pos x="T22" y="T23"/>
                              </a:cxn>
                              <a:cxn ang="T60">
                                <a:pos x="T24" y="T25"/>
                              </a:cxn>
                              <a:cxn ang="T61">
                                <a:pos x="T26" y="T27"/>
                              </a:cxn>
                              <a:cxn ang="T62">
                                <a:pos x="T28" y="T29"/>
                              </a:cxn>
                              <a:cxn ang="T63">
                                <a:pos x="T30" y="T31"/>
                              </a:cxn>
                              <a:cxn ang="T64">
                                <a:pos x="T32" y="T33"/>
                              </a:cxn>
                              <a:cxn ang="T65">
                                <a:pos x="T34" y="T35"/>
                              </a:cxn>
                              <a:cxn ang="T66">
                                <a:pos x="T36" y="T37"/>
                              </a:cxn>
                              <a:cxn ang="T67">
                                <a:pos x="T38" y="T39"/>
                              </a:cxn>
                              <a:cxn ang="T68">
                                <a:pos x="T40" y="T41"/>
                              </a:cxn>
                              <a:cxn ang="T69">
                                <a:pos x="T42" y="T43"/>
                              </a:cxn>
                              <a:cxn ang="T70">
                                <a:pos x="T44" y="T45"/>
                              </a:cxn>
                              <a:cxn ang="T71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6096" h="2268">
                                <a:moveTo>
                                  <a:pt x="0" y="2206"/>
                                </a:moveTo>
                                <a:cubicBezTo>
                                  <a:pt x="72" y="2213"/>
                                  <a:pt x="142" y="2235"/>
                                  <a:pt x="216" y="2235"/>
                                </a:cubicBezTo>
                                <a:cubicBezTo>
                                  <a:pt x="388" y="2235"/>
                                  <a:pt x="561" y="2213"/>
                                  <a:pt x="733" y="2206"/>
                                </a:cubicBezTo>
                                <a:cubicBezTo>
                                  <a:pt x="994" y="2174"/>
                                  <a:pt x="679" y="2206"/>
                                  <a:pt x="1121" y="2206"/>
                                </a:cubicBezTo>
                                <a:cubicBezTo>
                                  <a:pt x="1236" y="2206"/>
                                  <a:pt x="1351" y="2197"/>
                                  <a:pt x="1466" y="2192"/>
                                </a:cubicBezTo>
                                <a:cubicBezTo>
                                  <a:pt x="1507" y="2179"/>
                                  <a:pt x="1528" y="2179"/>
                                  <a:pt x="1553" y="2135"/>
                                </a:cubicBezTo>
                                <a:cubicBezTo>
                                  <a:pt x="1566" y="2110"/>
                                  <a:pt x="1632" y="1941"/>
                                  <a:pt x="1639" y="1919"/>
                                </a:cubicBezTo>
                                <a:cubicBezTo>
                                  <a:pt x="1674" y="1814"/>
                                  <a:pt x="1687" y="1698"/>
                                  <a:pt x="1711" y="1589"/>
                                </a:cubicBezTo>
                                <a:cubicBezTo>
                                  <a:pt x="1744" y="1439"/>
                                  <a:pt x="1780" y="1299"/>
                                  <a:pt x="1797" y="1144"/>
                                </a:cubicBezTo>
                                <a:cubicBezTo>
                                  <a:pt x="1809" y="909"/>
                                  <a:pt x="1812" y="659"/>
                                  <a:pt x="1855" y="427"/>
                                </a:cubicBezTo>
                                <a:cubicBezTo>
                                  <a:pt x="1861" y="388"/>
                                  <a:pt x="1887" y="194"/>
                                  <a:pt x="1912" y="169"/>
                                </a:cubicBezTo>
                                <a:cubicBezTo>
                                  <a:pt x="1923" y="158"/>
                                  <a:pt x="1942" y="161"/>
                                  <a:pt x="1955" y="154"/>
                                </a:cubicBezTo>
                                <a:cubicBezTo>
                                  <a:pt x="2129" y="68"/>
                                  <a:pt x="2092" y="97"/>
                                  <a:pt x="2344" y="83"/>
                                </a:cubicBezTo>
                                <a:cubicBezTo>
                                  <a:pt x="2484" y="85"/>
                                  <a:pt x="3403" y="0"/>
                                  <a:pt x="3824" y="140"/>
                                </a:cubicBezTo>
                                <a:cubicBezTo>
                                  <a:pt x="3881" y="121"/>
                                  <a:pt x="3947" y="87"/>
                                  <a:pt x="3997" y="54"/>
                                </a:cubicBezTo>
                                <a:cubicBezTo>
                                  <a:pt x="4167" y="66"/>
                                  <a:pt x="4311" y="87"/>
                                  <a:pt x="4471" y="140"/>
                                </a:cubicBezTo>
                                <a:cubicBezTo>
                                  <a:pt x="4622" y="290"/>
                                  <a:pt x="4657" y="435"/>
                                  <a:pt x="4716" y="628"/>
                                </a:cubicBezTo>
                                <a:cubicBezTo>
                                  <a:pt x="4749" y="739"/>
                                  <a:pt x="4794" y="844"/>
                                  <a:pt x="4817" y="958"/>
                                </a:cubicBezTo>
                                <a:cubicBezTo>
                                  <a:pt x="4821" y="1097"/>
                                  <a:pt x="4824" y="1235"/>
                                  <a:pt x="4831" y="1374"/>
                                </a:cubicBezTo>
                                <a:cubicBezTo>
                                  <a:pt x="4840" y="1588"/>
                                  <a:pt x="4821" y="1818"/>
                                  <a:pt x="4888" y="2020"/>
                                </a:cubicBezTo>
                                <a:cubicBezTo>
                                  <a:pt x="4928" y="2137"/>
                                  <a:pt x="5054" y="2178"/>
                                  <a:pt x="5162" y="2192"/>
                                </a:cubicBezTo>
                                <a:cubicBezTo>
                                  <a:pt x="5272" y="2206"/>
                                  <a:pt x="5382" y="2218"/>
                                  <a:pt x="5492" y="2235"/>
                                </a:cubicBezTo>
                                <a:cubicBezTo>
                                  <a:pt x="5545" y="2244"/>
                                  <a:pt x="5597" y="2262"/>
                                  <a:pt x="5650" y="2264"/>
                                </a:cubicBezTo>
                                <a:cubicBezTo>
                                  <a:pt x="5799" y="2268"/>
                                  <a:pt x="5948" y="2264"/>
                                  <a:pt x="6096" y="2264"/>
                                </a:cubicBezTo>
                              </a:path>
                            </a:pathLst>
                          </a:custGeom>
                          <a:noFill/>
                          <a:ln w="889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77"/>
                        <wps:cNvSpPr>
                          <a:spLocks noEditPoints="1"/>
                        </wps:cNvSpPr>
                        <wps:spPr bwMode="auto">
                          <a:xfrm>
                            <a:off x="1354412" y="2223167"/>
                            <a:ext cx="1055409" cy="73002"/>
                          </a:xfrm>
                          <a:custGeom>
                            <a:avLst/>
                            <a:gdLst>
                              <a:gd name="T0" fmla="*/ 558472 w 11560"/>
                              <a:gd name="T1" fmla="*/ 2723796 h 800"/>
                              <a:gd name="T2" fmla="*/ 90802424 w 11560"/>
                              <a:gd name="T3" fmla="*/ 2782106 h 800"/>
                              <a:gd name="T4" fmla="*/ 91352496 w 11560"/>
                              <a:gd name="T5" fmla="*/ 3331903 h 800"/>
                              <a:gd name="T6" fmla="*/ 90802424 w 11560"/>
                              <a:gd name="T7" fmla="*/ 3889912 h 800"/>
                              <a:gd name="T8" fmla="*/ 558472 w 11560"/>
                              <a:gd name="T9" fmla="*/ 3839996 h 800"/>
                              <a:gd name="T10" fmla="*/ 0 w 11560"/>
                              <a:gd name="T11" fmla="*/ 3281896 h 800"/>
                              <a:gd name="T12" fmla="*/ 558472 w 11560"/>
                              <a:gd name="T13" fmla="*/ 2723796 h 800"/>
                              <a:gd name="T14" fmla="*/ 89693788 w 11560"/>
                              <a:gd name="T15" fmla="*/ 0 h 800"/>
                              <a:gd name="T16" fmla="*/ 96353546 w 11560"/>
                              <a:gd name="T17" fmla="*/ 3340207 h 800"/>
                              <a:gd name="T18" fmla="*/ 89685480 w 11560"/>
                              <a:gd name="T19" fmla="*/ 6663714 h 800"/>
                              <a:gd name="T20" fmla="*/ 89693788 w 11560"/>
                              <a:gd name="T21" fmla="*/ 0 h 8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560" h="800">
                                <a:moveTo>
                                  <a:pt x="67" y="327"/>
                                </a:moveTo>
                                <a:lnTo>
                                  <a:pt x="10894" y="334"/>
                                </a:lnTo>
                                <a:cubicBezTo>
                                  <a:pt x="10931" y="334"/>
                                  <a:pt x="10960" y="364"/>
                                  <a:pt x="10960" y="400"/>
                                </a:cubicBezTo>
                                <a:cubicBezTo>
                                  <a:pt x="10960" y="437"/>
                                  <a:pt x="10931" y="467"/>
                                  <a:pt x="10894" y="467"/>
                                </a:cubicBezTo>
                                <a:lnTo>
                                  <a:pt x="67" y="461"/>
                                </a:lnTo>
                                <a:cubicBezTo>
                                  <a:pt x="30" y="461"/>
                                  <a:pt x="0" y="431"/>
                                  <a:pt x="0" y="394"/>
                                </a:cubicBezTo>
                                <a:cubicBezTo>
                                  <a:pt x="0" y="357"/>
                                  <a:pt x="30" y="327"/>
                                  <a:pt x="67" y="327"/>
                                </a:cubicBezTo>
                                <a:close/>
                                <a:moveTo>
                                  <a:pt x="10761" y="0"/>
                                </a:moveTo>
                                <a:lnTo>
                                  <a:pt x="11560" y="401"/>
                                </a:lnTo>
                                <a:lnTo>
                                  <a:pt x="10760" y="800"/>
                                </a:lnTo>
                                <a:lnTo>
                                  <a:pt x="10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78"/>
                        <wps:cNvSpPr>
                          <a:spLocks noEditPoints="1"/>
                        </wps:cNvSpPr>
                        <wps:spPr bwMode="auto">
                          <a:xfrm>
                            <a:off x="2738124" y="1064832"/>
                            <a:ext cx="1424313" cy="73702"/>
                          </a:xfrm>
                          <a:custGeom>
                            <a:avLst/>
                            <a:gdLst>
                              <a:gd name="T0" fmla="*/ 11136849 w 7800"/>
                              <a:gd name="T1" fmla="*/ 5548864 h 403"/>
                              <a:gd name="T2" fmla="*/ 248980503 w 7800"/>
                              <a:gd name="T3" fmla="*/ 5649267 h 403"/>
                              <a:gd name="T4" fmla="*/ 250080877 w 7800"/>
                              <a:gd name="T5" fmla="*/ 6785705 h 403"/>
                              <a:gd name="T6" fmla="*/ 248980503 w 7800"/>
                              <a:gd name="T7" fmla="*/ 7888857 h 403"/>
                              <a:gd name="T8" fmla="*/ 11136849 w 7800"/>
                              <a:gd name="T9" fmla="*/ 7788637 h 403"/>
                              <a:gd name="T10" fmla="*/ 10003242 w 7800"/>
                              <a:gd name="T11" fmla="*/ 6685485 h 403"/>
                              <a:gd name="T12" fmla="*/ 11136849 w 7800"/>
                              <a:gd name="T13" fmla="*/ 5548864 h 403"/>
                              <a:gd name="T14" fmla="*/ 13337596 w 7800"/>
                              <a:gd name="T15" fmla="*/ 13370969 h 403"/>
                              <a:gd name="T16" fmla="*/ 0 w 7800"/>
                              <a:gd name="T17" fmla="*/ 6652017 h 403"/>
                              <a:gd name="T18" fmla="*/ 13371012 w 7800"/>
                              <a:gd name="T19" fmla="*/ 0 h 403"/>
                              <a:gd name="T20" fmla="*/ 13337596 w 7800"/>
                              <a:gd name="T21" fmla="*/ 13370969 h 403"/>
                              <a:gd name="T22" fmla="*/ 246779757 w 7800"/>
                              <a:gd name="T23" fmla="*/ 100220 h 403"/>
                              <a:gd name="T24" fmla="*/ 260084119 w 7800"/>
                              <a:gd name="T25" fmla="*/ 6785705 h 403"/>
                              <a:gd name="T26" fmla="*/ 246746523 w 7800"/>
                              <a:gd name="T27" fmla="*/ 13471189 h 403"/>
                              <a:gd name="T28" fmla="*/ 246779757 w 7800"/>
                              <a:gd name="T29" fmla="*/ 100220 h 403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800" h="403">
                                <a:moveTo>
                                  <a:pt x="334" y="166"/>
                                </a:moveTo>
                                <a:lnTo>
                                  <a:pt x="7467" y="169"/>
                                </a:lnTo>
                                <a:cubicBezTo>
                                  <a:pt x="7486" y="169"/>
                                  <a:pt x="7500" y="184"/>
                                  <a:pt x="7500" y="203"/>
                                </a:cubicBezTo>
                                <a:cubicBezTo>
                                  <a:pt x="7500" y="221"/>
                                  <a:pt x="7486" y="236"/>
                                  <a:pt x="7467" y="236"/>
                                </a:cubicBezTo>
                                <a:lnTo>
                                  <a:pt x="334" y="233"/>
                                </a:lnTo>
                                <a:cubicBezTo>
                                  <a:pt x="315" y="233"/>
                                  <a:pt x="300" y="218"/>
                                  <a:pt x="300" y="200"/>
                                </a:cubicBezTo>
                                <a:cubicBezTo>
                                  <a:pt x="300" y="181"/>
                                  <a:pt x="315" y="166"/>
                                  <a:pt x="334" y="166"/>
                                </a:cubicBezTo>
                                <a:close/>
                                <a:moveTo>
                                  <a:pt x="400" y="400"/>
                                </a:moveTo>
                                <a:lnTo>
                                  <a:pt x="0" y="199"/>
                                </a:lnTo>
                                <a:lnTo>
                                  <a:pt x="401" y="0"/>
                                </a:lnTo>
                                <a:lnTo>
                                  <a:pt x="400" y="400"/>
                                </a:lnTo>
                                <a:close/>
                                <a:moveTo>
                                  <a:pt x="7401" y="3"/>
                                </a:moveTo>
                                <a:lnTo>
                                  <a:pt x="7800" y="203"/>
                                </a:lnTo>
                                <a:lnTo>
                                  <a:pt x="7400" y="403"/>
                                </a:lnTo>
                                <a:lnTo>
                                  <a:pt x="740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892135" y="754916"/>
                            <a:ext cx="12839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1063D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>Transmitter ON period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4008333" y="754916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59FEC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912433" y="895200"/>
                            <a:ext cx="1097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3D6A4" w14:textId="77777777" w:rsidR="004754EB" w:rsidRDefault="004754EB" w:rsidP="00A9750D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(DL </w:t>
                              </w:r>
                              <w:r>
                                <w:rPr>
                                  <w:color w:val="000000"/>
                                  <w:lang w:eastAsia="zh-CN"/>
                                </w:rPr>
                                <w:t>t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lang w:eastAsia="zh-CN"/>
                                </w:rPr>
                                <w:t>ransmission)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7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135321" y="89520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B7882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792461" y="2349837"/>
                            <a:ext cx="9201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32E51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Transmitter OFF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7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5046438" y="2489521"/>
                            <a:ext cx="37084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8D250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>period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5359509" y="2489521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D29A4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396172" y="2349837"/>
                            <a:ext cx="9201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EDD9D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Transmitter OFF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650849" y="2489521"/>
                            <a:ext cx="37084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CBCB9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>period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963221" y="2489521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F60C6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2" name="Freeform 89"/>
                        <wps:cNvSpPr>
                          <a:spLocks noEditPoints="1"/>
                        </wps:cNvSpPr>
                        <wps:spPr bwMode="auto">
                          <a:xfrm>
                            <a:off x="4610741" y="2223167"/>
                            <a:ext cx="1174710" cy="73002"/>
                          </a:xfrm>
                          <a:custGeom>
                            <a:avLst/>
                            <a:gdLst>
                              <a:gd name="T0" fmla="*/ 11104324 w 6433"/>
                              <a:gd name="T1" fmla="*/ 5564212 h 400"/>
                              <a:gd name="T2" fmla="*/ 213417032 w 6433"/>
                              <a:gd name="T3" fmla="*/ 5664225 h 400"/>
                              <a:gd name="T4" fmla="*/ 214517421 w 6433"/>
                              <a:gd name="T5" fmla="*/ 6763635 h 400"/>
                              <a:gd name="T6" fmla="*/ 213417032 w 6433"/>
                              <a:gd name="T7" fmla="*/ 7863228 h 400"/>
                              <a:gd name="T8" fmla="*/ 11104324 w 6433"/>
                              <a:gd name="T9" fmla="*/ 7763215 h 400"/>
                              <a:gd name="T10" fmla="*/ 10003935 w 6433"/>
                              <a:gd name="T11" fmla="*/ 6663805 h 400"/>
                              <a:gd name="T12" fmla="*/ 11104324 w 6433"/>
                              <a:gd name="T13" fmla="*/ 5564212 h 400"/>
                              <a:gd name="T14" fmla="*/ 13338519 w 6433"/>
                              <a:gd name="T15" fmla="*/ 13327428 h 400"/>
                              <a:gd name="T16" fmla="*/ 0 w 6433"/>
                              <a:gd name="T17" fmla="*/ 6663805 h 400"/>
                              <a:gd name="T18" fmla="*/ 13338519 w 6433"/>
                              <a:gd name="T19" fmla="*/ 0 h 400"/>
                              <a:gd name="T20" fmla="*/ 13338519 w 6433"/>
                              <a:gd name="T21" fmla="*/ 13327428 h 4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433" h="400">
                                <a:moveTo>
                                  <a:pt x="333" y="167"/>
                                </a:moveTo>
                                <a:lnTo>
                                  <a:pt x="6400" y="170"/>
                                </a:lnTo>
                                <a:cubicBezTo>
                                  <a:pt x="6418" y="170"/>
                                  <a:pt x="6433" y="185"/>
                                  <a:pt x="6433" y="203"/>
                                </a:cubicBezTo>
                                <a:cubicBezTo>
                                  <a:pt x="6433" y="222"/>
                                  <a:pt x="6418" y="236"/>
                                  <a:pt x="6400" y="236"/>
                                </a:cubicBezTo>
                                <a:lnTo>
                                  <a:pt x="333" y="233"/>
                                </a:lnTo>
                                <a:cubicBezTo>
                                  <a:pt x="315" y="233"/>
                                  <a:pt x="300" y="218"/>
                                  <a:pt x="300" y="200"/>
                                </a:cubicBezTo>
                                <a:cubicBezTo>
                                  <a:pt x="300" y="182"/>
                                  <a:pt x="315" y="167"/>
                                  <a:pt x="333" y="167"/>
                                </a:cubicBezTo>
                                <a:close/>
                                <a:moveTo>
                                  <a:pt x="400" y="400"/>
                                </a:moveTo>
                                <a:lnTo>
                                  <a:pt x="0" y="200"/>
                                </a:lnTo>
                                <a:lnTo>
                                  <a:pt x="400" y="0"/>
                                </a:lnTo>
                                <a:lnTo>
                                  <a:pt x="400" y="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90"/>
                        <wps:cNvSpPr>
                          <a:spLocks noEditPoints="1"/>
                        </wps:cNvSpPr>
                        <wps:spPr bwMode="auto">
                          <a:xfrm>
                            <a:off x="2409821" y="2223167"/>
                            <a:ext cx="356203" cy="73002"/>
                          </a:xfrm>
                          <a:custGeom>
                            <a:avLst/>
                            <a:gdLst>
                              <a:gd name="T0" fmla="*/ 5544623 w 3907"/>
                              <a:gd name="T1" fmla="*/ 2754464 h 804"/>
                              <a:gd name="T2" fmla="*/ 26941784 w 3907"/>
                              <a:gd name="T3" fmla="*/ 2787514 h 804"/>
                              <a:gd name="T4" fmla="*/ 27490447 w 3907"/>
                              <a:gd name="T5" fmla="*/ 3340023 h 804"/>
                              <a:gd name="T6" fmla="*/ 26933487 w 3907"/>
                              <a:gd name="T7" fmla="*/ 3884360 h 804"/>
                              <a:gd name="T8" fmla="*/ 5544623 w 3907"/>
                              <a:gd name="T9" fmla="*/ 3851309 h 804"/>
                              <a:gd name="T10" fmla="*/ 4987663 w 3907"/>
                              <a:gd name="T11" fmla="*/ 3298801 h 804"/>
                              <a:gd name="T12" fmla="*/ 5544623 w 3907"/>
                              <a:gd name="T13" fmla="*/ 2754464 h 804"/>
                              <a:gd name="T14" fmla="*/ 6650247 w 3907"/>
                              <a:gd name="T15" fmla="*/ 6597601 h 804"/>
                              <a:gd name="T16" fmla="*/ 0 w 3907"/>
                              <a:gd name="T17" fmla="*/ 3290538 h 804"/>
                              <a:gd name="T18" fmla="*/ 6658544 w 3907"/>
                              <a:gd name="T19" fmla="*/ 0 h 804"/>
                              <a:gd name="T20" fmla="*/ 6650247 w 3907"/>
                              <a:gd name="T21" fmla="*/ 6597601 h 804"/>
                              <a:gd name="T22" fmla="*/ 25836159 w 3907"/>
                              <a:gd name="T23" fmla="*/ 32960 h 804"/>
                              <a:gd name="T24" fmla="*/ 32478110 w 3907"/>
                              <a:gd name="T25" fmla="*/ 3348286 h 804"/>
                              <a:gd name="T26" fmla="*/ 25819566 w 3907"/>
                              <a:gd name="T27" fmla="*/ 6630561 h 804"/>
                              <a:gd name="T28" fmla="*/ 25836159 w 3907"/>
                              <a:gd name="T29" fmla="*/ 32960 h 804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3907" h="804">
                                <a:moveTo>
                                  <a:pt x="667" y="334"/>
                                </a:moveTo>
                                <a:lnTo>
                                  <a:pt x="3241" y="338"/>
                                </a:lnTo>
                                <a:cubicBezTo>
                                  <a:pt x="3277" y="338"/>
                                  <a:pt x="3307" y="368"/>
                                  <a:pt x="3307" y="405"/>
                                </a:cubicBezTo>
                                <a:cubicBezTo>
                                  <a:pt x="3307" y="442"/>
                                  <a:pt x="3277" y="471"/>
                                  <a:pt x="3240" y="471"/>
                                </a:cubicBezTo>
                                <a:lnTo>
                                  <a:pt x="667" y="467"/>
                                </a:lnTo>
                                <a:cubicBezTo>
                                  <a:pt x="630" y="467"/>
                                  <a:pt x="600" y="437"/>
                                  <a:pt x="600" y="400"/>
                                </a:cubicBezTo>
                                <a:cubicBezTo>
                                  <a:pt x="601" y="363"/>
                                  <a:pt x="630" y="334"/>
                                  <a:pt x="667" y="334"/>
                                </a:cubicBezTo>
                                <a:close/>
                                <a:moveTo>
                                  <a:pt x="800" y="800"/>
                                </a:moveTo>
                                <a:lnTo>
                                  <a:pt x="0" y="399"/>
                                </a:lnTo>
                                <a:lnTo>
                                  <a:pt x="801" y="0"/>
                                </a:lnTo>
                                <a:lnTo>
                                  <a:pt x="800" y="800"/>
                                </a:lnTo>
                                <a:close/>
                                <a:moveTo>
                                  <a:pt x="3108" y="4"/>
                                </a:moveTo>
                                <a:lnTo>
                                  <a:pt x="3907" y="406"/>
                                </a:lnTo>
                                <a:lnTo>
                                  <a:pt x="3106" y="804"/>
                                </a:lnTo>
                                <a:lnTo>
                                  <a:pt x="310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91"/>
                        <wps:cNvSpPr>
                          <a:spLocks noEditPoints="1"/>
                        </wps:cNvSpPr>
                        <wps:spPr bwMode="auto">
                          <a:xfrm>
                            <a:off x="4180837" y="2223167"/>
                            <a:ext cx="421004" cy="73002"/>
                          </a:xfrm>
                          <a:custGeom>
                            <a:avLst/>
                            <a:gdLst>
                              <a:gd name="T0" fmla="*/ 11152038 w 2304"/>
                              <a:gd name="T1" fmla="*/ 5481671 h 403"/>
                              <a:gd name="T2" fmla="*/ 65810563 w 2304"/>
                              <a:gd name="T3" fmla="*/ 5547246 h 403"/>
                              <a:gd name="T4" fmla="*/ 66912410 w 2304"/>
                              <a:gd name="T5" fmla="*/ 6663289 h 403"/>
                              <a:gd name="T6" fmla="*/ 65777124 w 2304"/>
                              <a:gd name="T7" fmla="*/ 7746545 h 403"/>
                              <a:gd name="T8" fmla="*/ 11152038 w 2304"/>
                              <a:gd name="T9" fmla="*/ 7680970 h 403"/>
                              <a:gd name="T10" fmla="*/ 10016752 w 2304"/>
                              <a:gd name="T11" fmla="*/ 6564927 h 403"/>
                              <a:gd name="T12" fmla="*/ 11152038 w 2304"/>
                              <a:gd name="T13" fmla="*/ 5481671 h 403"/>
                              <a:gd name="T14" fmla="*/ 13355731 w 2304"/>
                              <a:gd name="T15" fmla="*/ 13129672 h 403"/>
                              <a:gd name="T16" fmla="*/ 0 w 2304"/>
                              <a:gd name="T17" fmla="*/ 6564927 h 403"/>
                              <a:gd name="T18" fmla="*/ 13389170 w 2304"/>
                              <a:gd name="T19" fmla="*/ 0 h 403"/>
                              <a:gd name="T20" fmla="*/ 13355731 w 2304"/>
                              <a:gd name="T21" fmla="*/ 13129672 h 403"/>
                              <a:gd name="T22" fmla="*/ 63573431 w 2304"/>
                              <a:gd name="T23" fmla="*/ 98544 h 403"/>
                              <a:gd name="T24" fmla="*/ 76929162 w 2304"/>
                              <a:gd name="T25" fmla="*/ 6663289 h 403"/>
                              <a:gd name="T26" fmla="*/ 63573431 w 2304"/>
                              <a:gd name="T27" fmla="*/ 13228216 h 403"/>
                              <a:gd name="T28" fmla="*/ 63573431 w 2304"/>
                              <a:gd name="T29" fmla="*/ 98544 h 403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304" h="403">
                                <a:moveTo>
                                  <a:pt x="334" y="167"/>
                                </a:moveTo>
                                <a:lnTo>
                                  <a:pt x="1971" y="169"/>
                                </a:lnTo>
                                <a:cubicBezTo>
                                  <a:pt x="1989" y="169"/>
                                  <a:pt x="2004" y="184"/>
                                  <a:pt x="2004" y="203"/>
                                </a:cubicBezTo>
                                <a:cubicBezTo>
                                  <a:pt x="2004" y="221"/>
                                  <a:pt x="1989" y="236"/>
                                  <a:pt x="1970" y="236"/>
                                </a:cubicBezTo>
                                <a:lnTo>
                                  <a:pt x="334" y="234"/>
                                </a:lnTo>
                                <a:cubicBezTo>
                                  <a:pt x="315" y="234"/>
                                  <a:pt x="300" y="219"/>
                                  <a:pt x="300" y="200"/>
                                </a:cubicBezTo>
                                <a:cubicBezTo>
                                  <a:pt x="300" y="182"/>
                                  <a:pt x="315" y="167"/>
                                  <a:pt x="334" y="167"/>
                                </a:cubicBezTo>
                                <a:close/>
                                <a:moveTo>
                                  <a:pt x="400" y="400"/>
                                </a:moveTo>
                                <a:lnTo>
                                  <a:pt x="0" y="200"/>
                                </a:lnTo>
                                <a:lnTo>
                                  <a:pt x="401" y="0"/>
                                </a:lnTo>
                                <a:lnTo>
                                  <a:pt x="400" y="400"/>
                                </a:lnTo>
                                <a:close/>
                                <a:moveTo>
                                  <a:pt x="1904" y="3"/>
                                </a:moveTo>
                                <a:lnTo>
                                  <a:pt x="2304" y="203"/>
                                </a:lnTo>
                                <a:lnTo>
                                  <a:pt x="1904" y="403"/>
                                </a:lnTo>
                                <a:lnTo>
                                  <a:pt x="1904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2941630" y="1949182"/>
                            <a:ext cx="121158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F973E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Transmitter transient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293998" y="2088866"/>
                            <a:ext cx="37084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188AB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>period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606469" y="2088866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4E763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8" name="Line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00622" y="2022461"/>
                            <a:ext cx="383503" cy="218507"/>
                          </a:xfrm>
                          <a:prstGeom prst="line">
                            <a:avLst/>
                          </a:prstGeom>
                          <a:noFill/>
                          <a:ln w="889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9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6536" y="2022461"/>
                            <a:ext cx="373403" cy="218507"/>
                          </a:xfrm>
                          <a:prstGeom prst="line">
                            <a:avLst/>
                          </a:prstGeom>
                          <a:noFill/>
                          <a:ln w="889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Rectangle 97" descr="宽上对角线"/>
                        <wps:cNvSpPr>
                          <a:spLocks noChangeArrowheads="1"/>
                        </wps:cNvSpPr>
                        <wps:spPr bwMode="auto">
                          <a:xfrm>
                            <a:off x="1313812" y="1320140"/>
                            <a:ext cx="1096010" cy="218507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313812" y="1538646"/>
                            <a:ext cx="1096010" cy="600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409821" y="1320140"/>
                            <a:ext cx="600" cy="218507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Rectangle 100" descr="宽上对角线"/>
                        <wps:cNvSpPr>
                          <a:spLocks noChangeArrowheads="1"/>
                        </wps:cNvSpPr>
                        <wps:spPr bwMode="auto">
                          <a:xfrm>
                            <a:off x="4600541" y="1320140"/>
                            <a:ext cx="1096010" cy="218507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4600541" y="1538646"/>
                            <a:ext cx="1096010" cy="600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102"/>
                        <wps:cNvCnPr>
                          <a:cxnSpLocks noChangeShapeType="1"/>
                        </wps:cNvCnPr>
                        <wps:spPr bwMode="auto">
                          <a:xfrm flipV="1">
                            <a:off x="4600541" y="1320140"/>
                            <a:ext cx="1300" cy="218507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06672" y="1474935"/>
                            <a:ext cx="9156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B1CB4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>OFF power level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9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130796" y="1474935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73661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9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306672" y="1615219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5F1D1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99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68575" y="272369"/>
                            <a:ext cx="8775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57AE9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>ON power level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044404" y="272369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9CD54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1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330170" y="412653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D52C5A" w14:textId="77777777" w:rsidR="004754EB" w:rsidRDefault="004754EB" w:rsidP="00A9750D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984710" y="412653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2C52E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3" name="Freeform 110"/>
                        <wps:cNvSpPr>
                          <a:spLocks noEditPoints="1"/>
                        </wps:cNvSpPr>
                        <wps:spPr bwMode="auto">
                          <a:xfrm>
                            <a:off x="1200111" y="440613"/>
                            <a:ext cx="2966726" cy="10200"/>
                          </a:xfrm>
                          <a:custGeom>
                            <a:avLst/>
                            <a:gdLst>
                              <a:gd name="T0" fmla="*/ 0 w 16250"/>
                              <a:gd name="T1" fmla="*/ 888533 h 54"/>
                              <a:gd name="T2" fmla="*/ 12499136 w 16250"/>
                              <a:gd name="T3" fmla="*/ 1812578 h 54"/>
                              <a:gd name="T4" fmla="*/ 29164468 w 16250"/>
                              <a:gd name="T5" fmla="*/ 1812578 h 54"/>
                              <a:gd name="T6" fmla="*/ 41663605 w 16250"/>
                              <a:gd name="T7" fmla="*/ 924044 h 54"/>
                              <a:gd name="T8" fmla="*/ 52496262 w 16250"/>
                              <a:gd name="T9" fmla="*/ 35511 h 54"/>
                              <a:gd name="T10" fmla="*/ 59162359 w 16250"/>
                              <a:gd name="T11" fmla="*/ 35511 h 54"/>
                              <a:gd name="T12" fmla="*/ 59162359 w 16250"/>
                              <a:gd name="T13" fmla="*/ 35511 h 54"/>
                              <a:gd name="T14" fmla="*/ 69995016 w 16250"/>
                              <a:gd name="T15" fmla="*/ 924044 h 54"/>
                              <a:gd name="T16" fmla="*/ 82493970 w 16250"/>
                              <a:gd name="T17" fmla="*/ 1812578 h 54"/>
                              <a:gd name="T18" fmla="*/ 99159485 w 16250"/>
                              <a:gd name="T19" fmla="*/ 1812578 h 54"/>
                              <a:gd name="T20" fmla="*/ 111658621 w 16250"/>
                              <a:gd name="T21" fmla="*/ 924044 h 54"/>
                              <a:gd name="T22" fmla="*/ 122491096 w 16250"/>
                              <a:gd name="T23" fmla="*/ 35511 h 54"/>
                              <a:gd name="T24" fmla="*/ 129157375 w 16250"/>
                              <a:gd name="T25" fmla="*/ 35511 h 54"/>
                              <a:gd name="T26" fmla="*/ 129157375 w 16250"/>
                              <a:gd name="T27" fmla="*/ 35511 h 54"/>
                              <a:gd name="T28" fmla="*/ 139989850 w 16250"/>
                              <a:gd name="T29" fmla="*/ 924044 h 54"/>
                              <a:gd name="T30" fmla="*/ 152488986 w 16250"/>
                              <a:gd name="T31" fmla="*/ 1812578 h 54"/>
                              <a:gd name="T32" fmla="*/ 169154318 w 16250"/>
                              <a:gd name="T33" fmla="*/ 1848089 h 54"/>
                              <a:gd name="T34" fmla="*/ 181653455 w 16250"/>
                              <a:gd name="T35" fmla="*/ 959556 h 54"/>
                              <a:gd name="T36" fmla="*/ 192486112 w 16250"/>
                              <a:gd name="T37" fmla="*/ 71022 h 54"/>
                              <a:gd name="T38" fmla="*/ 199152209 w 16250"/>
                              <a:gd name="T39" fmla="*/ 71022 h 54"/>
                              <a:gd name="T40" fmla="*/ 199152209 w 16250"/>
                              <a:gd name="T41" fmla="*/ 71022 h 54"/>
                              <a:gd name="T42" fmla="*/ 209984866 w 16250"/>
                              <a:gd name="T43" fmla="*/ 959556 h 54"/>
                              <a:gd name="T44" fmla="*/ 222483820 w 16250"/>
                              <a:gd name="T45" fmla="*/ 1848089 h 54"/>
                              <a:gd name="T46" fmla="*/ 239149335 w 16250"/>
                              <a:gd name="T47" fmla="*/ 1848089 h 54"/>
                              <a:gd name="T48" fmla="*/ 251648471 w 16250"/>
                              <a:gd name="T49" fmla="*/ 959556 h 54"/>
                              <a:gd name="T50" fmla="*/ 262480946 w 16250"/>
                              <a:gd name="T51" fmla="*/ 71022 h 54"/>
                              <a:gd name="T52" fmla="*/ 269147225 w 16250"/>
                              <a:gd name="T53" fmla="*/ 71022 h 54"/>
                              <a:gd name="T54" fmla="*/ 269147225 w 16250"/>
                              <a:gd name="T55" fmla="*/ 71022 h 54"/>
                              <a:gd name="T56" fmla="*/ 279979700 w 16250"/>
                              <a:gd name="T57" fmla="*/ 959556 h 54"/>
                              <a:gd name="T58" fmla="*/ 292478836 w 16250"/>
                              <a:gd name="T59" fmla="*/ 1848089 h 54"/>
                              <a:gd name="T60" fmla="*/ 309144168 w 16250"/>
                              <a:gd name="T61" fmla="*/ 1848089 h 54"/>
                              <a:gd name="T62" fmla="*/ 321643305 w 16250"/>
                              <a:gd name="T63" fmla="*/ 959556 h 54"/>
                              <a:gd name="T64" fmla="*/ 332475962 w 16250"/>
                              <a:gd name="T65" fmla="*/ 106533 h 54"/>
                              <a:gd name="T66" fmla="*/ 339142059 w 16250"/>
                              <a:gd name="T67" fmla="*/ 106533 h 54"/>
                              <a:gd name="T68" fmla="*/ 339142059 w 16250"/>
                              <a:gd name="T69" fmla="*/ 106533 h 54"/>
                              <a:gd name="T70" fmla="*/ 349974716 w 16250"/>
                              <a:gd name="T71" fmla="*/ 995067 h 54"/>
                              <a:gd name="T72" fmla="*/ 362473670 w 16250"/>
                              <a:gd name="T73" fmla="*/ 1883600 h 54"/>
                              <a:gd name="T74" fmla="*/ 379139185 w 16250"/>
                              <a:gd name="T75" fmla="*/ 1883600 h 54"/>
                              <a:gd name="T76" fmla="*/ 391638321 w 16250"/>
                              <a:gd name="T77" fmla="*/ 995067 h 54"/>
                              <a:gd name="T78" fmla="*/ 402470796 w 16250"/>
                              <a:gd name="T79" fmla="*/ 106533 h 54"/>
                              <a:gd name="T80" fmla="*/ 409137075 w 16250"/>
                              <a:gd name="T81" fmla="*/ 106533 h 54"/>
                              <a:gd name="T82" fmla="*/ 409137075 w 16250"/>
                              <a:gd name="T83" fmla="*/ 106533 h 54"/>
                              <a:gd name="T84" fmla="*/ 419969550 w 16250"/>
                              <a:gd name="T85" fmla="*/ 995067 h 54"/>
                              <a:gd name="T86" fmla="*/ 432468686 w 16250"/>
                              <a:gd name="T87" fmla="*/ 1883600 h 54"/>
                              <a:gd name="T88" fmla="*/ 449134201 w 16250"/>
                              <a:gd name="T89" fmla="*/ 1883600 h 54"/>
                              <a:gd name="T90" fmla="*/ 461633155 w 16250"/>
                              <a:gd name="T91" fmla="*/ 995067 h 54"/>
                              <a:gd name="T92" fmla="*/ 472465812 w 16250"/>
                              <a:gd name="T93" fmla="*/ 106533 h 54"/>
                              <a:gd name="T94" fmla="*/ 479131909 w 16250"/>
                              <a:gd name="T95" fmla="*/ 106533 h 54"/>
                              <a:gd name="T96" fmla="*/ 479131909 w 16250"/>
                              <a:gd name="T97" fmla="*/ 106533 h 54"/>
                              <a:gd name="T98" fmla="*/ 489964566 w 16250"/>
                              <a:gd name="T99" fmla="*/ 995067 h 54"/>
                              <a:gd name="T100" fmla="*/ 502463520 w 16250"/>
                              <a:gd name="T101" fmla="*/ 1919111 h 54"/>
                              <a:gd name="T102" fmla="*/ 519129035 w 16250"/>
                              <a:gd name="T103" fmla="*/ 1919111 h 54"/>
                              <a:gd name="T104" fmla="*/ 531628171 w 16250"/>
                              <a:gd name="T105" fmla="*/ 1030578 h 54"/>
                              <a:gd name="T106" fmla="*/ 540794167 w 16250"/>
                              <a:gd name="T107" fmla="*/ 142233 h 54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6250" h="54">
                                <a:moveTo>
                                  <a:pt x="25" y="0"/>
                                </a:moveTo>
                                <a:lnTo>
                                  <a:pt x="175" y="0"/>
                                </a:lnTo>
                                <a:cubicBezTo>
                                  <a:pt x="189" y="1"/>
                                  <a:pt x="200" y="12"/>
                                  <a:pt x="200" y="26"/>
                                </a:cubicBezTo>
                                <a:cubicBezTo>
                                  <a:pt x="200" y="39"/>
                                  <a:pt x="189" y="51"/>
                                  <a:pt x="175" y="50"/>
                                </a:cubicBezTo>
                                <a:lnTo>
                                  <a:pt x="25" y="50"/>
                                </a:lnTo>
                                <a:cubicBezTo>
                                  <a:pt x="12" y="50"/>
                                  <a:pt x="0" y="39"/>
                                  <a:pt x="0" y="25"/>
                                </a:cubicBezTo>
                                <a:cubicBezTo>
                                  <a:pt x="0" y="12"/>
                                  <a:pt x="12" y="0"/>
                                  <a:pt x="25" y="0"/>
                                </a:cubicBezTo>
                                <a:close/>
                                <a:moveTo>
                                  <a:pt x="375" y="1"/>
                                </a:moveTo>
                                <a:lnTo>
                                  <a:pt x="525" y="1"/>
                                </a:lnTo>
                                <a:cubicBezTo>
                                  <a:pt x="539" y="1"/>
                                  <a:pt x="550" y="12"/>
                                  <a:pt x="550" y="26"/>
                                </a:cubicBezTo>
                                <a:cubicBezTo>
                                  <a:pt x="550" y="39"/>
                                  <a:pt x="539" y="51"/>
                                  <a:pt x="525" y="51"/>
                                </a:cubicBezTo>
                                <a:lnTo>
                                  <a:pt x="375" y="51"/>
                                </a:lnTo>
                                <a:cubicBezTo>
                                  <a:pt x="362" y="51"/>
                                  <a:pt x="350" y="39"/>
                                  <a:pt x="350" y="26"/>
                                </a:cubicBezTo>
                                <a:cubicBezTo>
                                  <a:pt x="350" y="12"/>
                                  <a:pt x="362" y="1"/>
                                  <a:pt x="375" y="1"/>
                                </a:cubicBezTo>
                                <a:close/>
                                <a:moveTo>
                                  <a:pt x="725" y="1"/>
                                </a:moveTo>
                                <a:lnTo>
                                  <a:pt x="875" y="1"/>
                                </a:lnTo>
                                <a:cubicBezTo>
                                  <a:pt x="889" y="1"/>
                                  <a:pt x="900" y="12"/>
                                  <a:pt x="900" y="26"/>
                                </a:cubicBezTo>
                                <a:cubicBezTo>
                                  <a:pt x="900" y="39"/>
                                  <a:pt x="889" y="51"/>
                                  <a:pt x="875" y="51"/>
                                </a:cubicBezTo>
                                <a:lnTo>
                                  <a:pt x="725" y="51"/>
                                </a:lnTo>
                                <a:cubicBezTo>
                                  <a:pt x="712" y="51"/>
                                  <a:pt x="700" y="39"/>
                                  <a:pt x="700" y="26"/>
                                </a:cubicBezTo>
                                <a:cubicBezTo>
                                  <a:pt x="700" y="12"/>
                                  <a:pt x="712" y="1"/>
                                  <a:pt x="725" y="1"/>
                                </a:cubicBezTo>
                                <a:close/>
                                <a:moveTo>
                                  <a:pt x="1075" y="1"/>
                                </a:moveTo>
                                <a:lnTo>
                                  <a:pt x="1225" y="1"/>
                                </a:lnTo>
                                <a:cubicBezTo>
                                  <a:pt x="1239" y="1"/>
                                  <a:pt x="1250" y="12"/>
                                  <a:pt x="1250" y="26"/>
                                </a:cubicBezTo>
                                <a:cubicBezTo>
                                  <a:pt x="1250" y="40"/>
                                  <a:pt x="1239" y="51"/>
                                  <a:pt x="1225" y="51"/>
                                </a:cubicBezTo>
                                <a:lnTo>
                                  <a:pt x="1075" y="51"/>
                                </a:lnTo>
                                <a:cubicBezTo>
                                  <a:pt x="1062" y="51"/>
                                  <a:pt x="1050" y="39"/>
                                  <a:pt x="1050" y="26"/>
                                </a:cubicBezTo>
                                <a:cubicBezTo>
                                  <a:pt x="1050" y="12"/>
                                  <a:pt x="1062" y="1"/>
                                  <a:pt x="1075" y="1"/>
                                </a:cubicBezTo>
                                <a:close/>
                                <a:moveTo>
                                  <a:pt x="1425" y="1"/>
                                </a:moveTo>
                                <a:lnTo>
                                  <a:pt x="1575" y="1"/>
                                </a:lnTo>
                                <a:cubicBezTo>
                                  <a:pt x="1589" y="1"/>
                                  <a:pt x="1600" y="12"/>
                                  <a:pt x="1600" y="26"/>
                                </a:cubicBezTo>
                                <a:cubicBezTo>
                                  <a:pt x="1600" y="40"/>
                                  <a:pt x="1589" y="51"/>
                                  <a:pt x="1575" y="51"/>
                                </a:cubicBezTo>
                                <a:lnTo>
                                  <a:pt x="1425" y="51"/>
                                </a:lnTo>
                                <a:cubicBezTo>
                                  <a:pt x="1412" y="51"/>
                                  <a:pt x="1400" y="40"/>
                                  <a:pt x="1400" y="26"/>
                                </a:cubicBezTo>
                                <a:cubicBezTo>
                                  <a:pt x="1400" y="12"/>
                                  <a:pt x="1412" y="1"/>
                                  <a:pt x="1425" y="1"/>
                                </a:cubicBezTo>
                                <a:close/>
                                <a:moveTo>
                                  <a:pt x="1775" y="1"/>
                                </a:moveTo>
                                <a:lnTo>
                                  <a:pt x="1925" y="1"/>
                                </a:lnTo>
                                <a:cubicBezTo>
                                  <a:pt x="1939" y="1"/>
                                  <a:pt x="1950" y="12"/>
                                  <a:pt x="1950" y="26"/>
                                </a:cubicBezTo>
                                <a:cubicBezTo>
                                  <a:pt x="1950" y="40"/>
                                  <a:pt x="1939" y="51"/>
                                  <a:pt x="1925" y="51"/>
                                </a:cubicBezTo>
                                <a:lnTo>
                                  <a:pt x="1775" y="51"/>
                                </a:lnTo>
                                <a:cubicBezTo>
                                  <a:pt x="1762" y="51"/>
                                  <a:pt x="1750" y="40"/>
                                  <a:pt x="1750" y="26"/>
                                </a:cubicBezTo>
                                <a:cubicBezTo>
                                  <a:pt x="1750" y="12"/>
                                  <a:pt x="1762" y="1"/>
                                  <a:pt x="1775" y="1"/>
                                </a:cubicBezTo>
                                <a:close/>
                                <a:moveTo>
                                  <a:pt x="2125" y="1"/>
                                </a:moveTo>
                                <a:lnTo>
                                  <a:pt x="2275" y="1"/>
                                </a:lnTo>
                                <a:cubicBezTo>
                                  <a:pt x="2289" y="1"/>
                                  <a:pt x="2300" y="12"/>
                                  <a:pt x="2300" y="26"/>
                                </a:cubicBezTo>
                                <a:cubicBezTo>
                                  <a:pt x="2300" y="40"/>
                                  <a:pt x="2289" y="51"/>
                                  <a:pt x="2275" y="51"/>
                                </a:cubicBezTo>
                                <a:lnTo>
                                  <a:pt x="2125" y="51"/>
                                </a:lnTo>
                                <a:cubicBezTo>
                                  <a:pt x="2112" y="51"/>
                                  <a:pt x="2100" y="40"/>
                                  <a:pt x="2100" y="26"/>
                                </a:cubicBezTo>
                                <a:cubicBezTo>
                                  <a:pt x="2100" y="12"/>
                                  <a:pt x="2112" y="1"/>
                                  <a:pt x="2125" y="1"/>
                                </a:cubicBezTo>
                                <a:close/>
                                <a:moveTo>
                                  <a:pt x="2475" y="1"/>
                                </a:moveTo>
                                <a:lnTo>
                                  <a:pt x="2625" y="1"/>
                                </a:lnTo>
                                <a:cubicBezTo>
                                  <a:pt x="2639" y="1"/>
                                  <a:pt x="2650" y="12"/>
                                  <a:pt x="2650" y="26"/>
                                </a:cubicBezTo>
                                <a:cubicBezTo>
                                  <a:pt x="2650" y="40"/>
                                  <a:pt x="2639" y="51"/>
                                  <a:pt x="2625" y="51"/>
                                </a:cubicBezTo>
                                <a:lnTo>
                                  <a:pt x="2475" y="51"/>
                                </a:lnTo>
                                <a:cubicBezTo>
                                  <a:pt x="2462" y="51"/>
                                  <a:pt x="2450" y="40"/>
                                  <a:pt x="2450" y="26"/>
                                </a:cubicBezTo>
                                <a:cubicBezTo>
                                  <a:pt x="2450" y="12"/>
                                  <a:pt x="2462" y="1"/>
                                  <a:pt x="2475" y="1"/>
                                </a:cubicBezTo>
                                <a:close/>
                                <a:moveTo>
                                  <a:pt x="2825" y="1"/>
                                </a:moveTo>
                                <a:lnTo>
                                  <a:pt x="2975" y="1"/>
                                </a:lnTo>
                                <a:cubicBezTo>
                                  <a:pt x="2989" y="1"/>
                                  <a:pt x="3000" y="12"/>
                                  <a:pt x="3000" y="26"/>
                                </a:cubicBezTo>
                                <a:cubicBezTo>
                                  <a:pt x="3000" y="40"/>
                                  <a:pt x="2989" y="51"/>
                                  <a:pt x="2975" y="51"/>
                                </a:cubicBezTo>
                                <a:lnTo>
                                  <a:pt x="2825" y="51"/>
                                </a:lnTo>
                                <a:cubicBezTo>
                                  <a:pt x="2812" y="51"/>
                                  <a:pt x="2800" y="40"/>
                                  <a:pt x="2800" y="26"/>
                                </a:cubicBezTo>
                                <a:cubicBezTo>
                                  <a:pt x="2800" y="12"/>
                                  <a:pt x="2812" y="1"/>
                                  <a:pt x="2825" y="1"/>
                                </a:cubicBezTo>
                                <a:close/>
                                <a:moveTo>
                                  <a:pt x="3175" y="1"/>
                                </a:moveTo>
                                <a:lnTo>
                                  <a:pt x="3325" y="1"/>
                                </a:lnTo>
                                <a:cubicBezTo>
                                  <a:pt x="3339" y="1"/>
                                  <a:pt x="3350" y="12"/>
                                  <a:pt x="3350" y="26"/>
                                </a:cubicBezTo>
                                <a:cubicBezTo>
                                  <a:pt x="3350" y="40"/>
                                  <a:pt x="3339" y="51"/>
                                  <a:pt x="3325" y="51"/>
                                </a:cubicBezTo>
                                <a:lnTo>
                                  <a:pt x="3175" y="51"/>
                                </a:lnTo>
                                <a:cubicBezTo>
                                  <a:pt x="3162" y="51"/>
                                  <a:pt x="3150" y="40"/>
                                  <a:pt x="3150" y="26"/>
                                </a:cubicBezTo>
                                <a:cubicBezTo>
                                  <a:pt x="3150" y="12"/>
                                  <a:pt x="3162" y="1"/>
                                  <a:pt x="3175" y="1"/>
                                </a:cubicBezTo>
                                <a:close/>
                                <a:moveTo>
                                  <a:pt x="3525" y="1"/>
                                </a:moveTo>
                                <a:lnTo>
                                  <a:pt x="3675" y="1"/>
                                </a:lnTo>
                                <a:cubicBezTo>
                                  <a:pt x="3689" y="1"/>
                                  <a:pt x="3700" y="12"/>
                                  <a:pt x="3700" y="26"/>
                                </a:cubicBezTo>
                                <a:cubicBezTo>
                                  <a:pt x="3700" y="40"/>
                                  <a:pt x="3689" y="51"/>
                                  <a:pt x="3675" y="51"/>
                                </a:cubicBezTo>
                                <a:lnTo>
                                  <a:pt x="3525" y="51"/>
                                </a:lnTo>
                                <a:cubicBezTo>
                                  <a:pt x="3512" y="51"/>
                                  <a:pt x="3500" y="40"/>
                                  <a:pt x="3500" y="26"/>
                                </a:cubicBezTo>
                                <a:cubicBezTo>
                                  <a:pt x="3500" y="12"/>
                                  <a:pt x="3512" y="1"/>
                                  <a:pt x="3525" y="1"/>
                                </a:cubicBezTo>
                                <a:close/>
                                <a:moveTo>
                                  <a:pt x="3875" y="1"/>
                                </a:moveTo>
                                <a:lnTo>
                                  <a:pt x="4025" y="1"/>
                                </a:lnTo>
                                <a:cubicBezTo>
                                  <a:pt x="4039" y="1"/>
                                  <a:pt x="4050" y="12"/>
                                  <a:pt x="4050" y="26"/>
                                </a:cubicBezTo>
                                <a:cubicBezTo>
                                  <a:pt x="4050" y="40"/>
                                  <a:pt x="4039" y="51"/>
                                  <a:pt x="4025" y="51"/>
                                </a:cubicBezTo>
                                <a:lnTo>
                                  <a:pt x="3875" y="51"/>
                                </a:lnTo>
                                <a:cubicBezTo>
                                  <a:pt x="3862" y="51"/>
                                  <a:pt x="3850" y="40"/>
                                  <a:pt x="3850" y="26"/>
                                </a:cubicBezTo>
                                <a:cubicBezTo>
                                  <a:pt x="3850" y="12"/>
                                  <a:pt x="3862" y="1"/>
                                  <a:pt x="3875" y="1"/>
                                </a:cubicBezTo>
                                <a:close/>
                                <a:moveTo>
                                  <a:pt x="4225" y="1"/>
                                </a:moveTo>
                                <a:lnTo>
                                  <a:pt x="4375" y="1"/>
                                </a:lnTo>
                                <a:cubicBezTo>
                                  <a:pt x="4389" y="1"/>
                                  <a:pt x="4400" y="13"/>
                                  <a:pt x="4400" y="26"/>
                                </a:cubicBezTo>
                                <a:cubicBezTo>
                                  <a:pt x="4400" y="40"/>
                                  <a:pt x="4389" y="51"/>
                                  <a:pt x="4375" y="51"/>
                                </a:cubicBezTo>
                                <a:lnTo>
                                  <a:pt x="4225" y="51"/>
                                </a:lnTo>
                                <a:cubicBezTo>
                                  <a:pt x="4212" y="51"/>
                                  <a:pt x="4200" y="40"/>
                                  <a:pt x="4200" y="26"/>
                                </a:cubicBezTo>
                                <a:cubicBezTo>
                                  <a:pt x="4200" y="13"/>
                                  <a:pt x="4212" y="1"/>
                                  <a:pt x="4225" y="1"/>
                                </a:cubicBezTo>
                                <a:close/>
                                <a:moveTo>
                                  <a:pt x="4575" y="1"/>
                                </a:moveTo>
                                <a:lnTo>
                                  <a:pt x="4725" y="1"/>
                                </a:lnTo>
                                <a:cubicBezTo>
                                  <a:pt x="4739" y="1"/>
                                  <a:pt x="4750" y="13"/>
                                  <a:pt x="4750" y="26"/>
                                </a:cubicBezTo>
                                <a:cubicBezTo>
                                  <a:pt x="4750" y="40"/>
                                  <a:pt x="4739" y="51"/>
                                  <a:pt x="4725" y="51"/>
                                </a:cubicBezTo>
                                <a:lnTo>
                                  <a:pt x="4575" y="51"/>
                                </a:lnTo>
                                <a:cubicBezTo>
                                  <a:pt x="4562" y="51"/>
                                  <a:pt x="4550" y="40"/>
                                  <a:pt x="4550" y="26"/>
                                </a:cubicBezTo>
                                <a:cubicBezTo>
                                  <a:pt x="4550" y="13"/>
                                  <a:pt x="4562" y="1"/>
                                  <a:pt x="4575" y="1"/>
                                </a:cubicBezTo>
                                <a:close/>
                                <a:moveTo>
                                  <a:pt x="4925" y="1"/>
                                </a:moveTo>
                                <a:lnTo>
                                  <a:pt x="5075" y="2"/>
                                </a:lnTo>
                                <a:cubicBezTo>
                                  <a:pt x="5089" y="2"/>
                                  <a:pt x="5100" y="13"/>
                                  <a:pt x="5100" y="27"/>
                                </a:cubicBezTo>
                                <a:cubicBezTo>
                                  <a:pt x="5100" y="40"/>
                                  <a:pt x="5089" y="52"/>
                                  <a:pt x="5075" y="52"/>
                                </a:cubicBezTo>
                                <a:lnTo>
                                  <a:pt x="4925" y="51"/>
                                </a:lnTo>
                                <a:cubicBezTo>
                                  <a:pt x="4912" y="51"/>
                                  <a:pt x="4900" y="40"/>
                                  <a:pt x="4900" y="26"/>
                                </a:cubicBezTo>
                                <a:cubicBezTo>
                                  <a:pt x="4900" y="13"/>
                                  <a:pt x="4912" y="1"/>
                                  <a:pt x="4925" y="1"/>
                                </a:cubicBezTo>
                                <a:close/>
                                <a:moveTo>
                                  <a:pt x="5275" y="2"/>
                                </a:moveTo>
                                <a:lnTo>
                                  <a:pt x="5425" y="2"/>
                                </a:lnTo>
                                <a:cubicBezTo>
                                  <a:pt x="5439" y="2"/>
                                  <a:pt x="5450" y="13"/>
                                  <a:pt x="5450" y="27"/>
                                </a:cubicBezTo>
                                <a:cubicBezTo>
                                  <a:pt x="5450" y="40"/>
                                  <a:pt x="5439" y="52"/>
                                  <a:pt x="5425" y="52"/>
                                </a:cubicBezTo>
                                <a:lnTo>
                                  <a:pt x="5275" y="52"/>
                                </a:lnTo>
                                <a:cubicBezTo>
                                  <a:pt x="5262" y="52"/>
                                  <a:pt x="5250" y="40"/>
                                  <a:pt x="5250" y="27"/>
                                </a:cubicBezTo>
                                <a:cubicBezTo>
                                  <a:pt x="5250" y="13"/>
                                  <a:pt x="5262" y="2"/>
                                  <a:pt x="5275" y="2"/>
                                </a:cubicBezTo>
                                <a:close/>
                                <a:moveTo>
                                  <a:pt x="5625" y="2"/>
                                </a:moveTo>
                                <a:lnTo>
                                  <a:pt x="5775" y="2"/>
                                </a:lnTo>
                                <a:cubicBezTo>
                                  <a:pt x="5789" y="2"/>
                                  <a:pt x="5800" y="13"/>
                                  <a:pt x="5800" y="27"/>
                                </a:cubicBezTo>
                                <a:cubicBezTo>
                                  <a:pt x="5800" y="40"/>
                                  <a:pt x="5789" y="52"/>
                                  <a:pt x="5775" y="52"/>
                                </a:cubicBezTo>
                                <a:lnTo>
                                  <a:pt x="5625" y="52"/>
                                </a:lnTo>
                                <a:cubicBezTo>
                                  <a:pt x="5612" y="52"/>
                                  <a:pt x="5600" y="40"/>
                                  <a:pt x="5600" y="27"/>
                                </a:cubicBezTo>
                                <a:cubicBezTo>
                                  <a:pt x="5600" y="13"/>
                                  <a:pt x="5612" y="2"/>
                                  <a:pt x="5625" y="2"/>
                                </a:cubicBezTo>
                                <a:close/>
                                <a:moveTo>
                                  <a:pt x="5975" y="2"/>
                                </a:moveTo>
                                <a:lnTo>
                                  <a:pt x="6125" y="2"/>
                                </a:lnTo>
                                <a:cubicBezTo>
                                  <a:pt x="6139" y="2"/>
                                  <a:pt x="6150" y="13"/>
                                  <a:pt x="6150" y="27"/>
                                </a:cubicBezTo>
                                <a:cubicBezTo>
                                  <a:pt x="6150" y="41"/>
                                  <a:pt x="6139" y="52"/>
                                  <a:pt x="6125" y="52"/>
                                </a:cubicBezTo>
                                <a:lnTo>
                                  <a:pt x="5975" y="52"/>
                                </a:lnTo>
                                <a:cubicBezTo>
                                  <a:pt x="5962" y="52"/>
                                  <a:pt x="5950" y="40"/>
                                  <a:pt x="5950" y="27"/>
                                </a:cubicBezTo>
                                <a:cubicBezTo>
                                  <a:pt x="5950" y="13"/>
                                  <a:pt x="5962" y="2"/>
                                  <a:pt x="5975" y="2"/>
                                </a:cubicBezTo>
                                <a:close/>
                                <a:moveTo>
                                  <a:pt x="6325" y="2"/>
                                </a:moveTo>
                                <a:lnTo>
                                  <a:pt x="6475" y="2"/>
                                </a:lnTo>
                                <a:cubicBezTo>
                                  <a:pt x="6489" y="2"/>
                                  <a:pt x="6500" y="13"/>
                                  <a:pt x="6500" y="27"/>
                                </a:cubicBezTo>
                                <a:cubicBezTo>
                                  <a:pt x="6500" y="41"/>
                                  <a:pt x="6489" y="52"/>
                                  <a:pt x="6475" y="52"/>
                                </a:cubicBezTo>
                                <a:lnTo>
                                  <a:pt x="6325" y="52"/>
                                </a:lnTo>
                                <a:cubicBezTo>
                                  <a:pt x="6312" y="52"/>
                                  <a:pt x="6300" y="41"/>
                                  <a:pt x="6300" y="27"/>
                                </a:cubicBezTo>
                                <a:cubicBezTo>
                                  <a:pt x="6300" y="13"/>
                                  <a:pt x="6312" y="2"/>
                                  <a:pt x="6325" y="2"/>
                                </a:cubicBezTo>
                                <a:close/>
                                <a:moveTo>
                                  <a:pt x="6675" y="2"/>
                                </a:moveTo>
                                <a:lnTo>
                                  <a:pt x="6825" y="2"/>
                                </a:lnTo>
                                <a:cubicBezTo>
                                  <a:pt x="6839" y="2"/>
                                  <a:pt x="6850" y="13"/>
                                  <a:pt x="6850" y="27"/>
                                </a:cubicBezTo>
                                <a:cubicBezTo>
                                  <a:pt x="6850" y="41"/>
                                  <a:pt x="6839" y="52"/>
                                  <a:pt x="6825" y="52"/>
                                </a:cubicBezTo>
                                <a:lnTo>
                                  <a:pt x="6675" y="52"/>
                                </a:lnTo>
                                <a:cubicBezTo>
                                  <a:pt x="6662" y="52"/>
                                  <a:pt x="6650" y="41"/>
                                  <a:pt x="6650" y="27"/>
                                </a:cubicBezTo>
                                <a:cubicBezTo>
                                  <a:pt x="6650" y="13"/>
                                  <a:pt x="6662" y="2"/>
                                  <a:pt x="6675" y="2"/>
                                </a:cubicBezTo>
                                <a:close/>
                                <a:moveTo>
                                  <a:pt x="7025" y="2"/>
                                </a:moveTo>
                                <a:lnTo>
                                  <a:pt x="7175" y="2"/>
                                </a:lnTo>
                                <a:cubicBezTo>
                                  <a:pt x="7189" y="2"/>
                                  <a:pt x="7200" y="13"/>
                                  <a:pt x="7200" y="27"/>
                                </a:cubicBezTo>
                                <a:cubicBezTo>
                                  <a:pt x="7200" y="41"/>
                                  <a:pt x="7189" y="52"/>
                                  <a:pt x="7175" y="52"/>
                                </a:cubicBezTo>
                                <a:lnTo>
                                  <a:pt x="7025" y="52"/>
                                </a:lnTo>
                                <a:cubicBezTo>
                                  <a:pt x="7012" y="52"/>
                                  <a:pt x="7000" y="41"/>
                                  <a:pt x="7000" y="27"/>
                                </a:cubicBezTo>
                                <a:cubicBezTo>
                                  <a:pt x="7000" y="13"/>
                                  <a:pt x="7012" y="2"/>
                                  <a:pt x="7025" y="2"/>
                                </a:cubicBezTo>
                                <a:close/>
                                <a:moveTo>
                                  <a:pt x="7375" y="2"/>
                                </a:moveTo>
                                <a:lnTo>
                                  <a:pt x="7525" y="2"/>
                                </a:lnTo>
                                <a:cubicBezTo>
                                  <a:pt x="7539" y="2"/>
                                  <a:pt x="7550" y="13"/>
                                  <a:pt x="7550" y="27"/>
                                </a:cubicBezTo>
                                <a:cubicBezTo>
                                  <a:pt x="7550" y="41"/>
                                  <a:pt x="7539" y="52"/>
                                  <a:pt x="7525" y="52"/>
                                </a:cubicBezTo>
                                <a:lnTo>
                                  <a:pt x="7375" y="52"/>
                                </a:lnTo>
                                <a:cubicBezTo>
                                  <a:pt x="7362" y="52"/>
                                  <a:pt x="7350" y="41"/>
                                  <a:pt x="7350" y="27"/>
                                </a:cubicBezTo>
                                <a:cubicBezTo>
                                  <a:pt x="7350" y="13"/>
                                  <a:pt x="7362" y="2"/>
                                  <a:pt x="7375" y="2"/>
                                </a:cubicBezTo>
                                <a:close/>
                                <a:moveTo>
                                  <a:pt x="7725" y="2"/>
                                </a:moveTo>
                                <a:lnTo>
                                  <a:pt x="7875" y="2"/>
                                </a:lnTo>
                                <a:cubicBezTo>
                                  <a:pt x="7889" y="2"/>
                                  <a:pt x="7900" y="13"/>
                                  <a:pt x="7900" y="27"/>
                                </a:cubicBezTo>
                                <a:cubicBezTo>
                                  <a:pt x="7900" y="41"/>
                                  <a:pt x="7889" y="52"/>
                                  <a:pt x="7875" y="52"/>
                                </a:cubicBezTo>
                                <a:lnTo>
                                  <a:pt x="7725" y="52"/>
                                </a:lnTo>
                                <a:cubicBezTo>
                                  <a:pt x="7712" y="52"/>
                                  <a:pt x="7700" y="41"/>
                                  <a:pt x="7700" y="27"/>
                                </a:cubicBezTo>
                                <a:cubicBezTo>
                                  <a:pt x="7700" y="13"/>
                                  <a:pt x="7712" y="2"/>
                                  <a:pt x="7725" y="2"/>
                                </a:cubicBezTo>
                                <a:close/>
                                <a:moveTo>
                                  <a:pt x="8075" y="2"/>
                                </a:moveTo>
                                <a:lnTo>
                                  <a:pt x="8225" y="2"/>
                                </a:lnTo>
                                <a:cubicBezTo>
                                  <a:pt x="8239" y="2"/>
                                  <a:pt x="8250" y="13"/>
                                  <a:pt x="8250" y="27"/>
                                </a:cubicBezTo>
                                <a:cubicBezTo>
                                  <a:pt x="8250" y="41"/>
                                  <a:pt x="8239" y="52"/>
                                  <a:pt x="8225" y="52"/>
                                </a:cubicBezTo>
                                <a:lnTo>
                                  <a:pt x="8075" y="52"/>
                                </a:lnTo>
                                <a:cubicBezTo>
                                  <a:pt x="8062" y="52"/>
                                  <a:pt x="8050" y="41"/>
                                  <a:pt x="8050" y="27"/>
                                </a:cubicBezTo>
                                <a:cubicBezTo>
                                  <a:pt x="8050" y="13"/>
                                  <a:pt x="8062" y="2"/>
                                  <a:pt x="8075" y="2"/>
                                </a:cubicBezTo>
                                <a:close/>
                                <a:moveTo>
                                  <a:pt x="8425" y="2"/>
                                </a:moveTo>
                                <a:lnTo>
                                  <a:pt x="8575" y="2"/>
                                </a:lnTo>
                                <a:cubicBezTo>
                                  <a:pt x="8589" y="2"/>
                                  <a:pt x="8600" y="13"/>
                                  <a:pt x="8600" y="27"/>
                                </a:cubicBezTo>
                                <a:cubicBezTo>
                                  <a:pt x="8600" y="41"/>
                                  <a:pt x="8589" y="52"/>
                                  <a:pt x="8575" y="52"/>
                                </a:cubicBezTo>
                                <a:lnTo>
                                  <a:pt x="8425" y="52"/>
                                </a:lnTo>
                                <a:cubicBezTo>
                                  <a:pt x="8412" y="52"/>
                                  <a:pt x="8400" y="41"/>
                                  <a:pt x="8400" y="27"/>
                                </a:cubicBezTo>
                                <a:cubicBezTo>
                                  <a:pt x="8400" y="13"/>
                                  <a:pt x="8412" y="2"/>
                                  <a:pt x="8425" y="2"/>
                                </a:cubicBezTo>
                                <a:close/>
                                <a:moveTo>
                                  <a:pt x="8775" y="2"/>
                                </a:moveTo>
                                <a:lnTo>
                                  <a:pt x="8925" y="2"/>
                                </a:lnTo>
                                <a:cubicBezTo>
                                  <a:pt x="8939" y="2"/>
                                  <a:pt x="8950" y="13"/>
                                  <a:pt x="8950" y="27"/>
                                </a:cubicBezTo>
                                <a:cubicBezTo>
                                  <a:pt x="8950" y="41"/>
                                  <a:pt x="8939" y="52"/>
                                  <a:pt x="8925" y="52"/>
                                </a:cubicBezTo>
                                <a:lnTo>
                                  <a:pt x="8775" y="52"/>
                                </a:lnTo>
                                <a:cubicBezTo>
                                  <a:pt x="8762" y="52"/>
                                  <a:pt x="8750" y="41"/>
                                  <a:pt x="8750" y="27"/>
                                </a:cubicBezTo>
                                <a:cubicBezTo>
                                  <a:pt x="8750" y="13"/>
                                  <a:pt x="8762" y="2"/>
                                  <a:pt x="8775" y="2"/>
                                </a:cubicBezTo>
                                <a:close/>
                                <a:moveTo>
                                  <a:pt x="9125" y="2"/>
                                </a:moveTo>
                                <a:lnTo>
                                  <a:pt x="9275" y="2"/>
                                </a:lnTo>
                                <a:cubicBezTo>
                                  <a:pt x="9289" y="2"/>
                                  <a:pt x="9300" y="14"/>
                                  <a:pt x="9300" y="27"/>
                                </a:cubicBezTo>
                                <a:cubicBezTo>
                                  <a:pt x="9300" y="41"/>
                                  <a:pt x="9289" y="52"/>
                                  <a:pt x="9275" y="52"/>
                                </a:cubicBezTo>
                                <a:lnTo>
                                  <a:pt x="9125" y="52"/>
                                </a:lnTo>
                                <a:cubicBezTo>
                                  <a:pt x="9112" y="52"/>
                                  <a:pt x="9100" y="41"/>
                                  <a:pt x="9100" y="27"/>
                                </a:cubicBezTo>
                                <a:cubicBezTo>
                                  <a:pt x="9100" y="14"/>
                                  <a:pt x="9112" y="2"/>
                                  <a:pt x="9125" y="2"/>
                                </a:cubicBezTo>
                                <a:close/>
                                <a:moveTo>
                                  <a:pt x="9475" y="2"/>
                                </a:moveTo>
                                <a:lnTo>
                                  <a:pt x="9625" y="2"/>
                                </a:lnTo>
                                <a:cubicBezTo>
                                  <a:pt x="9639" y="2"/>
                                  <a:pt x="9650" y="14"/>
                                  <a:pt x="9650" y="27"/>
                                </a:cubicBezTo>
                                <a:cubicBezTo>
                                  <a:pt x="9650" y="41"/>
                                  <a:pt x="9639" y="52"/>
                                  <a:pt x="9625" y="52"/>
                                </a:cubicBezTo>
                                <a:lnTo>
                                  <a:pt x="9475" y="52"/>
                                </a:lnTo>
                                <a:cubicBezTo>
                                  <a:pt x="9462" y="52"/>
                                  <a:pt x="9450" y="41"/>
                                  <a:pt x="9450" y="27"/>
                                </a:cubicBezTo>
                                <a:cubicBezTo>
                                  <a:pt x="9450" y="14"/>
                                  <a:pt x="9462" y="2"/>
                                  <a:pt x="9475" y="2"/>
                                </a:cubicBezTo>
                                <a:close/>
                                <a:moveTo>
                                  <a:pt x="9825" y="2"/>
                                </a:moveTo>
                                <a:lnTo>
                                  <a:pt x="9975" y="3"/>
                                </a:lnTo>
                                <a:cubicBezTo>
                                  <a:pt x="9989" y="3"/>
                                  <a:pt x="10000" y="14"/>
                                  <a:pt x="10000" y="28"/>
                                </a:cubicBezTo>
                                <a:cubicBezTo>
                                  <a:pt x="10000" y="41"/>
                                  <a:pt x="9989" y="53"/>
                                  <a:pt x="9975" y="53"/>
                                </a:cubicBezTo>
                                <a:lnTo>
                                  <a:pt x="9825" y="52"/>
                                </a:lnTo>
                                <a:cubicBezTo>
                                  <a:pt x="9812" y="52"/>
                                  <a:pt x="9800" y="41"/>
                                  <a:pt x="9800" y="27"/>
                                </a:cubicBezTo>
                                <a:cubicBezTo>
                                  <a:pt x="9800" y="14"/>
                                  <a:pt x="9812" y="2"/>
                                  <a:pt x="9825" y="2"/>
                                </a:cubicBezTo>
                                <a:close/>
                                <a:moveTo>
                                  <a:pt x="10175" y="3"/>
                                </a:moveTo>
                                <a:lnTo>
                                  <a:pt x="10325" y="3"/>
                                </a:lnTo>
                                <a:cubicBezTo>
                                  <a:pt x="10339" y="3"/>
                                  <a:pt x="10350" y="14"/>
                                  <a:pt x="10350" y="28"/>
                                </a:cubicBezTo>
                                <a:cubicBezTo>
                                  <a:pt x="10350" y="41"/>
                                  <a:pt x="10339" y="53"/>
                                  <a:pt x="10325" y="53"/>
                                </a:cubicBezTo>
                                <a:lnTo>
                                  <a:pt x="10175" y="53"/>
                                </a:lnTo>
                                <a:cubicBezTo>
                                  <a:pt x="10162" y="53"/>
                                  <a:pt x="10150" y="41"/>
                                  <a:pt x="10150" y="28"/>
                                </a:cubicBezTo>
                                <a:cubicBezTo>
                                  <a:pt x="10150" y="14"/>
                                  <a:pt x="10162" y="3"/>
                                  <a:pt x="10175" y="3"/>
                                </a:cubicBezTo>
                                <a:close/>
                                <a:moveTo>
                                  <a:pt x="10525" y="3"/>
                                </a:moveTo>
                                <a:lnTo>
                                  <a:pt x="10675" y="3"/>
                                </a:lnTo>
                                <a:cubicBezTo>
                                  <a:pt x="10689" y="3"/>
                                  <a:pt x="10700" y="14"/>
                                  <a:pt x="10700" y="28"/>
                                </a:cubicBezTo>
                                <a:cubicBezTo>
                                  <a:pt x="10700" y="41"/>
                                  <a:pt x="10689" y="53"/>
                                  <a:pt x="10675" y="53"/>
                                </a:cubicBezTo>
                                <a:lnTo>
                                  <a:pt x="10525" y="53"/>
                                </a:lnTo>
                                <a:cubicBezTo>
                                  <a:pt x="10512" y="53"/>
                                  <a:pt x="10500" y="41"/>
                                  <a:pt x="10500" y="28"/>
                                </a:cubicBezTo>
                                <a:cubicBezTo>
                                  <a:pt x="10500" y="14"/>
                                  <a:pt x="10512" y="3"/>
                                  <a:pt x="10525" y="3"/>
                                </a:cubicBezTo>
                                <a:close/>
                                <a:moveTo>
                                  <a:pt x="10875" y="3"/>
                                </a:moveTo>
                                <a:lnTo>
                                  <a:pt x="11025" y="3"/>
                                </a:lnTo>
                                <a:cubicBezTo>
                                  <a:pt x="11039" y="3"/>
                                  <a:pt x="11050" y="14"/>
                                  <a:pt x="11050" y="28"/>
                                </a:cubicBezTo>
                                <a:cubicBezTo>
                                  <a:pt x="11050" y="42"/>
                                  <a:pt x="11039" y="53"/>
                                  <a:pt x="11025" y="53"/>
                                </a:cubicBezTo>
                                <a:lnTo>
                                  <a:pt x="10875" y="53"/>
                                </a:lnTo>
                                <a:cubicBezTo>
                                  <a:pt x="10862" y="53"/>
                                  <a:pt x="10850" y="41"/>
                                  <a:pt x="10850" y="28"/>
                                </a:cubicBezTo>
                                <a:cubicBezTo>
                                  <a:pt x="10850" y="14"/>
                                  <a:pt x="10862" y="3"/>
                                  <a:pt x="10875" y="3"/>
                                </a:cubicBezTo>
                                <a:close/>
                                <a:moveTo>
                                  <a:pt x="11225" y="3"/>
                                </a:moveTo>
                                <a:lnTo>
                                  <a:pt x="11375" y="3"/>
                                </a:lnTo>
                                <a:cubicBezTo>
                                  <a:pt x="11389" y="3"/>
                                  <a:pt x="11400" y="14"/>
                                  <a:pt x="11400" y="28"/>
                                </a:cubicBezTo>
                                <a:cubicBezTo>
                                  <a:pt x="11400" y="42"/>
                                  <a:pt x="11389" y="53"/>
                                  <a:pt x="11375" y="53"/>
                                </a:cubicBezTo>
                                <a:lnTo>
                                  <a:pt x="11225" y="53"/>
                                </a:lnTo>
                                <a:cubicBezTo>
                                  <a:pt x="11212" y="53"/>
                                  <a:pt x="11200" y="42"/>
                                  <a:pt x="11200" y="28"/>
                                </a:cubicBezTo>
                                <a:cubicBezTo>
                                  <a:pt x="11200" y="14"/>
                                  <a:pt x="11212" y="3"/>
                                  <a:pt x="11225" y="3"/>
                                </a:cubicBezTo>
                                <a:close/>
                                <a:moveTo>
                                  <a:pt x="11575" y="3"/>
                                </a:moveTo>
                                <a:lnTo>
                                  <a:pt x="11725" y="3"/>
                                </a:lnTo>
                                <a:cubicBezTo>
                                  <a:pt x="11739" y="3"/>
                                  <a:pt x="11750" y="14"/>
                                  <a:pt x="11750" y="28"/>
                                </a:cubicBezTo>
                                <a:cubicBezTo>
                                  <a:pt x="11750" y="42"/>
                                  <a:pt x="11739" y="53"/>
                                  <a:pt x="11725" y="53"/>
                                </a:cubicBezTo>
                                <a:lnTo>
                                  <a:pt x="11575" y="53"/>
                                </a:lnTo>
                                <a:cubicBezTo>
                                  <a:pt x="11562" y="53"/>
                                  <a:pt x="11550" y="42"/>
                                  <a:pt x="11550" y="28"/>
                                </a:cubicBezTo>
                                <a:cubicBezTo>
                                  <a:pt x="11550" y="14"/>
                                  <a:pt x="11562" y="3"/>
                                  <a:pt x="11575" y="3"/>
                                </a:cubicBezTo>
                                <a:close/>
                                <a:moveTo>
                                  <a:pt x="11925" y="3"/>
                                </a:moveTo>
                                <a:lnTo>
                                  <a:pt x="12075" y="3"/>
                                </a:lnTo>
                                <a:cubicBezTo>
                                  <a:pt x="12089" y="3"/>
                                  <a:pt x="12100" y="14"/>
                                  <a:pt x="12100" y="28"/>
                                </a:cubicBezTo>
                                <a:cubicBezTo>
                                  <a:pt x="12100" y="42"/>
                                  <a:pt x="12089" y="53"/>
                                  <a:pt x="12075" y="53"/>
                                </a:cubicBezTo>
                                <a:lnTo>
                                  <a:pt x="11925" y="53"/>
                                </a:lnTo>
                                <a:cubicBezTo>
                                  <a:pt x="11912" y="53"/>
                                  <a:pt x="11900" y="42"/>
                                  <a:pt x="11900" y="28"/>
                                </a:cubicBezTo>
                                <a:cubicBezTo>
                                  <a:pt x="11900" y="14"/>
                                  <a:pt x="11912" y="3"/>
                                  <a:pt x="11925" y="3"/>
                                </a:cubicBezTo>
                                <a:close/>
                                <a:moveTo>
                                  <a:pt x="12275" y="3"/>
                                </a:moveTo>
                                <a:lnTo>
                                  <a:pt x="12425" y="3"/>
                                </a:lnTo>
                                <a:cubicBezTo>
                                  <a:pt x="12439" y="3"/>
                                  <a:pt x="12450" y="14"/>
                                  <a:pt x="12450" y="28"/>
                                </a:cubicBezTo>
                                <a:cubicBezTo>
                                  <a:pt x="12450" y="42"/>
                                  <a:pt x="12439" y="53"/>
                                  <a:pt x="12425" y="53"/>
                                </a:cubicBezTo>
                                <a:lnTo>
                                  <a:pt x="12275" y="53"/>
                                </a:lnTo>
                                <a:cubicBezTo>
                                  <a:pt x="12262" y="53"/>
                                  <a:pt x="12250" y="42"/>
                                  <a:pt x="12250" y="28"/>
                                </a:cubicBezTo>
                                <a:cubicBezTo>
                                  <a:pt x="12250" y="14"/>
                                  <a:pt x="12262" y="3"/>
                                  <a:pt x="12275" y="3"/>
                                </a:cubicBezTo>
                                <a:close/>
                                <a:moveTo>
                                  <a:pt x="12625" y="3"/>
                                </a:moveTo>
                                <a:lnTo>
                                  <a:pt x="12775" y="3"/>
                                </a:lnTo>
                                <a:cubicBezTo>
                                  <a:pt x="12789" y="3"/>
                                  <a:pt x="12800" y="14"/>
                                  <a:pt x="12800" y="28"/>
                                </a:cubicBezTo>
                                <a:cubicBezTo>
                                  <a:pt x="12800" y="42"/>
                                  <a:pt x="12789" y="53"/>
                                  <a:pt x="12775" y="53"/>
                                </a:cubicBezTo>
                                <a:lnTo>
                                  <a:pt x="12625" y="53"/>
                                </a:lnTo>
                                <a:cubicBezTo>
                                  <a:pt x="12612" y="53"/>
                                  <a:pt x="12600" y="42"/>
                                  <a:pt x="12600" y="28"/>
                                </a:cubicBezTo>
                                <a:cubicBezTo>
                                  <a:pt x="12600" y="14"/>
                                  <a:pt x="12612" y="3"/>
                                  <a:pt x="12625" y="3"/>
                                </a:cubicBezTo>
                                <a:close/>
                                <a:moveTo>
                                  <a:pt x="12975" y="3"/>
                                </a:moveTo>
                                <a:lnTo>
                                  <a:pt x="13125" y="3"/>
                                </a:lnTo>
                                <a:cubicBezTo>
                                  <a:pt x="13139" y="3"/>
                                  <a:pt x="13150" y="14"/>
                                  <a:pt x="13150" y="28"/>
                                </a:cubicBezTo>
                                <a:cubicBezTo>
                                  <a:pt x="13150" y="42"/>
                                  <a:pt x="13139" y="53"/>
                                  <a:pt x="13125" y="53"/>
                                </a:cubicBezTo>
                                <a:lnTo>
                                  <a:pt x="12975" y="53"/>
                                </a:lnTo>
                                <a:cubicBezTo>
                                  <a:pt x="12962" y="53"/>
                                  <a:pt x="12950" y="42"/>
                                  <a:pt x="12950" y="28"/>
                                </a:cubicBezTo>
                                <a:cubicBezTo>
                                  <a:pt x="12950" y="14"/>
                                  <a:pt x="12962" y="3"/>
                                  <a:pt x="12975" y="3"/>
                                </a:cubicBezTo>
                                <a:close/>
                                <a:moveTo>
                                  <a:pt x="13325" y="3"/>
                                </a:moveTo>
                                <a:lnTo>
                                  <a:pt x="13475" y="3"/>
                                </a:lnTo>
                                <a:cubicBezTo>
                                  <a:pt x="13489" y="3"/>
                                  <a:pt x="13500" y="14"/>
                                  <a:pt x="13500" y="28"/>
                                </a:cubicBezTo>
                                <a:cubicBezTo>
                                  <a:pt x="13500" y="42"/>
                                  <a:pt x="13489" y="53"/>
                                  <a:pt x="13475" y="53"/>
                                </a:cubicBezTo>
                                <a:lnTo>
                                  <a:pt x="13325" y="53"/>
                                </a:lnTo>
                                <a:cubicBezTo>
                                  <a:pt x="13312" y="53"/>
                                  <a:pt x="13300" y="42"/>
                                  <a:pt x="13300" y="28"/>
                                </a:cubicBezTo>
                                <a:cubicBezTo>
                                  <a:pt x="13300" y="14"/>
                                  <a:pt x="13312" y="3"/>
                                  <a:pt x="13325" y="3"/>
                                </a:cubicBezTo>
                                <a:close/>
                                <a:moveTo>
                                  <a:pt x="13675" y="3"/>
                                </a:moveTo>
                                <a:lnTo>
                                  <a:pt x="13825" y="3"/>
                                </a:lnTo>
                                <a:cubicBezTo>
                                  <a:pt x="13839" y="3"/>
                                  <a:pt x="13850" y="14"/>
                                  <a:pt x="13850" y="28"/>
                                </a:cubicBezTo>
                                <a:cubicBezTo>
                                  <a:pt x="13850" y="42"/>
                                  <a:pt x="13839" y="53"/>
                                  <a:pt x="13825" y="53"/>
                                </a:cubicBezTo>
                                <a:lnTo>
                                  <a:pt x="13675" y="53"/>
                                </a:lnTo>
                                <a:cubicBezTo>
                                  <a:pt x="13662" y="53"/>
                                  <a:pt x="13650" y="42"/>
                                  <a:pt x="13650" y="28"/>
                                </a:cubicBezTo>
                                <a:cubicBezTo>
                                  <a:pt x="13650" y="14"/>
                                  <a:pt x="13662" y="3"/>
                                  <a:pt x="13675" y="3"/>
                                </a:cubicBezTo>
                                <a:close/>
                                <a:moveTo>
                                  <a:pt x="14025" y="3"/>
                                </a:moveTo>
                                <a:lnTo>
                                  <a:pt x="14175" y="3"/>
                                </a:lnTo>
                                <a:cubicBezTo>
                                  <a:pt x="14189" y="3"/>
                                  <a:pt x="14200" y="15"/>
                                  <a:pt x="14200" y="28"/>
                                </a:cubicBezTo>
                                <a:cubicBezTo>
                                  <a:pt x="14200" y="42"/>
                                  <a:pt x="14189" y="53"/>
                                  <a:pt x="14175" y="53"/>
                                </a:cubicBezTo>
                                <a:lnTo>
                                  <a:pt x="14025" y="53"/>
                                </a:lnTo>
                                <a:cubicBezTo>
                                  <a:pt x="14012" y="53"/>
                                  <a:pt x="14000" y="42"/>
                                  <a:pt x="14000" y="28"/>
                                </a:cubicBezTo>
                                <a:cubicBezTo>
                                  <a:pt x="14000" y="15"/>
                                  <a:pt x="14012" y="3"/>
                                  <a:pt x="14025" y="3"/>
                                </a:cubicBezTo>
                                <a:close/>
                                <a:moveTo>
                                  <a:pt x="14375" y="3"/>
                                </a:moveTo>
                                <a:lnTo>
                                  <a:pt x="14525" y="3"/>
                                </a:lnTo>
                                <a:cubicBezTo>
                                  <a:pt x="14539" y="3"/>
                                  <a:pt x="14550" y="15"/>
                                  <a:pt x="14550" y="28"/>
                                </a:cubicBezTo>
                                <a:cubicBezTo>
                                  <a:pt x="14550" y="42"/>
                                  <a:pt x="14539" y="53"/>
                                  <a:pt x="14525" y="53"/>
                                </a:cubicBezTo>
                                <a:lnTo>
                                  <a:pt x="14375" y="53"/>
                                </a:lnTo>
                                <a:cubicBezTo>
                                  <a:pt x="14362" y="53"/>
                                  <a:pt x="14350" y="42"/>
                                  <a:pt x="14350" y="28"/>
                                </a:cubicBezTo>
                                <a:cubicBezTo>
                                  <a:pt x="14350" y="15"/>
                                  <a:pt x="14362" y="3"/>
                                  <a:pt x="14375" y="3"/>
                                </a:cubicBezTo>
                                <a:close/>
                                <a:moveTo>
                                  <a:pt x="14725" y="3"/>
                                </a:moveTo>
                                <a:lnTo>
                                  <a:pt x="14875" y="4"/>
                                </a:lnTo>
                                <a:cubicBezTo>
                                  <a:pt x="14889" y="4"/>
                                  <a:pt x="14900" y="15"/>
                                  <a:pt x="14900" y="29"/>
                                </a:cubicBezTo>
                                <a:cubicBezTo>
                                  <a:pt x="14900" y="42"/>
                                  <a:pt x="14889" y="54"/>
                                  <a:pt x="14875" y="54"/>
                                </a:cubicBezTo>
                                <a:lnTo>
                                  <a:pt x="14725" y="53"/>
                                </a:lnTo>
                                <a:cubicBezTo>
                                  <a:pt x="14712" y="53"/>
                                  <a:pt x="14700" y="42"/>
                                  <a:pt x="14700" y="28"/>
                                </a:cubicBezTo>
                                <a:cubicBezTo>
                                  <a:pt x="14700" y="15"/>
                                  <a:pt x="14712" y="3"/>
                                  <a:pt x="14725" y="3"/>
                                </a:cubicBezTo>
                                <a:close/>
                                <a:moveTo>
                                  <a:pt x="15075" y="4"/>
                                </a:moveTo>
                                <a:lnTo>
                                  <a:pt x="15225" y="4"/>
                                </a:lnTo>
                                <a:cubicBezTo>
                                  <a:pt x="15239" y="4"/>
                                  <a:pt x="15250" y="15"/>
                                  <a:pt x="15250" y="29"/>
                                </a:cubicBezTo>
                                <a:cubicBezTo>
                                  <a:pt x="15250" y="42"/>
                                  <a:pt x="15239" y="54"/>
                                  <a:pt x="15225" y="54"/>
                                </a:cubicBezTo>
                                <a:lnTo>
                                  <a:pt x="15075" y="54"/>
                                </a:lnTo>
                                <a:cubicBezTo>
                                  <a:pt x="15062" y="54"/>
                                  <a:pt x="15050" y="42"/>
                                  <a:pt x="15050" y="29"/>
                                </a:cubicBezTo>
                                <a:cubicBezTo>
                                  <a:pt x="15050" y="15"/>
                                  <a:pt x="15062" y="4"/>
                                  <a:pt x="15075" y="4"/>
                                </a:cubicBezTo>
                                <a:close/>
                                <a:moveTo>
                                  <a:pt x="15425" y="4"/>
                                </a:moveTo>
                                <a:lnTo>
                                  <a:pt x="15575" y="4"/>
                                </a:lnTo>
                                <a:cubicBezTo>
                                  <a:pt x="15589" y="4"/>
                                  <a:pt x="15600" y="15"/>
                                  <a:pt x="15600" y="29"/>
                                </a:cubicBezTo>
                                <a:cubicBezTo>
                                  <a:pt x="15600" y="42"/>
                                  <a:pt x="15589" y="54"/>
                                  <a:pt x="15575" y="54"/>
                                </a:cubicBezTo>
                                <a:lnTo>
                                  <a:pt x="15425" y="54"/>
                                </a:lnTo>
                                <a:cubicBezTo>
                                  <a:pt x="15412" y="54"/>
                                  <a:pt x="15400" y="42"/>
                                  <a:pt x="15400" y="29"/>
                                </a:cubicBezTo>
                                <a:cubicBezTo>
                                  <a:pt x="15400" y="15"/>
                                  <a:pt x="15412" y="4"/>
                                  <a:pt x="15425" y="4"/>
                                </a:cubicBezTo>
                                <a:close/>
                                <a:moveTo>
                                  <a:pt x="15775" y="4"/>
                                </a:moveTo>
                                <a:lnTo>
                                  <a:pt x="15925" y="4"/>
                                </a:lnTo>
                                <a:cubicBezTo>
                                  <a:pt x="15939" y="4"/>
                                  <a:pt x="15950" y="15"/>
                                  <a:pt x="15950" y="29"/>
                                </a:cubicBezTo>
                                <a:cubicBezTo>
                                  <a:pt x="15950" y="43"/>
                                  <a:pt x="15939" y="54"/>
                                  <a:pt x="15925" y="54"/>
                                </a:cubicBezTo>
                                <a:lnTo>
                                  <a:pt x="15775" y="54"/>
                                </a:lnTo>
                                <a:cubicBezTo>
                                  <a:pt x="15762" y="54"/>
                                  <a:pt x="15750" y="43"/>
                                  <a:pt x="15750" y="29"/>
                                </a:cubicBezTo>
                                <a:cubicBezTo>
                                  <a:pt x="15750" y="15"/>
                                  <a:pt x="15762" y="4"/>
                                  <a:pt x="15775" y="4"/>
                                </a:cubicBezTo>
                                <a:close/>
                                <a:moveTo>
                                  <a:pt x="16125" y="4"/>
                                </a:moveTo>
                                <a:lnTo>
                                  <a:pt x="16225" y="4"/>
                                </a:lnTo>
                                <a:cubicBezTo>
                                  <a:pt x="16239" y="4"/>
                                  <a:pt x="16250" y="15"/>
                                  <a:pt x="16250" y="29"/>
                                </a:cubicBezTo>
                                <a:cubicBezTo>
                                  <a:pt x="16250" y="43"/>
                                  <a:pt x="16239" y="54"/>
                                  <a:pt x="16225" y="54"/>
                                </a:cubicBezTo>
                                <a:lnTo>
                                  <a:pt x="16125" y="54"/>
                                </a:lnTo>
                                <a:cubicBezTo>
                                  <a:pt x="16112" y="54"/>
                                  <a:pt x="16100" y="43"/>
                                  <a:pt x="16100" y="29"/>
                                </a:cubicBezTo>
                                <a:cubicBezTo>
                                  <a:pt x="16100" y="15"/>
                                  <a:pt x="16112" y="4"/>
                                  <a:pt x="16125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111"/>
                        <wps:cNvSpPr>
                          <a:spLocks noEditPoints="1"/>
                        </wps:cNvSpPr>
                        <wps:spPr bwMode="auto">
                          <a:xfrm>
                            <a:off x="1308112" y="1065532"/>
                            <a:ext cx="1430013" cy="73002"/>
                          </a:xfrm>
                          <a:custGeom>
                            <a:avLst/>
                            <a:gdLst>
                              <a:gd name="T0" fmla="*/ 549970 w 15666"/>
                              <a:gd name="T1" fmla="*/ 2723796 h 800"/>
                              <a:gd name="T2" fmla="*/ 124984743 w 15666"/>
                              <a:gd name="T3" fmla="*/ 2773802 h 800"/>
                              <a:gd name="T4" fmla="*/ 125534713 w 15666"/>
                              <a:gd name="T5" fmla="*/ 3331903 h 800"/>
                              <a:gd name="T6" fmla="*/ 124984743 w 15666"/>
                              <a:gd name="T7" fmla="*/ 3889912 h 800"/>
                              <a:gd name="T8" fmla="*/ 549970 w 15666"/>
                              <a:gd name="T9" fmla="*/ 3831601 h 800"/>
                              <a:gd name="T10" fmla="*/ 0 w 15666"/>
                              <a:gd name="T11" fmla="*/ 3273592 h 800"/>
                              <a:gd name="T12" fmla="*/ 549970 w 15666"/>
                              <a:gd name="T13" fmla="*/ 2723796 h 800"/>
                              <a:gd name="T14" fmla="*/ 123876588 w 15666"/>
                              <a:gd name="T15" fmla="*/ 0 h 800"/>
                              <a:gd name="T16" fmla="*/ 130534099 w 15666"/>
                              <a:gd name="T17" fmla="*/ 3331903 h 800"/>
                              <a:gd name="T18" fmla="*/ 123868281 w 15666"/>
                              <a:gd name="T19" fmla="*/ 6663714 h 800"/>
                              <a:gd name="T20" fmla="*/ 123876588 w 15666"/>
                              <a:gd name="T21" fmla="*/ 0 h 8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5666" h="800">
                                <a:moveTo>
                                  <a:pt x="66" y="327"/>
                                </a:moveTo>
                                <a:lnTo>
                                  <a:pt x="15000" y="333"/>
                                </a:lnTo>
                                <a:cubicBezTo>
                                  <a:pt x="15037" y="333"/>
                                  <a:pt x="15066" y="363"/>
                                  <a:pt x="15066" y="400"/>
                                </a:cubicBezTo>
                                <a:cubicBezTo>
                                  <a:pt x="15066" y="437"/>
                                  <a:pt x="15037" y="467"/>
                                  <a:pt x="15000" y="467"/>
                                </a:cubicBezTo>
                                <a:lnTo>
                                  <a:pt x="66" y="460"/>
                                </a:lnTo>
                                <a:cubicBezTo>
                                  <a:pt x="30" y="460"/>
                                  <a:pt x="0" y="430"/>
                                  <a:pt x="0" y="393"/>
                                </a:cubicBezTo>
                                <a:cubicBezTo>
                                  <a:pt x="0" y="357"/>
                                  <a:pt x="30" y="327"/>
                                  <a:pt x="66" y="327"/>
                                </a:cubicBezTo>
                                <a:close/>
                                <a:moveTo>
                                  <a:pt x="14867" y="0"/>
                                </a:moveTo>
                                <a:lnTo>
                                  <a:pt x="15666" y="400"/>
                                </a:lnTo>
                                <a:lnTo>
                                  <a:pt x="14866" y="800"/>
                                </a:lnTo>
                                <a:lnTo>
                                  <a:pt x="14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112"/>
                        <wps:cNvSpPr>
                          <a:spLocks noEditPoints="1"/>
                        </wps:cNvSpPr>
                        <wps:spPr bwMode="auto">
                          <a:xfrm>
                            <a:off x="4162437" y="1064832"/>
                            <a:ext cx="1540514" cy="73102"/>
                          </a:xfrm>
                          <a:custGeom>
                            <a:avLst/>
                            <a:gdLst>
                              <a:gd name="T0" fmla="*/ 11143246 w 8434"/>
                              <a:gd name="T1" fmla="*/ 5538390 h 400"/>
                              <a:gd name="T2" fmla="*/ 280247881 w 8434"/>
                              <a:gd name="T3" fmla="*/ 5638540 h 400"/>
                              <a:gd name="T4" fmla="*/ 281382170 w 8434"/>
                              <a:gd name="T5" fmla="*/ 6772900 h 400"/>
                              <a:gd name="T6" fmla="*/ 280247881 w 8434"/>
                              <a:gd name="T7" fmla="*/ 7873999 h 400"/>
                              <a:gd name="T8" fmla="*/ 11143246 w 8434"/>
                              <a:gd name="T9" fmla="*/ 7773849 h 400"/>
                              <a:gd name="T10" fmla="*/ 10008775 w 8434"/>
                              <a:gd name="T11" fmla="*/ 6672933 h 400"/>
                              <a:gd name="T12" fmla="*/ 11143246 w 8434"/>
                              <a:gd name="T13" fmla="*/ 5538390 h 400"/>
                              <a:gd name="T14" fmla="*/ 13345155 w 8434"/>
                              <a:gd name="T15" fmla="*/ 13345684 h 400"/>
                              <a:gd name="T16" fmla="*/ 0 w 8434"/>
                              <a:gd name="T17" fmla="*/ 6639489 h 400"/>
                              <a:gd name="T18" fmla="*/ 13378580 w 8434"/>
                              <a:gd name="T19" fmla="*/ 0 h 400"/>
                              <a:gd name="T20" fmla="*/ 13345155 w 8434"/>
                              <a:gd name="T21" fmla="*/ 13345684 h 4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434" h="400">
                                <a:moveTo>
                                  <a:pt x="334" y="166"/>
                                </a:moveTo>
                                <a:lnTo>
                                  <a:pt x="8400" y="169"/>
                                </a:lnTo>
                                <a:cubicBezTo>
                                  <a:pt x="8419" y="169"/>
                                  <a:pt x="8434" y="184"/>
                                  <a:pt x="8434" y="203"/>
                                </a:cubicBezTo>
                                <a:cubicBezTo>
                                  <a:pt x="8434" y="221"/>
                                  <a:pt x="8419" y="236"/>
                                  <a:pt x="8400" y="236"/>
                                </a:cubicBezTo>
                                <a:lnTo>
                                  <a:pt x="334" y="233"/>
                                </a:lnTo>
                                <a:cubicBezTo>
                                  <a:pt x="315" y="233"/>
                                  <a:pt x="300" y="218"/>
                                  <a:pt x="300" y="200"/>
                                </a:cubicBezTo>
                                <a:cubicBezTo>
                                  <a:pt x="300" y="181"/>
                                  <a:pt x="315" y="166"/>
                                  <a:pt x="334" y="166"/>
                                </a:cubicBezTo>
                                <a:close/>
                                <a:moveTo>
                                  <a:pt x="400" y="400"/>
                                </a:moveTo>
                                <a:lnTo>
                                  <a:pt x="0" y="199"/>
                                </a:lnTo>
                                <a:lnTo>
                                  <a:pt x="401" y="0"/>
                                </a:lnTo>
                                <a:lnTo>
                                  <a:pt x="400" y="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2026014" y="754916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52FB9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586654" y="895200"/>
                            <a:ext cx="9029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321F1" w14:textId="77777777" w:rsidR="004754EB" w:rsidRDefault="004754EB" w:rsidP="00A9750D">
                              <w:pPr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UL </w:t>
                              </w:r>
                              <w:r>
                                <w:rPr>
                                  <w:color w:val="000000"/>
                                  <w:lang w:eastAsia="zh-CN"/>
                                </w:rPr>
                                <w:t>t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lang w:eastAsia="zh-CN"/>
                                </w:rPr>
                                <w:t>ransmission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8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2358784" y="89520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D249BB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3643" y="754916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14AB5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608378" y="895200"/>
                            <a:ext cx="124841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707C4" w14:textId="77777777" w:rsidR="004754EB" w:rsidRDefault="004754EB" w:rsidP="00A9750D">
                              <w:pPr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GP 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lang w:eastAsia="zh-CN"/>
                                </w:rPr>
                                <w:t>or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lang w:eastAsia="zh-CN"/>
                                </w:rPr>
                                <w:t>UL transmission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360809" y="89520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E75A5" w14:textId="77777777" w:rsidR="004754EB" w:rsidRDefault="004754EB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2" name="Freeform 119"/>
                        <wps:cNvSpPr>
                          <a:spLocks noEditPoints="1"/>
                        </wps:cNvSpPr>
                        <wps:spPr bwMode="auto">
                          <a:xfrm>
                            <a:off x="5692151" y="1096633"/>
                            <a:ext cx="100301" cy="10200"/>
                          </a:xfrm>
                          <a:custGeom>
                            <a:avLst/>
                            <a:gdLst>
                              <a:gd name="T0" fmla="*/ 861751 w 551"/>
                              <a:gd name="T1" fmla="*/ 0 h 53"/>
                              <a:gd name="T2" fmla="*/ 5833659 w 551"/>
                              <a:gd name="T3" fmla="*/ 36951 h 53"/>
                              <a:gd name="T4" fmla="*/ 6629150 w 551"/>
                              <a:gd name="T5" fmla="*/ 959185 h 53"/>
                              <a:gd name="T6" fmla="*/ 5800529 w 551"/>
                              <a:gd name="T7" fmla="*/ 1881611 h 53"/>
                              <a:gd name="T8" fmla="*/ 828621 w 551"/>
                              <a:gd name="T9" fmla="*/ 1844660 h 53"/>
                              <a:gd name="T10" fmla="*/ 0 w 551"/>
                              <a:gd name="T11" fmla="*/ 922234 h 53"/>
                              <a:gd name="T12" fmla="*/ 861751 w 551"/>
                              <a:gd name="T13" fmla="*/ 0 h 53"/>
                              <a:gd name="T14" fmla="*/ 12462991 w 551"/>
                              <a:gd name="T15" fmla="*/ 73709 h 53"/>
                              <a:gd name="T16" fmla="*/ 17434899 w 551"/>
                              <a:gd name="T17" fmla="*/ 110660 h 53"/>
                              <a:gd name="T18" fmla="*/ 18230389 w 551"/>
                              <a:gd name="T19" fmla="*/ 1033087 h 53"/>
                              <a:gd name="T20" fmla="*/ 17401768 w 551"/>
                              <a:gd name="T21" fmla="*/ 1955321 h 53"/>
                              <a:gd name="T22" fmla="*/ 12429861 w 551"/>
                              <a:gd name="T23" fmla="*/ 1918370 h 53"/>
                              <a:gd name="T24" fmla="*/ 11601058 w 551"/>
                              <a:gd name="T25" fmla="*/ 996136 h 53"/>
                              <a:gd name="T26" fmla="*/ 12462991 w 551"/>
                              <a:gd name="T27" fmla="*/ 73709 h 53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51" h="53">
                                <a:moveTo>
                                  <a:pt x="26" y="0"/>
                                </a:moveTo>
                                <a:lnTo>
                                  <a:pt x="176" y="1"/>
                                </a:lnTo>
                                <a:cubicBezTo>
                                  <a:pt x="189" y="1"/>
                                  <a:pt x="201" y="13"/>
                                  <a:pt x="200" y="26"/>
                                </a:cubicBezTo>
                                <a:cubicBezTo>
                                  <a:pt x="200" y="40"/>
                                  <a:pt x="189" y="51"/>
                                  <a:pt x="175" y="51"/>
                                </a:cubicBezTo>
                                <a:lnTo>
                                  <a:pt x="25" y="50"/>
                                </a:lnTo>
                                <a:cubicBezTo>
                                  <a:pt x="12" y="50"/>
                                  <a:pt x="0" y="39"/>
                                  <a:pt x="0" y="25"/>
                                </a:cubicBezTo>
                                <a:cubicBezTo>
                                  <a:pt x="1" y="12"/>
                                  <a:pt x="12" y="0"/>
                                  <a:pt x="26" y="0"/>
                                </a:cubicBezTo>
                                <a:close/>
                                <a:moveTo>
                                  <a:pt x="376" y="2"/>
                                </a:moveTo>
                                <a:lnTo>
                                  <a:pt x="526" y="3"/>
                                </a:lnTo>
                                <a:cubicBezTo>
                                  <a:pt x="539" y="3"/>
                                  <a:pt x="551" y="14"/>
                                  <a:pt x="550" y="28"/>
                                </a:cubicBezTo>
                                <a:cubicBezTo>
                                  <a:pt x="550" y="42"/>
                                  <a:pt x="539" y="53"/>
                                  <a:pt x="525" y="53"/>
                                </a:cubicBezTo>
                                <a:lnTo>
                                  <a:pt x="375" y="52"/>
                                </a:lnTo>
                                <a:cubicBezTo>
                                  <a:pt x="362" y="52"/>
                                  <a:pt x="350" y="41"/>
                                  <a:pt x="350" y="27"/>
                                </a:cubicBezTo>
                                <a:cubicBezTo>
                                  <a:pt x="351" y="13"/>
                                  <a:pt x="362" y="2"/>
                                  <a:pt x="376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120"/>
                        <wps:cNvSpPr>
                          <a:spLocks noEditPoints="1"/>
                        </wps:cNvSpPr>
                        <wps:spPr bwMode="auto">
                          <a:xfrm>
                            <a:off x="1200111" y="1096633"/>
                            <a:ext cx="100301" cy="9500"/>
                          </a:xfrm>
                          <a:custGeom>
                            <a:avLst/>
                            <a:gdLst>
                              <a:gd name="T0" fmla="*/ 423341 w 1101"/>
                              <a:gd name="T1" fmla="*/ 0 h 105"/>
                              <a:gd name="T2" fmla="*/ 2913831 w 1101"/>
                              <a:gd name="T3" fmla="*/ 16376 h 105"/>
                              <a:gd name="T4" fmla="*/ 3320592 w 1101"/>
                              <a:gd name="T5" fmla="*/ 426776 h 105"/>
                              <a:gd name="T6" fmla="*/ 2905541 w 1101"/>
                              <a:gd name="T7" fmla="*/ 837176 h 105"/>
                              <a:gd name="T8" fmla="*/ 415051 w 1101"/>
                              <a:gd name="T9" fmla="*/ 820710 h 105"/>
                              <a:gd name="T10" fmla="*/ 0 w 1101"/>
                              <a:gd name="T11" fmla="*/ 410400 h 105"/>
                              <a:gd name="T12" fmla="*/ 423341 w 1101"/>
                              <a:gd name="T13" fmla="*/ 0 h 105"/>
                              <a:gd name="T14" fmla="*/ 6234513 w 1101"/>
                              <a:gd name="T15" fmla="*/ 32843 h 105"/>
                              <a:gd name="T16" fmla="*/ 8725003 w 1101"/>
                              <a:gd name="T17" fmla="*/ 41076 h 105"/>
                              <a:gd name="T18" fmla="*/ 9131764 w 1101"/>
                              <a:gd name="T19" fmla="*/ 459619 h 105"/>
                              <a:gd name="T20" fmla="*/ 8716713 w 1101"/>
                              <a:gd name="T21" fmla="*/ 861786 h 105"/>
                              <a:gd name="T22" fmla="*/ 6226223 w 1101"/>
                              <a:gd name="T23" fmla="*/ 853552 h 105"/>
                              <a:gd name="T24" fmla="*/ 5811081 w 1101"/>
                              <a:gd name="T25" fmla="*/ 443243 h 105"/>
                              <a:gd name="T26" fmla="*/ 6234513 w 1101"/>
                              <a:gd name="T27" fmla="*/ 32843 h 105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101" h="105">
                                <a:moveTo>
                                  <a:pt x="51" y="0"/>
                                </a:moveTo>
                                <a:lnTo>
                                  <a:pt x="351" y="2"/>
                                </a:lnTo>
                                <a:cubicBezTo>
                                  <a:pt x="378" y="2"/>
                                  <a:pt x="401" y="25"/>
                                  <a:pt x="400" y="52"/>
                                </a:cubicBezTo>
                                <a:cubicBezTo>
                                  <a:pt x="400" y="80"/>
                                  <a:pt x="378" y="102"/>
                                  <a:pt x="350" y="102"/>
                                </a:cubicBezTo>
                                <a:lnTo>
                                  <a:pt x="50" y="100"/>
                                </a:lnTo>
                                <a:cubicBezTo>
                                  <a:pt x="23" y="100"/>
                                  <a:pt x="0" y="78"/>
                                  <a:pt x="0" y="50"/>
                                </a:cubicBezTo>
                                <a:cubicBezTo>
                                  <a:pt x="1" y="23"/>
                                  <a:pt x="23" y="0"/>
                                  <a:pt x="51" y="0"/>
                                </a:cubicBezTo>
                                <a:close/>
                                <a:moveTo>
                                  <a:pt x="751" y="4"/>
                                </a:moveTo>
                                <a:lnTo>
                                  <a:pt x="1051" y="5"/>
                                </a:lnTo>
                                <a:cubicBezTo>
                                  <a:pt x="1078" y="5"/>
                                  <a:pt x="1101" y="28"/>
                                  <a:pt x="1100" y="56"/>
                                </a:cubicBezTo>
                                <a:cubicBezTo>
                                  <a:pt x="1100" y="83"/>
                                  <a:pt x="1078" y="105"/>
                                  <a:pt x="1050" y="105"/>
                                </a:cubicBezTo>
                                <a:lnTo>
                                  <a:pt x="750" y="104"/>
                                </a:lnTo>
                                <a:cubicBezTo>
                                  <a:pt x="723" y="104"/>
                                  <a:pt x="700" y="81"/>
                                  <a:pt x="700" y="54"/>
                                </a:cubicBezTo>
                                <a:cubicBezTo>
                                  <a:pt x="701" y="26"/>
                                  <a:pt x="723" y="4"/>
                                  <a:pt x="751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FC2BDE" id="Canvas 714" o:spid="_x0000_s1247" editas="canvas" style="width:485.6pt;height:239.65pt;mso-position-horizontal-relative:char;mso-position-vertical-relative:line" coordsize="61664,30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">
                <v:shape id="_x0000_s1248" type="#_x0000_t75" style="position:absolute;width:61664;height:30429;visibility:visible;mso-wrap-style:square">
                  <v:fill o:detectmouseclick="t"/>
                  <v:path o:connecttype="none"/>
                </v:shape>
                <v:rect id="Rectangle 64" o:spid="_x0000_s1249" style="position:absolute;left:61353;top:27201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" filled="f" stroked="f">
                  <v:textbox style="mso-fit-shape-to-text:t" inset="0,0,0,0">
                    <w:txbxContent>
                      <w:p w14:paraId="3C905E6F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65" o:spid="_x0000_s1250" style="position:absolute;left:12001;top:15341;width:45739;height:89;visibility:visible;mso-wrap-style:square;v-text-anchor:top" coordsize="250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" path="m25,l175,v14,,25,12,25,25c200,39,189,50,175,50l25,50c12,50,,39,,25,,12,12,,25,xm375,l525,v14,,25,12,25,25c550,39,539,50,525,50r-150,c362,50,350,39,350,25,350,12,362,,375,xm725,l875,v14,,25,12,25,25c900,39,889,50,875,50r-150,c712,50,700,39,700,25,700,12,712,,725,xm1075,r150,c1239,,1250,12,1250,25v,14,-11,25,-25,25l1075,50v-13,,-25,-11,-25,-25c1050,12,1062,,1075,xm1425,r150,c1589,,1600,12,1600,25v,14,-11,25,-25,25l1425,50v-13,,-25,-11,-25,-25c1400,12,1412,,1425,xm1775,r150,c1939,,1950,12,1950,25v,14,-11,25,-25,25l1775,50v-13,,-25,-11,-25,-25c1750,12,1762,,1775,xm2125,r150,c2289,,2300,12,2300,25v,14,-11,25,-25,25l2125,50v-13,,-25,-11,-25,-25c2100,12,2112,,2125,xm2475,r150,c2639,,2650,12,2650,25v,14,-11,25,-25,25l2475,50v-13,,-25,-11,-25,-25c2450,12,2462,,2475,xm2825,r150,c2989,,3000,12,3000,25v,14,-11,25,-25,25l2825,50v-13,,-25,-11,-25,-25c2800,12,2812,,2825,xm3175,r150,c3339,,3350,12,3350,25v,14,-11,25,-25,25l3175,50v-13,,-25,-11,-25,-25c3150,12,3162,,3175,xm3525,r150,c3689,,3700,12,3700,25v,14,-11,25,-25,25l3525,50v-13,,-25,-11,-25,-25c3500,12,3512,,3525,xm3875,r150,c4039,,4050,12,4050,25v,14,-11,25,-25,25l3875,50v-13,,-25,-11,-25,-25c3850,12,3862,,3875,xm4225,r150,c4389,,4400,12,4400,25v,14,-11,25,-25,25l4225,50v-13,,-25,-11,-25,-25c4200,12,4212,,4225,xm4575,r150,c4739,,4750,12,4750,25v,14,-11,25,-25,25l4575,50v-13,,-25,-11,-25,-25c4550,12,4562,,4575,xm4925,r150,c5089,,5100,12,5100,25v,14,-11,25,-25,25l4925,50v-13,,-25,-11,-25,-25c4900,12,4912,,4925,xm5275,r150,c5439,,5450,12,5450,25v,14,-11,25,-25,25l5275,50v-13,,-25,-11,-25,-25c5250,12,5262,,5275,xm5625,r150,c5789,,5800,12,5800,25v,14,-11,25,-25,25l5625,50v-13,,-25,-11,-25,-25c5600,12,5612,,5625,xm5975,r150,c6139,,6150,12,6150,25v,14,-11,25,-25,25l5975,50v-13,,-25,-11,-25,-25c5950,12,5962,,5975,xm6325,r150,c6489,,6500,12,6500,25v,14,-11,25,-25,25l6325,50v-13,,-25,-11,-25,-25c6300,12,6312,,6325,xm6675,r150,c6839,,6850,12,6850,25v,14,-11,25,-25,25l6675,50v-13,,-25,-11,-25,-25c6650,12,6662,,6675,xm7025,r150,c7189,,7200,12,7200,25v,14,-11,25,-25,25l7025,50v-13,,-25,-11,-25,-25c7000,12,7012,,7025,xm7375,r150,c7539,,7550,12,7550,25v,14,-11,25,-25,25l7375,50v-13,,-25,-11,-25,-25c7350,12,7362,,7375,xm7725,r150,c7889,,7900,12,7900,25v,14,-11,25,-25,25l7725,50v-13,,-25,-11,-25,-25c7700,12,7712,,7725,xm8075,r150,c8239,,8250,12,8250,25v,14,-11,25,-25,25l8075,50v-13,,-25,-11,-25,-25c8050,12,8062,,8075,xm8425,r150,c8589,,8600,12,8600,25v,14,-11,25,-25,25l8425,50v-13,,-25,-11,-25,-25c8400,12,8412,,8425,xm8775,r150,c8939,,8950,12,8950,25v,14,-11,25,-25,25l8775,50v-13,,-25,-11,-25,-25c8750,12,8762,,8775,xm9125,r150,c9289,,9300,12,9300,25v,14,-11,25,-25,25l9125,50v-13,,-25,-11,-25,-25c9100,12,9112,,9125,xm9475,r150,c9639,,9650,12,9650,25v,14,-11,25,-25,25l9475,50v-13,,-25,-11,-25,-25c9450,12,9462,,9475,xm9825,r150,c9989,,10000,12,10000,25v,14,-11,25,-25,25l9825,50v-13,,-25,-11,-25,-25c9800,12,9812,,9825,xm10175,r150,c10339,,10350,12,10350,25v,14,-11,25,-25,25l10175,50v-13,,-25,-11,-25,-25c10150,12,10162,,10175,xm10525,r150,c10689,,10700,12,10700,25v,14,-11,25,-25,25l10525,50v-13,,-25,-11,-25,-25c10500,12,10512,,10525,xm10875,r150,c11039,,11050,12,11050,25v,14,-11,25,-25,25l10875,50v-13,,-25,-11,-25,-25c10850,12,10862,,10875,xm11225,r150,c11389,,11400,12,11400,25v,14,-11,25,-25,25l11225,50v-13,,-25,-11,-25,-25c11200,12,11212,,11225,xm11575,r150,c11739,,11750,12,11750,25v,14,-11,25,-25,25l11575,50v-13,,-25,-11,-25,-25c11550,12,11562,,11575,xm11925,r150,c12089,,12100,12,12100,25v,14,-11,25,-25,25l11925,50v-13,,-25,-11,-25,-25c11900,12,11912,,11925,xm12275,r150,c12439,,12450,12,12450,25v,14,-11,25,-25,25l12275,50v-13,,-25,-11,-25,-25c12250,12,12262,,12275,xm12625,r150,c12789,,12800,12,12800,25v,14,-11,25,-25,25l12625,50v-13,,-25,-11,-25,-25c12600,12,12612,,12625,xm12975,r150,c13139,,13150,12,13150,25v,14,-11,25,-25,25l12975,50v-13,,-25,-11,-25,-25c12950,12,12962,,12975,xm13325,r150,c13489,,13500,12,13500,25v,14,-11,25,-25,25l13325,50v-13,,-25,-11,-25,-25c13300,12,13312,,13325,xm13675,r150,c13839,,13850,12,13850,25v,14,-11,25,-25,25l13675,50v-13,,-25,-11,-25,-25c13650,12,13662,,13675,xm14025,r150,c14189,,14200,12,14200,25v,14,-11,25,-25,25l14025,50v-13,,-25,-11,-25,-25c14000,12,14012,,14025,xm14375,r150,c14539,,14550,12,14550,25v,14,-11,25,-25,25l14375,50v-13,,-25,-11,-25,-25c14350,12,14362,,14375,xm14725,r150,c14889,,14900,12,14900,25v,14,-11,25,-25,25l14725,50v-13,,-25,-11,-25,-25c14700,12,14712,,14725,xm15075,r150,c15239,,15250,12,15250,25v,14,-11,25,-25,25l15075,50v-13,,-25,-11,-25,-25c15050,12,15062,,15075,xm15425,r150,c15589,,15600,12,15600,25v,14,-11,25,-25,25l15425,50v-13,,-25,-11,-25,-25c15400,12,15412,,15425,xm15775,r150,c15939,,15950,12,15950,25v,14,-11,25,-25,25l15775,50v-13,,-25,-11,-25,-25c15750,12,15762,,15775,xm16125,r150,c16289,,16300,12,16300,25v,14,-11,25,-25,25l16125,50v-13,,-25,-11,-25,-25c16100,12,16112,,16125,xm16475,r150,c16639,,16650,12,16650,25v,14,-11,25,-25,25l16475,50v-13,,-25,-11,-25,-25c16450,12,16462,,16475,xm16825,r150,c16989,,17000,12,17000,25v,14,-11,25,-25,25l16825,50v-13,,-25,-11,-25,-25c16800,12,16812,,16825,xm17175,r150,c17339,,17350,12,17350,25v,14,-11,25,-25,25l17175,50v-13,,-25,-11,-25,-25c17150,12,17162,,17175,xm17525,r150,c17689,,17700,12,17700,25v,14,-11,25,-25,25l17525,50v-13,,-25,-11,-25,-25c17500,12,17512,,17525,xm17875,r150,c18039,,18050,12,18050,25v,14,-11,25,-25,25l17875,50v-13,,-25,-11,-25,-25c17850,12,17862,,17875,xm18225,r150,c18389,,18400,12,18400,25v,14,-11,25,-25,25l18225,50v-13,,-25,-11,-25,-25c18200,12,18212,,18225,xm18575,r150,c18739,,18750,12,18750,25v,14,-11,25,-25,25l18575,50v-13,,-25,-11,-25,-25c18550,12,18562,,18575,xm18925,r150,c19089,,19100,12,19100,25v,14,-11,25,-25,25l18925,50v-13,,-25,-11,-25,-25c18900,12,18912,,18925,xm19275,r150,c19439,,19450,12,19450,25v,14,-11,25,-25,25l19275,50v-13,,-25,-11,-25,-25c19250,12,19262,,19275,xm19625,r150,c19789,,19800,12,19800,25v,14,-11,25,-25,25l19625,50v-13,,-25,-11,-25,-25c19600,12,19612,,19625,xm19975,r150,c20139,,20150,12,20150,25v,14,-11,25,-25,25l19975,50v-13,,-25,-11,-25,-25c19950,12,19962,,19975,xm20325,r150,c20489,,20500,12,20500,25v,14,-11,25,-25,25l20325,50v-13,,-25,-11,-25,-25c20300,12,20312,,20325,xm20675,r150,c20839,,20850,12,20850,25v,14,-11,25,-25,25l20675,50v-13,,-25,-11,-25,-25c20650,12,20662,,20675,xm21025,r150,c21189,,21200,12,21200,25v,14,-11,25,-25,25l21025,50v-13,,-25,-11,-25,-25c21000,12,21012,,21025,xm21375,r150,c21539,,21550,12,21550,25v,14,-11,25,-25,25l21375,50v-13,,-25,-11,-25,-25c21350,12,21362,,21375,xm21725,r150,c21889,,21900,12,21900,25v,14,-11,25,-25,25l21725,50v-13,,-25,-11,-25,-25c21700,12,21712,,21725,xm22075,r150,c22239,,22250,12,22250,25v,14,-11,25,-25,25l22075,50v-13,,-25,-11,-25,-25c22050,12,22062,,22075,xm22425,r150,c22589,,22600,12,22600,25v,14,-11,25,-25,25l22425,50v-13,,-25,-11,-25,-25c22400,12,22412,,22425,xm22775,r150,c22939,,22950,12,22950,25v,14,-11,25,-25,25l22775,50v-13,,-25,-11,-25,-25c22750,12,22762,,22775,xm23125,r150,c23289,,23300,12,23300,25v,14,-11,25,-25,25l23125,50v-13,,-25,-11,-25,-25c23100,12,23112,,23125,xm23475,r150,c23639,,23650,12,23650,25v,14,-11,25,-25,25l23475,50v-13,,-25,-11,-25,-25c23450,12,23462,,23475,xm23825,r150,c23989,,24000,12,24000,25v,14,-11,25,-25,25l23825,50v-13,,-25,-11,-25,-25c23800,12,23812,,23825,xm24175,r150,c24339,,24350,12,24350,25v,14,-11,25,-25,25l24175,50v-13,,-25,-11,-25,-25c24150,12,24162,,24175,xm24525,r150,c24689,,24700,12,24700,25v,14,-11,25,-25,25l24525,50v-13,,-25,-11,-25,-25c24500,12,24512,,24525,xm24875,r150,c25039,,25050,12,25050,25v,14,-11,25,-25,25l24875,50v-13,,-25,-11,-25,-25c24850,12,24862,,24875,xe" fillcolor="black" strokeweight=".1pt">
                  <v:stroke joinstyle="bevel"/>
                  <v:path arrowok="t" o:connecttype="custom" o:connectlocs="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" o:connectangles="0,0,0,0,0,0,0,0,0,0,0,0,0,0,0,0,0,0,0,0,0,0,0,0,0,0,0,0,0,0,0,0,0,0,0,0,0,0,0,0,0,0,0,0,0,0,0,0,0,0,0,0,0,0,0,0,0,0,0,0,0,0,0"/>
                  <o:lock v:ext="edit" verticies="t"/>
                </v:shape>
                <v:shape id="Freeform 66" o:spid="_x0000_s1251" style="position:absolute;left:11715;top:18675;width:46895;height:730;visibility:visible;mso-wrap-style:square;v-text-anchor:top" coordsize="25680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" path="m34,163r25313,3c25366,166,25381,181,25381,200v,18,-15,33,-34,33l34,230c15,230,,215,,196,,178,15,163,34,163xm25280,r400,200l25280,400r,-400xe" fillcolor="black" strokeweight=".1pt">
                  <v:stroke joinstyle="bevel"/>
                  <v:path arrowok="t" o:connecttype="custom" o:connectlocs="207058254,991181735;2147483646,1009401209;2147483646,1216177732;2147483646,1416825554;207058254,1398572681;0,1191829557;207058254,991181735;2147483646,0;2147483646,1216177732;2147483646,2147483646;2147483646,0" o:connectangles="0,0,0,0,0,0,0,0,0,0,0"/>
                  <o:lock v:ext="edit" verticies="t"/>
                </v:shape>
                <v:shape id="Freeform 67" o:spid="_x0000_s1252" style="position:absolute;left:12693;top:361;width:730;height:19279;visibility:visible;mso-wrap-style:square;v-text-anchor:top" coordsize="800,2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" path="m326,21093l333,667v,-37,30,-67,67,-67c436,600,466,630,466,667r-6,20426c460,21130,430,21160,393,21160v-37,,-67,-30,-67,-67xm,800l400,,800,800,,800xe" fillcolor="black" strokeweight=".1pt">
                  <v:stroke joinstyle="bevel"/>
                  <v:path arrowok="t" o:connecttype="custom" o:connectlocs="247788663,2147483646;253109432,504482283;304036116,453809059;354196654,504482283;349633636,2147483646;298715256,2147483646;247788663,2147483646;0,605081509;304036116,0;608063928,605081509;0,605081509" o:connectangles="0,0,0,0,0,0,0,0,0,0,0"/>
                  <o:lock v:ext="edit" verticies="t"/>
                </v:shape>
                <v:shape id="Freeform 68" o:spid="_x0000_s1253" style="position:absolute;left:24053;top:12065;width:96;height:7296;visibility:visible;mso-wrap-style:square;v-text-anchor:top" coordsize="107,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" path="m100,50r1,300c101,378,78,400,51,400,23,400,1,378,1,351l,51c,23,23,,50,v28,,50,23,50,50xm101,750r,300c101,1078,79,1100,51,1100v-27,,-50,-22,-50,-49l1,751v,-28,22,-51,50,-51c79,700,101,723,101,750xm102,1450r,300c102,1778,80,1800,52,1800v-28,,-50,-22,-50,-49l2,1451v,-28,22,-51,50,-51c79,1400,102,1423,102,1450xm102,2150r,300c103,2478,80,2500,53,2500v-28,,-50,-22,-51,-49l2,2151v,-28,23,-51,50,-51c80,2100,102,2123,102,2150xm103,2850r,300c103,3178,81,3200,53,3200v-27,,-50,-22,-50,-49l3,2851v,-28,22,-51,50,-51c80,2800,103,2823,103,2850xm103,3550r1,300c104,3878,81,3900,54,3900v-28,,-50,-22,-50,-49l3,3551v,-28,23,-51,50,-51c81,3500,103,3523,103,3550xm104,4250r,300c104,4578,82,4600,54,4600v-27,,-50,-22,-50,-49l4,4251v,-28,22,-51,50,-51c82,4200,104,4223,104,4250xm105,4950r,300c105,5278,83,5300,55,5300v-28,,-50,-22,-50,-49l5,4951v,-28,22,-51,50,-51c82,4900,105,4923,105,4950xm105,5650r,300c105,5978,83,6000,55,6000v-27,,-50,-22,-50,-49l5,5651v,-28,23,-51,50,-51c83,5600,105,5623,105,5650xm106,6350r,300c106,6678,84,6700,56,6700v-28,,-50,-22,-50,-49l6,6351v,-28,22,-51,50,-51c83,6300,106,6323,106,6350xm106,7050r1,300c107,7378,84,7400,57,7400v-28,,-50,-22,-50,-49l6,7051v,-28,23,-51,50,-51c84,7000,106,7023,106,7050xm107,7750r,207c107,7985,85,8007,57,8007v-27,,-50,-22,-50,-50l7,7751v,-28,22,-51,50,-51c85,7700,107,7723,107,7750xe" fillcolor="black" strokeweight=".1pt">
                  <v:stroke joinstyle="bevel"/>
                  <v:path arrowok="t" o:connecttype="custom" o:connectlocs="72374041,264820437;716411,265576121;35828815,0;72374041,567471233;36545226,832283469;716411,568226825;72374041,567471233;73090452,1324094077;1432822,1324849669;37261637,1059273548;73090452,1626744873;37978049,1891557018;1432822,1627500465;73090452,1626744873;73806864,2147483646;2149234,2147483646;37978049,2118547188;73806864,2147483646;38694460,2147483646;2149234,2147483646;73806864,2147483646;74523275,2147483646;2865645,2147483646;38694460,2147483646;75239686,2147483646;39410871,2147483646;3582056,2147483646;75239686,2147483646;75239686,2147483646;3582056,2147483646;39410871,2147483646;75956097,2147483646;40127282,2147483646;4298467,2147483646;75956097,2147483646;76672508,2147483646;5014879,2147483646;40127282,2147483646;76672508,2147483646;40843693,2147483646;5014879,2147483646;76672508,2147483646" o:connectangles="0,0,0,0,0,0,0,0,0,0,0,0,0,0,0,0,0,0,0,0,0,0,0,0,0,0,0,0,0,0,0,0,0,0,0,0,0,0,0,0,0,0"/>
                  <o:lock v:ext="edit" verticies="t"/>
                </v:shape>
                <v:shape id="Freeform 69" o:spid="_x0000_s1254" style="position:absolute;left:27336;top:2222;width:102;height:16948;visibility:visible;mso-wrap-style:square;v-text-anchor:top" coordsize="107,1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" path="m100,50r1,300c101,378,78,400,51,400,23,400,1,378,1,350l,50c,23,23,,50,v28,,50,23,50,50xm101,750r,300c101,1078,78,1100,51,1100v-28,,-50,-22,-50,-50l1,750v,-27,22,-50,50,-50c78,700,101,723,101,750xm101,1450r,300c101,1778,79,1800,51,1800v-28,,-50,-22,-50,-50l1,1450v,-27,22,-50,50,-50c79,1400,101,1423,101,1450xm101,2150r,300c101,2478,79,2500,51,2500v-27,,-50,-22,-50,-50l1,2150v,-27,23,-50,50,-50c79,2100,101,2123,101,2150xm101,2850r1,300c102,3178,79,3200,52,3200v-28,,-50,-22,-50,-50l1,2850v,-27,23,-50,50,-50c79,2800,101,2823,101,2850xm102,3550r,300c102,3878,79,3900,52,3900v-28,,-50,-22,-50,-50l2,3550v,-27,22,-50,50,-50c79,3500,102,3523,102,3550xm102,4250r,300c102,4578,80,4600,52,4600v-28,,-50,-22,-50,-50l2,4250v,-27,22,-50,50,-50c80,4200,102,4223,102,4250xm102,4950r,300c102,5278,80,5300,52,5300v-27,,-50,-22,-50,-50l2,4950v,-27,23,-50,50,-50c80,4900,102,4923,102,4950xm102,5650r1,300c103,5978,80,6000,53,6000v-28,,-50,-22,-50,-50l2,5650v,-27,23,-50,50,-50c80,5600,102,5623,102,5650xm103,6350r,300c103,6678,80,6700,53,6700v-28,,-50,-22,-50,-50l3,6350v,-27,22,-50,50,-50c80,6300,103,6323,103,6350xm103,7050r,300c103,7378,81,7400,53,7400v-28,,-50,-22,-50,-50l3,7050v,-27,22,-50,50,-50c81,7000,103,7023,103,7050xm103,7750r,300c103,8078,81,8100,53,8100v-27,,-50,-22,-50,-50l3,7750v,-27,23,-50,50,-50c81,7700,103,7723,103,7750xm103,8450r1,300c104,8778,81,8800,54,8800v-28,,-50,-22,-50,-50l3,8450v,-27,23,-50,50,-50c81,8400,103,8423,103,8450xm104,9150r,300c104,9478,81,9500,54,9500v-28,,-50,-22,-50,-50l4,9150v,-27,22,-50,50,-50c81,9100,104,9123,104,9150xm104,9850r,300c104,10178,82,10200,54,10200v-28,,-50,-22,-50,-50l4,9850v,-27,22,-50,50,-50c82,9800,104,9823,104,9850xm104,10550r,300c104,10878,82,10900,54,10900v-27,,-50,-22,-50,-50l4,10550v,-27,23,-50,50,-50c82,10500,104,10523,104,10550xm104,11250r1,300c105,11578,82,11600,55,11600v-28,,-50,-22,-50,-50l4,11250v,-27,23,-50,50,-50c82,11200,104,11223,104,11250xm105,11950r,300c105,12278,82,12300,55,12300v-28,,-50,-22,-50,-50l5,11950v,-27,22,-50,50,-50c82,11900,105,11923,105,11950xm105,12650r,300c105,12978,83,13000,55,13000v-28,,-50,-22,-50,-50l5,12650v,-27,22,-50,50,-50c83,12600,105,12623,105,12650xm105,13350r,300c105,13678,83,13700,55,13700v-27,,-50,-22,-50,-50l5,13350v,-27,23,-50,50,-50c83,13300,105,13323,105,13350xm105,14050r1,300c106,14378,83,14400,56,14400v-28,,-50,-22,-50,-50l5,14050v,-27,23,-50,50,-50c83,14000,105,14023,105,14050xm106,14750r,300c106,15078,83,15100,56,15100v-28,,-50,-22,-50,-50l6,14750v,-27,22,-50,50,-50c83,14700,106,14723,106,14750xm106,15450r,300c106,15778,84,15800,56,15800v-28,,-50,-22,-50,-50l6,15450v,-27,22,-50,50,-50c84,15400,106,15423,106,15450xm106,16150r,300c106,16478,84,16500,56,16500v-27,,-50,-22,-50,-50l6,16150v,-27,23,-50,50,-50c84,16100,106,16123,106,16150xm106,16850r1,300c107,17178,84,17200,57,17200v-28,,-50,-22,-50,-50l6,16850v,-27,23,-50,50,-50c84,16800,106,16823,106,16850xm107,17550r,300c107,17878,84,17900,57,17900v-28,,-50,-22,-50,-50l7,17550v,-27,22,-50,50,-50c84,17500,107,17523,107,17550xm107,18250r,300c107,18578,85,18600,57,18600v-28,,-50,-22,-50,-50l7,18250v,-27,22,-50,50,-50c85,18200,107,18223,107,18250xe" fillcolor="black" strokeweight=".1pt">
                  <v:stroke joinstyle="bevel"/>
                  <v:path arrowok="t" o:connecttype="custom" o:connectlocs="44009568,302629223;43146286,0;87146798,794393430;863282,567421444;87146798,1097022653;863282,1323986256;87146798,1097022653;44009568,1891415992;44009568,1588786769;88010080,2147483646;863282,2147483646;88010080,2147483646;1726564,2147483646;88010080,2147483646;44872850,2147483646;44872850,2147483646;88010080,2147483646;1726564,2147483646;88010080,2147483646;2589847,2147483646;88010080,2147483646;45736133,2147483646;45736133,2147483646;88873363,2147483646;2589847,2147483646;88873363,2147483646;2589847,2147483646;88873363,2147483646;46590359,2147483646;45736133,2147483646;89736645,2147483646;3453129,2147483646;89736645,2147483646;3453129,2147483646;89736645,2147483646;46590359,2147483646;46590359,2147483646;90599927,2147483646;3453129,2147483646;90599927,2147483646;4316411,2147483646;90599927,2147483646;47453641,2147483646;47453641,2147483646;90599927,2147483646;4316411,2147483646;90599927,2147483646;5179693,2147483646;90599927,2147483646;48316923,2147483646;48316923,2147483646;91463209,2147483646;5179693,2147483646;91463209,2147483646;5179693,2147483646;91463209,2147483646;49180206,2147483646;48316923,2147483646;92326492,2147483646;6043071,2147483646;92326492,2147483646;6043071,2147483646;92326492,2147483646" o:connectangles="0,0,0,0,0,0,0,0,0,0,0,0,0,0,0,0,0,0,0,0,0,0,0,0,0,0,0,0,0,0,0,0,0,0,0,0,0,0,0,0,0,0,0,0,0,0,0,0,0,0,0,0,0,0,0,0,0,0,0,0,0,0,0"/>
                  <o:lock v:ext="edit" verticies="t"/>
                </v:shape>
                <v:shape id="Freeform 70" o:spid="_x0000_s1255" style="position:absolute;left:41579;top:2222;width:102;height:16948;visibility:visible;mso-wrap-style:square;v-text-anchor:top" coordsize="54,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" path="m50,25r1,150c51,189,39,200,26,200,12,200,1,189,1,175l,25c,12,12,,25,,39,,50,12,50,25xm51,375r,150c51,539,39,550,26,550,12,550,1,539,1,525l1,375v,-13,11,-25,25,-25c39,350,51,362,51,375xm51,725r,150c51,889,40,900,26,900,12,900,1,889,1,875l1,725v,-13,11,-25,25,-25c40,700,51,712,51,725xm51,1075r,150c51,1239,40,1250,26,1250v-14,,-25,-11,-25,-25l1,1075v,-13,11,-25,25,-25c40,1050,51,1062,51,1075xm51,1425r,150c51,1589,40,1600,26,1600v-14,,-25,-11,-25,-25l1,1425v,-13,11,-25,25,-25c40,1400,51,1412,51,1425xm51,1775r,150c51,1939,40,1950,26,1950v-14,,-25,-11,-25,-25l1,1775v,-13,11,-25,25,-25c40,1750,51,1762,51,1775xm51,2125r,150c51,2289,40,2300,26,2300v-14,,-25,-11,-25,-25l1,2125v,-13,11,-25,25,-25c40,2100,51,2112,51,2125xm51,2475r,150c51,2639,40,2650,26,2650v-13,,-25,-11,-25,-25l1,2475v,-13,12,-25,25,-25c40,2450,51,2462,51,2475xm51,2825r1,150c52,2989,40,3000,27,3000v-14,,-25,-11,-25,-25l1,2825v,-13,12,-25,25,-25c40,2800,51,2812,51,2825xm52,3175r,150c52,3339,40,3350,27,3350v-14,,-25,-11,-25,-25l2,3175v,-13,11,-25,25,-25c40,3150,52,3162,52,3175xm52,3525r,150c52,3689,41,3700,27,3700v-14,,-25,-11,-25,-25l2,3525v,-13,11,-25,25,-25c40,3500,52,3512,52,3525xm52,3875r,150c52,4039,41,4050,27,4050v-14,,-25,-11,-25,-25l2,3875v,-13,11,-25,25,-25c41,3850,52,3862,52,3875xm52,4225r,150c52,4389,41,4400,27,4400v-14,,-25,-11,-25,-25l2,4225v,-13,11,-25,25,-25c41,4200,52,4212,52,4225xm52,4575r,150c52,4739,41,4750,27,4750v-14,,-25,-11,-25,-25l2,4575v,-13,11,-25,25,-25c41,4550,52,4562,52,4575xm52,4925r,150c52,5089,41,5100,27,5100v-14,,-25,-11,-25,-25l2,4925v,-13,11,-25,25,-25c41,4900,52,4912,52,4925xm52,5275r,150c52,5439,41,5450,27,5450v-13,,-25,-11,-25,-25l2,5275v,-13,12,-25,25,-25c41,5250,52,5262,52,5275xm52,5625r,150c53,5789,41,5800,28,5800v-14,,-25,-11,-26,-25l2,5625v,-13,12,-25,25,-25c41,5600,52,5612,52,5625xm53,5975r,150c53,6139,41,6150,28,6150v-14,,-25,-11,-25,-25l3,5975v,-13,11,-25,25,-25c41,5950,53,5962,53,5975xm53,6325r,150c53,6489,42,6500,28,6500v-14,,-25,-11,-25,-25l3,6325v,-13,11,-25,25,-25c41,6300,53,6312,53,6325xm53,6675r,150c53,6839,42,6850,28,6850v-14,,-25,-11,-25,-25l3,6675v,-13,11,-25,25,-25c42,6650,53,6662,53,6675xm53,7025r,150c53,7189,42,7200,28,7200v-14,,-25,-11,-25,-25l3,7025v,-13,11,-25,25,-25c42,7000,53,7012,53,7025xm53,7375r,150c53,7539,42,7550,28,7550v-14,,-25,-11,-25,-25l3,7375v,-13,11,-25,25,-25c42,7350,53,7362,53,7375xm53,7725r,150c53,7889,42,7900,28,7900v-14,,-25,-11,-25,-25l3,7725v,-13,11,-25,25,-25c42,7700,53,7712,53,7725xm53,8075r,150c53,8239,42,8250,28,8250v-13,,-25,-11,-25,-25l3,8075v,-13,12,-25,25,-25c42,8050,53,8062,53,8075xm53,8425r1,150c54,8589,42,8600,29,8600v-14,,-25,-11,-25,-25l3,8425v,-13,12,-25,25,-25c42,8400,53,8412,53,8425xm54,8775r,150c54,8939,42,8950,29,8950v-14,,-25,-11,-25,-25l4,8775v,-13,11,-25,25,-25c42,8750,54,8762,54,8775xm54,9125r,150c54,9289,43,9300,29,9300v-14,,-25,-11,-25,-25l4,9125v,-13,11,-25,25,-25c43,9100,54,9112,54,9125xe" fillcolor="black" strokeweight=".1pt">
                  <v:stroke joinstyle="bevel"/>
                  <v:path arrowok="t" o:connecttype="custom" o:connectlocs="174541644,1210516892;167834011,0;342375844,2147483646;6707633,2147483646;342375844,2147483646;6707633,2147483646;342375844,2147483646;174541644,2147483646;174541644,2147483646;342375844,2147483646;6707633,2147483646;342375844,2147483646;6707633,2147483646;342375844,2147483646;174541644,2147483646;174541644,2147483646;342375844,2147483646;6707633,2147483646;342375844,2147483646;13415267,2147483646;342375844,2147483646;181249467,2147483646;181249467,2147483646;349083478,2147483646;13415267,2147483646;349083478,2147483646;13415267,2147483646;349083478,2147483646;181249467,2147483646;181249467,2147483646;349083478,2147483646;13415267,2147483646;349083478,2147483646;13415267,2147483646;349083478,2147483646;181249467,2147483646;181249467,2147483646;349083478,2147483646;13415267,2147483646;355791111,2147483646;20122900,2147483646;355791111,2147483646;187957100,2147483646;187957100,2147483646;355791111,2147483646;20122900,2147483646;355791111,2147483646;20122900,2147483646;355791111,2147483646;187957100,2147483646;187957100,2147483646;355791111,2147483646;20122900,2147483646;355791111,2147483646;20122900,2147483646;355791111,2147483646;194664733,2147483646;187957100,2147483646;362498744,2147483646;26866233,2147483646;362498744,2147483646;26866233,2147483646;362498744,2147483646" o:connectangles="0,0,0,0,0,0,0,0,0,0,0,0,0,0,0,0,0,0,0,0,0,0,0,0,0,0,0,0,0,0,0,0,0,0,0,0,0,0,0,0,0,0,0,0,0,0,0,0,0,0,0,0,0,0,0,0,0,0,0,0,0,0,0"/>
                  <o:lock v:ext="edit" verticies="t"/>
                </v:shape>
                <v:shape id="Freeform 71" o:spid="_x0000_s1256" style="position:absolute;left:45961;top:12065;width:101;height:7296;visibility:visible;mso-wrap-style:square;v-text-anchor:top" coordsize="54,4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" path="m50,25r1,150c51,189,39,200,26,200,12,200,1,189,1,175l,25c,12,12,,25,,39,,50,12,50,25xm51,375r,150c51,539,40,550,26,550,12,550,1,539,1,525l1,375v,-13,11,-25,25,-25c40,350,51,362,51,375xm51,725r,150c51,889,40,900,26,900,12,900,1,889,1,875l1,725v,-13,11,-25,25,-25c40,700,51,712,51,725xm51,1075r,150c51,1239,40,1250,26,1250v-13,,-25,-11,-25,-25l1,1075v,-13,12,-25,25,-25c40,1050,51,1062,51,1075xm52,1425r,150c52,1589,41,1600,27,1600v-14,,-25,-11,-25,-25l2,1425v,-13,11,-25,25,-25c40,1400,52,1412,52,1425xm52,1775r,150c52,1939,41,1950,27,1950v-14,,-25,-11,-25,-25l2,1775v,-13,11,-25,25,-25c41,1750,52,1762,52,1775xm52,2125r,150c52,2289,41,2300,27,2300v-13,,-25,-11,-25,-25l2,2125v,-13,11,-25,25,-25c41,2100,52,2112,52,2125xm53,2475r,150c53,2639,41,2650,28,2650v-14,,-25,-11,-25,-25l3,2475v,-13,11,-25,25,-25c41,2450,53,2462,53,2475xm53,2825r,150c53,2989,42,3000,28,3000v-14,,-25,-11,-25,-25l3,2825v,-13,11,-25,25,-25c42,2800,53,2812,53,2825xm53,3175r,150c53,3339,42,3350,28,3350v-14,,-25,-11,-25,-25l3,3175v,-13,11,-25,25,-25c42,3150,53,3162,53,3175xm53,3525r1,150c54,3689,42,3700,29,3700v-14,,-25,-11,-25,-25l3,3525v,-13,12,-25,25,-25c42,3500,53,3512,53,3525xm54,3875r,104c54,3993,43,4004,29,4004v-14,,-25,-11,-25,-25l4,3875v,-13,11,-25,25,-25c42,3850,54,3862,54,3875xe" fillcolor="black" strokeweight=".1pt">
                  <v:stroke joinstyle="bevel"/>
                  <v:path arrowok="t" o:connecttype="custom" o:connectlocs="335695383,1058884519;6576783,1058884519;164559300,0;335695383,2147483646;171136083,2147483646;6576783,2147483646;335695383,2147483646;335695383,2147483646;6576783,2147483646;171136083,2147483646;335695383,2147483646;171136083,2147483646;6576783,2147483646;335695383,2147483646;342272167,2147483646;13153567,2147483646;177712867,2147483646;342272167,2147483646;177712867,2147483646;13153567,2147483646;342272167,2147483646;342272167,2147483646;13153567,2147483646;177712867,2147483646;348848950,2147483646;184289650,2147483646;19730350,2147483646;348848950,2147483646;348848950,2147483646;19730350,2147483646;184289650,2147483646;348848950,2147483646;184289650,2147483646;19730350,2147483646;348848950,2147483646;355425733,2147483646;26342109,2147483646;184289650,2147483646;355425733,2147483646;190866433,2147483646;26342109,2147483646;355425733,2147483646" o:connectangles="0,0,0,0,0,0,0,0,0,0,0,0,0,0,0,0,0,0,0,0,0,0,0,0,0,0,0,0,0,0,0,0,0,0,0,0,0,0,0,0,0,0"/>
                  <o:lock v:ext="edit" verticies="t"/>
                </v:shape>
                <v:rect id="Rectangle 72" o:spid="_x0000_s1257" style="position:absolute;left:14209;width:14834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" filled="f" stroked="f">
                  <v:textbox style="mso-fit-shape-to-text:t" inset="0,0,0,0">
                    <w:txbxContent>
                      <w:p w14:paraId="1716EEC9" w14:textId="77777777" w:rsidR="004754EB" w:rsidRDefault="004754EB" w:rsidP="00A9750D">
                        <w:r>
                          <w:rPr>
                            <w:color w:val="000000"/>
                          </w:rPr>
                          <w:t>Transmitter output power</w:t>
                        </w:r>
                      </w:p>
                    </w:txbxContent>
                  </v:textbox>
                </v:rect>
                <v:rect id="Rectangle 73" o:spid="_x0000_s1258" style="position:absolute;left:26978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rEwQAAANw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3N4n0lHQG5eAAAA//8DAFBLAQItABQABgAIAAAAIQDb4fbL7gAAAIUBAAATAAAAAAAAAAAAAAAA&#10;AAAAAABbQ29udGVudF9UeXBlc10ueG1sUEsBAi0AFAAGAAgAAAAhAFr0LFu/AAAAFQEAAAsAAAAA&#10;AAAAAAAAAAAAHwEAAF9yZWxzLy5yZWxzUEsBAi0AFAAGAAgAAAAhAJXLqsTBAAAA3AAAAA8AAAAA&#10;AAAAAAAAAAAABwIAAGRycy9kb3ducmV2LnhtbFBLBQYAAAAAAwADALcAAAD1AgAAAAA=&#10;" filled="f" stroked="f">
                  <v:textbox style="mso-fit-shape-to-text:t" inset="0,0,0,0">
                    <w:txbxContent>
                      <w:p w14:paraId="75C79F59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259" style="position:absolute;left:54554;top:20215;width:2813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" filled="f" stroked="f">
                  <v:textbox style="mso-fit-shape-to-text:t" inset="0,0,0,0">
                    <w:txbxContent>
                      <w:p w14:paraId="5747D1EF" w14:textId="77777777" w:rsidR="004754EB" w:rsidRDefault="004754EB" w:rsidP="00A9750D">
                        <w:r>
                          <w:rPr>
                            <w:color w:val="000000"/>
                          </w:rPr>
                          <w:t>Time</w:t>
                        </w:r>
                      </w:p>
                    </w:txbxContent>
                  </v:textbox>
                </v:rect>
                <v:rect id="Rectangle 75" o:spid="_x0000_s1260" style="position:absolute;left:57112;top:20215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" filled="f" stroked="f">
                  <v:textbox style="mso-fit-shape-to-text:t" inset="0,0,0,0">
                    <w:txbxContent>
                      <w:p w14:paraId="301C4DCD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76" o:spid="_x0000_s1261" style="position:absolute;left:13970;top:3473;width:38709;height:14402;visibility:visible;mso-wrap-style:square;v-text-anchor:top" coordsize="6096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" path="m,2206v72,7,142,29,216,29c388,2235,561,2213,733,2206v261,-32,-54,,388,c1236,2206,1351,2197,1466,2192v41,-13,62,-13,87,-57c1566,2110,1632,1941,1639,1919v35,-105,48,-221,72,-330c1744,1439,1780,1299,1797,1144v12,-235,15,-485,58,-717c1861,388,1887,194,1912,169v11,-11,30,-8,43,-15c2129,68,2092,97,2344,83,2484,85,3403,,3824,140v57,-19,123,-53,173,-86c4167,66,4311,87,4471,140v151,150,186,295,245,488c4749,739,4794,844,4817,958v4,139,7,277,14,416c4840,1588,4821,1818,4888,2020v40,117,166,158,274,172c5272,2206,5382,2218,5492,2235v53,9,105,27,158,29c5799,2268,5948,2264,6096,2264e" filled="f" strokeweight=".7pt">
                  <v:stroke endcap="round"/>
                  <v:path arrowok="t" o:connecttype="custom" o:connectlocs="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    </v:shape>
                <v:shape id="Freeform 77" o:spid="_x0000_s1262" style="position:absolute;left:13544;top:22231;width:10554;height:730;visibility:visible;mso-wrap-style:square;v-text-anchor:top" coordsize="11560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" path="m67,327r10827,7c10931,334,10960,364,10960,400v,37,-29,67,-66,67l67,461c30,461,,431,,394,,357,30,327,67,327xm10761,r799,401l10760,800,10761,xe" fillcolor="black" strokeweight=".1pt">
                  <v:stroke joinstyle="bevel"/>
                  <v:path arrowok="t" o:connecttype="custom" o:connectlocs="50987576,248553194;2147483646,253874128;2147483646,304044479;2147483646,354964195;50987576,350409235;0,299481215;50987576,248553194;2147483646,0;2147483646,304802239;2147483646,608080562;2147483646,0" o:connectangles="0,0,0,0,0,0,0,0,0,0,0"/>
                  <o:lock v:ext="edit" verticies="t"/>
                </v:shape>
                <v:shape id="Freeform 78" o:spid="_x0000_s1263" style="position:absolute;left:27381;top:10648;width:14243;height:737;visibility:visible;mso-wrap-style:square;v-text-anchor:top" coordsize="780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" path="m334,166r7133,3c7486,169,7500,184,7500,203v,18,-14,33,-33,33l334,233v-19,,-34,-15,-34,-33c300,181,315,166,334,166xm400,400l,199,401,r-1,400xm7401,3r399,200l7400,403,7401,3xe" fillcolor="black" strokeweight=".1pt">
                  <v:stroke joinstyle="bevel"/>
                  <v:path arrowok="t" o:connecttype="custom" o:connectlocs="2033635745,1014794974;2147483646,1033157013;2147483646,1240992630;2147483646,1442740791;2033635745,1424412219;1826634311,1222664058;2033635745,1014794974;2147483646,2147483646;0,1216543317;2147483646,0;2147483646,2147483646;2147483646,18328572;2147483646,1240992630;2147483646,2147483646;2147483646,18328572" o:connectangles="0,0,0,0,0,0,0,0,0,0,0,0,0,0,0"/>
                  <o:lock v:ext="edit" verticies="t"/>
                </v:shape>
                <v:rect id="Rectangle 79" o:spid="_x0000_s1264" style="position:absolute;left:28921;top:7549;width:12840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" filled="f" stroked="f">
                  <v:textbox style="mso-fit-shape-to-text:t" inset="0,0,0,0">
                    <w:txbxContent>
                      <w:p w14:paraId="1051063D" w14:textId="77777777" w:rsidR="004754EB" w:rsidRDefault="004754EB" w:rsidP="00A9750D">
                        <w:r>
                          <w:rPr>
                            <w:color w:val="000000"/>
                          </w:rPr>
                          <w:t>Transmitter ON period</w:t>
                        </w:r>
                      </w:p>
                    </w:txbxContent>
                  </v:textbox>
                </v:rect>
                <v:rect id="Rectangle 80" o:spid="_x0000_s1265" style="position:absolute;left:40083;top:7549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B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" filled="f" stroked="f">
                  <v:textbox style="mso-fit-shape-to-text:t" inset="0,0,0,0">
                    <w:txbxContent>
                      <w:p w14:paraId="49A59FEC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266" style="position:absolute;left:29124;top:8952;width:10979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" filled="f" stroked="f">
                  <v:textbox style="mso-fit-shape-to-text:t" inset="0,0,0,0">
                    <w:txbxContent>
                      <w:p w14:paraId="6003D6A4" w14:textId="77777777" w:rsidR="004754EB" w:rsidRDefault="004754EB" w:rsidP="00A9750D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color w:val="000000"/>
                          </w:rPr>
                          <w:t xml:space="preserve">(DL </w:t>
                        </w:r>
                        <w:r>
                          <w:rPr>
                            <w:color w:val="000000"/>
                            <w:lang w:eastAsia="zh-CN"/>
                          </w:rPr>
                          <w:t>t</w:t>
                        </w:r>
                        <w:r>
                          <w:rPr>
                            <w:rFonts w:hint="eastAsia"/>
                            <w:color w:val="000000"/>
                            <w:lang w:eastAsia="zh-CN"/>
                          </w:rPr>
                          <w:t>ransmission)</w:t>
                        </w:r>
                      </w:p>
                    </w:txbxContent>
                  </v:textbox>
                </v:rect>
                <v:rect id="Rectangle 82" o:spid="_x0000_s1267" style="position:absolute;left:41353;top:8952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" filled="f" stroked="f">
                  <v:textbox style="mso-fit-shape-to-text:t" inset="0,0,0,0">
                    <w:txbxContent>
                      <w:p w14:paraId="67FB7882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268" style="position:absolute;left:47924;top:23498;width:9201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" filled="f" stroked="f">
                  <v:textbox style="mso-fit-shape-to-text:t" inset="0,0,0,0">
                    <w:txbxContent>
                      <w:p w14:paraId="17332E51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Transmitter OFF </w:t>
                        </w:r>
                      </w:p>
                    </w:txbxContent>
                  </v:textbox>
                </v:rect>
                <v:rect id="Rectangle 84" o:spid="_x0000_s1269" style="position:absolute;left:50464;top:24895;width:370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" filled="f" stroked="f">
                  <v:textbox style="mso-fit-shape-to-text:t" inset="0,0,0,0">
                    <w:txbxContent>
                      <w:p w14:paraId="7488D250" w14:textId="77777777" w:rsidR="004754EB" w:rsidRDefault="004754EB" w:rsidP="00A9750D">
                        <w:r>
                          <w:rPr>
                            <w:color w:val="000000"/>
                          </w:rPr>
                          <w:t>period</w:t>
                        </w:r>
                      </w:p>
                    </w:txbxContent>
                  </v:textbox>
                </v:rect>
                <v:rect id="Rectangle 85" o:spid="_x0000_s1270" style="position:absolute;left:53595;top:24895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" filled="f" stroked="f">
                  <v:textbox style="mso-fit-shape-to-text:t" inset="0,0,0,0">
                    <w:txbxContent>
                      <w:p w14:paraId="56BD29A4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271" style="position:absolute;left:13961;top:23498;width:9201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" filled="f" stroked="f">
                  <v:textbox style="mso-fit-shape-to-text:t" inset="0,0,0,0">
                    <w:txbxContent>
                      <w:p w14:paraId="620EDD9D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Transmitter OFF </w:t>
                        </w:r>
                      </w:p>
                    </w:txbxContent>
                  </v:textbox>
                </v:rect>
                <v:rect id="Rectangle 87" o:spid="_x0000_s1272" style="position:absolute;left:16508;top:24895;width:370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" filled="f" stroked="f">
                  <v:textbox style="mso-fit-shape-to-text:t" inset="0,0,0,0">
                    <w:txbxContent>
                      <w:p w14:paraId="3B3CBCB9" w14:textId="77777777" w:rsidR="004754EB" w:rsidRDefault="004754EB" w:rsidP="00A9750D">
                        <w:r>
                          <w:rPr>
                            <w:color w:val="000000"/>
                          </w:rPr>
                          <w:t>period</w:t>
                        </w:r>
                      </w:p>
                    </w:txbxContent>
                  </v:textbox>
                </v:rect>
                <v:rect id="Rectangle 88" o:spid="_x0000_s1273" style="position:absolute;left:19632;top:24895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" filled="f" stroked="f">
                  <v:textbox style="mso-fit-shape-to-text:t" inset="0,0,0,0">
                    <w:txbxContent>
                      <w:p w14:paraId="1C1F60C6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89" o:spid="_x0000_s1274" style="position:absolute;left:46107;top:22231;width:11747;height:730;visibility:visible;mso-wrap-style:square;v-text-anchor:top" coordsize="643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" path="m333,167r6067,3c6418,170,6433,185,6433,203v,19,-15,33,-33,33l333,233v-18,,-33,-15,-33,-33c300,182,315,167,333,167xm400,400l,200,400,r,400xe" fillcolor="black" strokeweight=".1pt">
                  <v:stroke joinstyle="bevel"/>
                  <v:path arrowok="t" o:connecttype="custom" o:connectlocs="2027725858,1015496511;2147483646,1033749384;2147483646,1234397206;2147483646,1435078426;2027725858,1416825554;1826787266,1216177732;2027725858,1015496511;2147483646,2147483646;0,1216177732;2147483646,0;2147483646,2147483646" o:connectangles="0,0,0,0,0,0,0,0,0,0,0"/>
                  <o:lock v:ext="edit" verticies="t"/>
                </v:shape>
                <v:shape id="Freeform 90" o:spid="_x0000_s1275" style="position:absolute;left:24098;top:22231;width:3562;height:730;visibility:visible;mso-wrap-style:square;v-text-anchor:top" coordsize="3907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" path="m667,334r2574,4c3277,338,3307,368,3307,405v,37,-30,66,-67,66l667,467v-37,,-67,-30,-67,-67c601,363,630,334,667,334xm800,800l,399,801,r-1,800xm3108,4r799,402l3106,804,3108,4xe" fillcolor="black" strokeweight=".1pt">
                  <v:stroke joinstyle="bevel"/>
                  <v:path arrowok="t" o:connecttype="custom" o:connectlocs="505505848,250101220;2147483646,253102111;2147483646,303269103;2147483646,352694090;505505848,349693109;454727546,299526207;505505848,250101220;606306100,599052324;0,298775939;607062541,0;606306100,599052324;2147483646,2992719;2147483646,304019371;2147483646,602045042;2147483646,2992719" o:connectangles="0,0,0,0,0,0,0,0,0,0,0,0,0,0,0"/>
                  <o:lock v:ext="edit" verticies="t"/>
                </v:shape>
                <v:shape id="Freeform 91" o:spid="_x0000_s1276" style="position:absolute;left:41808;top:22231;width:4210;height:730;visibility:visible;mso-wrap-style:square;v-text-anchor:top" coordsize="2304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" path="m334,167r1637,2c1989,169,2004,184,2004,203v,18,-15,33,-34,33l334,234v-19,,-34,-15,-34,-34c300,182,315,167,334,167xm400,400l,200,401,r-1,400xm1904,3r400,200l1904,403r,-400xe" fillcolor="black" strokeweight=".1pt">
                  <v:stroke joinstyle="bevel"/>
                  <v:path arrowok="t" o:connecttype="custom" o:connectlocs="2037783249,992984979;2147483646,1004863654;2147483646,1207030828;2147483646,1403258755;2037783249,1391380079;1830335355,1189212905;2037783249,992984979;2147483646,2147483646;0,1189212905;2147483646,0;2147483646,2147483646;2147483646,17850891;2147483646,1207030828;2147483646,2147483646;2147483646,17850891" o:connectangles="0,0,0,0,0,0,0,0,0,0,0,0,0,0,0"/>
                  <o:lock v:ext="edit" verticies="t"/>
                </v:shape>
                <v:rect id="Rectangle 92" o:spid="_x0000_s1277" style="position:absolute;left:29416;top:19491;width:12116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" filled="f" stroked="f">
                  <v:textbox style="mso-fit-shape-to-text:t" inset="0,0,0,0">
                    <w:txbxContent>
                      <w:p w14:paraId="268F973E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Transmitter transient </w:t>
                        </w:r>
                      </w:p>
                    </w:txbxContent>
                  </v:textbox>
                </v:rect>
                <v:rect id="Rectangle 93" o:spid="_x0000_s1278" style="position:absolute;left:32939;top:20888;width:3709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" filled="f" stroked="f">
                  <v:textbox style="mso-fit-shape-to-text:t" inset="0,0,0,0">
                    <w:txbxContent>
                      <w:p w14:paraId="2A9188AB" w14:textId="77777777" w:rsidR="004754EB" w:rsidRDefault="004754EB" w:rsidP="00A9750D">
                        <w:r>
                          <w:rPr>
                            <w:color w:val="000000"/>
                          </w:rPr>
                          <w:t>period</w:t>
                        </w:r>
                      </w:p>
                    </w:txbxContent>
                  </v:textbox>
                </v:rect>
                <v:rect id="Rectangle 94" o:spid="_x0000_s1279" style="position:absolute;left:36064;top:20888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" filled="f" stroked="f">
                  <v:textbox style="mso-fit-shape-to-text:t" inset="0,0,0,0">
                    <w:txbxContent>
                      <w:p w14:paraId="0434E763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5" o:spid="_x0000_s1280" style="position:absolute;flip:y;visibility:visible;mso-wrap-style:square" from="25006,20224" to="28841,2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" strokeweight=".7pt">
                  <v:stroke endcap="round"/>
                </v:line>
                <v:line id="Line 96" o:spid="_x0000_s1281" style="position:absolute;flip:x y;visibility:visible;mso-wrap-style:square" from="40265,20224" to="43999,2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" strokeweight=".7pt">
                  <v:stroke endcap="round"/>
                </v:line>
                <v:rect id="Rectangle 97" o:spid="_x0000_s1282" alt="宽上对角线" style="position:absolute;left:13138;top:13201;width:10960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" fillcolor="black" stroked="f">
                  <v:fill r:id="rId29" o:title="" type="pattern"/>
                </v:rect>
                <v:line id="Line 98" o:spid="_x0000_s1283" style="position:absolute;visibility:visible;mso-wrap-style:square" from="13138,15386" to="24098,15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" strokeweight="1.45pt"/>
                <v:line id="Line 99" o:spid="_x0000_s1284" style="position:absolute;flip:y;visibility:visible;mso-wrap-style:square" from="24098,13201" to="24104,15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" strokeweight="1.45pt"/>
                <v:rect id="Rectangle 100" o:spid="_x0000_s1285" alt="宽上对角线" style="position:absolute;left:46005;top:13201;width:10960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" fillcolor="black" stroked="f">
                  <v:fill r:id="rId29" o:title="" type="pattern"/>
                </v:rect>
                <v:line id="Line 101" o:spid="_x0000_s1286" style="position:absolute;visibility:visible;mso-wrap-style:square" from="46005,15386" to="56965,15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" strokeweight="1.45pt"/>
                <v:line id="Line 102" o:spid="_x0000_s1287" style="position:absolute;flip:y;visibility:visible;mso-wrap-style:square" from="46005,13201" to="46018,15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" strokeweight="1.45pt"/>
                <v:rect id="Rectangle 103" o:spid="_x0000_s1288" style="position:absolute;left:3066;top:14749;width:915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" filled="f" stroked="f">
                  <v:textbox style="mso-fit-shape-to-text:t" inset="0,0,0,0">
                    <w:txbxContent>
                      <w:p w14:paraId="403B1CB4" w14:textId="77777777" w:rsidR="004754EB" w:rsidRDefault="004754EB" w:rsidP="00A9750D">
                        <w:r>
                          <w:rPr>
                            <w:color w:val="000000"/>
                          </w:rPr>
                          <w:t>OFF power level</w:t>
                        </w:r>
                      </w:p>
                    </w:txbxContent>
                  </v:textbox>
                </v:rect>
                <v:rect id="Rectangle 104" o:spid="_x0000_s1289" style="position:absolute;left:11307;top:14749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" filled="f" stroked="f">
                  <v:textbox style="mso-fit-shape-to-text:t" inset="0,0,0,0">
                    <w:txbxContent>
                      <w:p w14:paraId="59D73661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290" style="position:absolute;left:3066;top:16152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" filled="f" stroked="f">
                  <v:textbox style="mso-fit-shape-to-text:t" inset="0,0,0,0">
                    <w:txbxContent>
                      <w:p w14:paraId="3B35F1D1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291" style="position:absolute;left:2685;top:2723;width:8776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" filled="f" stroked="f">
                  <v:textbox style="mso-fit-shape-to-text:t" inset="0,0,0,0">
                    <w:txbxContent>
                      <w:p w14:paraId="29157AE9" w14:textId="77777777" w:rsidR="004754EB" w:rsidRDefault="004754EB" w:rsidP="00A9750D">
                        <w:r>
                          <w:rPr>
                            <w:color w:val="000000"/>
                          </w:rPr>
                          <w:t>ON power level</w:t>
                        </w:r>
                      </w:p>
                    </w:txbxContent>
                  </v:textbox>
                </v:rect>
                <v:rect id="Rectangle 107" o:spid="_x0000_s1292" style="position:absolute;left:10444;top:2723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" filled="f" stroked="f">
                  <v:textbox style="mso-fit-shape-to-text:t" inset="0,0,0,0">
                    <w:txbxContent>
                      <w:p w14:paraId="31F9CD54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293" style="position:absolute;left:3301;top:4126;width:819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" filled="f" stroked="f">
                  <v:textbox style="mso-fit-shape-to-text:t" inset="0,0,0,0">
                    <w:txbxContent>
                      <w:p w14:paraId="54D52C5A" w14:textId="77777777" w:rsidR="004754EB" w:rsidRDefault="004754EB" w:rsidP="00A9750D"/>
                    </w:txbxContent>
                  </v:textbox>
                </v:rect>
                <v:rect id="Rectangle 109" o:spid="_x0000_s1294" style="position:absolute;left:9847;top:4126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6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" filled="f" stroked="f">
                  <v:textbox style="mso-fit-shape-to-text:t" inset="0,0,0,0">
                    <w:txbxContent>
                      <w:p w14:paraId="2FF2C52E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110" o:spid="_x0000_s1295" style="position:absolute;left:12001;top:4406;width:29667;height:102;visibility:visible;mso-wrap-style:square;v-text-anchor:top" coordsize="1625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" path="m25,l175,v14,1,25,12,25,26c200,39,189,51,175,50l25,50c12,50,,39,,25,,12,12,,25,xm375,1r150,c539,1,550,12,550,26v,13,-11,25,-25,25l375,51c362,51,350,39,350,26,350,12,362,1,375,1xm725,1r150,c889,1,900,12,900,26v,13,-11,25,-25,25l725,51c712,51,700,39,700,26,700,12,712,1,725,1xm1075,1r150,c1239,1,1250,12,1250,26v,14,-11,25,-25,25l1075,51v-13,,-25,-12,-25,-25c1050,12,1062,1,1075,1xm1425,1r150,c1589,1,1600,12,1600,26v,14,-11,25,-25,25l1425,51v-13,,-25,-11,-25,-25c1400,12,1412,1,1425,1xm1775,1r150,c1939,1,1950,12,1950,26v,14,-11,25,-25,25l1775,51v-13,,-25,-11,-25,-25c1750,12,1762,1,1775,1xm2125,1r150,c2289,1,2300,12,2300,26v,14,-11,25,-25,25l2125,51v-13,,-25,-11,-25,-25c2100,12,2112,1,2125,1xm2475,1r150,c2639,1,2650,12,2650,26v,14,-11,25,-25,25l2475,51v-13,,-25,-11,-25,-25c2450,12,2462,1,2475,1xm2825,1r150,c2989,1,3000,12,3000,26v,14,-11,25,-25,25l2825,51v-13,,-25,-11,-25,-25c2800,12,2812,1,2825,1xm3175,1r150,c3339,1,3350,12,3350,26v,14,-11,25,-25,25l3175,51v-13,,-25,-11,-25,-25c3150,12,3162,1,3175,1xm3525,1r150,c3689,1,3700,12,3700,26v,14,-11,25,-25,25l3525,51v-13,,-25,-11,-25,-25c3500,12,3512,1,3525,1xm3875,1r150,c4039,1,4050,12,4050,26v,14,-11,25,-25,25l3875,51v-13,,-25,-11,-25,-25c3850,12,3862,1,3875,1xm4225,1r150,c4389,1,4400,13,4400,26v,14,-11,25,-25,25l4225,51v-13,,-25,-11,-25,-25c4200,13,4212,1,4225,1xm4575,1r150,c4739,1,4750,13,4750,26v,14,-11,25,-25,25l4575,51v-13,,-25,-11,-25,-25c4550,13,4562,1,4575,1xm4925,1r150,1c5089,2,5100,13,5100,27v,13,-11,25,-25,25l4925,51v-13,,-25,-11,-25,-25c4900,13,4912,1,4925,1xm5275,2r150,c5439,2,5450,13,5450,27v,13,-11,25,-25,25l5275,52v-13,,-25,-12,-25,-25c5250,13,5262,2,5275,2xm5625,2r150,c5789,2,5800,13,5800,27v,13,-11,25,-25,25l5625,52v-13,,-25,-12,-25,-25c5600,13,5612,2,5625,2xm5975,2r150,c6139,2,6150,13,6150,27v,14,-11,25,-25,25l5975,52v-13,,-25,-12,-25,-25c5950,13,5962,2,5975,2xm6325,2r150,c6489,2,6500,13,6500,27v,14,-11,25,-25,25l6325,52v-13,,-25,-11,-25,-25c6300,13,6312,2,6325,2xm6675,2r150,c6839,2,6850,13,6850,27v,14,-11,25,-25,25l6675,52v-13,,-25,-11,-25,-25c6650,13,6662,2,6675,2xm7025,2r150,c7189,2,7200,13,7200,27v,14,-11,25,-25,25l7025,52v-13,,-25,-11,-25,-25c7000,13,7012,2,7025,2xm7375,2r150,c7539,2,7550,13,7550,27v,14,-11,25,-25,25l7375,52v-13,,-25,-11,-25,-25c7350,13,7362,2,7375,2xm7725,2r150,c7889,2,7900,13,7900,27v,14,-11,25,-25,25l7725,52v-13,,-25,-11,-25,-25c7700,13,7712,2,7725,2xm8075,2r150,c8239,2,8250,13,8250,27v,14,-11,25,-25,25l8075,52v-13,,-25,-11,-25,-25c8050,13,8062,2,8075,2xm8425,2r150,c8589,2,8600,13,8600,27v,14,-11,25,-25,25l8425,52v-13,,-25,-11,-25,-25c8400,13,8412,2,8425,2xm8775,2r150,c8939,2,8950,13,8950,27v,14,-11,25,-25,25l8775,52v-13,,-25,-11,-25,-25c8750,13,8762,2,8775,2xm9125,2r150,c9289,2,9300,14,9300,27v,14,-11,25,-25,25l9125,52v-13,,-25,-11,-25,-25c9100,14,9112,2,9125,2xm9475,2r150,c9639,2,9650,14,9650,27v,14,-11,25,-25,25l9475,52v-13,,-25,-11,-25,-25c9450,14,9462,2,9475,2xm9825,2r150,1c9989,3,10000,14,10000,28v,13,-11,25,-25,25l9825,52v-13,,-25,-11,-25,-25c9800,14,9812,2,9825,2xm10175,3r150,c10339,3,10350,14,10350,28v,13,-11,25,-25,25l10175,53v-13,,-25,-12,-25,-25c10150,14,10162,3,10175,3xm10525,3r150,c10689,3,10700,14,10700,28v,13,-11,25,-25,25l10525,53v-13,,-25,-12,-25,-25c10500,14,10512,3,10525,3xm10875,3r150,c11039,3,11050,14,11050,28v,14,-11,25,-25,25l10875,53v-13,,-25,-12,-25,-25c10850,14,10862,3,10875,3xm11225,3r150,c11389,3,11400,14,11400,28v,14,-11,25,-25,25l11225,53v-13,,-25,-11,-25,-25c11200,14,11212,3,11225,3xm11575,3r150,c11739,3,11750,14,11750,28v,14,-11,25,-25,25l11575,53v-13,,-25,-11,-25,-25c11550,14,11562,3,11575,3xm11925,3r150,c12089,3,12100,14,12100,28v,14,-11,25,-25,25l11925,53v-13,,-25,-11,-25,-25c11900,14,11912,3,11925,3xm12275,3r150,c12439,3,12450,14,12450,28v,14,-11,25,-25,25l12275,53v-13,,-25,-11,-25,-25c12250,14,12262,3,12275,3xm12625,3r150,c12789,3,12800,14,12800,28v,14,-11,25,-25,25l12625,53v-13,,-25,-11,-25,-25c12600,14,12612,3,12625,3xm12975,3r150,c13139,3,13150,14,13150,28v,14,-11,25,-25,25l12975,53v-13,,-25,-11,-25,-25c12950,14,12962,3,12975,3xm13325,3r150,c13489,3,13500,14,13500,28v,14,-11,25,-25,25l13325,53v-13,,-25,-11,-25,-25c13300,14,13312,3,13325,3xm13675,3r150,c13839,3,13850,14,13850,28v,14,-11,25,-25,25l13675,53v-13,,-25,-11,-25,-25c13650,14,13662,3,13675,3xm14025,3r150,c14189,3,14200,15,14200,28v,14,-11,25,-25,25l14025,53v-13,,-25,-11,-25,-25c14000,15,14012,3,14025,3xm14375,3r150,c14539,3,14550,15,14550,28v,14,-11,25,-25,25l14375,53v-13,,-25,-11,-25,-25c14350,15,14362,3,14375,3xm14725,3r150,1c14889,4,14900,15,14900,29v,13,-11,25,-25,25l14725,53v-13,,-25,-11,-25,-25c14700,15,14712,3,14725,3xm15075,4r150,c15239,4,15250,15,15250,29v,13,-11,25,-25,25l15075,54v-13,,-25,-12,-25,-25c15050,15,15062,4,15075,4xm15425,4r150,c15589,4,15600,15,15600,29v,13,-11,25,-25,25l15425,54v-13,,-25,-12,-25,-25c15400,15,15412,4,15425,4xm15775,4r150,c15939,4,15950,15,15950,29v,14,-11,25,-25,25l15775,54v-13,,-25,-11,-25,-25c15750,15,15762,4,15775,4xm16125,4r100,c16239,4,16250,15,16250,29v,14,-11,25,-25,25l16125,54v-13,,-25,-11,-25,-25c16100,15,16112,4,16125,4xe" fillcolor="black" strokeweight=".1pt">
                  <v:stroke joinstyle="bevel"/>
                  <v:path arrowok="t" o:connecttype="custom" o:connectlocs="0,167834011;2147483646,342375844;2147483646,342375844;2147483646,174541644;2147483646,6707633;2147483646,6707633;2147483646,6707633;2147483646,174541644;2147483646,342375844;2147483646,342375844;2147483646,174541644;2147483646,6707633;2147483646,6707633;2147483646,6707633;2147483646,174541644;2147483646,342375844;2147483646,349083478;2147483646,181249467;2147483646,13415267;2147483646,13415267;2147483646,13415267;2147483646,181249467;2147483646,349083478;2147483646,349083478;2147483646,181249467;2147483646,13415267;2147483646,13415267;2147483646,13415267;2147483646,181249467;2147483646,349083478;2147483646,349083478;2147483646,181249467;2147483646,20122900;2147483646,20122900;2147483646,20122900;2147483646,187957100;2147483646,355791111;2147483646,355791111;2147483646,187957100;2147483646,20122900;2147483646,20122900;2147483646,20122900;2147483646,187957100;2147483646,355791111;2147483646,355791111;2147483646,187957100;2147483646,20122900;2147483646,20122900;2147483646,20122900;2147483646,187957100;2147483646,362498744;2147483646,362498744;2147483646,194664733;2147483646,26866233" o:connectangles="0,0,0,0,0,0,0,0,0,0,0,0,0,0,0,0,0,0,0,0,0,0,0,0,0,0,0,0,0,0,0,0,0,0,0,0,0,0,0,0,0,0,0,0,0,0,0,0,0,0,0,0,0,0"/>
                  <o:lock v:ext="edit" verticies="t"/>
                </v:shape>
                <v:shape id="Freeform 111" o:spid="_x0000_s1296" style="position:absolute;left:13081;top:10655;width:14300;height:730;visibility:visible;mso-wrap-style:square;v-text-anchor:top" coordsize="15666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" path="m66,327r14934,6c15037,333,15066,363,15066,400v,37,-29,67,-66,67l66,460c30,460,,430,,393,,357,30,327,66,327xm14867,r799,400l14866,800,14867,xe" fillcolor="black" strokeweight=".1pt">
                  <v:stroke joinstyle="bevel"/>
                  <v:path arrowok="t" o:connecttype="custom" o:connectlocs="50201982,248553194;2147483646,253116367;2147483646,304044479;2147483646,354964195;50201982,349643170;0,298723454;50201982,248553194;2147483646,0;2147483646,304044479;2147483646,608080562;2147483646,0" o:connectangles="0,0,0,0,0,0,0,0,0,0,0"/>
                  <o:lock v:ext="edit" verticies="t"/>
                </v:shape>
                <v:shape id="Freeform 112" o:spid="_x0000_s1297" style="position:absolute;left:41624;top:10648;width:15405;height:731;visibility:visible;mso-wrap-style:square;v-text-anchor:top" coordsize="8434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" path="m334,166r8066,3c8419,169,8434,184,8434,203v,18,-15,33,-34,33l334,233v-19,,-34,-15,-34,-33c300,181,315,166,334,166xm400,400l,199,401,r-1,400xe" fillcolor="black" strokeweight=".1pt">
                  <v:stroke joinstyle="bevel"/>
                  <v:path arrowok="t" o:connecttype="custom" o:connectlocs="2035371884,1012168464;2147483646,1030471378;2147483646,1237781340;2147483646,1439012687;2035371884,1420709774;1828154851,1219511870;2035371884,1012168464;2147483646,2147483646;0,1213399812;2147483646,0;2147483646,2147483646" o:connectangles="0,0,0,0,0,0,0,0,0,0,0"/>
                  <o:lock v:ext="edit" verticies="t"/>
                </v:shape>
                <v:rect id="Rectangle 113" o:spid="_x0000_s1298" style="position:absolute;left:20260;top:7549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" filled="f" stroked="f">
                  <v:textbox style="mso-fit-shape-to-text:t" inset="0,0,0,0">
                    <w:txbxContent>
                      <w:p w14:paraId="3AB52FB9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299" style="position:absolute;left:15866;top:8952;width:9030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" filled="f" stroked="f">
                  <v:textbox style="mso-fit-shape-to-text:t" inset="0,0,0,0">
                    <w:txbxContent>
                      <w:p w14:paraId="6C7321F1" w14:textId="77777777" w:rsidR="004754EB" w:rsidRDefault="004754EB" w:rsidP="00A9750D">
                        <w:pPr>
                          <w:rPr>
                            <w:lang w:eastAsia="zh-CN"/>
                          </w:rPr>
                        </w:pPr>
                        <w:r>
                          <w:rPr>
                            <w:color w:val="000000"/>
                          </w:rPr>
                          <w:t xml:space="preserve">UL </w:t>
                        </w:r>
                        <w:r>
                          <w:rPr>
                            <w:color w:val="000000"/>
                            <w:lang w:eastAsia="zh-CN"/>
                          </w:rPr>
                          <w:t>t</w:t>
                        </w:r>
                        <w:r>
                          <w:rPr>
                            <w:rFonts w:hint="eastAsia"/>
                            <w:color w:val="000000"/>
                            <w:lang w:eastAsia="zh-CN"/>
                          </w:rPr>
                          <w:t>ransmission</w:t>
                        </w:r>
                      </w:p>
                    </w:txbxContent>
                  </v:textbox>
                </v:rect>
                <v:rect id="Rectangle 115" o:spid="_x0000_s1300" style="position:absolute;left:23587;top:8952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" filled="f" stroked="f">
                  <v:textbox style="mso-fit-shape-to-text:t" inset="0,0,0,0">
                    <w:txbxContent>
                      <w:p w14:paraId="08D249BB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301" style="position:absolute;left:49836;top:7549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" filled="f" stroked="f">
                  <v:textbox style="mso-fit-shape-to-text:t" inset="0,0,0,0">
                    <w:txbxContent>
                      <w:p w14:paraId="26614AB5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302" style="position:absolute;left:46083;top:8952;width:12484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" filled="f" stroked="f">
                  <v:textbox style="mso-fit-shape-to-text:t" inset="0,0,0,0">
                    <w:txbxContent>
                      <w:p w14:paraId="13A707C4" w14:textId="77777777" w:rsidR="004754EB" w:rsidRDefault="004754EB" w:rsidP="00A9750D">
                        <w:pPr>
                          <w:rPr>
                            <w:lang w:eastAsia="zh-CN"/>
                          </w:rPr>
                        </w:pPr>
                        <w:r>
                          <w:rPr>
                            <w:color w:val="000000"/>
                          </w:rPr>
                          <w:t xml:space="preserve">GP </w:t>
                        </w:r>
                        <w:r>
                          <w:rPr>
                            <w:rFonts w:hint="eastAsia"/>
                            <w:color w:val="000000"/>
                            <w:lang w:eastAsia="zh-CN"/>
                          </w:rPr>
                          <w:t>or</w:t>
                        </w:r>
                        <w:r>
                          <w:rPr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color w:val="000000"/>
                            <w:lang w:eastAsia="zh-CN"/>
                          </w:rPr>
                          <w:t>UL transmission</w:t>
                        </w:r>
                      </w:p>
                    </w:txbxContent>
                  </v:textbox>
                </v:rect>
                <v:rect id="Rectangle 118" o:spid="_x0000_s1303" style="position:absolute;left:53608;top:8952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" filled="f" stroked="f">
                  <v:textbox style="mso-fit-shape-to-text:t" inset="0,0,0,0">
                    <w:txbxContent>
                      <w:p w14:paraId="2EBE75A5" w14:textId="77777777" w:rsidR="004754EB" w:rsidRDefault="004754EB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119" o:spid="_x0000_s1304" style="position:absolute;left:56921;top:10966;width:1003;height:102;visibility:visible;mso-wrap-style:square;v-text-anchor:top" coordsize="55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" path="m26,l176,1v13,,25,12,24,25c200,40,189,51,175,51l25,50c12,50,,39,,25,1,12,12,,26,xm376,2l526,3v13,,25,11,24,25c550,42,539,53,525,53l375,52c362,52,350,41,350,27,351,13,362,2,376,2xe" fillcolor="black" strokeweight=".1pt">
                  <v:stroke joinstyle="bevel"/>
                  <v:path arrowok="t" o:connecttype="custom" o:connectlocs="156868398,0;1061927099,7111325;1206733891,184597868;1055896296,362121362;150837595,355010038;0,177486543;156868398,0;2147483646,14185506;2147483646,21296830;2147483646,198820517;2147483646,376307060;2147483646,369195736;2111792592,191709192;2147483646,14185506" o:connectangles="0,0,0,0,0,0,0,0,0,0,0,0,0,0"/>
                  <o:lock v:ext="edit" verticies="t"/>
                </v:shape>
                <v:shape id="Freeform 120" o:spid="_x0000_s1305" style="position:absolute;left:12001;top:10966;width:1003;height:95;visibility:visible;mso-wrap-style:square;v-text-anchor:top" coordsize="1101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" path="m51,l351,2v27,,50,23,49,50c400,80,378,102,350,102l50,100c23,100,,78,,50,1,23,23,,51,xm751,4r300,1c1078,5,1101,28,1100,56v,27,-22,49,-50,49l750,104v-27,,-50,-23,-50,-50c701,26,723,4,751,4xe" fillcolor="black" strokeweight=".1pt">
                  <v:stroke joinstyle="bevel"/>
                  <v:path arrowok="t" o:connecttype="custom" o:connectlocs="38566327,0;265449739,1481638;302505630,38613067;264694521,75744495;37811108,74254714;0,37131429;38566327,0;567963568,2971510;794846981,3716400;831902871,41584576;794091763,77971114;567208350,77226133;529388951,40102938;567963568,2971510" o:connectangles="0,0,0,0,0,0,0,0,0,0,0,0,0,0"/>
                  <o:lock v:ext="edit" verticies="t"/>
                </v:shape>
                <w10:anchorlock/>
              </v:group>
            </w:pict>
          </mc:Fallback>
        </mc:AlternateContent>
      </w:r>
    </w:p>
    <w:p w14:paraId="77DCE733" w14:textId="3D97311C" w:rsidR="00E32AEA" w:rsidRPr="00851A8A" w:rsidRDefault="00A9750D" w:rsidP="00851A8A">
      <w:pPr>
        <w:jc w:val="center"/>
        <w:rPr>
          <w:b/>
          <w:bCs/>
          <w:lang w:eastAsia="ko-KR"/>
        </w:rPr>
      </w:pPr>
      <w:r w:rsidRPr="00851A8A">
        <w:rPr>
          <w:b/>
          <w:bCs/>
          <w:lang w:eastAsia="ko-KR"/>
        </w:rPr>
        <w:t>Figure 6.4.2.1-1: Example of relations between transmitter ON period, transmitter OFF period and transmitter transient period</w:t>
      </w:r>
    </w:p>
    <w:p w14:paraId="0A79133D" w14:textId="4CD3EFB7" w:rsidR="00E32AEA" w:rsidRDefault="00D82691" w:rsidP="00AB3CF6">
      <w:pPr>
        <w:rPr>
          <w:lang w:eastAsia="ko-KR"/>
        </w:rPr>
      </w:pPr>
      <w:r w:rsidRPr="00D82691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2691">
        <w:rPr>
          <w:rFonts w:hint="eastAsia"/>
          <w:lang w:eastAsia="ko-KR"/>
        </w:rPr>
        <w:t xml:space="preserve"> 1-C</w:t>
      </w:r>
      <w:r w:rsidRPr="00D82691">
        <w:rPr>
          <w:rFonts w:hint="eastAsia"/>
          <w:lang w:eastAsia="ko-KR"/>
        </w:rPr>
        <w:t>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경우</w:t>
      </w:r>
      <w:r w:rsidRPr="00D82691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D82691">
        <w:rPr>
          <w:rFonts w:hint="eastAsia"/>
          <w:lang w:eastAsia="ko-KR"/>
        </w:rPr>
        <w:t>이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요구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사항은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동작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대역에서의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전송을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지원하는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안테나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커넥터에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한다</w:t>
      </w:r>
      <w:r w:rsidRPr="00D82691">
        <w:rPr>
          <w:rFonts w:hint="eastAsia"/>
          <w:lang w:eastAsia="ko-KR"/>
        </w:rPr>
        <w:t>.</w:t>
      </w:r>
    </w:p>
    <w:p w14:paraId="78F2C66F" w14:textId="57113FED" w:rsidR="00E32AEA" w:rsidRDefault="00D82691" w:rsidP="00AB3CF6">
      <w:pPr>
        <w:rPr>
          <w:lang w:eastAsia="ko-KR"/>
        </w:rPr>
      </w:pPr>
      <w:r w:rsidRPr="00D82691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2691">
        <w:rPr>
          <w:rFonts w:hint="eastAsia"/>
          <w:lang w:eastAsia="ko-KR"/>
        </w:rPr>
        <w:t xml:space="preserve"> 1-H</w:t>
      </w:r>
      <w:r w:rsidRPr="00D82691">
        <w:rPr>
          <w:rFonts w:hint="eastAsia"/>
          <w:lang w:eastAsia="ko-KR"/>
        </w:rPr>
        <w:t>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경우</w:t>
      </w:r>
      <w:r w:rsidRPr="00D82691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D82691">
        <w:rPr>
          <w:rFonts w:hint="eastAsia"/>
          <w:lang w:eastAsia="ko-KR"/>
        </w:rPr>
        <w:t>이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요구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사항은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동작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대역에서의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전송을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지원하는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각</w:t>
      </w:r>
      <w:r w:rsidRPr="00D82691">
        <w:rPr>
          <w:rFonts w:hint="eastAsia"/>
          <w:lang w:eastAsia="ko-KR"/>
        </w:rPr>
        <w:t xml:space="preserve"> TAB </w:t>
      </w:r>
      <w:r w:rsidRPr="00D82691">
        <w:rPr>
          <w:rFonts w:hint="eastAsia"/>
          <w:lang w:eastAsia="ko-KR"/>
        </w:rPr>
        <w:t>커넥터에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한다</w:t>
      </w:r>
      <w:r w:rsidRPr="00D82691">
        <w:rPr>
          <w:rFonts w:hint="eastAsia"/>
          <w:lang w:eastAsia="ko-KR"/>
        </w:rPr>
        <w:t>.</w:t>
      </w:r>
    </w:p>
    <w:p w14:paraId="49548A6D" w14:textId="65D2C69D" w:rsidR="00E32AEA" w:rsidRDefault="00D82691" w:rsidP="00D82691">
      <w:pPr>
        <w:pStyle w:val="4"/>
        <w:rPr>
          <w:lang w:eastAsia="ko-KR"/>
        </w:rPr>
      </w:pPr>
      <w:r w:rsidRPr="00D82691">
        <w:rPr>
          <w:lang w:eastAsia="ko-KR"/>
        </w:rPr>
        <w:t>Minimum requirement for BS type 1-C and BS type 1-H</w:t>
      </w:r>
    </w:p>
    <w:p w14:paraId="3C786CEC" w14:textId="30ABDEF1" w:rsidR="00E32AEA" w:rsidRDefault="004E608D" w:rsidP="00AB3CF6">
      <w:pPr>
        <w:rPr>
          <w:lang w:eastAsia="ko-KR"/>
        </w:rPr>
      </w:pPr>
      <w:r w:rsidRPr="004E608D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E608D">
        <w:rPr>
          <w:rFonts w:hint="eastAsia"/>
          <w:lang w:eastAsia="ko-KR"/>
        </w:rPr>
        <w:t xml:space="preserve"> 1-C </w:t>
      </w:r>
      <w:r w:rsidRPr="004E608D">
        <w:rPr>
          <w:rFonts w:hint="eastAsia"/>
          <w:lang w:eastAsia="ko-KR"/>
        </w:rPr>
        <w:t>및</w:t>
      </w:r>
      <w:r w:rsidRPr="004E608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E608D">
        <w:rPr>
          <w:rFonts w:hint="eastAsia"/>
          <w:lang w:eastAsia="ko-KR"/>
        </w:rPr>
        <w:t xml:space="preserve"> 1-H</w:t>
      </w:r>
      <w:r w:rsidRPr="004E608D">
        <w:rPr>
          <w:rFonts w:hint="eastAsia"/>
          <w:lang w:eastAsia="ko-KR"/>
        </w:rPr>
        <w:t>의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경우</w:t>
      </w:r>
      <w:r w:rsidRPr="004E608D">
        <w:rPr>
          <w:rFonts w:hint="eastAsia"/>
          <w:lang w:eastAsia="ko-KR"/>
        </w:rPr>
        <w:t xml:space="preserve">, </w:t>
      </w:r>
      <w:r w:rsidRPr="004E608D">
        <w:rPr>
          <w:rFonts w:hint="eastAsia"/>
          <w:lang w:eastAsia="ko-KR"/>
        </w:rPr>
        <w:t>송신기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과도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기간은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최소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요구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사항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표</w:t>
      </w:r>
      <w:r w:rsidRPr="004E608D">
        <w:rPr>
          <w:rFonts w:hint="eastAsia"/>
          <w:lang w:eastAsia="ko-KR"/>
        </w:rPr>
        <w:t xml:space="preserve"> 6.4.2.2-1</w:t>
      </w:r>
      <w:r w:rsidRPr="004E608D">
        <w:rPr>
          <w:rFonts w:hint="eastAsia"/>
          <w:lang w:eastAsia="ko-KR"/>
        </w:rPr>
        <w:t>에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나열된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값보다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짧아야</w:t>
      </w:r>
      <w:r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한다</w:t>
      </w:r>
      <w:r w:rsidRPr="004E608D">
        <w:rPr>
          <w:rFonts w:hint="eastAsia"/>
          <w:lang w:eastAsia="ko-KR"/>
        </w:rPr>
        <w:t>.</w:t>
      </w:r>
    </w:p>
    <w:p w14:paraId="17D7DA12" w14:textId="78D317ED" w:rsidR="00E32AEA" w:rsidRPr="00CF57E1" w:rsidRDefault="00CF57E1" w:rsidP="00CF57E1">
      <w:pPr>
        <w:jc w:val="center"/>
        <w:rPr>
          <w:b/>
          <w:bCs/>
          <w:lang w:eastAsia="ko-KR"/>
        </w:rPr>
      </w:pPr>
      <w:r w:rsidRPr="00CF57E1">
        <w:rPr>
          <w:b/>
          <w:bCs/>
          <w:lang w:eastAsia="ko-KR"/>
        </w:rPr>
        <w:t>Table 6.4.2.2-1: Minimum requirement for the transmitter transient period for BS type 1-C and BS type 1-H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3829"/>
        <w:gridCol w:w="3967"/>
      </w:tblGrid>
      <w:tr w:rsidR="00A87556" w14:paraId="416AA24F" w14:textId="77777777" w:rsidTr="00A87556">
        <w:tc>
          <w:tcPr>
            <w:tcW w:w="3829" w:type="dxa"/>
          </w:tcPr>
          <w:p w14:paraId="46DB1369" w14:textId="0AF31E74" w:rsidR="00A87556" w:rsidRPr="00A87556" w:rsidRDefault="00A87556" w:rsidP="00A8755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Transition</w:t>
            </w:r>
          </w:p>
        </w:tc>
        <w:tc>
          <w:tcPr>
            <w:tcW w:w="3967" w:type="dxa"/>
          </w:tcPr>
          <w:p w14:paraId="5D848EE4" w14:textId="4CE53DB8" w:rsidR="00A87556" w:rsidRPr="00A87556" w:rsidRDefault="00A87556" w:rsidP="00A8755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Transient period length (us)</w:t>
            </w:r>
          </w:p>
        </w:tc>
      </w:tr>
      <w:tr w:rsidR="00A87556" w14:paraId="3570CDA0" w14:textId="77777777" w:rsidTr="00A87556">
        <w:tc>
          <w:tcPr>
            <w:tcW w:w="3829" w:type="dxa"/>
          </w:tcPr>
          <w:p w14:paraId="32E1969A" w14:textId="2D504F45" w:rsidR="00A87556" w:rsidRPr="00A87556" w:rsidRDefault="00205770" w:rsidP="00A8755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OFF to ON</w:t>
            </w:r>
          </w:p>
        </w:tc>
        <w:tc>
          <w:tcPr>
            <w:tcW w:w="3967" w:type="dxa"/>
          </w:tcPr>
          <w:p w14:paraId="135B6CFC" w14:textId="108D2275" w:rsidR="00A87556" w:rsidRPr="00A87556" w:rsidRDefault="00205770" w:rsidP="00A8755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</w:p>
        </w:tc>
      </w:tr>
      <w:tr w:rsidR="00A87556" w14:paraId="5602A2B3" w14:textId="77777777" w:rsidTr="00A87556">
        <w:tc>
          <w:tcPr>
            <w:tcW w:w="3829" w:type="dxa"/>
          </w:tcPr>
          <w:p w14:paraId="438D30F1" w14:textId="5A9C48DE" w:rsidR="00A87556" w:rsidRPr="00A87556" w:rsidRDefault="00205770" w:rsidP="00A8755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ON to OFF</w:t>
            </w:r>
          </w:p>
        </w:tc>
        <w:tc>
          <w:tcPr>
            <w:tcW w:w="3967" w:type="dxa"/>
          </w:tcPr>
          <w:p w14:paraId="1A9B61C6" w14:textId="017D687D" w:rsidR="00A87556" w:rsidRPr="00A87556" w:rsidRDefault="00205770" w:rsidP="00A8755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</w:p>
        </w:tc>
      </w:tr>
    </w:tbl>
    <w:p w14:paraId="768E3C95" w14:textId="49B71F6F" w:rsidR="00E32AEA" w:rsidRDefault="00E32AEA" w:rsidP="00AB3CF6">
      <w:pPr>
        <w:rPr>
          <w:lang w:eastAsia="ko-KR"/>
        </w:rPr>
      </w:pPr>
    </w:p>
    <w:p w14:paraId="113DB02E" w14:textId="193C3A35" w:rsidR="00E32AEA" w:rsidRDefault="006C0515" w:rsidP="006C0515">
      <w:pPr>
        <w:pStyle w:val="2"/>
        <w:rPr>
          <w:lang w:eastAsia="ko-KR"/>
        </w:rPr>
      </w:pPr>
      <w:bookmarkStart w:id="49" w:name="_Toc39849639"/>
      <w:r>
        <w:rPr>
          <w:lang w:eastAsia="ko-KR"/>
        </w:rPr>
        <w:lastRenderedPageBreak/>
        <w:t>Transmitted signal quality</w:t>
      </w:r>
      <w:bookmarkEnd w:id="49"/>
    </w:p>
    <w:p w14:paraId="3691BE73" w14:textId="463AEDC2" w:rsidR="00484542" w:rsidRPr="00484542" w:rsidRDefault="00484542" w:rsidP="00484542">
      <w:pPr>
        <w:pStyle w:val="3"/>
        <w:rPr>
          <w:lang w:eastAsia="ko-KR"/>
        </w:rPr>
      </w:pPr>
      <w:bookmarkStart w:id="50" w:name="_Toc39849640"/>
      <w:r>
        <w:rPr>
          <w:lang w:eastAsia="ko-KR"/>
        </w:rPr>
        <w:t>Frequency error</w:t>
      </w:r>
      <w:bookmarkEnd w:id="50"/>
    </w:p>
    <w:p w14:paraId="57533008" w14:textId="220F1D50" w:rsidR="00AB3CF6" w:rsidRDefault="00484542" w:rsidP="00484542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53E2CDFC" w14:textId="464F325F" w:rsidR="00AB3CF6" w:rsidRDefault="000C60C5" w:rsidP="00AB3CF6">
      <w:pPr>
        <w:rPr>
          <w:lang w:eastAsia="ko-KR"/>
        </w:rPr>
      </w:pPr>
      <w:r w:rsidRPr="000C60C5">
        <w:rPr>
          <w:rFonts w:hint="eastAsia"/>
          <w:lang w:eastAsia="ko-KR"/>
        </w:rPr>
        <w:t>6.5.1</w:t>
      </w:r>
      <w:r w:rsidRPr="000C60C5">
        <w:rPr>
          <w:rFonts w:hint="eastAsia"/>
          <w:lang w:eastAsia="ko-KR"/>
        </w:rPr>
        <w:t>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요구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사항은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송신기</w:t>
      </w:r>
      <w:r w:rsidRPr="000C60C5">
        <w:rPr>
          <w:rFonts w:hint="eastAsia"/>
          <w:lang w:eastAsia="ko-KR"/>
        </w:rPr>
        <w:t xml:space="preserve"> ON</w:t>
      </w:r>
      <w:r w:rsidRPr="000C60C5">
        <w:rPr>
          <w:rFonts w:hint="eastAsia"/>
          <w:lang w:eastAsia="ko-KR"/>
        </w:rPr>
        <w:t>주기에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적용된다</w:t>
      </w:r>
      <w:r w:rsidRPr="000C60C5">
        <w:rPr>
          <w:rFonts w:hint="eastAsia"/>
          <w:lang w:eastAsia="ko-KR"/>
        </w:rPr>
        <w:t>.</w:t>
      </w:r>
    </w:p>
    <w:p w14:paraId="4091ED23" w14:textId="2A284FA8" w:rsidR="00AB3CF6" w:rsidRDefault="000C60C5" w:rsidP="00AB3CF6">
      <w:pPr>
        <w:rPr>
          <w:lang w:eastAsia="ko-KR"/>
        </w:rPr>
      </w:pPr>
      <w:r w:rsidRPr="000C60C5">
        <w:rPr>
          <w:rFonts w:hint="eastAsia"/>
          <w:lang w:eastAsia="ko-KR"/>
        </w:rPr>
        <w:t>주파수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에러는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실제</w:t>
      </w:r>
      <w:r w:rsidRPr="000C60C5">
        <w:rPr>
          <w:rFonts w:hint="eastAsia"/>
          <w:lang w:eastAsia="ko-KR"/>
        </w:rPr>
        <w:t xml:space="preserve"> BS </w:t>
      </w:r>
      <w:r w:rsidRPr="000C60C5">
        <w:rPr>
          <w:rFonts w:hint="eastAsia"/>
          <w:lang w:eastAsia="ko-KR"/>
        </w:rPr>
        <w:t>전송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주파수와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할당된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주파수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사이의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차이를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측정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한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이</w:t>
      </w:r>
      <w:r w:rsidRPr="000C60C5">
        <w:rPr>
          <w:rFonts w:hint="eastAsia"/>
          <w:lang w:eastAsia="ko-KR"/>
        </w:rPr>
        <w:t>다</w:t>
      </w:r>
      <w:r w:rsidRPr="000C60C5">
        <w:rPr>
          <w:rFonts w:hint="eastAsia"/>
          <w:lang w:eastAsia="ko-KR"/>
        </w:rPr>
        <w:t xml:space="preserve">. RF </w:t>
      </w:r>
      <w:r w:rsidRPr="000C60C5">
        <w:rPr>
          <w:rFonts w:hint="eastAsia"/>
          <w:lang w:eastAsia="ko-KR"/>
        </w:rPr>
        <w:t>주파수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및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데이터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클록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생성에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동일한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소스를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C60C5">
        <w:rPr>
          <w:rFonts w:hint="eastAsia"/>
          <w:lang w:eastAsia="ko-KR"/>
        </w:rPr>
        <w:t>다</w:t>
      </w:r>
      <w:r w:rsidRPr="000C60C5">
        <w:rPr>
          <w:rFonts w:hint="eastAsia"/>
          <w:lang w:eastAsia="ko-KR"/>
        </w:rPr>
        <w:t>.</w:t>
      </w:r>
    </w:p>
    <w:p w14:paraId="6312D7C5" w14:textId="6A2D402E" w:rsidR="00AB3CF6" w:rsidRPr="00AB3CF6" w:rsidRDefault="00E81556" w:rsidP="00AB3CF6">
      <w:pPr>
        <w:rPr>
          <w:lang w:eastAsia="ko-KR"/>
        </w:rPr>
      </w:pPr>
      <w:r w:rsidRPr="00E8155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E81556">
        <w:rPr>
          <w:rFonts w:hint="eastAsia"/>
          <w:lang w:eastAsia="ko-KR"/>
        </w:rPr>
        <w:t xml:space="preserve"> 1-C</w:t>
      </w:r>
      <w:r w:rsidRPr="00E81556">
        <w:rPr>
          <w:rFonts w:hint="eastAsia"/>
          <w:lang w:eastAsia="ko-KR"/>
        </w:rPr>
        <w:t>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경우</w:t>
      </w:r>
      <w:r w:rsidRPr="00E81556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E81556">
        <w:rPr>
          <w:rFonts w:hint="eastAsia"/>
          <w:lang w:eastAsia="ko-KR"/>
        </w:rPr>
        <w:t>이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요구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사항은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동작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대역에서의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전송을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지원하는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안테나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커넥터에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한다</w:t>
      </w:r>
      <w:r w:rsidRPr="00E81556">
        <w:rPr>
          <w:rFonts w:hint="eastAsia"/>
          <w:lang w:eastAsia="ko-KR"/>
        </w:rPr>
        <w:t>.</w:t>
      </w:r>
    </w:p>
    <w:p w14:paraId="4CE738F8" w14:textId="03657345" w:rsidR="00B4076C" w:rsidRDefault="00E81556" w:rsidP="00B4076C">
      <w:pPr>
        <w:rPr>
          <w:lang w:eastAsia="ko-KR"/>
        </w:rPr>
      </w:pPr>
      <w:r w:rsidRPr="00E8155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E81556">
        <w:rPr>
          <w:rFonts w:hint="eastAsia"/>
          <w:lang w:eastAsia="ko-KR"/>
        </w:rPr>
        <w:t xml:space="preserve"> 1-H</w:t>
      </w:r>
      <w:r w:rsidRPr="00E81556">
        <w:rPr>
          <w:rFonts w:hint="eastAsia"/>
          <w:lang w:eastAsia="ko-KR"/>
        </w:rPr>
        <w:t>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경우</w:t>
      </w:r>
      <w:r w:rsidRPr="00E81556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E81556">
        <w:rPr>
          <w:rFonts w:hint="eastAsia"/>
          <w:lang w:eastAsia="ko-KR"/>
        </w:rPr>
        <w:t>이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요구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사항은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동작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대역에서의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전송을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지원하는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각</w:t>
      </w:r>
      <w:r w:rsidRPr="00E81556">
        <w:rPr>
          <w:rFonts w:hint="eastAsia"/>
          <w:lang w:eastAsia="ko-KR"/>
        </w:rPr>
        <w:t xml:space="preserve"> TAB </w:t>
      </w:r>
      <w:r w:rsidRPr="00E81556">
        <w:rPr>
          <w:rFonts w:hint="eastAsia"/>
          <w:lang w:eastAsia="ko-KR"/>
        </w:rPr>
        <w:t>커넥터에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한다</w:t>
      </w:r>
      <w:r w:rsidRPr="00E81556">
        <w:rPr>
          <w:rFonts w:hint="eastAsia"/>
          <w:lang w:eastAsia="ko-KR"/>
        </w:rPr>
        <w:t>.</w:t>
      </w:r>
    </w:p>
    <w:p w14:paraId="49E6CC82" w14:textId="0DD3C002" w:rsidR="00B4076C" w:rsidRDefault="009D7F71" w:rsidP="009D7F71">
      <w:pPr>
        <w:pStyle w:val="4"/>
        <w:rPr>
          <w:lang w:eastAsia="ko-KR"/>
        </w:rPr>
      </w:pPr>
      <w:r w:rsidRPr="009D7F71">
        <w:rPr>
          <w:lang w:eastAsia="ko-KR"/>
        </w:rPr>
        <w:t>Minimum requirement for BS type 1-C and BS type 1-H</w:t>
      </w:r>
    </w:p>
    <w:p w14:paraId="0F79C72D" w14:textId="4E635A62" w:rsidR="009D7F71" w:rsidRDefault="00F5154F" w:rsidP="009D7F71">
      <w:pPr>
        <w:rPr>
          <w:lang w:eastAsia="ko-KR"/>
        </w:rPr>
      </w:pPr>
      <w:r w:rsidRPr="00F5154F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5154F">
        <w:rPr>
          <w:rFonts w:hint="eastAsia"/>
          <w:lang w:eastAsia="ko-KR"/>
        </w:rPr>
        <w:t xml:space="preserve"> 1-C </w:t>
      </w:r>
      <w:r w:rsidRPr="00F5154F">
        <w:rPr>
          <w:rFonts w:hint="eastAsia"/>
          <w:lang w:eastAsia="ko-KR"/>
        </w:rPr>
        <w:t>및</w:t>
      </w:r>
      <w:r w:rsidRPr="00F5154F">
        <w:rPr>
          <w:rFonts w:hint="eastAsia"/>
          <w:lang w:eastAsia="ko-KR"/>
        </w:rPr>
        <w:t xml:space="preserve"> 1-H</w:t>
      </w:r>
      <w:r w:rsidRPr="00F5154F">
        <w:rPr>
          <w:rFonts w:hint="eastAsia"/>
          <w:lang w:eastAsia="ko-KR"/>
        </w:rPr>
        <w:t>의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경우</w:t>
      </w:r>
      <w:r w:rsidRPr="00F5154F">
        <w:rPr>
          <w:rFonts w:hint="eastAsia"/>
          <w:lang w:eastAsia="ko-KR"/>
        </w:rPr>
        <w:t>, BS</w:t>
      </w:r>
      <w:r w:rsidRPr="00F5154F">
        <w:rPr>
          <w:rFonts w:hint="eastAsia"/>
          <w:lang w:eastAsia="ko-KR"/>
        </w:rPr>
        <w:t>에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의해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구성된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각</w:t>
      </w:r>
      <w:r w:rsidRPr="00F5154F">
        <w:rPr>
          <w:rFonts w:hint="eastAsia"/>
          <w:lang w:eastAsia="ko-KR"/>
        </w:rPr>
        <w:t xml:space="preserve"> NR </w:t>
      </w:r>
      <w:r w:rsidRPr="00F5154F">
        <w:rPr>
          <w:rFonts w:hint="eastAsia"/>
          <w:lang w:eastAsia="ko-KR"/>
        </w:rPr>
        <w:t>반송파의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변조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반송파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주파수는</w:t>
      </w:r>
      <w:r w:rsidRPr="00F5154F">
        <w:rPr>
          <w:rFonts w:hint="eastAsia"/>
          <w:lang w:eastAsia="ko-KR"/>
        </w:rPr>
        <w:t xml:space="preserve"> 1ms</w:t>
      </w:r>
      <w:r w:rsidRPr="00F5154F">
        <w:rPr>
          <w:rFonts w:hint="eastAsia"/>
          <w:lang w:eastAsia="ko-KR"/>
        </w:rPr>
        <w:t>에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걸쳐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관찰된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표</w:t>
      </w:r>
      <w:r w:rsidRPr="00F5154F">
        <w:rPr>
          <w:rFonts w:hint="eastAsia"/>
          <w:lang w:eastAsia="ko-KR"/>
        </w:rPr>
        <w:t xml:space="preserve"> 6.5.1.2-1</w:t>
      </w:r>
      <w:r w:rsidRPr="00F5154F">
        <w:rPr>
          <w:rFonts w:hint="eastAsia"/>
          <w:lang w:eastAsia="ko-KR"/>
        </w:rPr>
        <w:t>에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주어진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정확도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범위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내에서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정확해야</w:t>
      </w:r>
      <w:r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한다</w:t>
      </w:r>
      <w:r w:rsidRPr="00F5154F">
        <w:rPr>
          <w:rFonts w:hint="eastAsia"/>
          <w:lang w:eastAsia="ko-KR"/>
        </w:rPr>
        <w:t>.</w:t>
      </w:r>
    </w:p>
    <w:p w14:paraId="59B35188" w14:textId="0CC0D4AE" w:rsidR="009D7F71" w:rsidRPr="007441C8" w:rsidRDefault="007441C8" w:rsidP="007441C8">
      <w:pPr>
        <w:jc w:val="center"/>
        <w:rPr>
          <w:b/>
          <w:bCs/>
          <w:lang w:eastAsia="ko-KR"/>
        </w:rPr>
      </w:pPr>
      <w:r w:rsidRPr="007441C8">
        <w:rPr>
          <w:b/>
          <w:bCs/>
          <w:lang w:eastAsia="ko-KR"/>
        </w:rPr>
        <w:t>Table 6.5.1.2-1: Frequency error minimum requirement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3829"/>
        <w:gridCol w:w="3967"/>
      </w:tblGrid>
      <w:tr w:rsidR="007441C8" w14:paraId="03349A8C" w14:textId="77777777" w:rsidTr="004754EB">
        <w:tc>
          <w:tcPr>
            <w:tcW w:w="3829" w:type="dxa"/>
          </w:tcPr>
          <w:p w14:paraId="7CC1E38E" w14:textId="04EBA81F" w:rsidR="007441C8" w:rsidRPr="00A87556" w:rsidRDefault="007441C8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3967" w:type="dxa"/>
          </w:tcPr>
          <w:p w14:paraId="3543C04A" w14:textId="51FA0D44" w:rsidR="007441C8" w:rsidRPr="00A87556" w:rsidRDefault="007441C8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Accuracy</w:t>
            </w:r>
          </w:p>
        </w:tc>
      </w:tr>
      <w:tr w:rsidR="007441C8" w14:paraId="14839233" w14:textId="77777777" w:rsidTr="004754EB">
        <w:tc>
          <w:tcPr>
            <w:tcW w:w="3829" w:type="dxa"/>
          </w:tcPr>
          <w:p w14:paraId="1419A12A" w14:textId="26B59D50" w:rsidR="007441C8" w:rsidRPr="00A87556" w:rsidRDefault="007441C8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3967" w:type="dxa"/>
          </w:tcPr>
          <w:p w14:paraId="3648737F" w14:textId="51E4DA9C" w:rsidR="007441C8" w:rsidRPr="00A87556" w:rsidRDefault="007441C8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±0.05 ppm</w:t>
            </w:r>
          </w:p>
        </w:tc>
      </w:tr>
      <w:tr w:rsidR="007441C8" w14:paraId="64B898CD" w14:textId="77777777" w:rsidTr="004754EB">
        <w:tc>
          <w:tcPr>
            <w:tcW w:w="3829" w:type="dxa"/>
          </w:tcPr>
          <w:p w14:paraId="0E20215F" w14:textId="0722D308" w:rsidR="007441C8" w:rsidRPr="00A87556" w:rsidRDefault="007441C8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3967" w:type="dxa"/>
          </w:tcPr>
          <w:p w14:paraId="01ACFED3" w14:textId="5C473C64" w:rsidR="007441C8" w:rsidRPr="00A87556" w:rsidRDefault="007441C8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±0.1 ppm</w:t>
            </w:r>
          </w:p>
        </w:tc>
      </w:tr>
      <w:tr w:rsidR="007441C8" w14:paraId="2C319AD8" w14:textId="77777777" w:rsidTr="004754EB">
        <w:tc>
          <w:tcPr>
            <w:tcW w:w="3829" w:type="dxa"/>
          </w:tcPr>
          <w:p w14:paraId="168C77CF" w14:textId="1035843C" w:rsidR="007441C8" w:rsidRPr="00A87556" w:rsidRDefault="007441C8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3967" w:type="dxa"/>
          </w:tcPr>
          <w:p w14:paraId="25DD0C67" w14:textId="719EB708" w:rsidR="007441C8" w:rsidRPr="00A87556" w:rsidRDefault="007441C8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±0.1 ppm</w:t>
            </w:r>
          </w:p>
        </w:tc>
      </w:tr>
    </w:tbl>
    <w:p w14:paraId="27FD6278" w14:textId="3EB76372" w:rsidR="009D7F71" w:rsidRDefault="009D7F71" w:rsidP="009D7F71">
      <w:pPr>
        <w:rPr>
          <w:lang w:eastAsia="ko-KR"/>
        </w:rPr>
      </w:pPr>
    </w:p>
    <w:p w14:paraId="1C6EDBB1" w14:textId="5285D900" w:rsidR="009D7F71" w:rsidRDefault="006B4B57" w:rsidP="006B4B57">
      <w:pPr>
        <w:pStyle w:val="3"/>
        <w:rPr>
          <w:lang w:eastAsia="ko-KR"/>
        </w:rPr>
      </w:pPr>
      <w:bookmarkStart w:id="51" w:name="_Toc39849641"/>
      <w:r>
        <w:rPr>
          <w:lang w:eastAsia="ko-KR"/>
        </w:rPr>
        <w:t>Modulation Quality</w:t>
      </w:r>
      <w:bookmarkEnd w:id="51"/>
    </w:p>
    <w:p w14:paraId="5B9C0053" w14:textId="37E9C888" w:rsidR="009D7F71" w:rsidRDefault="002B0C1A" w:rsidP="002B0C1A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4F8BD1BC" w14:textId="1DD09913" w:rsidR="009D7F71" w:rsidRDefault="00202EC4" w:rsidP="009D7F71">
      <w:pPr>
        <w:rPr>
          <w:lang w:eastAsia="ko-KR"/>
        </w:rPr>
      </w:pPr>
      <w:r w:rsidRPr="00202EC4">
        <w:rPr>
          <w:rFonts w:hint="eastAsia"/>
          <w:lang w:eastAsia="ko-KR"/>
        </w:rPr>
        <w:t>변조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품질은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측정된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반송파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신호와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이상적인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신호의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차이로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02EC4">
        <w:rPr>
          <w:rFonts w:hint="eastAsia"/>
          <w:lang w:eastAsia="ko-KR"/>
        </w:rPr>
        <w:t>다</w:t>
      </w:r>
      <w:r w:rsidRPr="00202EC4">
        <w:rPr>
          <w:rFonts w:hint="eastAsia"/>
          <w:lang w:eastAsia="ko-KR"/>
        </w:rPr>
        <w:t>.</w:t>
      </w:r>
      <w:r w:rsidR="00233F21">
        <w:rPr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변조</w:t>
      </w:r>
      <w:r w:rsidR="00233F21" w:rsidRPr="00233F21">
        <w:rPr>
          <w:rFonts w:hint="eastAsia"/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품질은</w:t>
      </w:r>
      <w:r w:rsidR="00233F21" w:rsidRPr="00233F21">
        <w:rPr>
          <w:rFonts w:hint="eastAsia"/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예를</w:t>
      </w:r>
      <w:r w:rsidR="00233F21" w:rsidRPr="00233F21">
        <w:rPr>
          <w:rFonts w:hint="eastAsia"/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들어</w:t>
      </w:r>
      <w:r w:rsidR="00233F21" w:rsidRPr="00233F21">
        <w:rPr>
          <w:rFonts w:hint="eastAsia"/>
          <w:lang w:eastAsia="ko-KR"/>
        </w:rPr>
        <w:t xml:space="preserve"> EVM (Error Vector Magnitude)</w:t>
      </w:r>
      <w:r w:rsidR="00233F21" w:rsidRPr="00233F21">
        <w:rPr>
          <w:rFonts w:hint="eastAsia"/>
          <w:lang w:eastAsia="ko-KR"/>
        </w:rPr>
        <w:t>으로</w:t>
      </w:r>
      <w:r w:rsidR="00233F21" w:rsidRPr="00233F21">
        <w:rPr>
          <w:rFonts w:hint="eastAsia"/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표현</w:t>
      </w:r>
      <w:r w:rsidR="00233F21">
        <w:rPr>
          <w:rFonts w:hint="eastAsia"/>
          <w:lang w:eastAsia="ko-KR"/>
        </w:rPr>
        <w:t>된</w:t>
      </w:r>
      <w:r w:rsidR="00233F21" w:rsidRPr="00233F21">
        <w:rPr>
          <w:rFonts w:hint="eastAsia"/>
          <w:lang w:eastAsia="ko-KR"/>
        </w:rPr>
        <w:t>다</w:t>
      </w:r>
      <w:r w:rsidR="00233F21" w:rsidRPr="00233F21">
        <w:rPr>
          <w:rFonts w:hint="eastAsia"/>
          <w:lang w:eastAsia="ko-KR"/>
        </w:rPr>
        <w:t>.</w:t>
      </w:r>
      <w:r w:rsidR="00AE679A">
        <w:rPr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오차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벡터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크기는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이퀄라이제이션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후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이상적인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기호와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측정된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기호의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차이를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측정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한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것</w:t>
      </w:r>
      <w:r w:rsidR="00AE679A">
        <w:rPr>
          <w:rFonts w:hint="eastAsia"/>
          <w:lang w:eastAsia="ko-KR"/>
        </w:rPr>
        <w:t>이</w:t>
      </w:r>
      <w:r w:rsidR="00AE679A" w:rsidRPr="00AE679A">
        <w:rPr>
          <w:rFonts w:hint="eastAsia"/>
          <w:lang w:eastAsia="ko-KR"/>
        </w:rPr>
        <w:t>다</w:t>
      </w:r>
      <w:r w:rsidR="00AE679A" w:rsidRPr="00AE679A">
        <w:rPr>
          <w:rFonts w:hint="eastAsia"/>
          <w:lang w:eastAsia="ko-KR"/>
        </w:rPr>
        <w:t>.</w:t>
      </w:r>
      <w:r w:rsidR="004E217C">
        <w:rPr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EVM</w:t>
      </w:r>
      <w:r w:rsidR="004E217C" w:rsidRPr="004E217C">
        <w:rPr>
          <w:rFonts w:hint="eastAsia"/>
          <w:lang w:eastAsia="ko-KR"/>
        </w:rPr>
        <w:t>의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결정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방법에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대한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자세한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내용은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부록</w:t>
      </w:r>
      <w:r w:rsidR="004E217C" w:rsidRPr="004E217C">
        <w:rPr>
          <w:rFonts w:hint="eastAsia"/>
          <w:lang w:eastAsia="ko-KR"/>
        </w:rPr>
        <w:t xml:space="preserve"> B</w:t>
      </w:r>
      <w:r w:rsidR="004E217C" w:rsidRPr="004E217C">
        <w:rPr>
          <w:rFonts w:hint="eastAsia"/>
          <w:lang w:eastAsia="ko-KR"/>
        </w:rPr>
        <w:t>에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명시되어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있다</w:t>
      </w:r>
      <w:r w:rsidR="004E217C" w:rsidRPr="004E217C">
        <w:rPr>
          <w:rFonts w:hint="eastAsia"/>
          <w:lang w:eastAsia="ko-KR"/>
        </w:rPr>
        <w:t>.</w:t>
      </w:r>
    </w:p>
    <w:p w14:paraId="668D251F" w14:textId="33D470EE" w:rsidR="0065603B" w:rsidRDefault="0065603B" w:rsidP="009D7F71">
      <w:pPr>
        <w:rPr>
          <w:lang w:eastAsia="ko-KR"/>
        </w:rPr>
      </w:pPr>
      <w:r w:rsidRPr="0065603B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65603B">
        <w:rPr>
          <w:rFonts w:hint="eastAsia"/>
          <w:lang w:eastAsia="ko-KR"/>
        </w:rPr>
        <w:t xml:space="preserve"> 1-C</w:t>
      </w:r>
      <w:r w:rsidRPr="0065603B">
        <w:rPr>
          <w:rFonts w:hint="eastAsia"/>
          <w:lang w:eastAsia="ko-KR"/>
        </w:rPr>
        <w:t>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경우</w:t>
      </w:r>
      <w:r w:rsidRPr="0065603B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65603B">
        <w:rPr>
          <w:rFonts w:hint="eastAsia"/>
          <w:lang w:eastAsia="ko-KR"/>
        </w:rPr>
        <w:t>이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요구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사항은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동작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대역에서의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전송을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지원하는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안테나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커넥터에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적용되어야한다</w:t>
      </w:r>
      <w:r w:rsidRPr="0065603B">
        <w:rPr>
          <w:rFonts w:hint="eastAsia"/>
          <w:lang w:eastAsia="ko-KR"/>
        </w:rPr>
        <w:t>.</w:t>
      </w:r>
    </w:p>
    <w:p w14:paraId="2F137ED1" w14:textId="626E44E6" w:rsidR="009D7F71" w:rsidRDefault="0065603B" w:rsidP="009D7F71">
      <w:pPr>
        <w:rPr>
          <w:lang w:eastAsia="ko-KR"/>
        </w:rPr>
      </w:pPr>
      <w:r w:rsidRPr="0065603B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65603B">
        <w:rPr>
          <w:rFonts w:hint="eastAsia"/>
          <w:lang w:eastAsia="ko-KR"/>
        </w:rPr>
        <w:t xml:space="preserve"> 1-H</w:t>
      </w:r>
      <w:r w:rsidRPr="0065603B">
        <w:rPr>
          <w:rFonts w:hint="eastAsia"/>
          <w:lang w:eastAsia="ko-KR"/>
        </w:rPr>
        <w:t>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경우</w:t>
      </w:r>
      <w:r w:rsidRPr="0065603B">
        <w:rPr>
          <w:rFonts w:hint="eastAsia"/>
          <w:lang w:eastAsia="ko-KR"/>
        </w:rPr>
        <w:t>,</w:t>
      </w:r>
      <w:r w:rsidR="00754D79">
        <w:rPr>
          <w:lang w:eastAsia="ko-KR"/>
        </w:rPr>
        <w:t xml:space="preserve"> </w:t>
      </w:r>
      <w:r w:rsidRPr="0065603B">
        <w:rPr>
          <w:rFonts w:hint="eastAsia"/>
          <w:lang w:eastAsia="ko-KR"/>
        </w:rPr>
        <w:t>이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요구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사항은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동작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대역에서의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전송을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지원하는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각</w:t>
      </w:r>
      <w:r w:rsidRPr="0065603B">
        <w:rPr>
          <w:rFonts w:hint="eastAsia"/>
          <w:lang w:eastAsia="ko-KR"/>
        </w:rPr>
        <w:t xml:space="preserve"> TAB </w:t>
      </w:r>
      <w:r w:rsidRPr="0065603B">
        <w:rPr>
          <w:rFonts w:hint="eastAsia"/>
          <w:lang w:eastAsia="ko-KR"/>
        </w:rPr>
        <w:t>커넥터에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적용되어야한다</w:t>
      </w:r>
      <w:r w:rsidRPr="0065603B">
        <w:rPr>
          <w:rFonts w:hint="eastAsia"/>
          <w:lang w:eastAsia="ko-KR"/>
        </w:rPr>
        <w:t>.</w:t>
      </w:r>
    </w:p>
    <w:p w14:paraId="627ED9CF" w14:textId="473383D1" w:rsidR="009D7F71" w:rsidRDefault="00D6088B" w:rsidP="00D6088B">
      <w:pPr>
        <w:pStyle w:val="4"/>
        <w:rPr>
          <w:lang w:eastAsia="ko-KR"/>
        </w:rPr>
      </w:pPr>
      <w:r w:rsidRPr="00D6088B">
        <w:rPr>
          <w:lang w:eastAsia="ko-KR"/>
        </w:rPr>
        <w:lastRenderedPageBreak/>
        <w:t>Minimum Requirement for BS type 1-C and BS type 1-H</w:t>
      </w:r>
    </w:p>
    <w:p w14:paraId="60FF68A1" w14:textId="403AD331" w:rsidR="009D7F71" w:rsidRDefault="0013144D" w:rsidP="009D7F71">
      <w:pPr>
        <w:rPr>
          <w:lang w:eastAsia="ko-KR"/>
        </w:rPr>
      </w:pPr>
      <w:r w:rsidRPr="0013144D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3144D">
        <w:rPr>
          <w:rFonts w:hint="eastAsia"/>
          <w:lang w:eastAsia="ko-KR"/>
        </w:rPr>
        <w:t xml:space="preserve"> 1-C </w:t>
      </w:r>
      <w:r w:rsidRPr="0013144D">
        <w:rPr>
          <w:rFonts w:hint="eastAsia"/>
          <w:lang w:eastAsia="ko-KR"/>
        </w:rPr>
        <w:t>및</w:t>
      </w:r>
      <w:r w:rsidRPr="0013144D">
        <w:rPr>
          <w:rFonts w:hint="eastAsia"/>
          <w:lang w:eastAsia="ko-KR"/>
        </w:rPr>
        <w:t xml:space="preserve"> 1-H</w:t>
      </w:r>
      <w:r w:rsidRPr="0013144D">
        <w:rPr>
          <w:rFonts w:hint="eastAsia"/>
          <w:lang w:eastAsia="ko-KR"/>
        </w:rPr>
        <w:t>의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경우</w:t>
      </w:r>
      <w:r w:rsidRPr="0013144D">
        <w:rPr>
          <w:rFonts w:hint="eastAsia"/>
          <w:lang w:eastAsia="ko-KR"/>
        </w:rPr>
        <w:t xml:space="preserve">, </w:t>
      </w:r>
      <w:r w:rsidRPr="0013144D">
        <w:rPr>
          <w:rFonts w:hint="eastAsia"/>
          <w:lang w:eastAsia="ko-KR"/>
        </w:rPr>
        <w:t>표</w:t>
      </w:r>
      <w:r w:rsidRPr="0013144D">
        <w:rPr>
          <w:rFonts w:hint="eastAsia"/>
          <w:lang w:eastAsia="ko-KR"/>
        </w:rPr>
        <w:t xml:space="preserve"> 6.5.2.2-1</w:t>
      </w:r>
      <w:r w:rsidRPr="0013144D">
        <w:rPr>
          <w:rFonts w:hint="eastAsia"/>
          <w:lang w:eastAsia="ko-KR"/>
        </w:rPr>
        <w:t>에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요약된</w:t>
      </w:r>
      <w:r w:rsidRPr="0013144D">
        <w:rPr>
          <w:rFonts w:hint="eastAsia"/>
          <w:lang w:eastAsia="ko-KR"/>
        </w:rPr>
        <w:t xml:space="preserve"> PDSCH</w:t>
      </w:r>
      <w:r w:rsidRPr="0013144D">
        <w:rPr>
          <w:rFonts w:hint="eastAsia"/>
          <w:lang w:eastAsia="ko-KR"/>
        </w:rPr>
        <w:t>상의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상이한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변조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방식에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대한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각</w:t>
      </w:r>
      <w:r w:rsidRPr="0013144D">
        <w:rPr>
          <w:rFonts w:hint="eastAsia"/>
          <w:lang w:eastAsia="ko-KR"/>
        </w:rPr>
        <w:t xml:space="preserve"> NR </w:t>
      </w:r>
      <w:r w:rsidRPr="0013144D">
        <w:rPr>
          <w:rFonts w:hint="eastAsia"/>
          <w:lang w:eastAsia="ko-KR"/>
        </w:rPr>
        <w:t>반송파의</w:t>
      </w:r>
      <w:r w:rsidRPr="0013144D">
        <w:rPr>
          <w:rFonts w:hint="eastAsia"/>
          <w:lang w:eastAsia="ko-KR"/>
        </w:rPr>
        <w:t xml:space="preserve"> EVM </w:t>
      </w:r>
      <w:r w:rsidRPr="0013144D">
        <w:rPr>
          <w:rFonts w:hint="eastAsia"/>
          <w:lang w:eastAsia="ko-KR"/>
        </w:rPr>
        <w:t>레벨은</w:t>
      </w:r>
      <w:r w:rsidRPr="0013144D">
        <w:rPr>
          <w:rFonts w:hint="eastAsia"/>
          <w:lang w:eastAsia="ko-KR"/>
        </w:rPr>
        <w:t xml:space="preserve"> 6.5.2.3</w:t>
      </w:r>
      <w:r w:rsidRPr="0013144D">
        <w:rPr>
          <w:rFonts w:hint="eastAsia"/>
          <w:lang w:eastAsia="ko-KR"/>
        </w:rPr>
        <w:t>에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기술된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프레임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구조를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사용하여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충족되어야한다</w:t>
      </w:r>
      <w:r w:rsidRPr="0013144D">
        <w:rPr>
          <w:rFonts w:hint="eastAsia"/>
          <w:lang w:eastAsia="ko-KR"/>
        </w:rPr>
        <w:t>.</w:t>
      </w:r>
    </w:p>
    <w:p w14:paraId="479B43AB" w14:textId="71C4E2C0" w:rsidR="009D7F71" w:rsidRPr="00185552" w:rsidRDefault="00185552" w:rsidP="00185552">
      <w:pPr>
        <w:jc w:val="center"/>
        <w:rPr>
          <w:b/>
          <w:bCs/>
          <w:lang w:eastAsia="ko-KR"/>
        </w:rPr>
      </w:pPr>
      <w:r w:rsidRPr="00185552">
        <w:rPr>
          <w:b/>
          <w:bCs/>
          <w:lang w:eastAsia="ko-KR"/>
        </w:rPr>
        <w:t>Table 6.5.2.2-1: EVM requirements for BS type 1-C and BS type 1-H carrier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3829"/>
        <w:gridCol w:w="3967"/>
      </w:tblGrid>
      <w:tr w:rsidR="00456641" w14:paraId="72182058" w14:textId="77777777" w:rsidTr="004754EB">
        <w:tc>
          <w:tcPr>
            <w:tcW w:w="3829" w:type="dxa"/>
          </w:tcPr>
          <w:p w14:paraId="1F038A1F" w14:textId="1B53D0DF" w:rsidR="00456641" w:rsidRPr="00A87556" w:rsidRDefault="00456641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Modulation scheme for PDSCH</w:t>
            </w:r>
          </w:p>
        </w:tc>
        <w:tc>
          <w:tcPr>
            <w:tcW w:w="3967" w:type="dxa"/>
          </w:tcPr>
          <w:p w14:paraId="65D68779" w14:textId="3B010AC9" w:rsidR="00456641" w:rsidRPr="00A87556" w:rsidRDefault="00456641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Required EVM</w:t>
            </w:r>
          </w:p>
        </w:tc>
      </w:tr>
      <w:tr w:rsidR="00456641" w14:paraId="64C27299" w14:textId="77777777" w:rsidTr="004754EB">
        <w:tc>
          <w:tcPr>
            <w:tcW w:w="3829" w:type="dxa"/>
          </w:tcPr>
          <w:p w14:paraId="229DC5AF" w14:textId="395B1A94" w:rsidR="00456641" w:rsidRPr="00A87556" w:rsidRDefault="00456641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QPSK</w:t>
            </w:r>
          </w:p>
        </w:tc>
        <w:tc>
          <w:tcPr>
            <w:tcW w:w="3967" w:type="dxa"/>
          </w:tcPr>
          <w:p w14:paraId="19B58BD7" w14:textId="1C694474" w:rsidR="00456641" w:rsidRPr="00A87556" w:rsidRDefault="00456641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17.5%</w:t>
            </w:r>
          </w:p>
        </w:tc>
      </w:tr>
      <w:tr w:rsidR="00456641" w14:paraId="66F23E34" w14:textId="77777777" w:rsidTr="004754EB">
        <w:tc>
          <w:tcPr>
            <w:tcW w:w="3829" w:type="dxa"/>
          </w:tcPr>
          <w:p w14:paraId="12B339F7" w14:textId="4683F7ED" w:rsidR="00456641" w:rsidRPr="00A87556" w:rsidRDefault="00456641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16QAM</w:t>
            </w:r>
          </w:p>
        </w:tc>
        <w:tc>
          <w:tcPr>
            <w:tcW w:w="3967" w:type="dxa"/>
          </w:tcPr>
          <w:p w14:paraId="00C37F2B" w14:textId="448214FD" w:rsidR="00456641" w:rsidRPr="00A87556" w:rsidRDefault="00456641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12.5%</w:t>
            </w:r>
          </w:p>
        </w:tc>
      </w:tr>
      <w:tr w:rsidR="00456641" w14:paraId="280C36D6" w14:textId="77777777" w:rsidTr="004754EB">
        <w:tc>
          <w:tcPr>
            <w:tcW w:w="3829" w:type="dxa"/>
          </w:tcPr>
          <w:p w14:paraId="737B3B5F" w14:textId="1709E466" w:rsidR="00456641" w:rsidRPr="00A87556" w:rsidRDefault="00456641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64QAM</w:t>
            </w:r>
          </w:p>
        </w:tc>
        <w:tc>
          <w:tcPr>
            <w:tcW w:w="3967" w:type="dxa"/>
          </w:tcPr>
          <w:p w14:paraId="59A19CE1" w14:textId="45AE5432" w:rsidR="00456641" w:rsidRPr="00A87556" w:rsidRDefault="00456641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8%</w:t>
            </w:r>
          </w:p>
        </w:tc>
      </w:tr>
      <w:tr w:rsidR="00456641" w14:paraId="08359DB1" w14:textId="77777777" w:rsidTr="004754EB">
        <w:tc>
          <w:tcPr>
            <w:tcW w:w="3829" w:type="dxa"/>
          </w:tcPr>
          <w:p w14:paraId="764949D3" w14:textId="655FA542" w:rsidR="00456641" w:rsidRPr="00A87556" w:rsidRDefault="00456641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256QAM</w:t>
            </w:r>
          </w:p>
        </w:tc>
        <w:tc>
          <w:tcPr>
            <w:tcW w:w="3967" w:type="dxa"/>
          </w:tcPr>
          <w:p w14:paraId="74A20F65" w14:textId="0080E178" w:rsidR="00456641" w:rsidRPr="00A87556" w:rsidRDefault="00456641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3.5%</w:t>
            </w:r>
          </w:p>
        </w:tc>
      </w:tr>
    </w:tbl>
    <w:p w14:paraId="02699719" w14:textId="27D64C5C" w:rsidR="009D7F71" w:rsidRDefault="009D7F71" w:rsidP="009D7F71">
      <w:pPr>
        <w:rPr>
          <w:lang w:eastAsia="ko-KR"/>
        </w:rPr>
      </w:pPr>
    </w:p>
    <w:p w14:paraId="633C3AB1" w14:textId="7F489B91" w:rsidR="009D7F71" w:rsidRDefault="00EB0CB9" w:rsidP="00EB0CB9">
      <w:pPr>
        <w:pStyle w:val="4"/>
        <w:rPr>
          <w:lang w:eastAsia="ko-KR"/>
        </w:rPr>
      </w:pPr>
      <w:r w:rsidRPr="00EB0CB9">
        <w:rPr>
          <w:lang w:eastAsia="ko-KR"/>
        </w:rPr>
        <w:t>EVM frame structure for measurement</w:t>
      </w:r>
    </w:p>
    <w:p w14:paraId="797EEC71" w14:textId="26A10801" w:rsidR="009D7F71" w:rsidRDefault="00927F50" w:rsidP="009D7F71">
      <w:pPr>
        <w:rPr>
          <w:lang w:eastAsia="ko-KR"/>
        </w:rPr>
      </w:pPr>
      <w:r w:rsidRPr="00927F50">
        <w:rPr>
          <w:rFonts w:hint="eastAsia"/>
          <w:lang w:eastAsia="ko-KR"/>
        </w:rPr>
        <w:t>EVM</w:t>
      </w:r>
      <w:r w:rsidRPr="00927F50">
        <w:rPr>
          <w:rFonts w:hint="eastAsia"/>
          <w:lang w:eastAsia="ko-KR"/>
        </w:rPr>
        <w:t>은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할당된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모든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자원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블록과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다운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링크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서브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프레임에서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각</w:t>
      </w:r>
      <w:r w:rsidRPr="00927F50">
        <w:rPr>
          <w:rFonts w:hint="eastAsia"/>
          <w:lang w:eastAsia="ko-KR"/>
        </w:rPr>
        <w:t xml:space="preserve"> NR </w:t>
      </w:r>
      <w:r w:rsidRPr="00927F50">
        <w:rPr>
          <w:rFonts w:hint="eastAsia"/>
          <w:lang w:eastAsia="ko-KR"/>
        </w:rPr>
        <w:t>반송파에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대해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평가되어야한다</w:t>
      </w:r>
      <w:r w:rsidRPr="00927F50">
        <w:rPr>
          <w:rFonts w:hint="eastAsia"/>
          <w:lang w:eastAsia="ko-KR"/>
        </w:rPr>
        <w:t xml:space="preserve">. </w:t>
      </w:r>
      <w:r w:rsidRPr="00927F50">
        <w:rPr>
          <w:rFonts w:hint="eastAsia"/>
          <w:lang w:eastAsia="ko-KR"/>
        </w:rPr>
        <w:t>표</w:t>
      </w:r>
      <w:r w:rsidRPr="00927F50">
        <w:rPr>
          <w:rFonts w:hint="eastAsia"/>
          <w:lang w:eastAsia="ko-KR"/>
        </w:rPr>
        <w:t xml:space="preserve"> 6.5.2.2-1</w:t>
      </w:r>
      <w:r w:rsidRPr="00927F50">
        <w:rPr>
          <w:rFonts w:hint="eastAsia"/>
          <w:lang w:eastAsia="ko-KR"/>
        </w:rPr>
        <w:t>에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열거된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다른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변조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방식이</w:t>
      </w:r>
      <w:r w:rsidRPr="00927F5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>ank</w:t>
      </w:r>
      <w:r w:rsidRPr="00927F50">
        <w:rPr>
          <w:rFonts w:hint="eastAsia"/>
          <w:lang w:eastAsia="ko-KR"/>
        </w:rPr>
        <w:t xml:space="preserve"> 1</w:t>
      </w:r>
      <w:r w:rsidRPr="00927F50">
        <w:rPr>
          <w:rFonts w:hint="eastAsia"/>
          <w:lang w:eastAsia="ko-KR"/>
        </w:rPr>
        <w:t>에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대해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고려되어야한다</w:t>
      </w:r>
      <w:r w:rsidRPr="00927F50">
        <w:rPr>
          <w:rFonts w:hint="eastAsia"/>
          <w:lang w:eastAsia="ko-KR"/>
        </w:rPr>
        <w:t>.</w:t>
      </w:r>
    </w:p>
    <w:p w14:paraId="1408C64A" w14:textId="340AAE8F" w:rsidR="009D7F71" w:rsidRDefault="004559CB" w:rsidP="009D7F71">
      <w:pPr>
        <w:rPr>
          <w:lang w:eastAsia="ko-KR"/>
        </w:rPr>
      </w:pPr>
      <w:r w:rsidRPr="004559CB">
        <w:rPr>
          <w:rFonts w:hint="eastAsia"/>
          <w:lang w:eastAsia="ko-KR"/>
        </w:rPr>
        <w:t>NR</w:t>
      </w:r>
      <w:r w:rsidRPr="004559CB">
        <w:rPr>
          <w:rFonts w:hint="eastAsia"/>
          <w:lang w:eastAsia="ko-KR"/>
        </w:rPr>
        <w:t>의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경우</w:t>
      </w:r>
      <w:r w:rsidRPr="004559CB">
        <w:rPr>
          <w:rFonts w:hint="eastAsia"/>
          <w:lang w:eastAsia="ko-KR"/>
        </w:rPr>
        <w:t xml:space="preserve">, </w:t>
      </w:r>
      <w:r w:rsidRPr="004559CB">
        <w:rPr>
          <w:rFonts w:hint="eastAsia"/>
          <w:lang w:eastAsia="ko-KR"/>
        </w:rPr>
        <w:t>모든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대역폭에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대해</w:t>
      </w:r>
      <w:r w:rsidRPr="004559CB">
        <w:rPr>
          <w:rFonts w:hint="eastAsia"/>
          <w:lang w:eastAsia="ko-KR"/>
        </w:rPr>
        <w:t xml:space="preserve">, 10ms </w:t>
      </w:r>
      <w:r w:rsidRPr="004559CB">
        <w:rPr>
          <w:rFonts w:hint="eastAsia"/>
          <w:lang w:eastAsia="ko-KR"/>
        </w:rPr>
        <w:t>측정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기간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내에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할당된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모든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자원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블록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및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다운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링크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서브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프레임에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대해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각</w:t>
      </w:r>
      <w:r w:rsidRPr="004559CB">
        <w:rPr>
          <w:rFonts w:hint="eastAsia"/>
          <w:lang w:eastAsia="ko-KR"/>
        </w:rPr>
        <w:t xml:space="preserve"> NR </w:t>
      </w:r>
      <w:r w:rsidRPr="004559CB">
        <w:rPr>
          <w:rFonts w:hint="eastAsia"/>
          <w:lang w:eastAsia="ko-KR"/>
        </w:rPr>
        <w:t>반송파에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대해</w:t>
      </w:r>
      <w:r w:rsidRPr="004559CB">
        <w:rPr>
          <w:rFonts w:hint="eastAsia"/>
          <w:lang w:eastAsia="ko-KR"/>
        </w:rPr>
        <w:t xml:space="preserve"> EVM </w:t>
      </w:r>
      <w:r w:rsidRPr="004559CB">
        <w:rPr>
          <w:rFonts w:hint="eastAsia"/>
          <w:lang w:eastAsia="ko-KR"/>
        </w:rPr>
        <w:t>측정이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수행되어야한다</w:t>
      </w:r>
      <w:r w:rsidRPr="004559CB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4559CB">
        <w:rPr>
          <w:rFonts w:hint="eastAsia"/>
          <w:lang w:eastAsia="ko-KR"/>
        </w:rPr>
        <w:t xml:space="preserve">EVM </w:t>
      </w:r>
      <w:r w:rsidRPr="004559CB">
        <w:rPr>
          <w:rFonts w:hint="eastAsia"/>
          <w:lang w:eastAsia="ko-KR"/>
        </w:rPr>
        <w:t>측정주기의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경계는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무선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프레임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경계와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정렬될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필요가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없다</w:t>
      </w:r>
      <w:r w:rsidRPr="004559CB">
        <w:rPr>
          <w:rFonts w:hint="eastAsia"/>
          <w:lang w:eastAsia="ko-KR"/>
        </w:rPr>
        <w:t>.</w:t>
      </w:r>
    </w:p>
    <w:p w14:paraId="6D27EC6C" w14:textId="536E2C25" w:rsidR="009D7F71" w:rsidRDefault="00FA64E3" w:rsidP="00FA64E3">
      <w:pPr>
        <w:pStyle w:val="3"/>
        <w:rPr>
          <w:lang w:eastAsia="ko-KR"/>
        </w:rPr>
      </w:pPr>
      <w:bookmarkStart w:id="52" w:name="_Toc39849642"/>
      <w:r>
        <w:rPr>
          <w:lang w:eastAsia="ko-KR"/>
        </w:rPr>
        <w:t>Time alignment error</w:t>
      </w:r>
      <w:bookmarkEnd w:id="52"/>
    </w:p>
    <w:p w14:paraId="0A856207" w14:textId="2F6B165C" w:rsidR="009D7F71" w:rsidRDefault="004A0101" w:rsidP="004A0101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54B15734" w14:textId="797E684D" w:rsidR="009D7F71" w:rsidRDefault="00241CB2" w:rsidP="009D7F71">
      <w:pPr>
        <w:rPr>
          <w:lang w:eastAsia="ko-KR"/>
        </w:rPr>
      </w:pPr>
      <w:r w:rsidRPr="00241CB2">
        <w:rPr>
          <w:rFonts w:hint="eastAsia"/>
          <w:lang w:eastAsia="ko-KR"/>
        </w:rPr>
        <w:t>이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요건은</w:t>
      </w:r>
      <w:r w:rsidRPr="00241CB2">
        <w:rPr>
          <w:rFonts w:hint="eastAsia"/>
          <w:lang w:eastAsia="ko-KR"/>
        </w:rPr>
        <w:t xml:space="preserve"> MIMO </w:t>
      </w:r>
      <w:r w:rsidRPr="00241CB2">
        <w:rPr>
          <w:rFonts w:hint="eastAsia"/>
          <w:lang w:eastAsia="ko-KR"/>
        </w:rPr>
        <w:t>전송</w:t>
      </w:r>
      <w:r w:rsidRPr="00241CB2">
        <w:rPr>
          <w:rFonts w:hint="eastAsia"/>
          <w:lang w:eastAsia="ko-KR"/>
        </w:rPr>
        <w:t xml:space="preserve">, </w:t>
      </w:r>
      <w:r w:rsidRPr="00241CB2">
        <w:rPr>
          <w:rFonts w:hint="eastAsia"/>
          <w:lang w:eastAsia="ko-KR"/>
        </w:rPr>
        <w:t>반송파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집성</w:t>
      </w:r>
      <w:r>
        <w:rPr>
          <w:rFonts w:hint="eastAsia"/>
          <w:lang w:eastAsia="ko-KR"/>
        </w:rPr>
        <w:t>(</w:t>
      </w:r>
      <w:r>
        <w:rPr>
          <w:lang w:eastAsia="ko-KR"/>
        </w:rPr>
        <w:t>carrier aggregation)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및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그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조합의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프레임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타이밍에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적용된다</w:t>
      </w:r>
      <w:r w:rsidRPr="00241CB2">
        <w:rPr>
          <w:rFonts w:hint="eastAsia"/>
          <w:lang w:eastAsia="ko-KR"/>
        </w:rPr>
        <w:t>.</w:t>
      </w:r>
    </w:p>
    <w:p w14:paraId="5639A8F6" w14:textId="77305E21" w:rsidR="009D7F71" w:rsidRDefault="008B0D73" w:rsidP="009D7F71">
      <w:pPr>
        <w:rPr>
          <w:lang w:eastAsia="ko-KR"/>
        </w:rPr>
      </w:pPr>
      <w:r w:rsidRPr="008B0D73">
        <w:rPr>
          <w:rFonts w:hint="eastAsia"/>
          <w:lang w:eastAsia="ko-KR"/>
        </w:rPr>
        <w:t xml:space="preserve">BS </w:t>
      </w:r>
      <w:r w:rsidRPr="008B0D73">
        <w:rPr>
          <w:rFonts w:hint="eastAsia"/>
          <w:lang w:eastAsia="ko-KR"/>
        </w:rPr>
        <w:t>송신기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안테나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커넥터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또는</w:t>
      </w:r>
      <w:r w:rsidRPr="008B0D73">
        <w:rPr>
          <w:rFonts w:hint="eastAsia"/>
          <w:lang w:eastAsia="ko-KR"/>
        </w:rPr>
        <w:t xml:space="preserve"> TAB </w:t>
      </w:r>
      <w:r w:rsidRPr="008B0D73">
        <w:rPr>
          <w:rFonts w:hint="eastAsia"/>
          <w:lang w:eastAsia="ko-KR"/>
        </w:rPr>
        <w:t>커넥터에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존재하는</w:t>
      </w:r>
      <w:r w:rsidRPr="008B0D73">
        <w:rPr>
          <w:rFonts w:hint="eastAsia"/>
          <w:lang w:eastAsia="ko-KR"/>
        </w:rPr>
        <w:t xml:space="preserve"> NR </w:t>
      </w:r>
      <w:r w:rsidRPr="008B0D73">
        <w:rPr>
          <w:rFonts w:hint="eastAsia"/>
          <w:lang w:eastAsia="ko-KR"/>
        </w:rPr>
        <w:t>신호의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프레임은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시간적으로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완벽하게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정렬되지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8B0D73">
        <w:rPr>
          <w:rFonts w:hint="eastAsia"/>
          <w:lang w:eastAsia="ko-KR"/>
        </w:rPr>
        <w:t>다</w:t>
      </w:r>
      <w:r w:rsidRPr="008B0D7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8B0D73">
        <w:rPr>
          <w:rFonts w:hint="eastAsia"/>
          <w:lang w:eastAsia="ko-KR"/>
        </w:rPr>
        <w:t xml:space="preserve">BS </w:t>
      </w:r>
      <w:r w:rsidRPr="008B0D73">
        <w:rPr>
          <w:rFonts w:hint="eastAsia"/>
          <w:lang w:eastAsia="ko-KR"/>
        </w:rPr>
        <w:t>송신기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안테나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커넥터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또는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송수신기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어레이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경계에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존재하는</w:t>
      </w:r>
      <w:r w:rsidRPr="008B0D73">
        <w:rPr>
          <w:rFonts w:hint="eastAsia"/>
          <w:lang w:eastAsia="ko-KR"/>
        </w:rPr>
        <w:t xml:space="preserve"> RF </w:t>
      </w:r>
      <w:r w:rsidRPr="008B0D73">
        <w:rPr>
          <w:rFonts w:hint="eastAsia"/>
          <w:lang w:eastAsia="ko-KR"/>
        </w:rPr>
        <w:t>신호는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서로에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대해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특정한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타이밍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차이를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경험할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수있다</w:t>
      </w:r>
      <w:r w:rsidRPr="008B0D73">
        <w:rPr>
          <w:rFonts w:hint="eastAsia"/>
          <w:lang w:eastAsia="ko-KR"/>
        </w:rPr>
        <w:t>.</w:t>
      </w:r>
    </w:p>
    <w:p w14:paraId="7919CBBE" w14:textId="2EE87679" w:rsidR="009D7F71" w:rsidRDefault="008B0D73" w:rsidP="009D7F71">
      <w:pPr>
        <w:rPr>
          <w:lang w:eastAsia="ko-KR"/>
        </w:rPr>
      </w:pPr>
      <w:r w:rsidRPr="008B0D73">
        <w:rPr>
          <w:rFonts w:hint="eastAsia"/>
          <w:lang w:eastAsia="ko-KR"/>
        </w:rPr>
        <w:t>TAE</w:t>
      </w:r>
      <w:r w:rsidRPr="008B0D73">
        <w:rPr>
          <w:rFonts w:hint="eastAsia"/>
          <w:lang w:eastAsia="ko-KR"/>
        </w:rPr>
        <w:t>는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특정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신호</w:t>
      </w:r>
      <w:r w:rsidRPr="008B0D73">
        <w:rPr>
          <w:rFonts w:hint="eastAsia"/>
          <w:lang w:eastAsia="ko-KR"/>
        </w:rPr>
        <w:t xml:space="preserve"> / </w:t>
      </w:r>
      <w:r w:rsidRPr="008B0D73">
        <w:rPr>
          <w:rFonts w:hint="eastAsia"/>
          <w:lang w:eastAsia="ko-KR"/>
        </w:rPr>
        <w:t>송신기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구성</w:t>
      </w:r>
      <w:r w:rsidRPr="008B0D73">
        <w:rPr>
          <w:rFonts w:hint="eastAsia"/>
          <w:lang w:eastAsia="ko-KR"/>
        </w:rPr>
        <w:t xml:space="preserve"> / </w:t>
      </w:r>
      <w:r w:rsidRPr="008B0D73">
        <w:rPr>
          <w:rFonts w:hint="eastAsia"/>
          <w:lang w:eastAsia="ko-KR"/>
        </w:rPr>
        <w:t>송신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모드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세트에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8B0D73">
        <w:rPr>
          <w:rFonts w:hint="eastAsia"/>
          <w:lang w:eastAsia="ko-KR"/>
        </w:rPr>
        <w:t>다</w:t>
      </w:r>
      <w:r w:rsidRPr="008B0D73">
        <w:rPr>
          <w:rFonts w:hint="eastAsia"/>
          <w:lang w:eastAsia="ko-KR"/>
        </w:rPr>
        <w:t>.</w:t>
      </w:r>
    </w:p>
    <w:p w14:paraId="2715D707" w14:textId="05AD00FD" w:rsidR="00587469" w:rsidRDefault="00587469" w:rsidP="009D7F71">
      <w:pPr>
        <w:rPr>
          <w:lang w:eastAsia="ko-KR"/>
        </w:rPr>
      </w:pPr>
      <w:r w:rsidRPr="00587469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87469">
        <w:rPr>
          <w:rFonts w:hint="eastAsia"/>
          <w:lang w:eastAsia="ko-KR"/>
        </w:rPr>
        <w:t xml:space="preserve"> 1-C</w:t>
      </w:r>
      <w:r w:rsidRPr="00587469">
        <w:rPr>
          <w:rFonts w:hint="eastAsia"/>
          <w:lang w:eastAsia="ko-KR"/>
        </w:rPr>
        <w:t>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경우</w:t>
      </w:r>
      <w:r w:rsidRPr="00587469">
        <w:rPr>
          <w:rFonts w:hint="eastAsia"/>
          <w:lang w:eastAsia="ko-KR"/>
        </w:rPr>
        <w:t>, TAE</w:t>
      </w:r>
      <w:r w:rsidRPr="00587469">
        <w:rPr>
          <w:rFonts w:hint="eastAsia"/>
          <w:lang w:eastAsia="ko-KR"/>
        </w:rPr>
        <w:t>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특정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세트의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신호</w:t>
      </w:r>
      <w:r w:rsidRPr="00587469">
        <w:rPr>
          <w:rFonts w:hint="eastAsia"/>
          <w:lang w:eastAsia="ko-KR"/>
        </w:rPr>
        <w:t xml:space="preserve"> / </w:t>
      </w:r>
      <w:r w:rsidRPr="00587469">
        <w:rPr>
          <w:rFonts w:hint="eastAsia"/>
          <w:lang w:eastAsia="ko-KR"/>
        </w:rPr>
        <w:t>송신기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구성</w:t>
      </w:r>
      <w:r w:rsidRPr="00587469">
        <w:rPr>
          <w:rFonts w:hint="eastAsia"/>
          <w:lang w:eastAsia="ko-KR"/>
        </w:rPr>
        <w:t xml:space="preserve"> / </w:t>
      </w:r>
      <w:r w:rsidRPr="00587469">
        <w:rPr>
          <w:rFonts w:hint="eastAsia"/>
          <w:lang w:eastAsia="ko-KR"/>
        </w:rPr>
        <w:t>송신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모드에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대해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상이한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안테나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커넥터에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속하는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임의의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신호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사이의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최대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타이밍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차이로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정의된다</w:t>
      </w:r>
      <w:r w:rsidRPr="00587469">
        <w:rPr>
          <w:rFonts w:hint="eastAsia"/>
          <w:lang w:eastAsia="ko-KR"/>
        </w:rPr>
        <w:t>.</w:t>
      </w:r>
    </w:p>
    <w:p w14:paraId="35392675" w14:textId="2275B09E" w:rsidR="009D7F71" w:rsidRDefault="00587469" w:rsidP="009D7F71">
      <w:pPr>
        <w:rPr>
          <w:lang w:eastAsia="ko-KR"/>
        </w:rPr>
      </w:pPr>
      <w:r w:rsidRPr="00587469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87469">
        <w:rPr>
          <w:rFonts w:hint="eastAsia"/>
          <w:lang w:eastAsia="ko-KR"/>
        </w:rPr>
        <w:t xml:space="preserve"> 1-H</w:t>
      </w:r>
      <w:r w:rsidRPr="00587469">
        <w:rPr>
          <w:rFonts w:hint="eastAsia"/>
          <w:lang w:eastAsia="ko-KR"/>
        </w:rPr>
        <w:t>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경우</w:t>
      </w:r>
      <w:r w:rsidRPr="00587469">
        <w:rPr>
          <w:rFonts w:hint="eastAsia"/>
          <w:lang w:eastAsia="ko-KR"/>
        </w:rPr>
        <w:t>, TAE</w:t>
      </w:r>
      <w:r w:rsidRPr="00587469">
        <w:rPr>
          <w:rFonts w:hint="eastAsia"/>
          <w:lang w:eastAsia="ko-KR"/>
        </w:rPr>
        <w:t>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트랜시버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어레이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경계에서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서로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다른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송신기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그룹에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속하는</w:t>
      </w:r>
      <w:r w:rsidRPr="00587469">
        <w:rPr>
          <w:rFonts w:hint="eastAsia"/>
          <w:lang w:eastAsia="ko-KR"/>
        </w:rPr>
        <w:t xml:space="preserve"> TAB </w:t>
      </w:r>
      <w:r w:rsidRPr="00587469">
        <w:rPr>
          <w:rFonts w:hint="eastAsia"/>
          <w:lang w:eastAsia="ko-KR"/>
        </w:rPr>
        <w:t>커넥터에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속하는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신호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사이의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최대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타이밍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차이로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정의되며</w:t>
      </w:r>
      <w:r w:rsidRPr="00587469">
        <w:rPr>
          <w:rFonts w:hint="eastAsia"/>
          <w:lang w:eastAsia="ko-KR"/>
        </w:rPr>
        <w:t xml:space="preserve">, </w:t>
      </w:r>
      <w:r w:rsidRPr="00587469">
        <w:rPr>
          <w:rFonts w:hint="eastAsia"/>
          <w:lang w:eastAsia="ko-KR"/>
        </w:rPr>
        <w:t>여기서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트랜스미터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그룹은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해당하는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트랜시버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유닛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어레이의</w:t>
      </w:r>
      <w:r w:rsidRPr="00587469">
        <w:rPr>
          <w:rFonts w:hint="eastAsia"/>
          <w:lang w:eastAsia="ko-KR"/>
        </w:rPr>
        <w:t xml:space="preserve"> TAB </w:t>
      </w:r>
      <w:r w:rsidRPr="00587469">
        <w:rPr>
          <w:rFonts w:hint="eastAsia"/>
          <w:lang w:eastAsia="ko-KR"/>
        </w:rPr>
        <w:t>커넥터와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연관</w:t>
      </w:r>
      <w:r>
        <w:rPr>
          <w:rFonts w:hint="eastAsia"/>
          <w:lang w:eastAsia="ko-KR"/>
        </w:rPr>
        <w:t>된</w:t>
      </w:r>
      <w:r w:rsidRPr="00587469">
        <w:rPr>
          <w:rFonts w:hint="eastAsia"/>
          <w:lang w:eastAsia="ko-KR"/>
        </w:rPr>
        <w:t>다</w:t>
      </w:r>
      <w:r w:rsidRPr="00587469">
        <w:rPr>
          <w:rFonts w:hint="eastAsia"/>
          <w:lang w:eastAsia="ko-KR"/>
        </w:rPr>
        <w:t xml:space="preserve"> MIMO </w:t>
      </w:r>
      <w:r w:rsidRPr="00587469">
        <w:rPr>
          <w:rFonts w:hint="eastAsia"/>
          <w:lang w:eastAsia="ko-KR"/>
        </w:rPr>
        <w:t>전송</w:t>
      </w:r>
      <w:r w:rsidRPr="00587469">
        <w:rPr>
          <w:rFonts w:hint="eastAsia"/>
          <w:lang w:eastAsia="ko-KR"/>
        </w:rPr>
        <w:t xml:space="preserve">, </w:t>
      </w:r>
      <w:r w:rsidRPr="00587469">
        <w:rPr>
          <w:rFonts w:hint="eastAsia"/>
          <w:lang w:eastAsia="ko-KR"/>
        </w:rPr>
        <w:t>특정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세트의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신호</w:t>
      </w:r>
      <w:r w:rsidRPr="00587469">
        <w:rPr>
          <w:rFonts w:hint="eastAsia"/>
          <w:lang w:eastAsia="ko-KR"/>
        </w:rPr>
        <w:t xml:space="preserve"> / </w:t>
      </w:r>
      <w:r w:rsidRPr="00587469">
        <w:rPr>
          <w:rFonts w:hint="eastAsia"/>
          <w:lang w:eastAsia="ko-KR"/>
        </w:rPr>
        <w:t>송신기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구성</w:t>
      </w:r>
      <w:r w:rsidRPr="00587469">
        <w:rPr>
          <w:rFonts w:hint="eastAsia"/>
          <w:lang w:eastAsia="ko-KR"/>
        </w:rPr>
        <w:t xml:space="preserve"> / </w:t>
      </w:r>
      <w:r w:rsidRPr="00587469">
        <w:rPr>
          <w:rFonts w:hint="eastAsia"/>
          <w:lang w:eastAsia="ko-KR"/>
        </w:rPr>
        <w:t>송신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모드에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대한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반송파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집성</w:t>
      </w:r>
      <w:r w:rsidRPr="00587469">
        <w:rPr>
          <w:rFonts w:hint="eastAsia"/>
          <w:lang w:eastAsia="ko-KR"/>
        </w:rPr>
        <w:t>.</w:t>
      </w:r>
    </w:p>
    <w:p w14:paraId="180554B3" w14:textId="3E405D64" w:rsidR="00D45CFE" w:rsidRDefault="00D45CFE" w:rsidP="00D45CFE">
      <w:pPr>
        <w:pStyle w:val="4"/>
        <w:rPr>
          <w:lang w:eastAsia="ko-KR"/>
        </w:rPr>
      </w:pPr>
      <w:r w:rsidRPr="00D45CFE">
        <w:rPr>
          <w:lang w:eastAsia="ko-KR"/>
        </w:rPr>
        <w:lastRenderedPageBreak/>
        <w:t>Minimum requirement for BS type 1-C and 1-H</w:t>
      </w:r>
    </w:p>
    <w:p w14:paraId="4BB0BC3F" w14:textId="1EBCCC6B" w:rsidR="009D7F71" w:rsidRDefault="007365F8" w:rsidP="009D7F71">
      <w:pPr>
        <w:rPr>
          <w:lang w:eastAsia="ko-KR"/>
        </w:rPr>
      </w:pPr>
      <w:r w:rsidRPr="007365F8">
        <w:rPr>
          <w:rFonts w:hint="eastAsia"/>
          <w:lang w:eastAsia="ko-KR"/>
        </w:rPr>
        <w:t xml:space="preserve">MIMO </w:t>
      </w:r>
      <w:r w:rsidRPr="007365F8">
        <w:rPr>
          <w:rFonts w:hint="eastAsia"/>
          <w:lang w:eastAsia="ko-KR"/>
        </w:rPr>
        <w:t>전송의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경우</w:t>
      </w:r>
      <w:r w:rsidRPr="007365F8">
        <w:rPr>
          <w:rFonts w:hint="eastAsia"/>
          <w:lang w:eastAsia="ko-KR"/>
        </w:rPr>
        <w:t xml:space="preserve">, </w:t>
      </w:r>
      <w:r w:rsidRPr="007365F8">
        <w:rPr>
          <w:rFonts w:hint="eastAsia"/>
          <w:lang w:eastAsia="ko-KR"/>
        </w:rPr>
        <w:t>각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반송파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주파수에서</w:t>
      </w:r>
      <w:r w:rsidRPr="007365F8">
        <w:rPr>
          <w:rFonts w:hint="eastAsia"/>
          <w:lang w:eastAsia="ko-KR"/>
        </w:rPr>
        <w:t xml:space="preserve"> TAE</w:t>
      </w:r>
      <w:r w:rsidRPr="007365F8">
        <w:rPr>
          <w:rFonts w:hint="eastAsia"/>
          <w:lang w:eastAsia="ko-KR"/>
        </w:rPr>
        <w:t>는</w:t>
      </w:r>
      <w:r w:rsidRPr="007365F8">
        <w:rPr>
          <w:rFonts w:hint="eastAsia"/>
          <w:lang w:eastAsia="ko-KR"/>
        </w:rPr>
        <w:t xml:space="preserve"> 65ns</w:t>
      </w:r>
      <w:r w:rsidRPr="007365F8">
        <w:rPr>
          <w:rFonts w:hint="eastAsia"/>
          <w:lang w:eastAsia="ko-KR"/>
        </w:rPr>
        <w:t>를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초과하지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않아야</w:t>
      </w:r>
      <w:r>
        <w:rPr>
          <w:rFonts w:hint="eastAsia"/>
          <w:lang w:eastAsia="ko-KR"/>
        </w:rPr>
        <w:t>한</w:t>
      </w:r>
      <w:r w:rsidRPr="007365F8">
        <w:rPr>
          <w:rFonts w:hint="eastAsia"/>
          <w:lang w:eastAsia="ko-KR"/>
        </w:rPr>
        <w:t>다</w:t>
      </w:r>
      <w:r w:rsidRPr="007365F8">
        <w:rPr>
          <w:rFonts w:hint="eastAsia"/>
          <w:lang w:eastAsia="ko-KR"/>
        </w:rPr>
        <w:t>.</w:t>
      </w:r>
    </w:p>
    <w:p w14:paraId="4BFADE44" w14:textId="5EA3CD1D" w:rsidR="007365F8" w:rsidRDefault="007365F8" w:rsidP="009D7F71">
      <w:pPr>
        <w:rPr>
          <w:lang w:eastAsia="ko-KR"/>
        </w:rPr>
      </w:pPr>
      <w:r w:rsidRPr="007365F8">
        <w:rPr>
          <w:rFonts w:hint="eastAsia"/>
          <w:lang w:eastAsia="ko-KR"/>
        </w:rPr>
        <w:t>MIMO</w:t>
      </w:r>
      <w:r w:rsidRPr="007365F8">
        <w:rPr>
          <w:rFonts w:hint="eastAsia"/>
          <w:lang w:eastAsia="ko-KR"/>
        </w:rPr>
        <w:t>의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유무에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관계없이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대역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내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연속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반송파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집성에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대해</w:t>
      </w:r>
      <w:r w:rsidRPr="007365F8">
        <w:rPr>
          <w:rFonts w:hint="eastAsia"/>
          <w:lang w:eastAsia="ko-KR"/>
        </w:rPr>
        <w:t xml:space="preserve"> TAE</w:t>
      </w:r>
      <w:r w:rsidRPr="007365F8">
        <w:rPr>
          <w:rFonts w:hint="eastAsia"/>
          <w:lang w:eastAsia="ko-KR"/>
        </w:rPr>
        <w:t>는</w:t>
      </w:r>
      <w:r w:rsidRPr="007365F8">
        <w:rPr>
          <w:rFonts w:hint="eastAsia"/>
          <w:lang w:eastAsia="ko-KR"/>
        </w:rPr>
        <w:t xml:space="preserve"> 260ns</w:t>
      </w:r>
      <w:r w:rsidRPr="007365F8">
        <w:rPr>
          <w:rFonts w:hint="eastAsia"/>
          <w:lang w:eastAsia="ko-KR"/>
        </w:rPr>
        <w:t>를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초과하지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않아야한다</w:t>
      </w:r>
      <w:r w:rsidRPr="007365F8">
        <w:rPr>
          <w:rFonts w:hint="eastAsia"/>
          <w:lang w:eastAsia="ko-KR"/>
        </w:rPr>
        <w:t>.</w:t>
      </w:r>
    </w:p>
    <w:p w14:paraId="6CA23CB1" w14:textId="159DC0A2" w:rsidR="009D7F71" w:rsidRDefault="007365F8" w:rsidP="009D7F71">
      <w:pPr>
        <w:rPr>
          <w:lang w:eastAsia="ko-KR"/>
        </w:rPr>
      </w:pPr>
      <w:r w:rsidRPr="007365F8">
        <w:rPr>
          <w:rFonts w:hint="eastAsia"/>
          <w:lang w:eastAsia="ko-KR"/>
        </w:rPr>
        <w:t>MIMO</w:t>
      </w:r>
      <w:r w:rsidRPr="007365F8">
        <w:rPr>
          <w:rFonts w:hint="eastAsia"/>
          <w:lang w:eastAsia="ko-KR"/>
        </w:rPr>
        <w:t>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있거나</w:t>
      </w:r>
      <w:r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없는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대역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내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비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연속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반송파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집성에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대해</w:t>
      </w:r>
      <w:r w:rsidRPr="007365F8">
        <w:rPr>
          <w:rFonts w:hint="eastAsia"/>
          <w:lang w:eastAsia="ko-KR"/>
        </w:rPr>
        <w:t xml:space="preserve"> TAE</w:t>
      </w:r>
      <w:r w:rsidRPr="007365F8">
        <w:rPr>
          <w:rFonts w:hint="eastAsia"/>
          <w:lang w:eastAsia="ko-KR"/>
        </w:rPr>
        <w:t>는</w:t>
      </w:r>
      <w:r w:rsidRPr="007365F8">
        <w:rPr>
          <w:rFonts w:hint="eastAsia"/>
          <w:lang w:eastAsia="ko-KR"/>
        </w:rPr>
        <w:t xml:space="preserve"> 3µs</w:t>
      </w:r>
      <w:r w:rsidRPr="007365F8">
        <w:rPr>
          <w:rFonts w:hint="eastAsia"/>
          <w:lang w:eastAsia="ko-KR"/>
        </w:rPr>
        <w:t>를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초과하지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않아야한다</w:t>
      </w:r>
      <w:r w:rsidRPr="007365F8">
        <w:rPr>
          <w:rFonts w:hint="eastAsia"/>
          <w:lang w:eastAsia="ko-KR"/>
        </w:rPr>
        <w:t>.</w:t>
      </w:r>
    </w:p>
    <w:p w14:paraId="2738E839" w14:textId="7786FB46" w:rsidR="009D7F71" w:rsidRDefault="007365F8" w:rsidP="009D7F71">
      <w:pPr>
        <w:rPr>
          <w:lang w:eastAsia="ko-KR"/>
        </w:rPr>
      </w:pPr>
      <w:r w:rsidRPr="007365F8">
        <w:rPr>
          <w:rFonts w:hint="eastAsia"/>
          <w:lang w:eastAsia="ko-KR"/>
        </w:rPr>
        <w:t xml:space="preserve">MIMO </w:t>
      </w:r>
      <w:r w:rsidRPr="007365F8">
        <w:rPr>
          <w:rFonts w:hint="eastAsia"/>
          <w:lang w:eastAsia="ko-KR"/>
        </w:rPr>
        <w:t>유무에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따른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대역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간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반송파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집성의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경우</w:t>
      </w:r>
      <w:r w:rsidRPr="007365F8">
        <w:rPr>
          <w:rFonts w:hint="eastAsia"/>
          <w:lang w:eastAsia="ko-KR"/>
        </w:rPr>
        <w:t xml:space="preserve"> TAE</w:t>
      </w:r>
      <w:r w:rsidRPr="007365F8">
        <w:rPr>
          <w:rFonts w:hint="eastAsia"/>
          <w:lang w:eastAsia="ko-KR"/>
        </w:rPr>
        <w:t>는</w:t>
      </w:r>
      <w:r w:rsidRPr="007365F8">
        <w:rPr>
          <w:rFonts w:hint="eastAsia"/>
          <w:lang w:eastAsia="ko-KR"/>
        </w:rPr>
        <w:t xml:space="preserve"> 3µs</w:t>
      </w:r>
      <w:r w:rsidRPr="007365F8">
        <w:rPr>
          <w:rFonts w:hint="eastAsia"/>
          <w:lang w:eastAsia="ko-KR"/>
        </w:rPr>
        <w:t>를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초과하지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않아야한다</w:t>
      </w:r>
      <w:r w:rsidRPr="007365F8">
        <w:rPr>
          <w:rFonts w:hint="eastAsia"/>
          <w:lang w:eastAsia="ko-KR"/>
        </w:rPr>
        <w:t>.</w:t>
      </w:r>
    </w:p>
    <w:p w14:paraId="020952D3" w14:textId="29E579A9" w:rsidR="009D7F71" w:rsidRDefault="007365F8" w:rsidP="007365F8">
      <w:pPr>
        <w:pStyle w:val="2"/>
        <w:rPr>
          <w:lang w:eastAsia="ko-KR"/>
        </w:rPr>
      </w:pPr>
      <w:bookmarkStart w:id="53" w:name="_Toc39849643"/>
      <w:r>
        <w:rPr>
          <w:lang w:eastAsia="ko-KR"/>
        </w:rPr>
        <w:t>Unwanted emissions</w:t>
      </w:r>
      <w:bookmarkEnd w:id="53"/>
    </w:p>
    <w:p w14:paraId="37DC8808" w14:textId="07851822" w:rsidR="009D7F71" w:rsidRDefault="00743237" w:rsidP="00743237">
      <w:pPr>
        <w:pStyle w:val="3"/>
        <w:rPr>
          <w:lang w:eastAsia="ko-KR"/>
        </w:rPr>
      </w:pPr>
      <w:r>
        <w:rPr>
          <w:lang w:eastAsia="ko-KR"/>
        </w:rPr>
        <w:t>General</w:t>
      </w:r>
    </w:p>
    <w:p w14:paraId="2B0A8482" w14:textId="5DC4E331" w:rsidR="009D7F71" w:rsidRDefault="00743237" w:rsidP="009D7F71">
      <w:pPr>
        <w:rPr>
          <w:lang w:eastAsia="ko-KR"/>
        </w:rPr>
      </w:pPr>
      <w:r w:rsidRPr="00743237">
        <w:rPr>
          <w:rFonts w:hint="eastAsia"/>
          <w:lang w:eastAsia="ko-KR"/>
        </w:rPr>
        <w:t>원하지</w:t>
      </w:r>
      <w:r w:rsidRPr="00743237">
        <w:rPr>
          <w:rFonts w:hint="eastAsia"/>
          <w:lang w:eastAsia="ko-KR"/>
        </w:rPr>
        <w:t xml:space="preserve"> </w:t>
      </w:r>
      <w:r w:rsidRPr="00743237">
        <w:rPr>
          <w:rFonts w:hint="eastAsia"/>
          <w:lang w:eastAsia="ko-KR"/>
        </w:rPr>
        <w:t>않는</w:t>
      </w:r>
      <w:r w:rsidRPr="0074323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743237">
        <w:rPr>
          <w:rFonts w:hint="eastAsia"/>
          <w:lang w:eastAsia="ko-KR"/>
        </w:rPr>
        <w:t>출은</w:t>
      </w:r>
      <w:r w:rsidRPr="00743237">
        <w:rPr>
          <w:rFonts w:hint="eastAsia"/>
          <w:lang w:eastAsia="ko-KR"/>
        </w:rPr>
        <w:t xml:space="preserve"> ITU </w:t>
      </w:r>
      <w:r w:rsidRPr="00743237">
        <w:rPr>
          <w:rFonts w:hint="eastAsia"/>
          <w:lang w:eastAsia="ko-KR"/>
        </w:rPr>
        <w:t>정의</w:t>
      </w:r>
      <w:r w:rsidRPr="00743237">
        <w:rPr>
          <w:rFonts w:hint="eastAsia"/>
          <w:lang w:eastAsia="ko-KR"/>
        </w:rPr>
        <w:t xml:space="preserve"> [2]</w:t>
      </w:r>
      <w:r w:rsidRPr="00743237">
        <w:rPr>
          <w:rFonts w:hint="eastAsia"/>
          <w:lang w:eastAsia="ko-KR"/>
        </w:rPr>
        <w:t>에</w:t>
      </w:r>
      <w:r w:rsidRPr="00743237">
        <w:rPr>
          <w:rFonts w:hint="eastAsia"/>
          <w:lang w:eastAsia="ko-KR"/>
        </w:rPr>
        <w:t xml:space="preserve"> </w:t>
      </w:r>
      <w:r w:rsidRPr="00743237">
        <w:rPr>
          <w:rFonts w:hint="eastAsia"/>
          <w:lang w:eastAsia="ko-KR"/>
        </w:rPr>
        <w:t>따라</w:t>
      </w:r>
      <w:r w:rsidRPr="00743237">
        <w:rPr>
          <w:rFonts w:hint="eastAsia"/>
          <w:lang w:eastAsia="ko-KR"/>
        </w:rPr>
        <w:t xml:space="preserve"> </w:t>
      </w:r>
      <w:r w:rsidRPr="00743237">
        <w:rPr>
          <w:rFonts w:hint="eastAsia"/>
          <w:lang w:eastAsia="ko-KR"/>
        </w:rPr>
        <w:t>대역</w:t>
      </w:r>
      <w:r w:rsidRPr="00743237">
        <w:rPr>
          <w:rFonts w:hint="eastAsia"/>
          <w:lang w:eastAsia="ko-KR"/>
        </w:rPr>
        <w:t xml:space="preserve"> </w:t>
      </w:r>
      <w:r w:rsidRPr="00743237">
        <w:rPr>
          <w:rFonts w:hint="eastAsia"/>
          <w:lang w:eastAsia="ko-KR"/>
        </w:rPr>
        <w:t>외</w:t>
      </w:r>
      <w:r w:rsidRPr="0074323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743237">
        <w:rPr>
          <w:rFonts w:hint="eastAsia"/>
          <w:lang w:eastAsia="ko-KR"/>
        </w:rPr>
        <w:t>출</w:t>
      </w:r>
      <w:r w:rsidR="00A53458">
        <w:rPr>
          <w:rFonts w:hint="eastAsia"/>
          <w:lang w:eastAsia="ko-KR"/>
        </w:rPr>
        <w:t>(o</w:t>
      </w:r>
      <w:r w:rsidR="00A53458">
        <w:rPr>
          <w:lang w:eastAsia="ko-KR"/>
        </w:rPr>
        <w:t>ut-of-band emissions)</w:t>
      </w:r>
      <w:r w:rsidRPr="00743237">
        <w:rPr>
          <w:rFonts w:hint="eastAsia"/>
          <w:lang w:eastAsia="ko-KR"/>
        </w:rPr>
        <w:t>과</w:t>
      </w:r>
      <w:r w:rsidRPr="00743237">
        <w:rPr>
          <w:rFonts w:hint="eastAsia"/>
          <w:lang w:eastAsia="ko-KR"/>
        </w:rPr>
        <w:t xml:space="preserve"> </w:t>
      </w:r>
      <w:r w:rsidRPr="00743237">
        <w:rPr>
          <w:rFonts w:hint="eastAsia"/>
          <w:lang w:eastAsia="ko-KR"/>
        </w:rPr>
        <w:t>가짜</w:t>
      </w:r>
      <w:r w:rsidRPr="0074323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743237">
        <w:rPr>
          <w:rFonts w:hint="eastAsia"/>
          <w:lang w:eastAsia="ko-KR"/>
        </w:rPr>
        <w:t>출</w:t>
      </w:r>
      <w:r w:rsidR="00A53458">
        <w:rPr>
          <w:rFonts w:hint="eastAsia"/>
          <w:lang w:eastAsia="ko-KR"/>
        </w:rPr>
        <w:t>(</w:t>
      </w:r>
      <w:r w:rsidR="00A53458">
        <w:rPr>
          <w:lang w:eastAsia="ko-KR"/>
        </w:rPr>
        <w:t>spurious emissions)</w:t>
      </w:r>
      <w:r w:rsidRPr="00743237">
        <w:rPr>
          <w:rFonts w:hint="eastAsia"/>
          <w:lang w:eastAsia="ko-KR"/>
        </w:rPr>
        <w:t>로</w:t>
      </w:r>
      <w:r w:rsidRPr="00743237">
        <w:rPr>
          <w:rFonts w:hint="eastAsia"/>
          <w:lang w:eastAsia="ko-KR"/>
        </w:rPr>
        <w:t xml:space="preserve"> </w:t>
      </w:r>
      <w:r w:rsidRPr="00743237">
        <w:rPr>
          <w:rFonts w:hint="eastAsia"/>
          <w:lang w:eastAsia="ko-KR"/>
        </w:rPr>
        <w:t>구성</w:t>
      </w:r>
      <w:r w:rsidR="004947D9">
        <w:rPr>
          <w:rFonts w:hint="eastAsia"/>
          <w:lang w:eastAsia="ko-KR"/>
        </w:rPr>
        <w:t>된</w:t>
      </w:r>
      <w:r w:rsidRPr="00743237">
        <w:rPr>
          <w:rFonts w:hint="eastAsia"/>
          <w:lang w:eastAsia="ko-KR"/>
        </w:rPr>
        <w:t>다</w:t>
      </w:r>
      <w:r w:rsidRPr="00743237">
        <w:rPr>
          <w:rFonts w:hint="eastAsia"/>
          <w:lang w:eastAsia="ko-KR"/>
        </w:rPr>
        <w:t>.</w:t>
      </w:r>
      <w:r w:rsidR="00886C4D">
        <w:rPr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 xml:space="preserve">ITU </w:t>
      </w:r>
      <w:r w:rsidR="00886C4D" w:rsidRPr="00886C4D">
        <w:rPr>
          <w:rFonts w:hint="eastAsia"/>
          <w:lang w:eastAsia="ko-KR"/>
        </w:rPr>
        <w:t>용어에서</w:t>
      </w:r>
      <w:r w:rsidR="00886C4D" w:rsidRPr="00886C4D">
        <w:rPr>
          <w:rFonts w:hint="eastAsia"/>
          <w:lang w:eastAsia="ko-KR"/>
        </w:rPr>
        <w:t xml:space="preserve">, </w:t>
      </w:r>
      <w:r w:rsidR="00886C4D" w:rsidRPr="00886C4D">
        <w:rPr>
          <w:rFonts w:hint="eastAsia"/>
          <w:lang w:eastAsia="ko-KR"/>
        </w:rPr>
        <w:t>대역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외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방출은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변조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과정과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송신기에서의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비선형성으로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인한</w:t>
      </w:r>
      <w:r w:rsidR="00886C4D" w:rsidRPr="00886C4D">
        <w:rPr>
          <w:rFonts w:hint="eastAsia"/>
          <w:lang w:eastAsia="ko-KR"/>
        </w:rPr>
        <w:t xml:space="preserve"> BS </w:t>
      </w:r>
      <w:r w:rsidR="00886C4D" w:rsidRPr="00886C4D">
        <w:rPr>
          <w:rFonts w:hint="eastAsia"/>
          <w:lang w:eastAsia="ko-KR"/>
        </w:rPr>
        <w:t>채널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대역폭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바로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외부의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원하지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않는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방출이지만</w:t>
      </w:r>
      <w:r w:rsidR="00886C4D" w:rsidRPr="00886C4D">
        <w:rPr>
          <w:rFonts w:hint="eastAsia"/>
          <w:lang w:eastAsia="ko-KR"/>
        </w:rPr>
        <w:t xml:space="preserve"> </w:t>
      </w:r>
      <w:proofErr w:type="spellStart"/>
      <w:r w:rsidR="00886C4D" w:rsidRPr="00886C4D">
        <w:rPr>
          <w:rFonts w:hint="eastAsia"/>
          <w:lang w:eastAsia="ko-KR"/>
        </w:rPr>
        <w:t>스퓨리어스</w:t>
      </w:r>
      <w:proofErr w:type="spellEnd"/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방출은</w:t>
      </w:r>
      <w:r w:rsidR="00886C4D" w:rsidRPr="00886C4D">
        <w:rPr>
          <w:rFonts w:hint="eastAsia"/>
          <w:lang w:eastAsia="ko-KR"/>
        </w:rPr>
        <w:t xml:space="preserve"> </w:t>
      </w:r>
      <w:r w:rsidR="00886C4D" w:rsidRPr="00886C4D">
        <w:rPr>
          <w:rFonts w:hint="eastAsia"/>
          <w:lang w:eastAsia="ko-KR"/>
        </w:rPr>
        <w:t>제외</w:t>
      </w:r>
      <w:r w:rsidR="00886C4D">
        <w:rPr>
          <w:rFonts w:hint="eastAsia"/>
          <w:lang w:eastAsia="ko-KR"/>
        </w:rPr>
        <w:t>한</w:t>
      </w:r>
      <w:r w:rsidR="00886C4D" w:rsidRPr="00886C4D">
        <w:rPr>
          <w:rFonts w:hint="eastAsia"/>
          <w:lang w:eastAsia="ko-KR"/>
        </w:rPr>
        <w:t>다</w:t>
      </w:r>
      <w:r w:rsidR="00886C4D" w:rsidRPr="00886C4D">
        <w:rPr>
          <w:rFonts w:hint="eastAsia"/>
          <w:lang w:eastAsia="ko-KR"/>
        </w:rPr>
        <w:t>.</w:t>
      </w:r>
      <w:r w:rsidR="001B5945">
        <w:rPr>
          <w:lang w:eastAsia="ko-KR"/>
        </w:rPr>
        <w:t xml:space="preserve"> </w:t>
      </w:r>
      <w:proofErr w:type="spellStart"/>
      <w:r w:rsidR="001B5945" w:rsidRPr="001B5945">
        <w:rPr>
          <w:rFonts w:hint="eastAsia"/>
          <w:lang w:eastAsia="ko-KR"/>
        </w:rPr>
        <w:t>스퓨리어스</w:t>
      </w:r>
      <w:proofErr w:type="spellEnd"/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방출은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고조파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방출</w:t>
      </w:r>
      <w:r w:rsidR="001B5945">
        <w:rPr>
          <w:rFonts w:hint="eastAsia"/>
          <w:lang w:eastAsia="ko-KR"/>
        </w:rPr>
        <w:t>(</w:t>
      </w:r>
      <w:r w:rsidR="001B5945">
        <w:rPr>
          <w:lang w:eastAsia="ko-KR"/>
        </w:rPr>
        <w:t>harmonics emission)</w:t>
      </w:r>
      <w:r w:rsidR="001B5945" w:rsidRPr="001B5945">
        <w:rPr>
          <w:rFonts w:hint="eastAsia"/>
          <w:lang w:eastAsia="ko-KR"/>
        </w:rPr>
        <w:t xml:space="preserve">, </w:t>
      </w:r>
      <w:r w:rsidR="001B5945" w:rsidRPr="001B5945">
        <w:rPr>
          <w:rFonts w:hint="eastAsia"/>
          <w:lang w:eastAsia="ko-KR"/>
        </w:rPr>
        <w:t>기생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방출</w:t>
      </w:r>
      <w:r w:rsidR="001B5945">
        <w:rPr>
          <w:rFonts w:hint="eastAsia"/>
          <w:lang w:eastAsia="ko-KR"/>
        </w:rPr>
        <w:t>(</w:t>
      </w:r>
      <w:r w:rsidR="001B5945">
        <w:rPr>
          <w:lang w:eastAsia="ko-KR"/>
        </w:rPr>
        <w:t>parasitic emission)</w:t>
      </w:r>
      <w:r w:rsidR="001B5945" w:rsidRPr="001B5945">
        <w:rPr>
          <w:rFonts w:hint="eastAsia"/>
          <w:lang w:eastAsia="ko-KR"/>
        </w:rPr>
        <w:t xml:space="preserve">, </w:t>
      </w:r>
      <w:r w:rsidR="001B5945" w:rsidRPr="001B5945">
        <w:rPr>
          <w:rFonts w:hint="eastAsia"/>
          <w:lang w:eastAsia="ko-KR"/>
        </w:rPr>
        <w:t>상호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변조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제품</w:t>
      </w:r>
      <w:r w:rsidR="001B5945">
        <w:rPr>
          <w:rFonts w:hint="eastAsia"/>
          <w:lang w:eastAsia="ko-KR"/>
        </w:rPr>
        <w:t>(</w:t>
      </w:r>
      <w:r w:rsidR="001B5945">
        <w:rPr>
          <w:lang w:eastAsia="ko-KR"/>
        </w:rPr>
        <w:t>intermodulation products)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및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주파수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변환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제품</w:t>
      </w:r>
      <w:r w:rsidR="001B5945">
        <w:rPr>
          <w:rFonts w:hint="eastAsia"/>
          <w:lang w:eastAsia="ko-KR"/>
        </w:rPr>
        <w:t>(</w:t>
      </w:r>
      <w:r w:rsidR="001B5945">
        <w:rPr>
          <w:lang w:eastAsia="ko-KR"/>
        </w:rPr>
        <w:t>frequency conversion products)</w:t>
      </w:r>
      <w:r w:rsidR="001B5945" w:rsidRPr="001B5945">
        <w:rPr>
          <w:rFonts w:hint="eastAsia"/>
          <w:lang w:eastAsia="ko-KR"/>
        </w:rPr>
        <w:t>과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같은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원하지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않는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송신기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효과로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인해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발생하지만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대역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외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방출</w:t>
      </w:r>
      <w:r w:rsidR="00FC0EDB">
        <w:rPr>
          <w:rFonts w:hint="eastAsia"/>
          <w:lang w:eastAsia="ko-KR"/>
        </w:rPr>
        <w:t>(</w:t>
      </w:r>
      <w:r w:rsidR="00FC0EDB">
        <w:rPr>
          <w:lang w:eastAsia="ko-KR"/>
        </w:rPr>
        <w:t>out of band emissions)</w:t>
      </w:r>
      <w:r w:rsidR="001B5945" w:rsidRPr="001B5945">
        <w:rPr>
          <w:rFonts w:hint="eastAsia"/>
          <w:lang w:eastAsia="ko-KR"/>
        </w:rPr>
        <w:t>은</w:t>
      </w:r>
      <w:r w:rsidR="001B5945" w:rsidRPr="001B5945">
        <w:rPr>
          <w:rFonts w:hint="eastAsia"/>
          <w:lang w:eastAsia="ko-KR"/>
        </w:rPr>
        <w:t xml:space="preserve"> </w:t>
      </w:r>
      <w:r w:rsidR="001B5945" w:rsidRPr="001B5945">
        <w:rPr>
          <w:rFonts w:hint="eastAsia"/>
          <w:lang w:eastAsia="ko-KR"/>
        </w:rPr>
        <w:t>배제</w:t>
      </w:r>
      <w:r w:rsidR="001B5945">
        <w:rPr>
          <w:rFonts w:hint="eastAsia"/>
          <w:lang w:eastAsia="ko-KR"/>
        </w:rPr>
        <w:t>한</w:t>
      </w:r>
      <w:r w:rsidR="001B5945" w:rsidRPr="001B5945">
        <w:rPr>
          <w:rFonts w:hint="eastAsia"/>
          <w:lang w:eastAsia="ko-KR"/>
        </w:rPr>
        <w:t>다</w:t>
      </w:r>
      <w:r w:rsidR="001B5945" w:rsidRPr="001B5945">
        <w:rPr>
          <w:rFonts w:hint="eastAsia"/>
          <w:lang w:eastAsia="ko-KR"/>
        </w:rPr>
        <w:t>.</w:t>
      </w:r>
    </w:p>
    <w:p w14:paraId="654CC5EF" w14:textId="15D5822A" w:rsidR="00B94E37" w:rsidRDefault="00B94E37" w:rsidP="009D7F71">
      <w:pPr>
        <w:rPr>
          <w:lang w:eastAsia="ko-KR"/>
        </w:rPr>
      </w:pPr>
      <w:r w:rsidRPr="00B94E37">
        <w:rPr>
          <w:rFonts w:hint="eastAsia"/>
          <w:lang w:eastAsia="ko-KR"/>
        </w:rPr>
        <w:t xml:space="preserve">BS </w:t>
      </w:r>
      <w:r w:rsidRPr="00B94E37">
        <w:rPr>
          <w:rFonts w:hint="eastAsia"/>
          <w:lang w:eastAsia="ko-KR"/>
        </w:rPr>
        <w:t>송신기에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대한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대역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외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방출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요구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사항은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인접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채널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누설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전력비</w:t>
      </w:r>
      <w:r w:rsidRPr="00B94E37">
        <w:rPr>
          <w:rFonts w:hint="eastAsia"/>
          <w:lang w:eastAsia="ko-KR"/>
        </w:rPr>
        <w:t xml:space="preserve"> (</w:t>
      </w:r>
      <w:r w:rsidRPr="00B94E37">
        <w:rPr>
          <w:rFonts w:hint="eastAsia"/>
          <w:color w:val="0000FF"/>
          <w:lang w:eastAsia="ko-KR"/>
        </w:rPr>
        <w:t>ACLR</w:t>
      </w:r>
      <w:r w:rsidRPr="00B94E37">
        <w:rPr>
          <w:rFonts w:hint="eastAsia"/>
          <w:lang w:eastAsia="ko-KR"/>
        </w:rPr>
        <w:t xml:space="preserve">) </w:t>
      </w:r>
      <w:r w:rsidRPr="00B94E37">
        <w:rPr>
          <w:rFonts w:hint="eastAsia"/>
          <w:lang w:eastAsia="ko-KR"/>
        </w:rPr>
        <w:t>및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작동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대역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불요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방출</w:t>
      </w:r>
      <w:r w:rsidRPr="00B94E37">
        <w:rPr>
          <w:rFonts w:hint="eastAsia"/>
          <w:lang w:eastAsia="ko-KR"/>
        </w:rPr>
        <w:t xml:space="preserve"> (</w:t>
      </w:r>
      <w:r w:rsidRPr="00B94E37">
        <w:rPr>
          <w:rFonts w:hint="eastAsia"/>
          <w:color w:val="0000FF"/>
          <w:lang w:eastAsia="ko-KR"/>
        </w:rPr>
        <w:t>OBUE</w:t>
      </w:r>
      <w:r w:rsidRPr="00B94E37">
        <w:rPr>
          <w:rFonts w:hint="eastAsia"/>
          <w:lang w:eastAsia="ko-KR"/>
        </w:rPr>
        <w:t xml:space="preserve">) </w:t>
      </w:r>
      <w:r w:rsidRPr="00B94E37">
        <w:rPr>
          <w:rFonts w:hint="eastAsia"/>
          <w:lang w:eastAsia="ko-KR"/>
        </w:rPr>
        <w:t>측면에서</w:t>
      </w:r>
      <w:r w:rsidRPr="00B94E37">
        <w:rPr>
          <w:rFonts w:hint="eastAsia"/>
          <w:lang w:eastAsia="ko-KR"/>
        </w:rPr>
        <w:t xml:space="preserve"> </w:t>
      </w:r>
      <w:r w:rsidRPr="00B94E37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B94E37">
        <w:rPr>
          <w:rFonts w:hint="eastAsia"/>
          <w:lang w:eastAsia="ko-KR"/>
        </w:rPr>
        <w:t>다</w:t>
      </w:r>
      <w:r w:rsidRPr="00B94E37">
        <w:rPr>
          <w:rFonts w:hint="eastAsia"/>
          <w:lang w:eastAsia="ko-KR"/>
        </w:rPr>
        <w:t>.</w:t>
      </w:r>
    </w:p>
    <w:p w14:paraId="3AEF43D3" w14:textId="4CCFED35" w:rsidR="00DC3742" w:rsidRDefault="00DC3742" w:rsidP="009D7F71">
      <w:pPr>
        <w:rPr>
          <w:lang w:eastAsia="ko-KR"/>
        </w:rPr>
      </w:pPr>
      <w:r w:rsidRPr="00DC3742">
        <w:rPr>
          <w:rFonts w:hint="eastAsia"/>
          <w:lang w:eastAsia="ko-KR"/>
        </w:rPr>
        <w:t>작동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대역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에지</w:t>
      </w:r>
      <w:r>
        <w:rPr>
          <w:rFonts w:hint="eastAsia"/>
          <w:lang w:eastAsia="ko-KR"/>
        </w:rPr>
        <w:t>(</w:t>
      </w:r>
      <w:r>
        <w:rPr>
          <w:lang w:eastAsia="ko-KR"/>
        </w:rPr>
        <w:t>operating band edge)</w:t>
      </w:r>
      <w:r w:rsidRPr="00DC3742">
        <w:rPr>
          <w:rFonts w:hint="eastAsia"/>
          <w:lang w:eastAsia="ko-KR"/>
        </w:rPr>
        <w:t>로부터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작동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대역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불필요한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방출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마스크의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최대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오프셋은</w:t>
      </w:r>
      <w:r w:rsidRPr="00DC3742">
        <w:rPr>
          <w:rFonts w:hint="eastAsia"/>
          <w:lang w:eastAsia="ko-KR"/>
        </w:rPr>
        <w:t xml:space="preserve"> </w:t>
      </w:r>
      <w:proofErr w:type="spellStart"/>
      <w:r w:rsidRPr="00DC3742">
        <w:rPr>
          <w:rFonts w:hint="eastAsia"/>
          <w:lang w:eastAsia="ko-KR"/>
        </w:rPr>
        <w:t>Δ</w:t>
      </w:r>
      <w:r w:rsidRPr="00DC3742">
        <w:rPr>
          <w:rFonts w:hint="eastAsia"/>
          <w:lang w:eastAsia="ko-KR"/>
        </w:rPr>
        <w:t>f</w:t>
      </w:r>
      <w:r w:rsidRPr="00DC3742">
        <w:rPr>
          <w:rFonts w:hint="eastAsia"/>
          <w:vertAlign w:val="subscript"/>
          <w:lang w:eastAsia="ko-KR"/>
        </w:rPr>
        <w:t>OBUE</w:t>
      </w:r>
      <w:proofErr w:type="spellEnd"/>
      <w:r w:rsidRPr="00DC3742">
        <w:rPr>
          <w:rFonts w:hint="eastAsia"/>
          <w:lang w:eastAsia="ko-KR"/>
        </w:rPr>
        <w:t>이다</w:t>
      </w:r>
      <w:r w:rsidRPr="00DC374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DC3742">
        <w:rPr>
          <w:rFonts w:hint="eastAsia"/>
          <w:lang w:eastAsia="ko-KR"/>
        </w:rPr>
        <w:t>작동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대역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원치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않는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방출은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각각의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지원되는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다운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링크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작동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대역에서의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모든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원치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않는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방출과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각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대역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아래의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주파수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범위</w:t>
      </w:r>
      <w:r w:rsidRPr="00DC3742">
        <w:rPr>
          <w:rFonts w:hint="eastAsia"/>
          <w:lang w:eastAsia="ko-KR"/>
        </w:rPr>
        <w:t xml:space="preserve"> </w:t>
      </w:r>
      <w:r w:rsidR="007A353B">
        <w:rPr>
          <w:rFonts w:hint="eastAsia"/>
          <w:lang w:eastAsia="ko-KR"/>
        </w:rPr>
        <w:t>상위</w:t>
      </w:r>
      <w:r w:rsidR="007A353B">
        <w:rPr>
          <w:rFonts w:hint="eastAsia"/>
          <w:lang w:eastAsia="ko-KR"/>
        </w:rPr>
        <w:t xml:space="preserve"> </w:t>
      </w:r>
      <w:proofErr w:type="spellStart"/>
      <w:r w:rsidRPr="00DC3742">
        <w:rPr>
          <w:rFonts w:hint="eastAsia"/>
          <w:lang w:eastAsia="ko-KR"/>
        </w:rPr>
        <w:t>Δ</w:t>
      </w:r>
      <w:r w:rsidRPr="00DC3742">
        <w:rPr>
          <w:rFonts w:hint="eastAsia"/>
          <w:lang w:eastAsia="ko-KR"/>
        </w:rPr>
        <w:t>f</w:t>
      </w:r>
      <w:r w:rsidRPr="00DC3742">
        <w:rPr>
          <w:rFonts w:hint="eastAsia"/>
          <w:vertAlign w:val="subscript"/>
          <w:lang w:eastAsia="ko-KR"/>
        </w:rPr>
        <w:t>OBUE</w:t>
      </w:r>
      <w:proofErr w:type="spellEnd"/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및</w:t>
      </w:r>
      <w:r w:rsidRPr="00DC3742">
        <w:rPr>
          <w:rFonts w:hint="eastAsia"/>
          <w:lang w:eastAsia="ko-KR"/>
        </w:rPr>
        <w:t xml:space="preserve"> </w:t>
      </w:r>
      <w:r w:rsidR="007A353B">
        <w:rPr>
          <w:rFonts w:hint="eastAsia"/>
          <w:lang w:eastAsia="ko-KR"/>
        </w:rPr>
        <w:t>하위</w:t>
      </w:r>
      <w:r w:rsidR="007A353B">
        <w:rPr>
          <w:rFonts w:hint="eastAsia"/>
          <w:lang w:eastAsia="ko-KR"/>
        </w:rPr>
        <w:t xml:space="preserve"> </w:t>
      </w:r>
      <w:proofErr w:type="spellStart"/>
      <w:r w:rsidRPr="00DC3742">
        <w:rPr>
          <w:rFonts w:hint="eastAsia"/>
          <w:lang w:eastAsia="ko-KR"/>
        </w:rPr>
        <w:t>Δ</w:t>
      </w:r>
      <w:r w:rsidRPr="00DC3742">
        <w:rPr>
          <w:rFonts w:hint="eastAsia"/>
          <w:lang w:eastAsia="ko-KR"/>
        </w:rPr>
        <w:t>f</w:t>
      </w:r>
      <w:r w:rsidRPr="00DC3742">
        <w:rPr>
          <w:rFonts w:hint="eastAsia"/>
          <w:vertAlign w:val="subscript"/>
          <w:lang w:eastAsia="ko-KR"/>
        </w:rPr>
        <w:t>OBUE</w:t>
      </w:r>
      <w:proofErr w:type="spellEnd"/>
      <w:r w:rsidRPr="00DC3742">
        <w:rPr>
          <w:rFonts w:hint="eastAsia"/>
          <w:lang w:eastAsia="ko-KR"/>
        </w:rPr>
        <w:t>를</w:t>
      </w:r>
      <w:r w:rsidRPr="00DC3742">
        <w:rPr>
          <w:rFonts w:hint="eastAsia"/>
          <w:lang w:eastAsia="ko-KR"/>
        </w:rPr>
        <w:t xml:space="preserve"> </w:t>
      </w:r>
      <w:r w:rsidRPr="00DC3742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C3742">
        <w:rPr>
          <w:rFonts w:hint="eastAsia"/>
          <w:lang w:eastAsia="ko-KR"/>
        </w:rPr>
        <w:t>다</w:t>
      </w:r>
      <w:r w:rsidRPr="00DC3742">
        <w:rPr>
          <w:rFonts w:hint="eastAsia"/>
          <w:lang w:eastAsia="ko-KR"/>
        </w:rPr>
        <w:t>.</w:t>
      </w:r>
      <w:r w:rsidR="00EB5E31">
        <w:rPr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이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주파수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범위를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벗어난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원하지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않는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배출은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가짜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배출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요구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사항에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의해</w:t>
      </w:r>
      <w:r w:rsidR="00EB5E31" w:rsidRPr="00EB5E31">
        <w:rPr>
          <w:rFonts w:hint="eastAsia"/>
          <w:lang w:eastAsia="ko-KR"/>
        </w:rPr>
        <w:t xml:space="preserve"> </w:t>
      </w:r>
      <w:r w:rsidR="00EB5E31" w:rsidRPr="00EB5E31">
        <w:rPr>
          <w:rFonts w:hint="eastAsia"/>
          <w:lang w:eastAsia="ko-KR"/>
        </w:rPr>
        <w:t>제한</w:t>
      </w:r>
      <w:r w:rsidR="00EB5E31">
        <w:rPr>
          <w:rFonts w:hint="eastAsia"/>
          <w:lang w:eastAsia="ko-KR"/>
        </w:rPr>
        <w:t>된</w:t>
      </w:r>
      <w:r w:rsidR="00EB5E31" w:rsidRPr="00EB5E31">
        <w:rPr>
          <w:rFonts w:hint="eastAsia"/>
          <w:lang w:eastAsia="ko-KR"/>
        </w:rPr>
        <w:t>다</w:t>
      </w:r>
      <w:r w:rsidR="00EB5E31" w:rsidRPr="00EB5E31">
        <w:rPr>
          <w:rFonts w:hint="eastAsia"/>
          <w:lang w:eastAsia="ko-KR"/>
        </w:rPr>
        <w:t>.</w:t>
      </w:r>
    </w:p>
    <w:p w14:paraId="5FCBE91D" w14:textId="7BF8CA06" w:rsidR="00D54CD0" w:rsidRDefault="00D54CD0" w:rsidP="009D7F71">
      <w:pPr>
        <w:rPr>
          <w:lang w:eastAsia="ko-KR"/>
        </w:rPr>
      </w:pPr>
      <w:proofErr w:type="spellStart"/>
      <w:r w:rsidRPr="00D54CD0">
        <w:rPr>
          <w:rFonts w:hint="eastAsia"/>
          <w:lang w:eastAsia="ko-KR"/>
        </w:rPr>
        <w:t>Δ</w:t>
      </w:r>
      <w:r w:rsidRPr="00D54CD0">
        <w:rPr>
          <w:rFonts w:hint="eastAsia"/>
          <w:lang w:eastAsia="ko-KR"/>
        </w:rPr>
        <w:t>f</w:t>
      </w:r>
      <w:r w:rsidRPr="00D54CD0">
        <w:rPr>
          <w:rFonts w:hint="eastAsia"/>
          <w:vertAlign w:val="subscript"/>
          <w:lang w:eastAsia="ko-KR"/>
        </w:rPr>
        <w:t>OBUE</w:t>
      </w:r>
      <w:proofErr w:type="spellEnd"/>
      <w:r w:rsidRPr="00D54CD0">
        <w:rPr>
          <w:rFonts w:hint="eastAsia"/>
          <w:lang w:eastAsia="ko-KR"/>
        </w:rPr>
        <w:t>의</w:t>
      </w:r>
      <w:r w:rsidRPr="00D54CD0">
        <w:rPr>
          <w:rFonts w:hint="eastAsia"/>
          <w:lang w:eastAsia="ko-KR"/>
        </w:rPr>
        <w:t xml:space="preserve"> </w:t>
      </w:r>
      <w:r w:rsidRPr="00D54CD0">
        <w:rPr>
          <w:rFonts w:hint="eastAsia"/>
          <w:lang w:eastAsia="ko-KR"/>
        </w:rPr>
        <w:t>값은</w:t>
      </w:r>
      <w:r w:rsidRPr="00D54CD0">
        <w:rPr>
          <w:rFonts w:hint="eastAsia"/>
          <w:lang w:eastAsia="ko-KR"/>
        </w:rPr>
        <w:t xml:space="preserve"> NR </w:t>
      </w:r>
      <w:r w:rsidRPr="00D54CD0">
        <w:rPr>
          <w:rFonts w:hint="eastAsia"/>
          <w:lang w:eastAsia="ko-KR"/>
        </w:rPr>
        <w:t>작동</w:t>
      </w:r>
      <w:r w:rsidRPr="00D54CD0">
        <w:rPr>
          <w:rFonts w:hint="eastAsia"/>
          <w:lang w:eastAsia="ko-KR"/>
        </w:rPr>
        <w:t xml:space="preserve"> </w:t>
      </w:r>
      <w:r w:rsidRPr="00D54CD0">
        <w:rPr>
          <w:rFonts w:hint="eastAsia"/>
          <w:lang w:eastAsia="ko-KR"/>
        </w:rPr>
        <w:t>대역에</w:t>
      </w:r>
      <w:r w:rsidRPr="00D54CD0">
        <w:rPr>
          <w:rFonts w:hint="eastAsia"/>
          <w:lang w:eastAsia="ko-KR"/>
        </w:rPr>
        <w:t xml:space="preserve"> </w:t>
      </w:r>
      <w:r w:rsidRPr="00D54CD0">
        <w:rPr>
          <w:rFonts w:hint="eastAsia"/>
          <w:lang w:eastAsia="ko-KR"/>
        </w:rPr>
        <w:t>대한</w:t>
      </w:r>
      <w:r w:rsidRPr="00D54CD0">
        <w:rPr>
          <w:rFonts w:hint="eastAsia"/>
          <w:lang w:eastAsia="ko-KR"/>
        </w:rPr>
        <w:t xml:space="preserve"> </w:t>
      </w:r>
      <w:r w:rsidRPr="00D54CD0">
        <w:rPr>
          <w:rFonts w:hint="eastAsia"/>
          <w:lang w:eastAsia="ko-KR"/>
        </w:rPr>
        <w:t>표</w:t>
      </w:r>
      <w:r w:rsidRPr="00D54CD0">
        <w:rPr>
          <w:rFonts w:hint="eastAsia"/>
          <w:lang w:eastAsia="ko-KR"/>
        </w:rPr>
        <w:t xml:space="preserve"> 6.6.1-1</w:t>
      </w:r>
      <w:r w:rsidRPr="00D54CD0">
        <w:rPr>
          <w:rFonts w:hint="eastAsia"/>
          <w:lang w:eastAsia="ko-KR"/>
        </w:rPr>
        <w:t>에</w:t>
      </w:r>
      <w:r w:rsidRPr="00D54CD0">
        <w:rPr>
          <w:rFonts w:hint="eastAsia"/>
          <w:lang w:eastAsia="ko-KR"/>
        </w:rPr>
        <w:t xml:space="preserve"> </w:t>
      </w:r>
      <w:r w:rsidRPr="00D54CD0">
        <w:rPr>
          <w:rFonts w:hint="eastAsia"/>
          <w:lang w:eastAsia="ko-KR"/>
        </w:rPr>
        <w:t>정의되어</w:t>
      </w:r>
      <w:r w:rsidRPr="00D54CD0">
        <w:rPr>
          <w:rFonts w:hint="eastAsia"/>
          <w:lang w:eastAsia="ko-KR"/>
        </w:rPr>
        <w:t xml:space="preserve"> </w:t>
      </w:r>
      <w:r w:rsidRPr="00D54CD0">
        <w:rPr>
          <w:rFonts w:hint="eastAsia"/>
          <w:lang w:eastAsia="ko-KR"/>
        </w:rPr>
        <w:t>있다</w:t>
      </w:r>
      <w:r w:rsidRPr="00D54CD0">
        <w:rPr>
          <w:rFonts w:hint="eastAsia"/>
          <w:lang w:eastAsia="ko-KR"/>
        </w:rPr>
        <w:t>.</w:t>
      </w:r>
    </w:p>
    <w:p w14:paraId="126B4FE1" w14:textId="625F8C0B" w:rsidR="00A04F93" w:rsidRPr="00A04F93" w:rsidRDefault="00A04F93" w:rsidP="00A04F93">
      <w:pPr>
        <w:jc w:val="center"/>
        <w:rPr>
          <w:b/>
          <w:bCs/>
          <w:lang w:eastAsia="ko-KR"/>
        </w:rPr>
      </w:pPr>
      <w:r w:rsidRPr="00A04F93">
        <w:rPr>
          <w:b/>
          <w:bCs/>
          <w:lang w:eastAsia="ko-KR"/>
        </w:rPr>
        <w:t>Table 6.6.1-1: Maximum offset of OBUE outside the downlink operating band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1843"/>
        <w:gridCol w:w="4394"/>
        <w:gridCol w:w="1559"/>
      </w:tblGrid>
      <w:tr w:rsidR="00EE42C5" w14:paraId="1FB8F1B4" w14:textId="77777777" w:rsidTr="00EE42C5">
        <w:tc>
          <w:tcPr>
            <w:tcW w:w="1843" w:type="dxa"/>
          </w:tcPr>
          <w:p w14:paraId="29C55E73" w14:textId="147798A6" w:rsidR="00EE42C5" w:rsidRPr="00EE42C5" w:rsidRDefault="00EE42C5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Type</w:t>
            </w:r>
          </w:p>
        </w:tc>
        <w:tc>
          <w:tcPr>
            <w:tcW w:w="4394" w:type="dxa"/>
          </w:tcPr>
          <w:p w14:paraId="13C52896" w14:textId="7C5106F4" w:rsidR="00EE42C5" w:rsidRPr="00EE42C5" w:rsidRDefault="00EE42C5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Operating band characteristics</w:t>
            </w:r>
          </w:p>
        </w:tc>
        <w:tc>
          <w:tcPr>
            <w:tcW w:w="1559" w:type="dxa"/>
          </w:tcPr>
          <w:p w14:paraId="0DB2CEEC" w14:textId="358B174E" w:rsidR="00EE42C5" w:rsidRPr="00EE42C5" w:rsidRDefault="00EE42C5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∆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EE42C5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OBUE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</w:tr>
      <w:tr w:rsidR="00EE42C5" w14:paraId="1D059372" w14:textId="77777777" w:rsidTr="00EE42C5">
        <w:tc>
          <w:tcPr>
            <w:tcW w:w="1843" w:type="dxa"/>
            <w:vMerge w:val="restart"/>
            <w:vAlign w:val="center"/>
          </w:tcPr>
          <w:p w14:paraId="151D4230" w14:textId="26A1C78E" w:rsidR="00EE42C5" w:rsidRPr="00AD0BAF" w:rsidRDefault="00EE42C5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4394" w:type="dxa"/>
          </w:tcPr>
          <w:p w14:paraId="1E80DCF8" w14:textId="45F6416C" w:rsidR="00EE42C5" w:rsidRPr="00AD0BAF" w:rsidRDefault="00EE42C5" w:rsidP="004754EB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proofErr w:type="gramStart"/>
            <w:r>
              <w:rPr>
                <w:sz w:val="20"/>
                <w:szCs w:val="20"/>
                <w:lang w:eastAsia="ko-KR"/>
              </w:rPr>
              <w:t>F</w:t>
            </w:r>
            <w:r w:rsidRPr="00EE42C5">
              <w:rPr>
                <w:sz w:val="20"/>
                <w:szCs w:val="20"/>
                <w:vertAlign w:val="subscript"/>
                <w:lang w:eastAsia="ko-KR"/>
              </w:rPr>
              <w:t>DL,high</w:t>
            </w:r>
            <w:proofErr w:type="spellEnd"/>
            <w:proofErr w:type="gramEnd"/>
            <w:r>
              <w:rPr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sz w:val="20"/>
                <w:szCs w:val="20"/>
                <w:lang w:eastAsia="ko-KR"/>
              </w:rPr>
              <w:t>F</w:t>
            </w:r>
            <w:r w:rsidRPr="00EE42C5">
              <w:rPr>
                <w:sz w:val="20"/>
                <w:szCs w:val="20"/>
                <w:vertAlign w:val="subscript"/>
                <w:lang w:eastAsia="ko-KR"/>
              </w:rPr>
              <w:t>DL,low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&lt; 100 MHz</w:t>
            </w:r>
          </w:p>
        </w:tc>
        <w:tc>
          <w:tcPr>
            <w:tcW w:w="1559" w:type="dxa"/>
          </w:tcPr>
          <w:p w14:paraId="50A9CC0B" w14:textId="007E6A9C" w:rsidR="00EE42C5" w:rsidRPr="00AD0BAF" w:rsidRDefault="00EE42C5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</w:p>
        </w:tc>
      </w:tr>
      <w:tr w:rsidR="00EE42C5" w14:paraId="23004907" w14:textId="77777777" w:rsidTr="00EE42C5">
        <w:tc>
          <w:tcPr>
            <w:tcW w:w="1843" w:type="dxa"/>
            <w:vMerge/>
            <w:vAlign w:val="center"/>
          </w:tcPr>
          <w:p w14:paraId="79F640E5" w14:textId="4B169809" w:rsidR="00EE42C5" w:rsidRPr="00AD0BAF" w:rsidRDefault="00EE42C5" w:rsidP="004754EB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4394" w:type="dxa"/>
          </w:tcPr>
          <w:p w14:paraId="77249224" w14:textId="5BBB34BB" w:rsidR="00EE42C5" w:rsidRPr="00AD0BAF" w:rsidRDefault="00EE42C5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100 MHz ≤ </w:t>
            </w:r>
            <w:proofErr w:type="spellStart"/>
            <w:proofErr w:type="gramStart"/>
            <w:r>
              <w:rPr>
                <w:sz w:val="20"/>
                <w:szCs w:val="20"/>
                <w:lang w:eastAsia="ko-KR"/>
              </w:rPr>
              <w:t>F</w:t>
            </w:r>
            <w:r w:rsidRPr="00EE42C5">
              <w:rPr>
                <w:sz w:val="20"/>
                <w:szCs w:val="20"/>
                <w:vertAlign w:val="subscript"/>
                <w:lang w:eastAsia="ko-KR"/>
              </w:rPr>
              <w:t>DL,high</w:t>
            </w:r>
            <w:proofErr w:type="spellEnd"/>
            <w:proofErr w:type="gramEnd"/>
            <w:r>
              <w:rPr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sz w:val="20"/>
                <w:szCs w:val="20"/>
                <w:lang w:eastAsia="ko-KR"/>
              </w:rPr>
              <w:t>F</w:t>
            </w:r>
            <w:r w:rsidRPr="00EE42C5">
              <w:rPr>
                <w:sz w:val="20"/>
                <w:szCs w:val="20"/>
                <w:vertAlign w:val="subscript"/>
                <w:lang w:eastAsia="ko-KR"/>
              </w:rPr>
              <w:t>DL,low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≤ 900 MHz</w:t>
            </w:r>
          </w:p>
        </w:tc>
        <w:tc>
          <w:tcPr>
            <w:tcW w:w="1559" w:type="dxa"/>
          </w:tcPr>
          <w:p w14:paraId="51076025" w14:textId="143D94EB" w:rsidR="00EE42C5" w:rsidRPr="00AD0BAF" w:rsidRDefault="00EE42C5" w:rsidP="004754EB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</w:t>
            </w:r>
          </w:p>
        </w:tc>
      </w:tr>
      <w:tr w:rsidR="00EE42C5" w14:paraId="27D6E6EE" w14:textId="77777777" w:rsidTr="00EE42C5">
        <w:tc>
          <w:tcPr>
            <w:tcW w:w="1843" w:type="dxa"/>
            <w:vMerge w:val="restart"/>
            <w:vAlign w:val="center"/>
          </w:tcPr>
          <w:p w14:paraId="5CFE665C" w14:textId="3CD36B8F" w:rsidR="00EE42C5" w:rsidRPr="00AD0BAF" w:rsidRDefault="00EE42C5" w:rsidP="00EE42C5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4394" w:type="dxa"/>
          </w:tcPr>
          <w:p w14:paraId="26A9C8F1" w14:textId="5E0492CA" w:rsidR="00EE42C5" w:rsidRPr="00AD0BAF" w:rsidRDefault="00EE42C5" w:rsidP="00EE42C5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proofErr w:type="gramStart"/>
            <w:r>
              <w:rPr>
                <w:sz w:val="20"/>
                <w:szCs w:val="20"/>
                <w:lang w:eastAsia="ko-KR"/>
              </w:rPr>
              <w:t>F</w:t>
            </w:r>
            <w:r w:rsidRPr="00EE42C5">
              <w:rPr>
                <w:sz w:val="20"/>
                <w:szCs w:val="20"/>
                <w:vertAlign w:val="subscript"/>
                <w:lang w:eastAsia="ko-KR"/>
              </w:rPr>
              <w:t>DL,high</w:t>
            </w:r>
            <w:proofErr w:type="spellEnd"/>
            <w:proofErr w:type="gramEnd"/>
            <w:r>
              <w:rPr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sz w:val="20"/>
                <w:szCs w:val="20"/>
                <w:lang w:eastAsia="ko-KR"/>
              </w:rPr>
              <w:t>F</w:t>
            </w:r>
            <w:r w:rsidRPr="00EE42C5">
              <w:rPr>
                <w:sz w:val="20"/>
                <w:szCs w:val="20"/>
                <w:vertAlign w:val="subscript"/>
                <w:lang w:eastAsia="ko-KR"/>
              </w:rPr>
              <w:t>DL,low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&lt; 200 MHz</w:t>
            </w:r>
          </w:p>
        </w:tc>
        <w:tc>
          <w:tcPr>
            <w:tcW w:w="1559" w:type="dxa"/>
          </w:tcPr>
          <w:p w14:paraId="5A8E8025" w14:textId="459E98C1" w:rsidR="00EE42C5" w:rsidRPr="00AD0BAF" w:rsidRDefault="00EE42C5" w:rsidP="00EE42C5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</w:p>
        </w:tc>
      </w:tr>
      <w:tr w:rsidR="00EE42C5" w14:paraId="3BDAD878" w14:textId="77777777" w:rsidTr="00EE42C5">
        <w:tc>
          <w:tcPr>
            <w:tcW w:w="1843" w:type="dxa"/>
            <w:vMerge/>
          </w:tcPr>
          <w:p w14:paraId="7A6609FB" w14:textId="27B03407" w:rsidR="00EE42C5" w:rsidRPr="00AD0BAF" w:rsidRDefault="00EE42C5" w:rsidP="00EE42C5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4394" w:type="dxa"/>
          </w:tcPr>
          <w:p w14:paraId="3799D400" w14:textId="0021BCBA" w:rsidR="00EE42C5" w:rsidRPr="00AD0BAF" w:rsidRDefault="00EE42C5" w:rsidP="00EE42C5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200 MHz ≤ </w:t>
            </w:r>
            <w:proofErr w:type="spellStart"/>
            <w:proofErr w:type="gramStart"/>
            <w:r>
              <w:rPr>
                <w:sz w:val="20"/>
                <w:szCs w:val="20"/>
                <w:lang w:eastAsia="ko-KR"/>
              </w:rPr>
              <w:t>F</w:t>
            </w:r>
            <w:r w:rsidRPr="00EE42C5">
              <w:rPr>
                <w:sz w:val="20"/>
                <w:szCs w:val="20"/>
                <w:vertAlign w:val="subscript"/>
                <w:lang w:eastAsia="ko-KR"/>
              </w:rPr>
              <w:t>DL,high</w:t>
            </w:r>
            <w:proofErr w:type="spellEnd"/>
            <w:proofErr w:type="gramEnd"/>
            <w:r>
              <w:rPr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sz w:val="20"/>
                <w:szCs w:val="20"/>
                <w:lang w:eastAsia="ko-KR"/>
              </w:rPr>
              <w:t>F</w:t>
            </w:r>
            <w:r w:rsidRPr="00EE42C5">
              <w:rPr>
                <w:sz w:val="20"/>
                <w:szCs w:val="20"/>
                <w:vertAlign w:val="subscript"/>
                <w:lang w:eastAsia="ko-KR"/>
              </w:rPr>
              <w:t>DL,low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≤ 900 MHz</w:t>
            </w:r>
          </w:p>
        </w:tc>
        <w:tc>
          <w:tcPr>
            <w:tcW w:w="1559" w:type="dxa"/>
          </w:tcPr>
          <w:p w14:paraId="2366DA8B" w14:textId="5727EAFB" w:rsidR="00EE42C5" w:rsidRPr="00AD0BAF" w:rsidRDefault="00EE42C5" w:rsidP="00EE42C5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</w:t>
            </w:r>
          </w:p>
        </w:tc>
      </w:tr>
    </w:tbl>
    <w:p w14:paraId="48C0D549" w14:textId="28C326DD" w:rsidR="009D7F71" w:rsidRDefault="009D7F71" w:rsidP="009D7F71">
      <w:pPr>
        <w:rPr>
          <w:lang w:eastAsia="ko-KR"/>
        </w:rPr>
      </w:pPr>
    </w:p>
    <w:p w14:paraId="61B6C1DA" w14:textId="1A28E15C" w:rsidR="009D7F71" w:rsidRDefault="00F357EC" w:rsidP="009D7F71">
      <w:pPr>
        <w:rPr>
          <w:lang w:eastAsia="ko-KR"/>
        </w:rPr>
      </w:pPr>
      <w:r w:rsidRPr="00F357E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357EC">
        <w:rPr>
          <w:rFonts w:hint="eastAsia"/>
          <w:lang w:eastAsia="ko-KR"/>
        </w:rPr>
        <w:t xml:space="preserve"> 1-H</w:t>
      </w:r>
      <w:r w:rsidRPr="00F357EC">
        <w:rPr>
          <w:rFonts w:hint="eastAsia"/>
          <w:lang w:eastAsia="ko-KR"/>
        </w:rPr>
        <w:t>의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경우</w:t>
      </w:r>
      <w:r w:rsidRPr="00F357EC">
        <w:rPr>
          <w:rFonts w:hint="eastAsia"/>
          <w:lang w:eastAsia="ko-KR"/>
        </w:rPr>
        <w:t xml:space="preserve"> BS</w:t>
      </w:r>
      <w:r w:rsidRPr="00F357EC">
        <w:rPr>
          <w:rFonts w:hint="eastAsia"/>
          <w:lang w:eastAsia="ko-KR"/>
        </w:rPr>
        <w:t>가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지원하는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모든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구성에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대해</w:t>
      </w:r>
      <w:r w:rsidRPr="00F357EC">
        <w:rPr>
          <w:rFonts w:hint="eastAsia"/>
          <w:lang w:eastAsia="ko-KR"/>
        </w:rPr>
        <w:t xml:space="preserve"> TAB </w:t>
      </w:r>
      <w:r w:rsidRPr="00F357EC">
        <w:rPr>
          <w:rFonts w:hint="eastAsia"/>
          <w:lang w:eastAsia="ko-KR"/>
        </w:rPr>
        <w:t>커넥터</w:t>
      </w:r>
      <w:r w:rsidRPr="00F357EC">
        <w:rPr>
          <w:rFonts w:hint="eastAsia"/>
          <w:lang w:eastAsia="ko-KR"/>
        </w:rPr>
        <w:t xml:space="preserve"> TX </w:t>
      </w:r>
      <w:r w:rsidRPr="00F357EC">
        <w:rPr>
          <w:rFonts w:hint="eastAsia"/>
          <w:lang w:eastAsia="ko-KR"/>
        </w:rPr>
        <w:t>최소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셀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그룹마다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원하지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않는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방출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요구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사항이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F357EC">
        <w:rPr>
          <w:rFonts w:hint="eastAsia"/>
          <w:lang w:eastAsia="ko-KR"/>
        </w:rPr>
        <w:t>다</w:t>
      </w:r>
      <w:r w:rsidRPr="00F357E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F357EC">
        <w:rPr>
          <w:rFonts w:hint="eastAsia"/>
          <w:lang w:eastAsia="ko-KR"/>
        </w:rPr>
        <w:t>기본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한계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및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해당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배출량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스케일링은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각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관련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하위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조항에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정의되어</w:t>
      </w:r>
      <w:r w:rsidRPr="00F357EC">
        <w:rPr>
          <w:rFonts w:hint="eastAsia"/>
          <w:lang w:eastAsia="ko-KR"/>
        </w:rPr>
        <w:t xml:space="preserve"> </w:t>
      </w:r>
      <w:r w:rsidRPr="00F357EC">
        <w:rPr>
          <w:rFonts w:hint="eastAsia"/>
          <w:lang w:eastAsia="ko-KR"/>
        </w:rPr>
        <w:t>있다</w:t>
      </w:r>
      <w:r w:rsidRPr="00F357EC">
        <w:rPr>
          <w:rFonts w:hint="eastAsia"/>
          <w:lang w:eastAsia="ko-KR"/>
        </w:rPr>
        <w:t>.</w:t>
      </w:r>
    </w:p>
    <w:p w14:paraId="2D5A4331" w14:textId="69F44F18" w:rsidR="002A0BC8" w:rsidRDefault="002A0BC8" w:rsidP="009D7F71">
      <w:pPr>
        <w:rPr>
          <w:lang w:eastAsia="ko-KR"/>
        </w:rPr>
      </w:pPr>
      <w:r w:rsidRPr="002A0BC8">
        <w:rPr>
          <w:rFonts w:hint="eastAsia"/>
          <w:lang w:eastAsia="ko-KR"/>
        </w:rPr>
        <w:t>점유</w:t>
      </w:r>
      <w:r w:rsidRPr="002A0BC8">
        <w:rPr>
          <w:rFonts w:hint="eastAsia"/>
          <w:lang w:eastAsia="ko-KR"/>
        </w:rPr>
        <w:t xml:space="preserve"> </w:t>
      </w:r>
      <w:r w:rsidRPr="002A0BC8">
        <w:rPr>
          <w:rFonts w:hint="eastAsia"/>
          <w:lang w:eastAsia="ko-KR"/>
        </w:rPr>
        <w:t>대역폭에</w:t>
      </w:r>
      <w:r w:rsidRPr="002A0BC8">
        <w:rPr>
          <w:rFonts w:hint="eastAsia"/>
          <w:lang w:eastAsia="ko-KR"/>
        </w:rPr>
        <w:t xml:space="preserve"> </w:t>
      </w:r>
      <w:r w:rsidRPr="002A0BC8">
        <w:rPr>
          <w:rFonts w:hint="eastAsia"/>
          <w:lang w:eastAsia="ko-KR"/>
        </w:rPr>
        <w:t>대한</w:t>
      </w:r>
      <w:r w:rsidRPr="002A0BC8">
        <w:rPr>
          <w:rFonts w:hint="eastAsia"/>
          <w:lang w:eastAsia="ko-KR"/>
        </w:rPr>
        <w:t xml:space="preserve"> </w:t>
      </w:r>
      <w:r w:rsidRPr="002A0BC8">
        <w:rPr>
          <w:rFonts w:hint="eastAsia"/>
          <w:lang w:eastAsia="ko-KR"/>
        </w:rPr>
        <w:t>요구</w:t>
      </w:r>
      <w:r w:rsidRPr="002A0BC8">
        <w:rPr>
          <w:rFonts w:hint="eastAsia"/>
          <w:lang w:eastAsia="ko-KR"/>
        </w:rPr>
        <w:t xml:space="preserve"> </w:t>
      </w:r>
      <w:r w:rsidRPr="002A0BC8">
        <w:rPr>
          <w:rFonts w:hint="eastAsia"/>
          <w:lang w:eastAsia="ko-KR"/>
        </w:rPr>
        <w:t>사항도</w:t>
      </w:r>
      <w:r w:rsidRPr="002A0BC8">
        <w:rPr>
          <w:rFonts w:hint="eastAsia"/>
          <w:lang w:eastAsia="ko-KR"/>
        </w:rPr>
        <w:t xml:space="preserve"> </w:t>
      </w:r>
      <w:r w:rsidRPr="002A0BC8">
        <w:rPr>
          <w:rFonts w:hint="eastAsia"/>
          <w:lang w:eastAsia="ko-KR"/>
        </w:rPr>
        <w:t>있다</w:t>
      </w:r>
      <w:r w:rsidRPr="002A0BC8">
        <w:rPr>
          <w:rFonts w:hint="eastAsia"/>
          <w:lang w:eastAsia="ko-KR"/>
        </w:rPr>
        <w:t>.</w:t>
      </w:r>
    </w:p>
    <w:p w14:paraId="62CE283B" w14:textId="6EC6F859" w:rsidR="009D7F71" w:rsidRDefault="006B0833" w:rsidP="006B0833">
      <w:pPr>
        <w:pStyle w:val="3"/>
        <w:rPr>
          <w:lang w:eastAsia="ko-KR"/>
        </w:rPr>
      </w:pPr>
      <w:r>
        <w:rPr>
          <w:lang w:eastAsia="ko-KR"/>
        </w:rPr>
        <w:t>Occupied bandwidth</w:t>
      </w:r>
    </w:p>
    <w:p w14:paraId="4A72FACA" w14:textId="1B01B2A9" w:rsidR="009D7F71" w:rsidRDefault="00EF4847" w:rsidP="00EF4847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3EA79891" w14:textId="6A0D4E73" w:rsidR="009D7F71" w:rsidRDefault="007942AF" w:rsidP="009D7F71">
      <w:pPr>
        <w:rPr>
          <w:lang w:eastAsia="ko-KR"/>
        </w:rPr>
      </w:pPr>
      <w:r w:rsidRPr="007942AF">
        <w:rPr>
          <w:rFonts w:hint="eastAsia"/>
          <w:lang w:eastAsia="ko-KR"/>
        </w:rPr>
        <w:t>점유된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대역폭은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주파수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대역의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폭으로</w:t>
      </w:r>
      <w:r w:rsidRPr="007942AF">
        <w:rPr>
          <w:lang w:eastAsia="ko-KR"/>
        </w:rPr>
        <w:t xml:space="preserve">, </w:t>
      </w:r>
      <w:r w:rsidRPr="007942AF">
        <w:rPr>
          <w:rFonts w:hint="eastAsia"/>
          <w:lang w:eastAsia="ko-KR"/>
        </w:rPr>
        <w:t>주파수</w:t>
      </w:r>
      <w:r w:rsidRPr="007942AF">
        <w:rPr>
          <w:lang w:eastAsia="ko-KR"/>
        </w:rPr>
        <w:t xml:space="preserve"> </w:t>
      </w:r>
      <w:proofErr w:type="spellStart"/>
      <w:r w:rsidRPr="007942AF">
        <w:rPr>
          <w:rFonts w:hint="eastAsia"/>
          <w:lang w:eastAsia="ko-KR"/>
        </w:rPr>
        <w:t>상한값의</w:t>
      </w:r>
      <w:proofErr w:type="spellEnd"/>
      <w:r w:rsidRPr="007942AF">
        <w:rPr>
          <w:lang w:eastAsia="ko-KR"/>
        </w:rPr>
        <w:t xml:space="preserve"> </w:t>
      </w:r>
      <w:proofErr w:type="spellStart"/>
      <w:r w:rsidRPr="007942AF">
        <w:rPr>
          <w:rFonts w:hint="eastAsia"/>
          <w:lang w:eastAsia="ko-KR"/>
        </w:rPr>
        <w:t>상한값보다</w:t>
      </w:r>
      <w:proofErr w:type="spellEnd"/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낮고</w:t>
      </w:r>
      <w:r w:rsidRPr="007942AF">
        <w:rPr>
          <w:lang w:eastAsia="ko-KR"/>
        </w:rPr>
        <w:t xml:space="preserve"> </w:t>
      </w:r>
      <w:proofErr w:type="spellStart"/>
      <w:r w:rsidRPr="007942AF">
        <w:rPr>
          <w:rFonts w:hint="eastAsia"/>
          <w:lang w:eastAsia="ko-KR"/>
        </w:rPr>
        <w:t>상한값보다</w:t>
      </w:r>
      <w:proofErr w:type="spellEnd"/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높으면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방출된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평균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전력이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각각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총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평균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전송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된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전력의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지정된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백분율</w:t>
      </w:r>
      <w:proofErr w:type="gramStart"/>
      <w:r>
        <w:rPr>
          <w:rFonts w:ascii="Calibri" w:hAnsi="Calibri"/>
          <w:lang w:eastAsia="ko-KR"/>
        </w:rPr>
        <w:t>β</w:t>
      </w:r>
      <w:r>
        <w:rPr>
          <w:lang w:eastAsia="ko-KR"/>
        </w:rPr>
        <w:t xml:space="preserve"> </w:t>
      </w:r>
      <w:r w:rsidRPr="007942AF">
        <w:rPr>
          <w:lang w:eastAsia="ko-KR"/>
        </w:rPr>
        <w:t>/</w:t>
      </w:r>
      <w:proofErr w:type="gramEnd"/>
      <w:r w:rsidRPr="007942AF">
        <w:rPr>
          <w:lang w:eastAsia="ko-KR"/>
        </w:rPr>
        <w:t xml:space="preserve"> 2</w:t>
      </w:r>
      <w:r w:rsidRPr="007942AF">
        <w:rPr>
          <w:rFonts w:hint="eastAsia"/>
          <w:lang w:eastAsia="ko-KR"/>
        </w:rPr>
        <w:t>와</w:t>
      </w:r>
      <w:r w:rsidRPr="007942AF">
        <w:rPr>
          <w:lang w:eastAsia="ko-KR"/>
        </w:rPr>
        <w:t xml:space="preserve"> </w:t>
      </w:r>
      <w:r w:rsidRPr="007942AF">
        <w:rPr>
          <w:rFonts w:hint="eastAsia"/>
          <w:lang w:eastAsia="ko-KR"/>
        </w:rPr>
        <w:t>동일</w:t>
      </w:r>
      <w:r>
        <w:rPr>
          <w:rFonts w:hint="eastAsia"/>
          <w:lang w:eastAsia="ko-KR"/>
        </w:rPr>
        <w:t>하</w:t>
      </w:r>
      <w:r w:rsidRPr="007942AF">
        <w:rPr>
          <w:rFonts w:hint="eastAsia"/>
          <w:lang w:eastAsia="ko-KR"/>
        </w:rPr>
        <w:t>다</w:t>
      </w:r>
      <w:r w:rsidRPr="007942AF">
        <w:rPr>
          <w:lang w:eastAsia="ko-KR"/>
        </w:rPr>
        <w:t>.</w:t>
      </w:r>
      <w:r w:rsidR="00930F4E">
        <w:rPr>
          <w:lang w:eastAsia="ko-KR"/>
        </w:rPr>
        <w:t xml:space="preserve"> </w:t>
      </w:r>
      <w:r w:rsidR="00930F4E" w:rsidRPr="00930F4E">
        <w:rPr>
          <w:rFonts w:hint="eastAsia"/>
          <w:lang w:eastAsia="ko-KR"/>
        </w:rPr>
        <w:t>권고</w:t>
      </w:r>
      <w:r w:rsidR="00930F4E" w:rsidRPr="00930F4E">
        <w:rPr>
          <w:rFonts w:hint="eastAsia"/>
          <w:lang w:eastAsia="ko-KR"/>
        </w:rPr>
        <w:t xml:space="preserve"> ITU-R SM.328 [3] </w:t>
      </w:r>
      <w:r w:rsidR="00930F4E" w:rsidRPr="00930F4E">
        <w:rPr>
          <w:rFonts w:hint="eastAsia"/>
          <w:lang w:eastAsia="ko-KR"/>
        </w:rPr>
        <w:t>참조</w:t>
      </w:r>
      <w:r w:rsidR="00930F4E" w:rsidRPr="00930F4E">
        <w:rPr>
          <w:rFonts w:hint="eastAsia"/>
          <w:lang w:eastAsia="ko-KR"/>
        </w:rPr>
        <w:t>.</w:t>
      </w:r>
    </w:p>
    <w:p w14:paraId="1B879222" w14:textId="38D281EF" w:rsidR="00136DC9" w:rsidRDefault="00136DC9" w:rsidP="009D7F71">
      <w:pPr>
        <w:rPr>
          <w:lang w:eastAsia="ko-KR"/>
        </w:rPr>
      </w:pPr>
      <w:proofErr w:type="gramStart"/>
      <w:r>
        <w:rPr>
          <w:rFonts w:ascii="Calibri" w:hAnsi="Calibri"/>
          <w:lang w:eastAsia="ko-KR"/>
        </w:rPr>
        <w:t xml:space="preserve">β </w:t>
      </w:r>
      <w:r w:rsidRPr="00136DC9">
        <w:rPr>
          <w:lang w:eastAsia="ko-KR"/>
        </w:rPr>
        <w:t>/</w:t>
      </w:r>
      <w:proofErr w:type="gramEnd"/>
      <w:r w:rsidRPr="00136DC9">
        <w:rPr>
          <w:lang w:eastAsia="ko-KR"/>
        </w:rPr>
        <w:t xml:space="preserve"> 2</w:t>
      </w:r>
      <w:r w:rsidRPr="00136DC9">
        <w:rPr>
          <w:rFonts w:hint="eastAsia"/>
          <w:lang w:eastAsia="ko-KR"/>
        </w:rPr>
        <w:t>의</w:t>
      </w:r>
      <w:r w:rsidRPr="00136DC9">
        <w:rPr>
          <w:lang w:eastAsia="ko-KR"/>
        </w:rPr>
        <w:t xml:space="preserve"> </w:t>
      </w:r>
      <w:r w:rsidRPr="00136DC9">
        <w:rPr>
          <w:rFonts w:hint="eastAsia"/>
          <w:lang w:eastAsia="ko-KR"/>
        </w:rPr>
        <w:t>값은</w:t>
      </w:r>
      <w:r w:rsidRPr="00136DC9">
        <w:rPr>
          <w:lang w:eastAsia="ko-KR"/>
        </w:rPr>
        <w:t xml:space="preserve"> 0.5 %</w:t>
      </w:r>
      <w:proofErr w:type="spellStart"/>
      <w:r w:rsidRPr="00136DC9">
        <w:rPr>
          <w:rFonts w:hint="eastAsia"/>
          <w:lang w:eastAsia="ko-KR"/>
        </w:rPr>
        <w:t>로한다</w:t>
      </w:r>
      <w:proofErr w:type="spellEnd"/>
      <w:r w:rsidRPr="00136DC9">
        <w:rPr>
          <w:lang w:eastAsia="ko-KR"/>
        </w:rPr>
        <w:t>.</w:t>
      </w:r>
    </w:p>
    <w:p w14:paraId="7ECF6F62" w14:textId="2953FDC1" w:rsidR="00136DC9" w:rsidRDefault="00136DC9" w:rsidP="009D7F71">
      <w:pPr>
        <w:rPr>
          <w:lang w:eastAsia="ko-KR"/>
        </w:rPr>
      </w:pPr>
      <w:r w:rsidRPr="00136DC9">
        <w:rPr>
          <w:rFonts w:hint="eastAsia"/>
          <w:lang w:eastAsia="ko-KR"/>
        </w:rPr>
        <w:t>점유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대역폭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요구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사항은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단일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전송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반송파에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대해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송신기</w:t>
      </w:r>
      <w:r w:rsidRPr="00136DC9">
        <w:rPr>
          <w:rFonts w:hint="eastAsia"/>
          <w:lang w:eastAsia="ko-KR"/>
        </w:rPr>
        <w:t xml:space="preserve"> ON </w:t>
      </w:r>
      <w:r w:rsidRPr="00136DC9">
        <w:rPr>
          <w:rFonts w:hint="eastAsia"/>
          <w:lang w:eastAsia="ko-KR"/>
        </w:rPr>
        <w:t>기간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동안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36DC9">
        <w:rPr>
          <w:rFonts w:hint="eastAsia"/>
          <w:lang w:eastAsia="ko-KR"/>
        </w:rPr>
        <w:t>다</w:t>
      </w:r>
      <w:r w:rsidRPr="00136DC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36DC9">
        <w:rPr>
          <w:rFonts w:hint="eastAsia"/>
          <w:lang w:eastAsia="ko-KR"/>
        </w:rPr>
        <w:t>아래의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최소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요구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사항은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지역별로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적용될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수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있다</w:t>
      </w:r>
      <w:r w:rsidRPr="00136DC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36DC9">
        <w:rPr>
          <w:rFonts w:hint="eastAsia"/>
          <w:lang w:eastAsia="ko-KR"/>
        </w:rPr>
        <w:t>본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조항의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정의에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따라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점유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대역폭을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선언하기위한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지역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요구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사항이</w:t>
      </w:r>
      <w:r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있을</w:t>
      </w:r>
      <w:r w:rsidRPr="00136DC9"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 w:rsidRPr="00136DC9">
        <w:rPr>
          <w:rFonts w:hint="eastAsia"/>
          <w:lang w:eastAsia="ko-KR"/>
        </w:rPr>
        <w:t>있다</w:t>
      </w:r>
      <w:r w:rsidRPr="00136DC9">
        <w:rPr>
          <w:rFonts w:hint="eastAsia"/>
          <w:lang w:eastAsia="ko-KR"/>
        </w:rPr>
        <w:t>.</w:t>
      </w:r>
    </w:p>
    <w:p w14:paraId="163AAECE" w14:textId="1AAAE049" w:rsidR="005A7B06" w:rsidRDefault="005A7B06" w:rsidP="009D7F71">
      <w:pPr>
        <w:rPr>
          <w:lang w:eastAsia="ko-KR"/>
        </w:rPr>
      </w:pPr>
      <w:r w:rsidRPr="005A7B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A7B06">
        <w:rPr>
          <w:rFonts w:hint="eastAsia"/>
          <w:lang w:eastAsia="ko-KR"/>
        </w:rPr>
        <w:t xml:space="preserve"> 1-C</w:t>
      </w:r>
      <w:r w:rsidRPr="005A7B06">
        <w:rPr>
          <w:rFonts w:hint="eastAsia"/>
          <w:lang w:eastAsia="ko-KR"/>
        </w:rPr>
        <w:t>의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경우</w:t>
      </w:r>
      <w:r w:rsidRPr="005A7B06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5A7B06">
        <w:rPr>
          <w:rFonts w:hint="eastAsia"/>
          <w:lang w:eastAsia="ko-KR"/>
        </w:rPr>
        <w:t>이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요구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사항은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동작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대역에서의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전송을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지원하는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안테나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커넥터에</w:t>
      </w:r>
      <w:r w:rsidRPr="005A7B06">
        <w:rPr>
          <w:rFonts w:hint="eastAsia"/>
          <w:lang w:eastAsia="ko-KR"/>
        </w:rPr>
        <w:t xml:space="preserve"> </w:t>
      </w:r>
      <w:proofErr w:type="spellStart"/>
      <w:r w:rsidRPr="005A7B06">
        <w:rPr>
          <w:rFonts w:hint="eastAsia"/>
          <w:lang w:eastAsia="ko-KR"/>
        </w:rPr>
        <w:t>적용되어야한다</w:t>
      </w:r>
      <w:proofErr w:type="spellEnd"/>
      <w:r w:rsidRPr="005A7B06">
        <w:rPr>
          <w:rFonts w:hint="eastAsia"/>
          <w:lang w:eastAsia="ko-KR"/>
        </w:rPr>
        <w:t>.</w:t>
      </w:r>
    </w:p>
    <w:p w14:paraId="6D993412" w14:textId="45952AA3" w:rsidR="009D7F71" w:rsidRDefault="005A7B06" w:rsidP="009D7F71">
      <w:pPr>
        <w:rPr>
          <w:lang w:eastAsia="ko-KR"/>
        </w:rPr>
      </w:pPr>
      <w:r w:rsidRPr="005A7B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A7B06">
        <w:rPr>
          <w:rFonts w:hint="eastAsia"/>
          <w:lang w:eastAsia="ko-KR"/>
        </w:rPr>
        <w:t xml:space="preserve"> 1-H</w:t>
      </w:r>
      <w:r w:rsidRPr="005A7B06">
        <w:rPr>
          <w:rFonts w:hint="eastAsia"/>
          <w:lang w:eastAsia="ko-KR"/>
        </w:rPr>
        <w:t>의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경우</w:t>
      </w:r>
      <w:r w:rsidRPr="005A7B06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5A7B06">
        <w:rPr>
          <w:rFonts w:hint="eastAsia"/>
          <w:lang w:eastAsia="ko-KR"/>
        </w:rPr>
        <w:t>이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요구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사항은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동작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대역에서의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전송을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지원하는</w:t>
      </w:r>
      <w:r w:rsidRPr="005A7B06">
        <w:rPr>
          <w:rFonts w:hint="eastAsia"/>
          <w:lang w:eastAsia="ko-KR"/>
        </w:rPr>
        <w:t xml:space="preserve"> </w:t>
      </w:r>
      <w:r w:rsidRPr="005A7B06">
        <w:rPr>
          <w:rFonts w:hint="eastAsia"/>
          <w:lang w:eastAsia="ko-KR"/>
        </w:rPr>
        <w:t>각</w:t>
      </w:r>
      <w:r w:rsidRPr="005A7B06">
        <w:rPr>
          <w:rFonts w:hint="eastAsia"/>
          <w:lang w:eastAsia="ko-KR"/>
        </w:rPr>
        <w:t xml:space="preserve"> TAB </w:t>
      </w:r>
      <w:r w:rsidRPr="005A7B06">
        <w:rPr>
          <w:rFonts w:hint="eastAsia"/>
          <w:lang w:eastAsia="ko-KR"/>
        </w:rPr>
        <w:t>커넥터에</w:t>
      </w:r>
      <w:r w:rsidRPr="005A7B06">
        <w:rPr>
          <w:rFonts w:hint="eastAsia"/>
          <w:lang w:eastAsia="ko-KR"/>
        </w:rPr>
        <w:t xml:space="preserve"> </w:t>
      </w:r>
      <w:proofErr w:type="spellStart"/>
      <w:r w:rsidRPr="005A7B06">
        <w:rPr>
          <w:rFonts w:hint="eastAsia"/>
          <w:lang w:eastAsia="ko-KR"/>
        </w:rPr>
        <w:t>적용되어야한다</w:t>
      </w:r>
      <w:proofErr w:type="spellEnd"/>
      <w:r w:rsidRPr="005A7B06">
        <w:rPr>
          <w:rFonts w:hint="eastAsia"/>
          <w:lang w:eastAsia="ko-KR"/>
        </w:rPr>
        <w:t>.</w:t>
      </w:r>
    </w:p>
    <w:p w14:paraId="373C1CB0" w14:textId="0206AFFF" w:rsidR="009D7F71" w:rsidRDefault="008513EA" w:rsidP="008513EA">
      <w:pPr>
        <w:pStyle w:val="4"/>
        <w:rPr>
          <w:lang w:eastAsia="ko-KR"/>
        </w:rPr>
      </w:pPr>
      <w:r>
        <w:rPr>
          <w:lang w:eastAsia="ko-KR"/>
        </w:rPr>
        <w:t>Minimum requirement for BS type 1-C and BS type 1-H</w:t>
      </w:r>
    </w:p>
    <w:p w14:paraId="6C17C7F9" w14:textId="09BDCD7F" w:rsidR="009D7F71" w:rsidRDefault="005E29B6" w:rsidP="009D7F71">
      <w:pPr>
        <w:rPr>
          <w:lang w:eastAsia="ko-KR"/>
        </w:rPr>
      </w:pPr>
      <w:r w:rsidRPr="005E29B6">
        <w:rPr>
          <w:rFonts w:hint="eastAsia"/>
          <w:lang w:eastAsia="ko-KR"/>
        </w:rPr>
        <w:t>각</w:t>
      </w:r>
      <w:r w:rsidRPr="005E29B6">
        <w:rPr>
          <w:rFonts w:hint="eastAsia"/>
          <w:lang w:eastAsia="ko-KR"/>
        </w:rPr>
        <w:t xml:space="preserve"> NR </w:t>
      </w:r>
      <w:r w:rsidRPr="005E29B6">
        <w:rPr>
          <w:rFonts w:hint="eastAsia"/>
          <w:lang w:eastAsia="ko-KR"/>
        </w:rPr>
        <w:t>반송파의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점유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대역폭은</w:t>
      </w:r>
      <w:r w:rsidRPr="005E29B6">
        <w:rPr>
          <w:rFonts w:hint="eastAsia"/>
          <w:lang w:eastAsia="ko-KR"/>
        </w:rPr>
        <w:t xml:space="preserve"> BS </w:t>
      </w:r>
      <w:r w:rsidRPr="005E29B6">
        <w:rPr>
          <w:rFonts w:hint="eastAsia"/>
          <w:lang w:eastAsia="ko-KR"/>
        </w:rPr>
        <w:t>채널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대역폭보다</w:t>
      </w:r>
      <w:r w:rsidRPr="005E29B6">
        <w:rPr>
          <w:rFonts w:hint="eastAsia"/>
          <w:lang w:eastAsia="ko-KR"/>
        </w:rPr>
        <w:t xml:space="preserve"> </w:t>
      </w:r>
      <w:proofErr w:type="spellStart"/>
      <w:r w:rsidRPr="005E29B6">
        <w:rPr>
          <w:rFonts w:hint="eastAsia"/>
          <w:lang w:eastAsia="ko-KR"/>
        </w:rPr>
        <w:t>작아야한다</w:t>
      </w:r>
      <w:proofErr w:type="spellEnd"/>
      <w:r w:rsidRPr="005E29B6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5E29B6">
        <w:rPr>
          <w:rFonts w:hint="eastAsia"/>
          <w:lang w:eastAsia="ko-KR"/>
        </w:rPr>
        <w:t>대역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내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연속</w:t>
      </w:r>
      <w:r w:rsidRPr="005E29B6">
        <w:rPr>
          <w:rFonts w:hint="eastAsia"/>
          <w:lang w:eastAsia="ko-KR"/>
        </w:rPr>
        <w:t xml:space="preserve"> CA</w:t>
      </w:r>
      <w:r w:rsidRPr="005E29B6">
        <w:rPr>
          <w:rFonts w:hint="eastAsia"/>
          <w:lang w:eastAsia="ko-KR"/>
        </w:rPr>
        <w:t>의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경우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점유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대역폭은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집계</w:t>
      </w:r>
      <w:r w:rsidRPr="005E29B6">
        <w:rPr>
          <w:rFonts w:hint="eastAsia"/>
          <w:lang w:eastAsia="ko-KR"/>
        </w:rPr>
        <w:t xml:space="preserve"> BS </w:t>
      </w:r>
      <w:r w:rsidRPr="005E29B6">
        <w:rPr>
          <w:rFonts w:hint="eastAsia"/>
          <w:lang w:eastAsia="ko-KR"/>
        </w:rPr>
        <w:t>채널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대역폭보다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작거나</w:t>
      </w:r>
      <w:r w:rsidRPr="005E29B6">
        <w:rPr>
          <w:rFonts w:hint="eastAsia"/>
          <w:lang w:eastAsia="ko-KR"/>
        </w:rPr>
        <w:t xml:space="preserve"> </w:t>
      </w:r>
      <w:r w:rsidRPr="005E29B6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5E29B6">
        <w:rPr>
          <w:rFonts w:hint="eastAsia"/>
          <w:lang w:eastAsia="ko-KR"/>
        </w:rPr>
        <w:t>다</w:t>
      </w:r>
      <w:r w:rsidRPr="005E29B6">
        <w:rPr>
          <w:rFonts w:hint="eastAsia"/>
          <w:lang w:eastAsia="ko-KR"/>
        </w:rPr>
        <w:t>.</w:t>
      </w:r>
    </w:p>
    <w:p w14:paraId="51814924" w14:textId="0F519C2B" w:rsidR="00B01836" w:rsidRDefault="00B01836" w:rsidP="00B01836">
      <w:pPr>
        <w:pStyle w:val="3"/>
        <w:rPr>
          <w:lang w:eastAsia="ko-KR"/>
        </w:rPr>
      </w:pPr>
      <w:r>
        <w:rPr>
          <w:lang w:eastAsia="ko-KR"/>
        </w:rPr>
        <w:t>Adjacent Channel Leakage Power Ratio</w:t>
      </w:r>
    </w:p>
    <w:p w14:paraId="589EA2D4" w14:textId="53A903AB" w:rsidR="009D7F71" w:rsidRDefault="00B01836" w:rsidP="00B01836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2CCFBAC5" w14:textId="08531D0C" w:rsidR="009D7F71" w:rsidRDefault="00B01836" w:rsidP="009D7F71">
      <w:pPr>
        <w:rPr>
          <w:lang w:eastAsia="ko-KR"/>
        </w:rPr>
      </w:pPr>
      <w:r w:rsidRPr="00B01836">
        <w:rPr>
          <w:rFonts w:hint="eastAsia"/>
          <w:lang w:eastAsia="ko-KR"/>
        </w:rPr>
        <w:t xml:space="preserve">ACLR (Adjacent Channel Leakage </w:t>
      </w:r>
      <w:r>
        <w:rPr>
          <w:lang w:eastAsia="ko-KR"/>
        </w:rPr>
        <w:t>P</w:t>
      </w:r>
      <w:r w:rsidRPr="00B01836">
        <w:rPr>
          <w:rFonts w:hint="eastAsia"/>
          <w:lang w:eastAsia="ko-KR"/>
        </w:rPr>
        <w:t>ower Ratio)</w:t>
      </w:r>
      <w:r w:rsidRPr="00B01836">
        <w:rPr>
          <w:rFonts w:hint="eastAsia"/>
          <w:lang w:eastAsia="ko-KR"/>
        </w:rPr>
        <w:t>은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할당된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채널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주파수를</w:t>
      </w:r>
      <w:r w:rsidRPr="00B01836">
        <w:rPr>
          <w:rFonts w:hint="eastAsia"/>
          <w:lang w:eastAsia="ko-KR"/>
        </w:rPr>
        <w:t xml:space="preserve"> </w:t>
      </w:r>
      <w:proofErr w:type="spellStart"/>
      <w:r w:rsidRPr="00B01836">
        <w:rPr>
          <w:rFonts w:hint="eastAsia"/>
          <w:lang w:eastAsia="ko-KR"/>
        </w:rPr>
        <w:t>중심으로하는</w:t>
      </w:r>
      <w:proofErr w:type="spellEnd"/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필터링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된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평균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전력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대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인접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채널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주파수를</w:t>
      </w:r>
      <w:r w:rsidRPr="00B01836">
        <w:rPr>
          <w:rFonts w:hint="eastAsia"/>
          <w:lang w:eastAsia="ko-KR"/>
        </w:rPr>
        <w:t xml:space="preserve"> </w:t>
      </w:r>
      <w:proofErr w:type="spellStart"/>
      <w:r w:rsidRPr="00B01836">
        <w:rPr>
          <w:rFonts w:hint="eastAsia"/>
          <w:lang w:eastAsia="ko-KR"/>
        </w:rPr>
        <w:t>중심으로하는</w:t>
      </w:r>
      <w:proofErr w:type="spellEnd"/>
      <w:r w:rsidRPr="00B01836">
        <w:rPr>
          <w:rFonts w:hint="eastAsia"/>
          <w:lang w:eastAsia="ko-KR"/>
        </w:rPr>
        <w:t xml:space="preserve"> </w:t>
      </w:r>
      <w:proofErr w:type="spellStart"/>
      <w:r w:rsidRPr="00B01836">
        <w:rPr>
          <w:rFonts w:hint="eastAsia"/>
          <w:lang w:eastAsia="ko-KR"/>
        </w:rPr>
        <w:t>필터링된</w:t>
      </w:r>
      <w:proofErr w:type="spellEnd"/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평균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전력의</w:t>
      </w:r>
      <w:r w:rsidRPr="00B01836">
        <w:rPr>
          <w:rFonts w:hint="eastAsia"/>
          <w:lang w:eastAsia="ko-KR"/>
        </w:rPr>
        <w:t xml:space="preserve"> </w:t>
      </w:r>
      <w:r w:rsidRPr="00B01836">
        <w:rPr>
          <w:rFonts w:hint="eastAsia"/>
          <w:lang w:eastAsia="ko-KR"/>
        </w:rPr>
        <w:t>비율</w:t>
      </w:r>
      <w:r>
        <w:rPr>
          <w:rFonts w:hint="eastAsia"/>
          <w:lang w:eastAsia="ko-KR"/>
        </w:rPr>
        <w:t>이</w:t>
      </w:r>
      <w:r w:rsidRPr="00B01836">
        <w:rPr>
          <w:rFonts w:hint="eastAsia"/>
          <w:lang w:eastAsia="ko-KR"/>
        </w:rPr>
        <w:t>다</w:t>
      </w:r>
      <w:r w:rsidRPr="00B01836">
        <w:rPr>
          <w:rFonts w:hint="eastAsia"/>
          <w:lang w:eastAsia="ko-KR"/>
        </w:rPr>
        <w:t>.</w:t>
      </w:r>
    </w:p>
    <w:p w14:paraId="778E0636" w14:textId="648F4A68" w:rsidR="00762B31" w:rsidRDefault="00762B31" w:rsidP="009D7F71">
      <w:pPr>
        <w:rPr>
          <w:lang w:eastAsia="ko-KR"/>
        </w:rPr>
      </w:pPr>
      <w:r w:rsidRPr="00762B31">
        <w:rPr>
          <w:rFonts w:hint="eastAsia"/>
          <w:lang w:eastAsia="ko-KR"/>
        </w:rPr>
        <w:t>요구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사항은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고려된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송신기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유형</w:t>
      </w:r>
      <w:r w:rsidRPr="00762B31">
        <w:rPr>
          <w:rFonts w:hint="eastAsia"/>
          <w:lang w:eastAsia="ko-KR"/>
        </w:rPr>
        <w:t xml:space="preserve"> (</w:t>
      </w:r>
      <w:r w:rsidRPr="00762B31">
        <w:rPr>
          <w:rFonts w:hint="eastAsia"/>
          <w:lang w:eastAsia="ko-KR"/>
        </w:rPr>
        <w:t>단일</w:t>
      </w:r>
      <w:r w:rsidRPr="00762B31">
        <w:rPr>
          <w:rFonts w:hint="eastAsia"/>
          <w:lang w:eastAsia="ko-KR"/>
        </w:rPr>
        <w:t xml:space="preserve"> </w:t>
      </w:r>
      <w:proofErr w:type="spellStart"/>
      <w:r w:rsidRPr="00762B31">
        <w:rPr>
          <w:rFonts w:hint="eastAsia"/>
          <w:lang w:eastAsia="ko-KR"/>
        </w:rPr>
        <w:t>반송파</w:t>
      </w:r>
      <w:proofErr w:type="spellEnd"/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또는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다중</w:t>
      </w:r>
      <w:r w:rsidRPr="00762B31">
        <w:rPr>
          <w:rFonts w:hint="eastAsia"/>
          <w:lang w:eastAsia="ko-KR"/>
        </w:rPr>
        <w:t xml:space="preserve"> </w:t>
      </w:r>
      <w:proofErr w:type="spellStart"/>
      <w:r w:rsidRPr="00762B31">
        <w:rPr>
          <w:rFonts w:hint="eastAsia"/>
          <w:lang w:eastAsia="ko-KR"/>
        </w:rPr>
        <w:t>반송파</w:t>
      </w:r>
      <w:proofErr w:type="spellEnd"/>
      <w:r w:rsidRPr="00762B31">
        <w:rPr>
          <w:rFonts w:hint="eastAsia"/>
          <w:lang w:eastAsia="ko-KR"/>
        </w:rPr>
        <w:t>)</w:t>
      </w:r>
      <w:r w:rsidRPr="00762B31">
        <w:rPr>
          <w:rFonts w:hint="eastAsia"/>
          <w:lang w:eastAsia="ko-KR"/>
        </w:rPr>
        <w:t>과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제조업체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사양에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의해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예상되는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모든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전송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모드에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관계없이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기지국</w:t>
      </w:r>
      <w:r w:rsidRPr="00762B31">
        <w:rPr>
          <w:rFonts w:hint="eastAsia"/>
          <w:lang w:eastAsia="ko-KR"/>
        </w:rPr>
        <w:t xml:space="preserve"> RF </w:t>
      </w:r>
      <w:r w:rsidRPr="00762B31">
        <w:rPr>
          <w:rFonts w:hint="eastAsia"/>
          <w:lang w:eastAsia="ko-KR"/>
        </w:rPr>
        <w:t>대역폭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또는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무선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대역폭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외부에</w:t>
      </w:r>
      <w:r w:rsidRPr="00762B31">
        <w:rPr>
          <w:rFonts w:hint="eastAsia"/>
          <w:lang w:eastAsia="ko-KR"/>
        </w:rPr>
        <w:t xml:space="preserve"> </w:t>
      </w:r>
      <w:r w:rsidRPr="00762B31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762B31">
        <w:rPr>
          <w:rFonts w:hint="eastAsia"/>
          <w:lang w:eastAsia="ko-KR"/>
        </w:rPr>
        <w:t>다</w:t>
      </w:r>
      <w:r w:rsidRPr="00762B31">
        <w:rPr>
          <w:rFonts w:hint="eastAsia"/>
          <w:lang w:eastAsia="ko-KR"/>
        </w:rPr>
        <w:t>.</w:t>
      </w:r>
    </w:p>
    <w:p w14:paraId="68265E22" w14:textId="3E7D1EC3" w:rsidR="008B754C" w:rsidRDefault="008B754C" w:rsidP="009D7F71">
      <w:pPr>
        <w:rPr>
          <w:lang w:eastAsia="ko-KR"/>
        </w:rPr>
      </w:pPr>
      <w:r w:rsidRPr="008B754C">
        <w:rPr>
          <w:rFonts w:hint="eastAsia"/>
          <w:lang w:eastAsia="ko-KR"/>
        </w:rPr>
        <w:lastRenderedPageBreak/>
        <w:t>비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연속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스펙트럼에서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동작하는</w:t>
      </w:r>
      <w:r w:rsidRPr="008B754C">
        <w:rPr>
          <w:rFonts w:hint="eastAsia"/>
          <w:lang w:eastAsia="ko-KR"/>
        </w:rPr>
        <w:t xml:space="preserve"> BS</w:t>
      </w:r>
      <w:r w:rsidRPr="008B754C">
        <w:rPr>
          <w:rFonts w:hint="eastAsia"/>
          <w:lang w:eastAsia="ko-KR"/>
        </w:rPr>
        <w:t>의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경우</w:t>
      </w:r>
      <w:r w:rsidRPr="008B754C">
        <w:rPr>
          <w:rFonts w:hint="eastAsia"/>
          <w:lang w:eastAsia="ko-KR"/>
        </w:rPr>
        <w:t>, 6.6.3.2</w:t>
      </w:r>
      <w:r>
        <w:rPr>
          <w:rFonts w:hint="eastAsia"/>
          <w:lang w:eastAsia="ko-KR"/>
        </w:rPr>
        <w:t>절</w:t>
      </w:r>
      <w:r w:rsidRPr="008B754C">
        <w:rPr>
          <w:rFonts w:hint="eastAsia"/>
          <w:lang w:eastAsia="ko-KR"/>
        </w:rPr>
        <w:t>의</w:t>
      </w:r>
      <w:r w:rsidRPr="008B754C">
        <w:rPr>
          <w:rFonts w:hint="eastAsia"/>
          <w:lang w:eastAsia="ko-KR"/>
        </w:rPr>
        <w:t xml:space="preserve"> ACLR </w:t>
      </w:r>
      <w:r w:rsidRPr="008B754C">
        <w:rPr>
          <w:rFonts w:hint="eastAsia"/>
          <w:lang w:eastAsia="ko-KR"/>
        </w:rPr>
        <w:t>요구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사항은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표</w:t>
      </w:r>
      <w:r w:rsidRPr="008B754C">
        <w:rPr>
          <w:rFonts w:hint="eastAsia"/>
          <w:lang w:eastAsia="ko-KR"/>
        </w:rPr>
        <w:t xml:space="preserve"> 6.6.3.2-2a</w:t>
      </w:r>
      <w:r w:rsidRPr="008B754C">
        <w:rPr>
          <w:rFonts w:hint="eastAsia"/>
          <w:lang w:eastAsia="ko-KR"/>
        </w:rPr>
        <w:t>에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정의된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주파수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범위에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대한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서브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블록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갭에</w:t>
      </w:r>
      <w:r w:rsidRPr="008B754C">
        <w:rPr>
          <w:rFonts w:hint="eastAsia"/>
          <w:lang w:eastAsia="ko-KR"/>
        </w:rPr>
        <w:t xml:space="preserve"> </w:t>
      </w:r>
      <w:proofErr w:type="spellStart"/>
      <w:r w:rsidRPr="008B754C">
        <w:rPr>
          <w:rFonts w:hint="eastAsia"/>
          <w:lang w:eastAsia="ko-KR"/>
        </w:rPr>
        <w:t>적용되어야하고</w:t>
      </w:r>
      <w:proofErr w:type="spellEnd"/>
      <w:r w:rsidRPr="008B754C">
        <w:rPr>
          <w:rFonts w:hint="eastAsia"/>
          <w:lang w:eastAsia="ko-KR"/>
        </w:rPr>
        <w:t>, 6.6.3.2</w:t>
      </w:r>
      <w:r w:rsidRPr="008B754C">
        <w:rPr>
          <w:rFonts w:hint="eastAsia"/>
          <w:lang w:eastAsia="ko-KR"/>
        </w:rPr>
        <w:t>의</w:t>
      </w:r>
      <w:r w:rsidRPr="008B754C">
        <w:rPr>
          <w:rFonts w:hint="eastAsia"/>
          <w:lang w:eastAsia="ko-KR"/>
        </w:rPr>
        <w:t xml:space="preserve"> CACLR </w:t>
      </w:r>
      <w:r w:rsidRPr="008B754C">
        <w:rPr>
          <w:rFonts w:hint="eastAsia"/>
          <w:lang w:eastAsia="ko-KR"/>
        </w:rPr>
        <w:t>요구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사항은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표</w:t>
      </w:r>
      <w:r w:rsidRPr="008B754C">
        <w:rPr>
          <w:rFonts w:hint="eastAsia"/>
          <w:lang w:eastAsia="ko-KR"/>
        </w:rPr>
        <w:t xml:space="preserve"> 6.6.3.2-3</w:t>
      </w:r>
      <w:r w:rsidRPr="008B754C">
        <w:rPr>
          <w:rFonts w:hint="eastAsia"/>
          <w:lang w:eastAsia="ko-KR"/>
        </w:rPr>
        <w:t>에</w:t>
      </w:r>
      <w:r w:rsidRPr="008B754C">
        <w:rPr>
          <w:rFonts w:hint="eastAsia"/>
          <w:lang w:eastAsia="ko-KR"/>
        </w:rPr>
        <w:t xml:space="preserve"> </w:t>
      </w:r>
      <w:proofErr w:type="gramStart"/>
      <w:r w:rsidRPr="008B754C">
        <w:rPr>
          <w:rFonts w:hint="eastAsia"/>
          <w:lang w:eastAsia="ko-KR"/>
        </w:rPr>
        <w:t>정의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된</w:t>
      </w:r>
      <w:proofErr w:type="gramEnd"/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주파수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범위에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대한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서브</w:t>
      </w:r>
      <w:r w:rsidRPr="008B754C">
        <w:rPr>
          <w:rFonts w:hint="eastAsia"/>
          <w:lang w:eastAsia="ko-KR"/>
        </w:rPr>
        <w:t>-</w:t>
      </w:r>
      <w:r w:rsidRPr="008B754C">
        <w:rPr>
          <w:rFonts w:hint="eastAsia"/>
          <w:lang w:eastAsia="ko-KR"/>
        </w:rPr>
        <w:t>블록</w:t>
      </w:r>
      <w:r w:rsidRPr="008B754C">
        <w:rPr>
          <w:rFonts w:hint="eastAsia"/>
          <w:lang w:eastAsia="ko-KR"/>
        </w:rPr>
        <w:t xml:space="preserve"> </w:t>
      </w:r>
      <w:r w:rsidRPr="008B754C">
        <w:rPr>
          <w:rFonts w:hint="eastAsia"/>
          <w:lang w:eastAsia="ko-KR"/>
        </w:rPr>
        <w:t>간극</w:t>
      </w:r>
      <w:r w:rsidRPr="008B754C">
        <w:rPr>
          <w:rFonts w:hint="eastAsia"/>
          <w:lang w:eastAsia="ko-KR"/>
        </w:rPr>
        <w:t>.</w:t>
      </w:r>
    </w:p>
    <w:p w14:paraId="152B52C6" w14:textId="7CA81A14" w:rsidR="009D7F71" w:rsidRDefault="006753C7" w:rsidP="009D7F71">
      <w:pPr>
        <w:rPr>
          <w:lang w:eastAsia="ko-KR"/>
        </w:rPr>
      </w:pPr>
      <w:r w:rsidRPr="006753C7">
        <w:rPr>
          <w:rFonts w:hint="eastAsia"/>
          <w:lang w:eastAsia="ko-KR"/>
        </w:rPr>
        <w:t>다중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대역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커넥터의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경우</w:t>
      </w:r>
      <w:r w:rsidRPr="006753C7">
        <w:rPr>
          <w:rFonts w:hint="eastAsia"/>
          <w:lang w:eastAsia="ko-KR"/>
        </w:rPr>
        <w:t xml:space="preserve">, 6.6.3.2 </w:t>
      </w:r>
      <w:r w:rsidRPr="006753C7">
        <w:rPr>
          <w:rFonts w:hint="eastAsia"/>
          <w:lang w:eastAsia="ko-KR"/>
        </w:rPr>
        <w:t>절의</w:t>
      </w:r>
      <w:r w:rsidRPr="006753C7">
        <w:rPr>
          <w:rFonts w:hint="eastAsia"/>
          <w:lang w:eastAsia="ko-KR"/>
        </w:rPr>
        <w:t xml:space="preserve"> ACLR </w:t>
      </w:r>
      <w:r w:rsidRPr="006753C7">
        <w:rPr>
          <w:rFonts w:hint="eastAsia"/>
          <w:lang w:eastAsia="ko-KR"/>
        </w:rPr>
        <w:t>요구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사항은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표</w:t>
      </w:r>
      <w:r w:rsidRPr="006753C7">
        <w:rPr>
          <w:rFonts w:hint="eastAsia"/>
          <w:lang w:eastAsia="ko-KR"/>
        </w:rPr>
        <w:t xml:space="preserve"> 6.6.3.2-2a</w:t>
      </w:r>
      <w:r w:rsidRPr="006753C7">
        <w:rPr>
          <w:rFonts w:hint="eastAsia"/>
          <w:lang w:eastAsia="ko-KR"/>
        </w:rPr>
        <w:t>에</w:t>
      </w:r>
      <w:r w:rsidRPr="006753C7">
        <w:rPr>
          <w:rFonts w:hint="eastAsia"/>
          <w:lang w:eastAsia="ko-KR"/>
        </w:rPr>
        <w:t xml:space="preserve"> </w:t>
      </w:r>
      <w:proofErr w:type="gramStart"/>
      <w:r w:rsidRPr="006753C7">
        <w:rPr>
          <w:rFonts w:hint="eastAsia"/>
          <w:lang w:eastAsia="ko-KR"/>
        </w:rPr>
        <w:t>정의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된</w:t>
      </w:r>
      <w:proofErr w:type="gramEnd"/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주파수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범위에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대한</w:t>
      </w:r>
      <w:r w:rsidRPr="006753C7">
        <w:rPr>
          <w:rFonts w:hint="eastAsia"/>
          <w:lang w:eastAsia="ko-KR"/>
        </w:rPr>
        <w:t xml:space="preserve"> RF </w:t>
      </w:r>
      <w:r w:rsidRPr="006753C7">
        <w:rPr>
          <w:rFonts w:hint="eastAsia"/>
          <w:lang w:eastAsia="ko-KR"/>
        </w:rPr>
        <w:t>간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대역폭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갭에</w:t>
      </w:r>
      <w:r w:rsidRPr="006753C7">
        <w:rPr>
          <w:rFonts w:hint="eastAsia"/>
          <w:lang w:eastAsia="ko-KR"/>
        </w:rPr>
        <w:t xml:space="preserve"> </w:t>
      </w:r>
      <w:proofErr w:type="spellStart"/>
      <w:r w:rsidRPr="006753C7">
        <w:rPr>
          <w:rFonts w:hint="eastAsia"/>
          <w:lang w:eastAsia="ko-KR"/>
        </w:rPr>
        <w:t>적용되어야하고</w:t>
      </w:r>
      <w:proofErr w:type="spellEnd"/>
      <w:r w:rsidRPr="006753C7">
        <w:rPr>
          <w:rFonts w:hint="eastAsia"/>
          <w:lang w:eastAsia="ko-KR"/>
        </w:rPr>
        <w:t xml:space="preserve">, 6.6.3.2 </w:t>
      </w:r>
      <w:r w:rsidRPr="006753C7">
        <w:rPr>
          <w:rFonts w:hint="eastAsia"/>
          <w:lang w:eastAsia="ko-KR"/>
        </w:rPr>
        <w:t>절의</w:t>
      </w:r>
      <w:r w:rsidRPr="006753C7">
        <w:rPr>
          <w:rFonts w:hint="eastAsia"/>
          <w:lang w:eastAsia="ko-KR"/>
        </w:rPr>
        <w:t xml:space="preserve"> CACLR </w:t>
      </w:r>
      <w:r w:rsidRPr="006753C7">
        <w:rPr>
          <w:rFonts w:hint="eastAsia"/>
          <w:lang w:eastAsia="ko-KR"/>
        </w:rPr>
        <w:t>요구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사항은</w:t>
      </w:r>
      <w:r w:rsidRPr="006753C7">
        <w:rPr>
          <w:rFonts w:hint="eastAsia"/>
          <w:lang w:eastAsia="ko-KR"/>
        </w:rPr>
        <w:t xml:space="preserve"> RF </w:t>
      </w:r>
      <w:r w:rsidRPr="006753C7">
        <w:rPr>
          <w:rFonts w:hint="eastAsia"/>
          <w:lang w:eastAsia="ko-KR"/>
        </w:rPr>
        <w:t>간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대역폭에</w:t>
      </w:r>
      <w:r w:rsidRPr="006753C7">
        <w:rPr>
          <w:rFonts w:hint="eastAsia"/>
          <w:lang w:eastAsia="ko-KR"/>
        </w:rPr>
        <w:t xml:space="preserve"> </w:t>
      </w:r>
      <w:proofErr w:type="spellStart"/>
      <w:r w:rsidRPr="006753C7">
        <w:rPr>
          <w:rFonts w:hint="eastAsia"/>
          <w:lang w:eastAsia="ko-KR"/>
        </w:rPr>
        <w:t>적용되어야한다</w:t>
      </w:r>
      <w:proofErr w:type="spellEnd"/>
      <w:r w:rsidRPr="006753C7">
        <w:rPr>
          <w:rFonts w:hint="eastAsia"/>
          <w:lang w:eastAsia="ko-KR"/>
        </w:rPr>
        <w:t xml:space="preserve">. </w:t>
      </w:r>
      <w:r w:rsidRPr="006753C7">
        <w:rPr>
          <w:rFonts w:hint="eastAsia"/>
          <w:lang w:eastAsia="ko-KR"/>
        </w:rPr>
        <w:t>표</w:t>
      </w:r>
      <w:r w:rsidRPr="006753C7">
        <w:rPr>
          <w:rFonts w:hint="eastAsia"/>
          <w:lang w:eastAsia="ko-KR"/>
        </w:rPr>
        <w:t xml:space="preserve"> 6.6.3.2-3</w:t>
      </w:r>
      <w:r w:rsidRPr="006753C7">
        <w:rPr>
          <w:rFonts w:hint="eastAsia"/>
          <w:lang w:eastAsia="ko-KR"/>
        </w:rPr>
        <w:t>에</w:t>
      </w:r>
      <w:r w:rsidRPr="006753C7">
        <w:rPr>
          <w:rFonts w:hint="eastAsia"/>
          <w:lang w:eastAsia="ko-KR"/>
        </w:rPr>
        <w:t xml:space="preserve"> </w:t>
      </w:r>
      <w:proofErr w:type="gramStart"/>
      <w:r w:rsidRPr="006753C7">
        <w:rPr>
          <w:rFonts w:hint="eastAsia"/>
          <w:lang w:eastAsia="ko-KR"/>
        </w:rPr>
        <w:t>정의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된</w:t>
      </w:r>
      <w:proofErr w:type="gramEnd"/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주파수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범위에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대한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간격</w:t>
      </w:r>
      <w:r w:rsidRPr="006753C7">
        <w:rPr>
          <w:rFonts w:hint="eastAsia"/>
          <w:lang w:eastAsia="ko-KR"/>
        </w:rPr>
        <w:t>.</w:t>
      </w:r>
    </w:p>
    <w:p w14:paraId="0F8F4545" w14:textId="5B46E9E9" w:rsidR="009D7F71" w:rsidRDefault="006753C7" w:rsidP="009D7F71">
      <w:pPr>
        <w:rPr>
          <w:lang w:eastAsia="ko-KR"/>
        </w:rPr>
      </w:pPr>
      <w:r w:rsidRPr="006753C7">
        <w:rPr>
          <w:rFonts w:hint="eastAsia"/>
          <w:lang w:eastAsia="ko-KR"/>
        </w:rPr>
        <w:t>요구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사항은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송신기</w:t>
      </w:r>
      <w:r w:rsidRPr="006753C7">
        <w:rPr>
          <w:rFonts w:hint="eastAsia"/>
          <w:lang w:eastAsia="ko-KR"/>
        </w:rPr>
        <w:t xml:space="preserve"> ON </w:t>
      </w:r>
      <w:r w:rsidRPr="006753C7">
        <w:rPr>
          <w:rFonts w:hint="eastAsia"/>
          <w:lang w:eastAsia="ko-KR"/>
        </w:rPr>
        <w:t>기간</w:t>
      </w:r>
      <w:r w:rsidRPr="006753C7">
        <w:rPr>
          <w:rFonts w:hint="eastAsia"/>
          <w:lang w:eastAsia="ko-KR"/>
        </w:rPr>
        <w:t xml:space="preserve"> </w:t>
      </w:r>
      <w:r w:rsidRPr="006753C7">
        <w:rPr>
          <w:rFonts w:hint="eastAsia"/>
          <w:lang w:eastAsia="ko-KR"/>
        </w:rPr>
        <w:t>동안</w:t>
      </w:r>
      <w:r w:rsidRPr="006753C7">
        <w:rPr>
          <w:rFonts w:hint="eastAsia"/>
          <w:lang w:eastAsia="ko-KR"/>
        </w:rPr>
        <w:t xml:space="preserve"> </w:t>
      </w:r>
      <w:proofErr w:type="spellStart"/>
      <w:r w:rsidRPr="006753C7">
        <w:rPr>
          <w:rFonts w:hint="eastAsia"/>
          <w:lang w:eastAsia="ko-KR"/>
        </w:rPr>
        <w:t>적용되어야한다</w:t>
      </w:r>
      <w:proofErr w:type="spellEnd"/>
      <w:r w:rsidRPr="006753C7">
        <w:rPr>
          <w:rFonts w:hint="eastAsia"/>
          <w:lang w:eastAsia="ko-KR"/>
        </w:rPr>
        <w:t>.</w:t>
      </w:r>
    </w:p>
    <w:p w14:paraId="58F13812" w14:textId="1082E0E1" w:rsidR="009D7F71" w:rsidRDefault="00AC22F0" w:rsidP="00AC22F0">
      <w:pPr>
        <w:pStyle w:val="4"/>
        <w:rPr>
          <w:rFonts w:hint="eastAsia"/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imits and Basic limits</w:t>
      </w:r>
    </w:p>
    <w:p w14:paraId="713ADAEF" w14:textId="6ECE1650" w:rsidR="009D7F71" w:rsidRDefault="00CB238F" w:rsidP="009D7F71">
      <w:pPr>
        <w:rPr>
          <w:lang w:eastAsia="ko-KR"/>
        </w:rPr>
      </w:pPr>
      <w:r w:rsidRPr="00CB238F">
        <w:rPr>
          <w:rFonts w:hint="eastAsia"/>
          <w:lang w:eastAsia="ko-KR"/>
        </w:rPr>
        <w:t>ACLR</w:t>
      </w:r>
      <w:r w:rsidRPr="00CB238F">
        <w:rPr>
          <w:rFonts w:hint="eastAsia"/>
          <w:lang w:eastAsia="ko-KR"/>
        </w:rPr>
        <w:t>은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할당된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채널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주파수를</w:t>
      </w:r>
      <w:r w:rsidRPr="00CB238F">
        <w:rPr>
          <w:rFonts w:hint="eastAsia"/>
          <w:lang w:eastAsia="ko-KR"/>
        </w:rPr>
        <w:t xml:space="preserve"> </w:t>
      </w:r>
      <w:proofErr w:type="spellStart"/>
      <w:r w:rsidRPr="00CB238F">
        <w:rPr>
          <w:rFonts w:hint="eastAsia"/>
          <w:lang w:eastAsia="ko-KR"/>
        </w:rPr>
        <w:t>중심으로하는</w:t>
      </w:r>
      <w:proofErr w:type="spellEnd"/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전송된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신호</w:t>
      </w:r>
      <w:r w:rsidRPr="00CB238F">
        <w:rPr>
          <w:rFonts w:hint="eastAsia"/>
          <w:lang w:eastAsia="ko-KR"/>
        </w:rPr>
        <w:t xml:space="preserve"> (</w:t>
      </w:r>
      <w:proofErr w:type="spellStart"/>
      <w:r w:rsidRPr="00CB238F">
        <w:rPr>
          <w:rFonts w:hint="eastAsia"/>
          <w:lang w:eastAsia="ko-KR"/>
        </w:rPr>
        <w:t>BW</w:t>
      </w:r>
      <w:r w:rsidRPr="00CB238F">
        <w:rPr>
          <w:rFonts w:hint="eastAsia"/>
          <w:vertAlign w:val="subscript"/>
          <w:lang w:eastAsia="ko-KR"/>
        </w:rPr>
        <w:t>Config</w:t>
      </w:r>
      <w:proofErr w:type="spellEnd"/>
      <w:r w:rsidRPr="00CB238F">
        <w:rPr>
          <w:rFonts w:hint="eastAsia"/>
          <w:lang w:eastAsia="ko-KR"/>
        </w:rPr>
        <w:t>)</w:t>
      </w:r>
      <w:r w:rsidRPr="00CB238F">
        <w:rPr>
          <w:rFonts w:hint="eastAsia"/>
          <w:lang w:eastAsia="ko-KR"/>
        </w:rPr>
        <w:t>의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전송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대역폭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구성과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동일한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대역폭의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사각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필터와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아래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표에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따라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인접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채널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주파수를</w:t>
      </w:r>
      <w:r w:rsidRPr="00CB238F">
        <w:rPr>
          <w:rFonts w:hint="eastAsia"/>
          <w:lang w:eastAsia="ko-KR"/>
        </w:rPr>
        <w:t xml:space="preserve"> </w:t>
      </w:r>
      <w:proofErr w:type="spellStart"/>
      <w:r w:rsidRPr="00CB238F">
        <w:rPr>
          <w:rFonts w:hint="eastAsia"/>
          <w:lang w:eastAsia="ko-KR"/>
        </w:rPr>
        <w:t>중심으로하는</w:t>
      </w:r>
      <w:proofErr w:type="spellEnd"/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필터로</w:t>
      </w:r>
      <w:r w:rsidRPr="00CB238F">
        <w:rPr>
          <w:rFonts w:hint="eastAsia"/>
          <w:lang w:eastAsia="ko-KR"/>
        </w:rPr>
        <w:t xml:space="preserve"> </w:t>
      </w:r>
      <w:r w:rsidRPr="00CB238F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B238F">
        <w:rPr>
          <w:rFonts w:hint="eastAsia"/>
          <w:lang w:eastAsia="ko-KR"/>
        </w:rPr>
        <w:t>다</w:t>
      </w:r>
      <w:r w:rsidRPr="00CB238F">
        <w:rPr>
          <w:rFonts w:hint="eastAsia"/>
          <w:lang w:eastAsia="ko-KR"/>
        </w:rPr>
        <w:t>.</w:t>
      </w:r>
    </w:p>
    <w:p w14:paraId="733AE010" w14:textId="615A811E" w:rsidR="0096364F" w:rsidRDefault="0096364F" w:rsidP="009D7F71">
      <w:pPr>
        <w:rPr>
          <w:lang w:eastAsia="ko-KR"/>
        </w:rPr>
      </w:pPr>
      <w:proofErr w:type="spellStart"/>
      <w:r w:rsidRPr="0096364F">
        <w:rPr>
          <w:rFonts w:hint="eastAsia"/>
          <w:lang w:eastAsia="ko-KR"/>
        </w:rPr>
        <w:t>페어링</w:t>
      </w:r>
      <w:proofErr w:type="spellEnd"/>
      <w:r w:rsidRPr="0096364F">
        <w:rPr>
          <w:rFonts w:hint="eastAsia"/>
          <w:lang w:eastAsia="ko-KR"/>
        </w:rPr>
        <w:t xml:space="preserve"> </w:t>
      </w:r>
      <w:r w:rsidRPr="0096364F">
        <w:rPr>
          <w:rFonts w:hint="eastAsia"/>
          <w:lang w:eastAsia="ko-KR"/>
        </w:rPr>
        <w:t>및</w:t>
      </w:r>
      <w:r w:rsidRPr="0096364F">
        <w:rPr>
          <w:rFonts w:hint="eastAsia"/>
          <w:lang w:eastAsia="ko-KR"/>
        </w:rPr>
        <w:t xml:space="preserve"> </w:t>
      </w:r>
      <w:r w:rsidRPr="0096364F">
        <w:rPr>
          <w:rFonts w:hint="eastAsia"/>
          <w:lang w:eastAsia="ko-KR"/>
        </w:rPr>
        <w:t>비</w:t>
      </w:r>
      <w:r w:rsidRPr="0096364F">
        <w:rPr>
          <w:rFonts w:hint="eastAsia"/>
          <w:lang w:eastAsia="ko-KR"/>
        </w:rPr>
        <w:t xml:space="preserve"> </w:t>
      </w:r>
      <w:proofErr w:type="spellStart"/>
      <w:r w:rsidRPr="0096364F">
        <w:rPr>
          <w:rFonts w:hint="eastAsia"/>
          <w:lang w:eastAsia="ko-KR"/>
        </w:rPr>
        <w:t>페어링</w:t>
      </w:r>
      <w:proofErr w:type="spellEnd"/>
      <w:r w:rsidRPr="0096364F">
        <w:rPr>
          <w:rFonts w:hint="eastAsia"/>
          <w:lang w:eastAsia="ko-KR"/>
        </w:rPr>
        <w:t xml:space="preserve"> </w:t>
      </w:r>
      <w:r w:rsidRPr="0096364F">
        <w:rPr>
          <w:rFonts w:hint="eastAsia"/>
          <w:lang w:eastAsia="ko-KR"/>
        </w:rPr>
        <w:t>스펙트럼에서</w:t>
      </w:r>
      <w:r w:rsidRPr="0096364F">
        <w:rPr>
          <w:rFonts w:hint="eastAsia"/>
          <w:lang w:eastAsia="ko-KR"/>
        </w:rPr>
        <w:t xml:space="preserve"> </w:t>
      </w:r>
      <w:r w:rsidRPr="0096364F">
        <w:rPr>
          <w:rFonts w:hint="eastAsia"/>
          <w:lang w:eastAsia="ko-KR"/>
        </w:rPr>
        <w:t>작동하려면</w:t>
      </w:r>
      <w:r w:rsidRPr="0096364F">
        <w:rPr>
          <w:rFonts w:hint="eastAsia"/>
          <w:lang w:eastAsia="ko-KR"/>
        </w:rPr>
        <w:t xml:space="preserve"> ACLR</w:t>
      </w:r>
      <w:r w:rsidRPr="0096364F">
        <w:rPr>
          <w:rFonts w:hint="eastAsia"/>
          <w:lang w:eastAsia="ko-KR"/>
        </w:rPr>
        <w:t>이</w:t>
      </w:r>
      <w:r w:rsidRPr="0096364F">
        <w:rPr>
          <w:rFonts w:hint="eastAsia"/>
          <w:lang w:eastAsia="ko-KR"/>
        </w:rPr>
        <w:t xml:space="preserve"> </w:t>
      </w:r>
      <w:r w:rsidRPr="0096364F">
        <w:rPr>
          <w:rFonts w:hint="eastAsia"/>
          <w:lang w:eastAsia="ko-KR"/>
        </w:rPr>
        <w:t>표</w:t>
      </w:r>
      <w:r w:rsidRPr="0096364F">
        <w:rPr>
          <w:rFonts w:hint="eastAsia"/>
          <w:lang w:eastAsia="ko-KR"/>
        </w:rPr>
        <w:t xml:space="preserve"> 6.6.3.2</w:t>
      </w:r>
      <w:r w:rsidR="00B611E0">
        <w:rPr>
          <w:lang w:eastAsia="ko-KR"/>
        </w:rPr>
        <w:t>-</w:t>
      </w:r>
      <w:r w:rsidRPr="0096364F">
        <w:rPr>
          <w:rFonts w:hint="eastAsia"/>
          <w:lang w:eastAsia="ko-KR"/>
        </w:rPr>
        <w:t>1</w:t>
      </w:r>
      <w:r w:rsidRPr="0096364F">
        <w:rPr>
          <w:rFonts w:hint="eastAsia"/>
          <w:lang w:eastAsia="ko-KR"/>
        </w:rPr>
        <w:t>에</w:t>
      </w:r>
      <w:r w:rsidRPr="0096364F">
        <w:rPr>
          <w:rFonts w:hint="eastAsia"/>
          <w:lang w:eastAsia="ko-KR"/>
        </w:rPr>
        <w:t xml:space="preserve"> </w:t>
      </w:r>
      <w:r w:rsidRPr="0096364F">
        <w:rPr>
          <w:rFonts w:hint="eastAsia"/>
          <w:lang w:eastAsia="ko-KR"/>
        </w:rPr>
        <w:t>지정된</w:t>
      </w:r>
      <w:r w:rsidRPr="0096364F">
        <w:rPr>
          <w:rFonts w:hint="eastAsia"/>
          <w:lang w:eastAsia="ko-KR"/>
        </w:rPr>
        <w:t xml:space="preserve"> </w:t>
      </w:r>
      <w:r w:rsidRPr="0096364F">
        <w:rPr>
          <w:rFonts w:hint="eastAsia"/>
          <w:lang w:eastAsia="ko-KR"/>
        </w:rPr>
        <w:t>값보다</w:t>
      </w:r>
      <w:r w:rsidRPr="0096364F">
        <w:rPr>
          <w:rFonts w:hint="eastAsia"/>
          <w:lang w:eastAsia="ko-KR"/>
        </w:rPr>
        <w:t xml:space="preserve"> </w:t>
      </w:r>
      <w:proofErr w:type="spellStart"/>
      <w:r w:rsidRPr="0096364F">
        <w:rPr>
          <w:rFonts w:hint="eastAsia"/>
          <w:lang w:eastAsia="ko-KR"/>
        </w:rPr>
        <w:t>높아야</w:t>
      </w:r>
      <w:r>
        <w:rPr>
          <w:rFonts w:hint="eastAsia"/>
          <w:lang w:eastAsia="ko-KR"/>
        </w:rPr>
        <w:t>한</w:t>
      </w:r>
      <w:r w:rsidRPr="0096364F">
        <w:rPr>
          <w:rFonts w:hint="eastAsia"/>
          <w:lang w:eastAsia="ko-KR"/>
        </w:rPr>
        <w:t>다</w:t>
      </w:r>
      <w:proofErr w:type="spellEnd"/>
      <w:r w:rsidRPr="0096364F">
        <w:rPr>
          <w:rFonts w:hint="eastAsia"/>
          <w:lang w:eastAsia="ko-KR"/>
        </w:rPr>
        <w:t>.</w:t>
      </w:r>
    </w:p>
    <w:p w14:paraId="3AD756A3" w14:textId="733DD677" w:rsidR="009D7F71" w:rsidRPr="000D07E7" w:rsidRDefault="000D07E7" w:rsidP="000D07E7">
      <w:pPr>
        <w:jc w:val="center"/>
        <w:rPr>
          <w:b/>
          <w:bCs/>
          <w:lang w:eastAsia="ko-KR"/>
        </w:rPr>
      </w:pPr>
      <w:r w:rsidRPr="000D07E7">
        <w:rPr>
          <w:b/>
          <w:bCs/>
          <w:lang w:eastAsia="ko-KR"/>
        </w:rPr>
        <w:t>Table 6.6.3.2-1: Base station ACLR limit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2126"/>
        <w:gridCol w:w="1133"/>
      </w:tblGrid>
      <w:tr w:rsidR="004754EB" w14:paraId="74A001B8" w14:textId="77777777" w:rsidTr="004754EB">
        <w:tc>
          <w:tcPr>
            <w:tcW w:w="2122" w:type="dxa"/>
          </w:tcPr>
          <w:p w14:paraId="2E526C84" w14:textId="55CE09DF" w:rsidR="004754EB" w:rsidRPr="004754EB" w:rsidRDefault="004754EB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BS channel bandwidth of lowest/highest NR carrier transmitted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BWChannel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2126" w:type="dxa"/>
          </w:tcPr>
          <w:p w14:paraId="2B19D3E7" w14:textId="12B7B4B4" w:rsidR="004754EB" w:rsidRPr="004754EB" w:rsidRDefault="004754EB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BS adjacent channel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centre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frequency offset below the lowest or above the highest carrier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centre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frequency transmitted</w:t>
            </w:r>
          </w:p>
        </w:tc>
        <w:tc>
          <w:tcPr>
            <w:tcW w:w="1843" w:type="dxa"/>
          </w:tcPr>
          <w:p w14:paraId="18E3177E" w14:textId="308F1308" w:rsidR="004754EB" w:rsidRPr="004754EB" w:rsidRDefault="004754EB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Assumed adjacent channel carrier (informative)</w:t>
            </w:r>
          </w:p>
        </w:tc>
        <w:tc>
          <w:tcPr>
            <w:tcW w:w="2126" w:type="dxa"/>
          </w:tcPr>
          <w:p w14:paraId="5B08F6B1" w14:textId="44EBE4C2" w:rsidR="004754EB" w:rsidRPr="004754EB" w:rsidRDefault="004754EB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Filter on the adjacent channel frequency and corresponding filter bandwidth</w:t>
            </w:r>
          </w:p>
        </w:tc>
        <w:tc>
          <w:tcPr>
            <w:tcW w:w="1133" w:type="dxa"/>
          </w:tcPr>
          <w:p w14:paraId="165D9B28" w14:textId="77777777" w:rsidR="004754EB" w:rsidRDefault="004754EB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ACLR </w:t>
            </w:r>
          </w:p>
          <w:p w14:paraId="01ECCDCE" w14:textId="2A298845" w:rsidR="004754EB" w:rsidRPr="004754EB" w:rsidRDefault="004754EB" w:rsidP="004754E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limit</w:t>
            </w:r>
          </w:p>
        </w:tc>
      </w:tr>
      <w:tr w:rsidR="00147EA2" w14:paraId="28582CF1" w14:textId="77777777" w:rsidTr="004754EB">
        <w:tc>
          <w:tcPr>
            <w:tcW w:w="2122" w:type="dxa"/>
            <w:vMerge w:val="restart"/>
          </w:tcPr>
          <w:p w14:paraId="396EDE4B" w14:textId="238F7C55" w:rsidR="00147EA2" w:rsidRPr="004754EB" w:rsidRDefault="00147EA2" w:rsidP="009D7F71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5, 10, 15, 20, 25, 30, 40, 50, 60, 70, 80, 90, 100</w:t>
            </w:r>
          </w:p>
        </w:tc>
        <w:tc>
          <w:tcPr>
            <w:tcW w:w="2126" w:type="dxa"/>
          </w:tcPr>
          <w:p w14:paraId="6D52A3C2" w14:textId="305D9221" w:rsidR="00147EA2" w:rsidRPr="004754EB" w:rsidRDefault="00147EA2" w:rsidP="00147EA2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147EA2">
              <w:rPr>
                <w:sz w:val="20"/>
                <w:szCs w:val="20"/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1843" w:type="dxa"/>
          </w:tcPr>
          <w:p w14:paraId="16613261" w14:textId="0BE6CF82" w:rsidR="00147EA2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NR of same BW (Note 2)</w:t>
            </w:r>
          </w:p>
        </w:tc>
        <w:tc>
          <w:tcPr>
            <w:tcW w:w="2126" w:type="dxa"/>
          </w:tcPr>
          <w:p w14:paraId="29D6721B" w14:textId="76C4E430" w:rsidR="00147EA2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400A91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1133" w:type="dxa"/>
          </w:tcPr>
          <w:p w14:paraId="22E4387F" w14:textId="4575FC94" w:rsidR="00147EA2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147EA2" w14:paraId="7A5336C8" w14:textId="77777777" w:rsidTr="004754EB">
        <w:tc>
          <w:tcPr>
            <w:tcW w:w="2122" w:type="dxa"/>
            <w:vMerge/>
          </w:tcPr>
          <w:p w14:paraId="59C0D3FE" w14:textId="77777777" w:rsidR="00147EA2" w:rsidRPr="004754EB" w:rsidRDefault="00147EA2" w:rsidP="009D7F71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5591AB30" w14:textId="366D69EC" w:rsidR="00147EA2" w:rsidRPr="004754EB" w:rsidRDefault="00400A91" w:rsidP="00147EA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2 x 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147EA2">
              <w:rPr>
                <w:sz w:val="20"/>
                <w:szCs w:val="20"/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1843" w:type="dxa"/>
          </w:tcPr>
          <w:p w14:paraId="50612A33" w14:textId="6B173AD0" w:rsidR="00147EA2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NR of same BW (Note 2)</w:t>
            </w:r>
          </w:p>
        </w:tc>
        <w:tc>
          <w:tcPr>
            <w:tcW w:w="2126" w:type="dxa"/>
          </w:tcPr>
          <w:p w14:paraId="3A9CD798" w14:textId="0211E9F6" w:rsidR="00147EA2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400A91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1133" w:type="dxa"/>
          </w:tcPr>
          <w:p w14:paraId="2E07BFBB" w14:textId="3A521D0A" w:rsidR="00147EA2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147EA2" w14:paraId="5D5D039B" w14:textId="77777777" w:rsidTr="004754EB">
        <w:tc>
          <w:tcPr>
            <w:tcW w:w="2122" w:type="dxa"/>
            <w:vMerge/>
          </w:tcPr>
          <w:p w14:paraId="65698C4B" w14:textId="77777777" w:rsidR="00147EA2" w:rsidRPr="004754EB" w:rsidRDefault="00147EA2" w:rsidP="009D7F71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1D37F9FB" w14:textId="1BCC02B3" w:rsidR="00147EA2" w:rsidRPr="004754EB" w:rsidRDefault="00400A91" w:rsidP="00147EA2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147EA2">
              <w:rPr>
                <w:sz w:val="20"/>
                <w:szCs w:val="20"/>
                <w:vertAlign w:val="subscript"/>
                <w:lang w:eastAsia="ko-KR"/>
              </w:rPr>
              <w:t>Channel</w:t>
            </w:r>
            <w:proofErr w:type="spellEnd"/>
            <w:r>
              <w:rPr>
                <w:sz w:val="20"/>
                <w:szCs w:val="20"/>
                <w:lang w:eastAsia="ko-KR"/>
              </w:rPr>
              <w:t>/2 + 2.5 MHz</w:t>
            </w:r>
          </w:p>
        </w:tc>
        <w:tc>
          <w:tcPr>
            <w:tcW w:w="1843" w:type="dxa"/>
          </w:tcPr>
          <w:p w14:paraId="077DD8C5" w14:textId="50BDAD4B" w:rsidR="00147EA2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 MHz E-UTRA</w:t>
            </w:r>
          </w:p>
        </w:tc>
        <w:tc>
          <w:tcPr>
            <w:tcW w:w="2126" w:type="dxa"/>
          </w:tcPr>
          <w:p w14:paraId="01F1B518" w14:textId="754F24FA" w:rsidR="00147EA2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r>
              <w:rPr>
                <w:sz w:val="20"/>
                <w:szCs w:val="20"/>
                <w:lang w:eastAsia="ko-KR"/>
              </w:rPr>
              <w:t>4.5 MHz</w:t>
            </w:r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1133" w:type="dxa"/>
          </w:tcPr>
          <w:p w14:paraId="6F7617FB" w14:textId="77777777" w:rsidR="00147EA2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  <w:p w14:paraId="30BCFDB0" w14:textId="2FE44486" w:rsidR="00400A91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 3)</w:t>
            </w:r>
          </w:p>
        </w:tc>
      </w:tr>
      <w:tr w:rsidR="00400A91" w14:paraId="6C7A19B3" w14:textId="77777777" w:rsidTr="004754EB">
        <w:tc>
          <w:tcPr>
            <w:tcW w:w="2122" w:type="dxa"/>
            <w:vMerge/>
          </w:tcPr>
          <w:p w14:paraId="54604AC4" w14:textId="77777777" w:rsidR="00400A91" w:rsidRPr="004754EB" w:rsidRDefault="00400A91" w:rsidP="00400A91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0D212BE8" w14:textId="090B2022" w:rsidR="00400A91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147EA2">
              <w:rPr>
                <w:sz w:val="20"/>
                <w:szCs w:val="20"/>
                <w:vertAlign w:val="subscript"/>
                <w:lang w:eastAsia="ko-KR"/>
              </w:rPr>
              <w:t>Channel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/2 + </w:t>
            </w:r>
            <w:r>
              <w:rPr>
                <w:sz w:val="20"/>
                <w:szCs w:val="20"/>
                <w:lang w:eastAsia="ko-KR"/>
              </w:rPr>
              <w:t>7</w:t>
            </w:r>
            <w:r>
              <w:rPr>
                <w:sz w:val="20"/>
                <w:szCs w:val="20"/>
                <w:lang w:eastAsia="ko-KR"/>
              </w:rPr>
              <w:t>.5 MHz</w:t>
            </w:r>
          </w:p>
        </w:tc>
        <w:tc>
          <w:tcPr>
            <w:tcW w:w="1843" w:type="dxa"/>
          </w:tcPr>
          <w:p w14:paraId="4C9E0992" w14:textId="464BCAF3" w:rsidR="00400A91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 MHz E-UTRA</w:t>
            </w:r>
          </w:p>
        </w:tc>
        <w:tc>
          <w:tcPr>
            <w:tcW w:w="2126" w:type="dxa"/>
          </w:tcPr>
          <w:p w14:paraId="65E1F8E8" w14:textId="7CA8E486" w:rsidR="00400A91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(4.5 MHz)</w:t>
            </w:r>
          </w:p>
        </w:tc>
        <w:tc>
          <w:tcPr>
            <w:tcW w:w="1133" w:type="dxa"/>
          </w:tcPr>
          <w:p w14:paraId="00AC69F4" w14:textId="77777777" w:rsidR="00400A91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  <w:p w14:paraId="2916D870" w14:textId="0C09EA97" w:rsidR="00400A91" w:rsidRPr="004754EB" w:rsidRDefault="00400A91" w:rsidP="00400A9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 3)</w:t>
            </w:r>
          </w:p>
        </w:tc>
      </w:tr>
      <w:tr w:rsidR="008521C5" w14:paraId="122CE51A" w14:textId="77777777" w:rsidTr="00F159A3">
        <w:tc>
          <w:tcPr>
            <w:tcW w:w="9350" w:type="dxa"/>
            <w:gridSpan w:val="5"/>
          </w:tcPr>
          <w:p w14:paraId="0233DFC9" w14:textId="77777777" w:rsidR="008521C5" w:rsidRDefault="00BC0282" w:rsidP="00400A91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 1: 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BC0282">
              <w:rPr>
                <w:sz w:val="20"/>
                <w:szCs w:val="20"/>
                <w:vertAlign w:val="subscript"/>
                <w:lang w:eastAsia="ko-KR"/>
              </w:rPr>
              <w:t>Channel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and 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BC0282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are the BS channel bandwidth and transmission bandwidth configuration of the lowest/highest NR carrier transmitted on the assigned channel frequency.</w:t>
            </w:r>
          </w:p>
          <w:p w14:paraId="3F7C2FE3" w14:textId="77777777" w:rsidR="00BC0282" w:rsidRDefault="00B2460F" w:rsidP="00400A91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NOTE 2: With SCS that provides largest transmission bandwidth configuration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B2460F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).</w:t>
            </w:r>
          </w:p>
          <w:p w14:paraId="2B8B1838" w14:textId="76C4B146" w:rsidR="00BF73D1" w:rsidRPr="004754EB" w:rsidRDefault="00BF73D1" w:rsidP="00400A91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NOTE 3: The requirements are applicable when the band is also defined for E-UTRA or UTRA.</w:t>
            </w:r>
          </w:p>
        </w:tc>
      </w:tr>
    </w:tbl>
    <w:p w14:paraId="58B13060" w14:textId="2099C165" w:rsidR="009D7F71" w:rsidRDefault="009D7F71" w:rsidP="009D7F71">
      <w:pPr>
        <w:rPr>
          <w:lang w:eastAsia="ko-KR"/>
        </w:rPr>
      </w:pPr>
    </w:p>
    <w:p w14:paraId="459D1675" w14:textId="786B4222" w:rsidR="009D7F71" w:rsidRDefault="00BE40CC" w:rsidP="009D7F71">
      <w:pPr>
        <w:rPr>
          <w:lang w:eastAsia="ko-KR"/>
        </w:rPr>
      </w:pPr>
      <w:r w:rsidRPr="00BE40CC">
        <w:rPr>
          <w:rFonts w:hint="eastAsia"/>
          <w:lang w:eastAsia="ko-KR"/>
        </w:rPr>
        <w:t xml:space="preserve">ACLR </w:t>
      </w:r>
      <w:r w:rsidRPr="00BE40CC">
        <w:rPr>
          <w:rFonts w:hint="eastAsia"/>
          <w:lang w:eastAsia="ko-KR"/>
        </w:rPr>
        <w:t>절대</w:t>
      </w:r>
      <w:r w:rsidRPr="00BE40CC">
        <w:rPr>
          <w:rFonts w:hint="eastAsia"/>
          <w:lang w:eastAsia="ko-KR"/>
        </w:rPr>
        <w:t xml:space="preserve"> </w:t>
      </w:r>
      <w:r w:rsidRPr="00BE40CC">
        <w:rPr>
          <w:rFonts w:hint="eastAsia"/>
          <w:lang w:eastAsia="ko-KR"/>
        </w:rPr>
        <w:t>기본</w:t>
      </w:r>
      <w:r w:rsidRPr="00BE40CC">
        <w:rPr>
          <w:rFonts w:hint="eastAsia"/>
          <w:lang w:eastAsia="ko-KR"/>
        </w:rPr>
        <w:t xml:space="preserve"> </w:t>
      </w:r>
      <w:r w:rsidRPr="00BE40CC">
        <w:rPr>
          <w:rFonts w:hint="eastAsia"/>
          <w:lang w:eastAsia="ko-KR"/>
        </w:rPr>
        <w:t>한계는</w:t>
      </w:r>
      <w:r w:rsidRPr="00BE40CC">
        <w:rPr>
          <w:rFonts w:hint="eastAsia"/>
          <w:lang w:eastAsia="ko-KR"/>
        </w:rPr>
        <w:t xml:space="preserve"> </w:t>
      </w:r>
      <w:r w:rsidRPr="00BE40CC">
        <w:rPr>
          <w:rFonts w:hint="eastAsia"/>
          <w:lang w:eastAsia="ko-KR"/>
        </w:rPr>
        <w:t>표</w:t>
      </w:r>
      <w:r w:rsidRPr="00BE40CC">
        <w:rPr>
          <w:rFonts w:hint="eastAsia"/>
          <w:lang w:eastAsia="ko-KR"/>
        </w:rPr>
        <w:t xml:space="preserve"> 6.6.3.2</w:t>
      </w:r>
      <w:r>
        <w:rPr>
          <w:lang w:eastAsia="ko-KR"/>
        </w:rPr>
        <w:t>-</w:t>
      </w:r>
      <w:r w:rsidRPr="00BE40CC">
        <w:rPr>
          <w:rFonts w:hint="eastAsia"/>
          <w:lang w:eastAsia="ko-KR"/>
        </w:rPr>
        <w:t>2</w:t>
      </w:r>
      <w:r w:rsidRPr="00BE40CC">
        <w:rPr>
          <w:rFonts w:hint="eastAsia"/>
          <w:lang w:eastAsia="ko-KR"/>
        </w:rPr>
        <w:t>에</w:t>
      </w:r>
      <w:r w:rsidRPr="00BE40CC">
        <w:rPr>
          <w:rFonts w:hint="eastAsia"/>
          <w:lang w:eastAsia="ko-KR"/>
        </w:rPr>
        <w:t xml:space="preserve"> </w:t>
      </w:r>
      <w:r w:rsidRPr="00BE40CC">
        <w:rPr>
          <w:rFonts w:hint="eastAsia"/>
          <w:lang w:eastAsia="ko-KR"/>
        </w:rPr>
        <w:t>지정되어</w:t>
      </w:r>
      <w:r w:rsidRPr="00BE40CC">
        <w:rPr>
          <w:rFonts w:hint="eastAsia"/>
          <w:lang w:eastAsia="ko-KR"/>
        </w:rPr>
        <w:t xml:space="preserve"> </w:t>
      </w:r>
      <w:r w:rsidRPr="00BE40CC">
        <w:rPr>
          <w:rFonts w:hint="eastAsia"/>
          <w:lang w:eastAsia="ko-KR"/>
        </w:rPr>
        <w:t>있다</w:t>
      </w:r>
      <w:r w:rsidRPr="00BE40CC">
        <w:rPr>
          <w:rFonts w:hint="eastAsia"/>
          <w:lang w:eastAsia="ko-KR"/>
        </w:rPr>
        <w:t>.</w:t>
      </w:r>
    </w:p>
    <w:p w14:paraId="05380B24" w14:textId="05D02C59" w:rsidR="009D7F71" w:rsidRPr="008C21B7" w:rsidRDefault="008C21B7" w:rsidP="008C21B7">
      <w:pPr>
        <w:jc w:val="center"/>
        <w:rPr>
          <w:b/>
          <w:bCs/>
          <w:lang w:eastAsia="ko-KR"/>
        </w:rPr>
      </w:pPr>
      <w:r w:rsidRPr="008C21B7">
        <w:rPr>
          <w:b/>
          <w:bCs/>
          <w:lang w:eastAsia="ko-KR"/>
        </w:rPr>
        <w:t>Table 6.6.3.2-2: Base station ACLR absolute basic limit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3829"/>
        <w:gridCol w:w="3967"/>
      </w:tblGrid>
      <w:tr w:rsidR="00416C91" w14:paraId="0DBAFE03" w14:textId="77777777" w:rsidTr="003719E4">
        <w:tc>
          <w:tcPr>
            <w:tcW w:w="3829" w:type="dxa"/>
          </w:tcPr>
          <w:p w14:paraId="22D594D5" w14:textId="0C13D3BA" w:rsidR="00416C91" w:rsidRPr="00A87556" w:rsidRDefault="00416C91" w:rsidP="003719E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category / BS class</w:t>
            </w:r>
          </w:p>
        </w:tc>
        <w:tc>
          <w:tcPr>
            <w:tcW w:w="3967" w:type="dxa"/>
          </w:tcPr>
          <w:p w14:paraId="76BB6267" w14:textId="0E105CD3" w:rsidR="00416C91" w:rsidRPr="00A87556" w:rsidRDefault="00416C91" w:rsidP="003719E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ACLR absolute basic limit</w:t>
            </w:r>
          </w:p>
        </w:tc>
      </w:tr>
      <w:tr w:rsidR="00416C91" w14:paraId="1D311447" w14:textId="77777777" w:rsidTr="003719E4">
        <w:tc>
          <w:tcPr>
            <w:tcW w:w="3829" w:type="dxa"/>
          </w:tcPr>
          <w:p w14:paraId="59AF5E7A" w14:textId="6FC34985" w:rsidR="00416C91" w:rsidRPr="00A87556" w:rsidRDefault="000E2E04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lastRenderedPageBreak/>
              <w:t>Category A Wide Area BS</w:t>
            </w:r>
          </w:p>
        </w:tc>
        <w:tc>
          <w:tcPr>
            <w:tcW w:w="3967" w:type="dxa"/>
          </w:tcPr>
          <w:p w14:paraId="37C860A9" w14:textId="0FE6B555" w:rsidR="00416C91" w:rsidRPr="00A87556" w:rsidRDefault="000E2E04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-13 dBm/MHz</w:t>
            </w:r>
          </w:p>
        </w:tc>
      </w:tr>
      <w:tr w:rsidR="00416C91" w14:paraId="28F2D0E9" w14:textId="77777777" w:rsidTr="003719E4">
        <w:tc>
          <w:tcPr>
            <w:tcW w:w="3829" w:type="dxa"/>
          </w:tcPr>
          <w:p w14:paraId="7EE3BC4F" w14:textId="134BB158" w:rsidR="00416C91" w:rsidRPr="00A87556" w:rsidRDefault="000E2E04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Category B Wide Area BS</w:t>
            </w:r>
          </w:p>
        </w:tc>
        <w:tc>
          <w:tcPr>
            <w:tcW w:w="3967" w:type="dxa"/>
          </w:tcPr>
          <w:p w14:paraId="01BC1EB6" w14:textId="2389DC85" w:rsidR="00416C91" w:rsidRPr="00A87556" w:rsidRDefault="000E2E04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-15 dBm/MHz</w:t>
            </w:r>
          </w:p>
        </w:tc>
      </w:tr>
      <w:tr w:rsidR="00416C91" w14:paraId="48E76A20" w14:textId="77777777" w:rsidTr="003719E4">
        <w:tc>
          <w:tcPr>
            <w:tcW w:w="3829" w:type="dxa"/>
          </w:tcPr>
          <w:p w14:paraId="0645353F" w14:textId="54A64F3A" w:rsidR="00416C91" w:rsidRPr="00A87556" w:rsidRDefault="000E2E04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3967" w:type="dxa"/>
          </w:tcPr>
          <w:p w14:paraId="281857A7" w14:textId="6BAC9A88" w:rsidR="00416C91" w:rsidRPr="00A87556" w:rsidRDefault="000E2E04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-25 dBm/MHz</w:t>
            </w:r>
          </w:p>
        </w:tc>
      </w:tr>
      <w:tr w:rsidR="00416C91" w14:paraId="022D862D" w14:textId="77777777" w:rsidTr="003719E4">
        <w:tc>
          <w:tcPr>
            <w:tcW w:w="3829" w:type="dxa"/>
          </w:tcPr>
          <w:p w14:paraId="70DF19E6" w14:textId="5E2B34E3" w:rsidR="00416C91" w:rsidRPr="00A87556" w:rsidRDefault="000E2E04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3967" w:type="dxa"/>
          </w:tcPr>
          <w:p w14:paraId="39F18950" w14:textId="07F0BF68" w:rsidR="00416C91" w:rsidRPr="00A87556" w:rsidRDefault="000E2E04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-32 dBm/MHz</w:t>
            </w:r>
          </w:p>
        </w:tc>
      </w:tr>
    </w:tbl>
    <w:p w14:paraId="50196099" w14:textId="789BC0BE" w:rsidR="009D7F71" w:rsidRDefault="009D7F71" w:rsidP="009D7F71">
      <w:pPr>
        <w:rPr>
          <w:lang w:eastAsia="ko-KR"/>
        </w:rPr>
      </w:pPr>
    </w:p>
    <w:p w14:paraId="0A3E4033" w14:textId="4426E13F" w:rsidR="009D7F71" w:rsidRDefault="00B62592" w:rsidP="009D7F71">
      <w:pPr>
        <w:rPr>
          <w:lang w:eastAsia="ko-KR"/>
        </w:rPr>
      </w:pPr>
      <w:r w:rsidRPr="00B62592">
        <w:rPr>
          <w:rFonts w:hint="eastAsia"/>
          <w:lang w:eastAsia="ko-KR"/>
        </w:rPr>
        <w:t>비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연속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스펙트럼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또는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다중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대역에서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작동하는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경우</w:t>
      </w:r>
      <w:r w:rsidRPr="00B62592">
        <w:rPr>
          <w:rFonts w:hint="eastAsia"/>
          <w:lang w:eastAsia="ko-KR"/>
        </w:rPr>
        <w:t xml:space="preserve"> ACLR</w:t>
      </w:r>
      <w:r w:rsidRPr="00B62592">
        <w:rPr>
          <w:rFonts w:hint="eastAsia"/>
          <w:lang w:eastAsia="ko-KR"/>
        </w:rPr>
        <w:t>은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표</w:t>
      </w:r>
      <w:r w:rsidRPr="00B62592">
        <w:rPr>
          <w:rFonts w:hint="eastAsia"/>
          <w:lang w:eastAsia="ko-KR"/>
        </w:rPr>
        <w:t xml:space="preserve"> 6.6.3.2</w:t>
      </w:r>
      <w:r>
        <w:rPr>
          <w:lang w:eastAsia="ko-KR"/>
        </w:rPr>
        <w:t>-</w:t>
      </w:r>
      <w:r w:rsidRPr="00B62592">
        <w:rPr>
          <w:rFonts w:hint="eastAsia"/>
          <w:lang w:eastAsia="ko-KR"/>
        </w:rPr>
        <w:t>2a</w:t>
      </w:r>
      <w:r w:rsidRPr="00B62592">
        <w:rPr>
          <w:rFonts w:hint="eastAsia"/>
          <w:lang w:eastAsia="ko-KR"/>
        </w:rPr>
        <w:t>에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지정된</w:t>
      </w:r>
      <w:r w:rsidRPr="00B62592">
        <w:rPr>
          <w:rFonts w:hint="eastAsia"/>
          <w:lang w:eastAsia="ko-KR"/>
        </w:rPr>
        <w:t xml:space="preserve"> </w:t>
      </w:r>
      <w:r w:rsidRPr="00B62592">
        <w:rPr>
          <w:rFonts w:hint="eastAsia"/>
          <w:lang w:eastAsia="ko-KR"/>
        </w:rPr>
        <w:t>값보다</w:t>
      </w:r>
      <w:r w:rsidRPr="00B62592">
        <w:rPr>
          <w:rFonts w:hint="eastAsia"/>
          <w:lang w:eastAsia="ko-KR"/>
        </w:rPr>
        <w:t xml:space="preserve"> </w:t>
      </w:r>
      <w:proofErr w:type="spellStart"/>
      <w:r w:rsidRPr="00B62592">
        <w:rPr>
          <w:rFonts w:hint="eastAsia"/>
          <w:lang w:eastAsia="ko-KR"/>
        </w:rPr>
        <w:t>높아야</w:t>
      </w:r>
      <w:r>
        <w:rPr>
          <w:rFonts w:hint="eastAsia"/>
          <w:lang w:eastAsia="ko-KR"/>
        </w:rPr>
        <w:t>한</w:t>
      </w:r>
      <w:r w:rsidRPr="00B62592">
        <w:rPr>
          <w:rFonts w:hint="eastAsia"/>
          <w:lang w:eastAsia="ko-KR"/>
        </w:rPr>
        <w:t>다</w:t>
      </w:r>
      <w:proofErr w:type="spellEnd"/>
      <w:r w:rsidRPr="00B62592">
        <w:rPr>
          <w:rFonts w:hint="eastAsia"/>
          <w:lang w:eastAsia="ko-KR"/>
        </w:rPr>
        <w:t>.</w:t>
      </w:r>
    </w:p>
    <w:p w14:paraId="34C9C53F" w14:textId="77518077" w:rsidR="009D7F71" w:rsidRDefault="006470A9" w:rsidP="009D7F71">
      <w:pPr>
        <w:rPr>
          <w:lang w:eastAsia="ko-KR"/>
        </w:rPr>
      </w:pPr>
      <w:r>
        <w:rPr>
          <w:lang w:eastAsia="ko-KR"/>
        </w:rPr>
        <w:t>Table 6.6.3.2-2a: Base Station ACLR limit in non-contiguous spectrum or multiple bands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22"/>
        <w:gridCol w:w="1717"/>
        <w:gridCol w:w="1985"/>
        <w:gridCol w:w="1134"/>
        <w:gridCol w:w="1984"/>
        <w:gridCol w:w="708"/>
      </w:tblGrid>
      <w:tr w:rsidR="00672FFB" w14:paraId="3AA4F694" w14:textId="77777777" w:rsidTr="00E77B7F">
        <w:tc>
          <w:tcPr>
            <w:tcW w:w="1822" w:type="dxa"/>
          </w:tcPr>
          <w:p w14:paraId="53EE5CC2" w14:textId="43AB70C6" w:rsidR="006470A9" w:rsidRPr="006470A9" w:rsidRDefault="006470A9" w:rsidP="006470A9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BS channel bandwidth of lowest/highest NR carrier transmitted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BW</w:t>
            </w:r>
            <w:r w:rsidRPr="006470A9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Channel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717" w:type="dxa"/>
          </w:tcPr>
          <w:p w14:paraId="7A696CFE" w14:textId="194A57BB" w:rsidR="006470A9" w:rsidRPr="006470A9" w:rsidRDefault="006470A9" w:rsidP="006470A9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Sub-block or Inter RF Bandwidth gap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size(</w:t>
            </w:r>
            <w:proofErr w:type="spellStart"/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W</w:t>
            </w:r>
            <w:r w:rsidRPr="006470A9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>) where the limit applies (MHz)</w:t>
            </w:r>
          </w:p>
        </w:tc>
        <w:tc>
          <w:tcPr>
            <w:tcW w:w="1985" w:type="dxa"/>
          </w:tcPr>
          <w:p w14:paraId="39874968" w14:textId="63C9E92E" w:rsidR="006470A9" w:rsidRPr="006470A9" w:rsidRDefault="00672FFB" w:rsidP="006470A9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BS adjacent channel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centre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frequency offset below or above the sub-block or Base Station RF Bandwidth edge (inside the gap)</w:t>
            </w:r>
          </w:p>
        </w:tc>
        <w:tc>
          <w:tcPr>
            <w:tcW w:w="1134" w:type="dxa"/>
          </w:tcPr>
          <w:p w14:paraId="1617DB72" w14:textId="0D67E462" w:rsidR="006470A9" w:rsidRPr="006470A9" w:rsidRDefault="00672FFB" w:rsidP="006470A9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Assumed adjacent channel carrier</w:t>
            </w:r>
          </w:p>
        </w:tc>
        <w:tc>
          <w:tcPr>
            <w:tcW w:w="1984" w:type="dxa"/>
          </w:tcPr>
          <w:p w14:paraId="2C4A74E3" w14:textId="344806A8" w:rsidR="006470A9" w:rsidRPr="006470A9" w:rsidRDefault="00672FFB" w:rsidP="006470A9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Filter on the adjacent channel frequency and corresponding filter bandwidth</w:t>
            </w:r>
          </w:p>
        </w:tc>
        <w:tc>
          <w:tcPr>
            <w:tcW w:w="708" w:type="dxa"/>
          </w:tcPr>
          <w:p w14:paraId="3F730574" w14:textId="13ECB963" w:rsidR="006470A9" w:rsidRPr="006470A9" w:rsidRDefault="00672FFB" w:rsidP="006470A9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ACLR limit</w:t>
            </w:r>
          </w:p>
        </w:tc>
      </w:tr>
      <w:tr w:rsidR="007E09F7" w14:paraId="1DACBAFD" w14:textId="77777777" w:rsidTr="00E77B7F">
        <w:tc>
          <w:tcPr>
            <w:tcW w:w="1822" w:type="dxa"/>
            <w:vMerge w:val="restart"/>
          </w:tcPr>
          <w:p w14:paraId="65945186" w14:textId="4F4576AE" w:rsidR="007E09F7" w:rsidRPr="006470A9" w:rsidRDefault="007E09F7" w:rsidP="008F0F2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5, 10, 15, 20</w:t>
            </w:r>
          </w:p>
        </w:tc>
        <w:tc>
          <w:tcPr>
            <w:tcW w:w="1717" w:type="dxa"/>
          </w:tcPr>
          <w:p w14:paraId="71C8828D" w14:textId="77777777" w:rsidR="007E09F7" w:rsidRDefault="007E09F7" w:rsidP="008F0F2D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≥ 15 (Note 3)</w:t>
            </w:r>
          </w:p>
          <w:p w14:paraId="06085FA5" w14:textId="08450E6A" w:rsidR="007E09F7" w:rsidRPr="006470A9" w:rsidRDefault="007E09F7" w:rsidP="008F0F2D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≥ </w:t>
            </w:r>
            <w:r>
              <w:rPr>
                <w:sz w:val="20"/>
                <w:szCs w:val="20"/>
                <w:lang w:eastAsia="ko-KR"/>
              </w:rPr>
              <w:t>4</w:t>
            </w:r>
            <w:r>
              <w:rPr>
                <w:sz w:val="20"/>
                <w:szCs w:val="20"/>
                <w:lang w:eastAsia="ko-KR"/>
              </w:rPr>
              <w:t xml:space="preserve">5 (Note </w:t>
            </w:r>
            <w:r>
              <w:rPr>
                <w:sz w:val="20"/>
                <w:szCs w:val="20"/>
                <w:lang w:eastAsia="ko-KR"/>
              </w:rPr>
              <w:t>4</w:t>
            </w:r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1985" w:type="dxa"/>
          </w:tcPr>
          <w:p w14:paraId="0A49E7E1" w14:textId="2956AEF4" w:rsidR="007E09F7" w:rsidRPr="006470A9" w:rsidRDefault="007E09F7" w:rsidP="008F0F2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2.5 MHz</w:t>
            </w:r>
          </w:p>
        </w:tc>
        <w:tc>
          <w:tcPr>
            <w:tcW w:w="1134" w:type="dxa"/>
          </w:tcPr>
          <w:p w14:paraId="50515949" w14:textId="03E7E4B1" w:rsidR="007E09F7" w:rsidRPr="006470A9" w:rsidRDefault="007E09F7" w:rsidP="008F0F2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 MHz NR (Note 2)</w:t>
            </w:r>
          </w:p>
        </w:tc>
        <w:tc>
          <w:tcPr>
            <w:tcW w:w="1984" w:type="dxa"/>
          </w:tcPr>
          <w:p w14:paraId="5BDB2859" w14:textId="6FF32297" w:rsidR="007E09F7" w:rsidRPr="006470A9" w:rsidRDefault="007E09F7" w:rsidP="008F0F2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93541F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708" w:type="dxa"/>
          </w:tcPr>
          <w:p w14:paraId="01A7CE94" w14:textId="58F913BE" w:rsidR="007E09F7" w:rsidRPr="006470A9" w:rsidRDefault="007E09F7" w:rsidP="008F0F2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7E09F7" w14:paraId="5A71DA9F" w14:textId="77777777" w:rsidTr="00E77B7F">
        <w:tc>
          <w:tcPr>
            <w:tcW w:w="1822" w:type="dxa"/>
            <w:vMerge/>
          </w:tcPr>
          <w:p w14:paraId="068E50BC" w14:textId="77777777" w:rsidR="007E09F7" w:rsidRPr="006470A9" w:rsidRDefault="007E09F7" w:rsidP="007E09F7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17" w:type="dxa"/>
          </w:tcPr>
          <w:p w14:paraId="5A282BED" w14:textId="70DB62A5" w:rsidR="007E09F7" w:rsidRDefault="007E09F7" w:rsidP="007E09F7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≥ </w:t>
            </w:r>
            <w:r>
              <w:rPr>
                <w:sz w:val="20"/>
                <w:szCs w:val="20"/>
                <w:lang w:eastAsia="ko-KR"/>
              </w:rPr>
              <w:t>20</w:t>
            </w:r>
            <w:r>
              <w:rPr>
                <w:sz w:val="20"/>
                <w:szCs w:val="20"/>
                <w:lang w:eastAsia="ko-KR"/>
              </w:rPr>
              <w:t xml:space="preserve"> (Note 3)</w:t>
            </w:r>
          </w:p>
          <w:p w14:paraId="1CBBEC97" w14:textId="4D45F105" w:rsidR="007E09F7" w:rsidRPr="006470A9" w:rsidRDefault="007E09F7" w:rsidP="007E09F7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≥ </w:t>
            </w:r>
            <w:r>
              <w:rPr>
                <w:sz w:val="20"/>
                <w:szCs w:val="20"/>
                <w:lang w:eastAsia="ko-KR"/>
              </w:rPr>
              <w:t>50</w:t>
            </w:r>
            <w:r>
              <w:rPr>
                <w:sz w:val="20"/>
                <w:szCs w:val="20"/>
                <w:lang w:eastAsia="ko-KR"/>
              </w:rPr>
              <w:t xml:space="preserve"> (Note 4)</w:t>
            </w:r>
          </w:p>
        </w:tc>
        <w:tc>
          <w:tcPr>
            <w:tcW w:w="1985" w:type="dxa"/>
          </w:tcPr>
          <w:p w14:paraId="70702618" w14:textId="78F66123" w:rsidR="007E09F7" w:rsidRPr="006470A9" w:rsidRDefault="007E09F7" w:rsidP="007E09F7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7.5 MHz</w:t>
            </w:r>
          </w:p>
        </w:tc>
        <w:tc>
          <w:tcPr>
            <w:tcW w:w="1134" w:type="dxa"/>
          </w:tcPr>
          <w:p w14:paraId="197268FC" w14:textId="0A10D7F3" w:rsidR="007E09F7" w:rsidRPr="006470A9" w:rsidRDefault="007E09F7" w:rsidP="007E09F7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 MHz NR (Note 2)</w:t>
            </w:r>
          </w:p>
        </w:tc>
        <w:tc>
          <w:tcPr>
            <w:tcW w:w="1984" w:type="dxa"/>
          </w:tcPr>
          <w:p w14:paraId="553249F6" w14:textId="01B62D19" w:rsidR="007E09F7" w:rsidRPr="006470A9" w:rsidRDefault="007E09F7" w:rsidP="007E09F7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 w:rsidR="00A4099A">
              <w:rPr>
                <w:sz w:val="20"/>
                <w:szCs w:val="20"/>
                <w:lang w:eastAsia="ko-KR"/>
              </w:rPr>
              <w:t>BW</w:t>
            </w:r>
            <w:r w:rsidR="00A4099A" w:rsidRPr="0093541F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 w:rsidR="00A4099A"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708" w:type="dxa"/>
          </w:tcPr>
          <w:p w14:paraId="054C47F9" w14:textId="65F5D208" w:rsidR="007E09F7" w:rsidRPr="006470A9" w:rsidRDefault="00A4099A" w:rsidP="007E09F7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A942F1" w14:paraId="602F4804" w14:textId="77777777" w:rsidTr="00E77B7F">
        <w:tc>
          <w:tcPr>
            <w:tcW w:w="1822" w:type="dxa"/>
            <w:vMerge w:val="restart"/>
          </w:tcPr>
          <w:p w14:paraId="5CDCE452" w14:textId="7DCA67D7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25, 30, 40, 50, 60, 70, 80, 90, 100</w:t>
            </w:r>
          </w:p>
        </w:tc>
        <w:tc>
          <w:tcPr>
            <w:tcW w:w="1717" w:type="dxa"/>
          </w:tcPr>
          <w:p w14:paraId="30E52C70" w14:textId="42088123" w:rsidR="00A942F1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≥ </w:t>
            </w:r>
            <w:r>
              <w:rPr>
                <w:sz w:val="20"/>
                <w:szCs w:val="20"/>
                <w:lang w:eastAsia="ko-KR"/>
              </w:rPr>
              <w:t>6</w:t>
            </w:r>
            <w:r>
              <w:rPr>
                <w:sz w:val="20"/>
                <w:szCs w:val="20"/>
                <w:lang w:eastAsia="ko-KR"/>
              </w:rPr>
              <w:t xml:space="preserve">0 (Note </w:t>
            </w:r>
            <w:r>
              <w:rPr>
                <w:sz w:val="20"/>
                <w:szCs w:val="20"/>
                <w:lang w:eastAsia="ko-KR"/>
              </w:rPr>
              <w:t>4</w:t>
            </w:r>
            <w:r>
              <w:rPr>
                <w:sz w:val="20"/>
                <w:szCs w:val="20"/>
                <w:lang w:eastAsia="ko-KR"/>
              </w:rPr>
              <w:t>)</w:t>
            </w:r>
          </w:p>
          <w:p w14:paraId="21300079" w14:textId="337A3430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≥ </w:t>
            </w:r>
            <w:r>
              <w:rPr>
                <w:sz w:val="20"/>
                <w:szCs w:val="20"/>
                <w:lang w:eastAsia="ko-KR"/>
              </w:rPr>
              <w:t>3</w:t>
            </w:r>
            <w:r>
              <w:rPr>
                <w:sz w:val="20"/>
                <w:szCs w:val="20"/>
                <w:lang w:eastAsia="ko-KR"/>
              </w:rPr>
              <w:t xml:space="preserve">0 (Note </w:t>
            </w:r>
            <w:r>
              <w:rPr>
                <w:sz w:val="20"/>
                <w:szCs w:val="20"/>
                <w:lang w:eastAsia="ko-KR"/>
              </w:rPr>
              <w:t>3</w:t>
            </w:r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1985" w:type="dxa"/>
          </w:tcPr>
          <w:p w14:paraId="498EDDE6" w14:textId="6A3461B5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 MHz</w:t>
            </w:r>
          </w:p>
        </w:tc>
        <w:tc>
          <w:tcPr>
            <w:tcW w:w="1134" w:type="dxa"/>
          </w:tcPr>
          <w:p w14:paraId="08E3A663" w14:textId="00FD6B5D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 MHz NR (Note 2)</w:t>
            </w:r>
          </w:p>
        </w:tc>
        <w:tc>
          <w:tcPr>
            <w:tcW w:w="1984" w:type="dxa"/>
          </w:tcPr>
          <w:p w14:paraId="2072D1AC" w14:textId="0D0087C0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93541F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708" w:type="dxa"/>
          </w:tcPr>
          <w:p w14:paraId="6FE285AE" w14:textId="45A70B44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A942F1" w14:paraId="6C9B1E3E" w14:textId="77777777" w:rsidTr="00E77B7F">
        <w:tc>
          <w:tcPr>
            <w:tcW w:w="1822" w:type="dxa"/>
            <w:vMerge/>
          </w:tcPr>
          <w:p w14:paraId="10EA9933" w14:textId="77777777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17" w:type="dxa"/>
          </w:tcPr>
          <w:p w14:paraId="100A974D" w14:textId="1529CFAF" w:rsidR="00A942F1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≥ </w:t>
            </w:r>
            <w:r>
              <w:rPr>
                <w:sz w:val="20"/>
                <w:szCs w:val="20"/>
                <w:lang w:eastAsia="ko-KR"/>
              </w:rPr>
              <w:t>8</w:t>
            </w:r>
            <w:r>
              <w:rPr>
                <w:sz w:val="20"/>
                <w:szCs w:val="20"/>
                <w:lang w:eastAsia="ko-KR"/>
              </w:rPr>
              <w:t>0 (Note 4)</w:t>
            </w:r>
          </w:p>
          <w:p w14:paraId="1303E18B" w14:textId="2C99FDCD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≥ </w:t>
            </w:r>
            <w:r>
              <w:rPr>
                <w:sz w:val="20"/>
                <w:szCs w:val="20"/>
                <w:lang w:eastAsia="ko-KR"/>
              </w:rPr>
              <w:t>5</w:t>
            </w:r>
            <w:r>
              <w:rPr>
                <w:sz w:val="20"/>
                <w:szCs w:val="20"/>
                <w:lang w:eastAsia="ko-KR"/>
              </w:rPr>
              <w:t>0 (Note 3)</w:t>
            </w:r>
          </w:p>
        </w:tc>
        <w:tc>
          <w:tcPr>
            <w:tcW w:w="1985" w:type="dxa"/>
          </w:tcPr>
          <w:p w14:paraId="16F044D3" w14:textId="60DAA54E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 MHz</w:t>
            </w:r>
          </w:p>
        </w:tc>
        <w:tc>
          <w:tcPr>
            <w:tcW w:w="1134" w:type="dxa"/>
          </w:tcPr>
          <w:p w14:paraId="1A8D1664" w14:textId="1B08205D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 MHz NR (Note 2)</w:t>
            </w:r>
          </w:p>
        </w:tc>
        <w:tc>
          <w:tcPr>
            <w:tcW w:w="1984" w:type="dxa"/>
          </w:tcPr>
          <w:p w14:paraId="31A0B599" w14:textId="0EB406C7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93541F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708" w:type="dxa"/>
          </w:tcPr>
          <w:p w14:paraId="7D637C0E" w14:textId="05D2A478" w:rsidR="00A942F1" w:rsidRPr="006470A9" w:rsidRDefault="00A942F1" w:rsidP="00A942F1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A942F1" w14:paraId="55EB5695" w14:textId="77777777" w:rsidTr="00FA4070">
        <w:tc>
          <w:tcPr>
            <w:tcW w:w="9350" w:type="dxa"/>
            <w:gridSpan w:val="6"/>
          </w:tcPr>
          <w:p w14:paraId="5D7D83AA" w14:textId="77777777" w:rsidR="00A942F1" w:rsidRDefault="00A10517" w:rsidP="00A942F1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 1: 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A10517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is the transmission bandwidth configuration </w:t>
            </w:r>
            <w:proofErr w:type="spellStart"/>
            <w:r>
              <w:rPr>
                <w:sz w:val="20"/>
                <w:szCs w:val="20"/>
                <w:lang w:eastAsia="ko-KR"/>
              </w:rPr>
              <w:t>fo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the assumed adjacent channel carrier.</w:t>
            </w:r>
          </w:p>
          <w:p w14:paraId="6CEFCBC5" w14:textId="77777777" w:rsidR="00A10517" w:rsidRDefault="00A10517" w:rsidP="00A942F1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NOTE 2: With SCS that provides largest transmission bandwidth configuration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A10517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).</w:t>
            </w:r>
          </w:p>
          <w:p w14:paraId="07859818" w14:textId="77777777" w:rsidR="00830094" w:rsidRDefault="00830094" w:rsidP="00A942F1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 3: Applicable in case the BS channel bandwidth of the NR carrier transmitted at the other edge of the gap is 5, 10, 15, 20 </w:t>
            </w:r>
            <w:proofErr w:type="spellStart"/>
            <w:r>
              <w:rPr>
                <w:sz w:val="20"/>
                <w:szCs w:val="20"/>
                <w:lang w:eastAsia="ko-KR"/>
              </w:rPr>
              <w:t>MHz.</w:t>
            </w:r>
            <w:proofErr w:type="spellEnd"/>
          </w:p>
          <w:p w14:paraId="4A205861" w14:textId="1041244F" w:rsidR="00830094" w:rsidRPr="006470A9" w:rsidRDefault="00830094" w:rsidP="00A942F1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 4: Applicable in case the BS channel bandwidth of the NR carrier transmitted at the other edge of the gap is 25, 30, 40, 50, 60, 70, 80, 90, 100 </w:t>
            </w:r>
            <w:proofErr w:type="spellStart"/>
            <w:r>
              <w:rPr>
                <w:sz w:val="20"/>
                <w:szCs w:val="20"/>
                <w:lang w:eastAsia="ko-KR"/>
              </w:rPr>
              <w:t>MHz.</w:t>
            </w:r>
            <w:proofErr w:type="spellEnd"/>
          </w:p>
        </w:tc>
      </w:tr>
    </w:tbl>
    <w:p w14:paraId="22D59A5E" w14:textId="778FD5FF" w:rsidR="009D7F71" w:rsidRDefault="009D7F71" w:rsidP="009D7F71">
      <w:pPr>
        <w:rPr>
          <w:lang w:eastAsia="ko-KR"/>
        </w:rPr>
      </w:pPr>
    </w:p>
    <w:p w14:paraId="64118D46" w14:textId="541E229B" w:rsidR="009D7F71" w:rsidRDefault="00A64253" w:rsidP="009D7F71">
      <w:pPr>
        <w:rPr>
          <w:lang w:eastAsia="ko-KR"/>
        </w:rPr>
      </w:pPr>
      <w:r w:rsidRPr="00A64253">
        <w:rPr>
          <w:rFonts w:hint="eastAsia"/>
          <w:lang w:eastAsia="ko-KR"/>
        </w:rPr>
        <w:t>서브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블록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갭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또는</w:t>
      </w:r>
      <w:r w:rsidRPr="00A64253">
        <w:rPr>
          <w:rFonts w:hint="eastAsia"/>
          <w:lang w:eastAsia="ko-KR"/>
        </w:rPr>
        <w:t xml:space="preserve"> </w:t>
      </w:r>
      <w:proofErr w:type="spellStart"/>
      <w:r w:rsidRPr="00A64253">
        <w:rPr>
          <w:rFonts w:hint="eastAsia"/>
          <w:lang w:eastAsia="ko-KR"/>
        </w:rPr>
        <w:t>인터</w:t>
      </w:r>
      <w:proofErr w:type="spellEnd"/>
      <w:r w:rsidRPr="00A64253">
        <w:rPr>
          <w:rFonts w:hint="eastAsia"/>
          <w:lang w:eastAsia="ko-KR"/>
        </w:rPr>
        <w:t xml:space="preserve"> RF </w:t>
      </w:r>
      <w:r w:rsidRPr="00A64253">
        <w:rPr>
          <w:rFonts w:hint="eastAsia"/>
          <w:lang w:eastAsia="ko-KR"/>
        </w:rPr>
        <w:t>대역폭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갭에서의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누적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인접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채널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누설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전력비</w:t>
      </w:r>
      <w:r w:rsidRPr="00A64253">
        <w:rPr>
          <w:rFonts w:hint="eastAsia"/>
          <w:lang w:eastAsia="ko-KR"/>
        </w:rPr>
        <w:t xml:space="preserve"> (CACLR</w:t>
      </w:r>
      <w:r w:rsidR="00ED3858">
        <w:rPr>
          <w:lang w:eastAsia="ko-KR"/>
        </w:rPr>
        <w:t>: Cumulative Adjacent Channel Leakage Power Ratio</w:t>
      </w:r>
      <w:r w:rsidRPr="00A64253">
        <w:rPr>
          <w:rFonts w:hint="eastAsia"/>
          <w:lang w:eastAsia="ko-KR"/>
        </w:rPr>
        <w:t>)</w:t>
      </w:r>
      <w:r w:rsidRPr="00A64253">
        <w:rPr>
          <w:rFonts w:hint="eastAsia"/>
          <w:lang w:eastAsia="ko-KR"/>
        </w:rPr>
        <w:t>는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다음의</w:t>
      </w:r>
      <w:r w:rsidRPr="00A64253">
        <w:rPr>
          <w:rFonts w:hint="eastAsia"/>
          <w:lang w:eastAsia="ko-KR"/>
        </w:rPr>
        <w:t xml:space="preserve"> </w:t>
      </w:r>
      <w:r w:rsidRPr="00A64253">
        <w:rPr>
          <w:rFonts w:hint="eastAsia"/>
          <w:lang w:eastAsia="ko-KR"/>
        </w:rPr>
        <w:t>비율</w:t>
      </w:r>
      <w:r>
        <w:rPr>
          <w:rFonts w:hint="eastAsia"/>
          <w:lang w:eastAsia="ko-KR"/>
        </w:rPr>
        <w:t>이</w:t>
      </w:r>
      <w:r w:rsidRPr="00A64253">
        <w:rPr>
          <w:rFonts w:hint="eastAsia"/>
          <w:lang w:eastAsia="ko-KR"/>
        </w:rPr>
        <w:t>다</w:t>
      </w:r>
      <w:r w:rsidR="00252F66">
        <w:rPr>
          <w:lang w:eastAsia="ko-KR"/>
        </w:rPr>
        <w:t>:</w:t>
      </w:r>
    </w:p>
    <w:p w14:paraId="232287A0" w14:textId="3076FF07" w:rsidR="004C362E" w:rsidRDefault="004C362E" w:rsidP="009D7F71">
      <w:pPr>
        <w:rPr>
          <w:lang w:eastAsia="ko-KR"/>
        </w:rPr>
      </w:pPr>
      <w:r>
        <w:rPr>
          <w:lang w:eastAsia="ko-KR"/>
        </w:rPr>
        <w:t xml:space="preserve">a) </w:t>
      </w:r>
      <w:r w:rsidRPr="004C362E">
        <w:rPr>
          <w:rFonts w:hint="eastAsia"/>
          <w:lang w:eastAsia="ko-KR"/>
        </w:rPr>
        <w:t>서브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블록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갭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또는</w:t>
      </w:r>
      <w:r w:rsidRPr="004C362E">
        <w:rPr>
          <w:rFonts w:hint="eastAsia"/>
          <w:lang w:eastAsia="ko-KR"/>
        </w:rPr>
        <w:t xml:space="preserve"> </w:t>
      </w:r>
      <w:proofErr w:type="spellStart"/>
      <w:r w:rsidRPr="004C362E">
        <w:rPr>
          <w:rFonts w:hint="eastAsia"/>
          <w:lang w:eastAsia="ko-KR"/>
        </w:rPr>
        <w:t>인터</w:t>
      </w:r>
      <w:proofErr w:type="spellEnd"/>
      <w:r w:rsidRPr="004C362E">
        <w:rPr>
          <w:rFonts w:hint="eastAsia"/>
          <w:lang w:eastAsia="ko-KR"/>
        </w:rPr>
        <w:t xml:space="preserve"> RF </w:t>
      </w:r>
      <w:r w:rsidRPr="004C362E">
        <w:rPr>
          <w:rFonts w:hint="eastAsia"/>
          <w:lang w:eastAsia="ko-KR"/>
        </w:rPr>
        <w:t>대역폭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갭의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각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측면에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인접한</w:t>
      </w:r>
      <w:r w:rsidRPr="004C362E">
        <w:rPr>
          <w:rFonts w:hint="eastAsia"/>
          <w:lang w:eastAsia="ko-KR"/>
        </w:rPr>
        <w:t xml:space="preserve"> 2 </w:t>
      </w:r>
      <w:r w:rsidRPr="004C362E">
        <w:rPr>
          <w:rFonts w:hint="eastAsia"/>
          <w:lang w:eastAsia="ko-KR"/>
        </w:rPr>
        <w:t>개의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반송파에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대해</w:t>
      </w:r>
      <w:r w:rsidRPr="004C362E">
        <w:rPr>
          <w:rFonts w:hint="eastAsia"/>
          <w:lang w:eastAsia="ko-KR"/>
        </w:rPr>
        <w:t xml:space="preserve"> </w:t>
      </w:r>
      <w:proofErr w:type="gramStart"/>
      <w:r w:rsidRPr="004C362E">
        <w:rPr>
          <w:rFonts w:hint="eastAsia"/>
          <w:lang w:eastAsia="ko-KR"/>
        </w:rPr>
        <w:t>할당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된</w:t>
      </w:r>
      <w:proofErr w:type="gramEnd"/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채널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주파수를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중심으로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한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필터링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된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평균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전력의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합</w:t>
      </w:r>
    </w:p>
    <w:p w14:paraId="60226D6F" w14:textId="182B5112" w:rsidR="004C362E" w:rsidRDefault="004C362E" w:rsidP="009D7F71">
      <w:pPr>
        <w:rPr>
          <w:lang w:eastAsia="ko-KR"/>
        </w:rPr>
      </w:pPr>
      <w:r>
        <w:rPr>
          <w:lang w:eastAsia="ko-KR"/>
        </w:rPr>
        <w:t xml:space="preserve">b) </w:t>
      </w:r>
      <w:r w:rsidRPr="004C362E">
        <w:rPr>
          <w:rFonts w:hint="eastAsia"/>
          <w:lang w:eastAsia="ko-KR"/>
        </w:rPr>
        <w:t>각각의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서브</w:t>
      </w:r>
      <w:r w:rsidRPr="004C362E">
        <w:rPr>
          <w:rFonts w:hint="eastAsia"/>
          <w:lang w:eastAsia="ko-KR"/>
        </w:rPr>
        <w:t>-</w:t>
      </w:r>
      <w:r w:rsidRPr="004C362E">
        <w:rPr>
          <w:rFonts w:hint="eastAsia"/>
          <w:lang w:eastAsia="ko-KR"/>
        </w:rPr>
        <w:t>블록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에지들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또는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기지국</w:t>
      </w:r>
      <w:r w:rsidRPr="004C362E">
        <w:rPr>
          <w:rFonts w:hint="eastAsia"/>
          <w:lang w:eastAsia="ko-KR"/>
        </w:rPr>
        <w:t xml:space="preserve"> RF </w:t>
      </w:r>
      <w:r w:rsidRPr="004C362E">
        <w:rPr>
          <w:rFonts w:hint="eastAsia"/>
          <w:lang w:eastAsia="ko-KR"/>
        </w:rPr>
        <w:t>대역폭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에지들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중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하나에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인접한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주파수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채널에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집중된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필터링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된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평균</w:t>
      </w:r>
      <w:r w:rsidRPr="004C362E">
        <w:rPr>
          <w:rFonts w:hint="eastAsia"/>
          <w:lang w:eastAsia="ko-KR"/>
        </w:rPr>
        <w:t xml:space="preserve"> </w:t>
      </w:r>
      <w:r w:rsidRPr="004C362E">
        <w:rPr>
          <w:rFonts w:hint="eastAsia"/>
          <w:lang w:eastAsia="ko-KR"/>
        </w:rPr>
        <w:t>전력</w:t>
      </w:r>
      <w:r w:rsidRPr="004C362E">
        <w:rPr>
          <w:rFonts w:hint="eastAsia"/>
          <w:lang w:eastAsia="ko-KR"/>
        </w:rPr>
        <w:t>.</w:t>
      </w:r>
    </w:p>
    <w:p w14:paraId="50D1D7F6" w14:textId="70DA4AC1" w:rsidR="00FF0A61" w:rsidRDefault="00FF0A61" w:rsidP="009D7F71">
      <w:pPr>
        <w:rPr>
          <w:lang w:eastAsia="ko-KR"/>
        </w:rPr>
      </w:pPr>
      <w:r w:rsidRPr="00FF0A61">
        <w:rPr>
          <w:rFonts w:hint="eastAsia"/>
          <w:lang w:eastAsia="ko-KR"/>
        </w:rPr>
        <w:lastRenderedPageBreak/>
        <w:t>인접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채널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주파수에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대한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가정된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필터는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표</w:t>
      </w:r>
      <w:r w:rsidRPr="00FF0A61">
        <w:rPr>
          <w:rFonts w:hint="eastAsia"/>
          <w:lang w:eastAsia="ko-KR"/>
        </w:rPr>
        <w:t xml:space="preserve"> 6.6.3.2-3</w:t>
      </w:r>
      <w:r w:rsidRPr="00FF0A61">
        <w:rPr>
          <w:rFonts w:hint="eastAsia"/>
          <w:lang w:eastAsia="ko-KR"/>
        </w:rPr>
        <w:t>에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정의되어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있으며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할당된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채널의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필터는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표</w:t>
      </w:r>
      <w:r w:rsidRPr="00FF0A61">
        <w:rPr>
          <w:rFonts w:hint="eastAsia"/>
          <w:lang w:eastAsia="ko-KR"/>
        </w:rPr>
        <w:t xml:space="preserve"> 6.6.3.2-4</w:t>
      </w:r>
      <w:r w:rsidRPr="00FF0A61">
        <w:rPr>
          <w:rFonts w:hint="eastAsia"/>
          <w:lang w:eastAsia="ko-KR"/>
        </w:rPr>
        <w:t>에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정의되어</w:t>
      </w:r>
      <w:r w:rsidRPr="00FF0A61">
        <w:rPr>
          <w:rFonts w:hint="eastAsia"/>
          <w:lang w:eastAsia="ko-KR"/>
        </w:rPr>
        <w:t xml:space="preserve"> </w:t>
      </w:r>
      <w:r w:rsidRPr="00FF0A61">
        <w:rPr>
          <w:rFonts w:hint="eastAsia"/>
          <w:lang w:eastAsia="ko-KR"/>
        </w:rPr>
        <w:t>있다</w:t>
      </w:r>
      <w:r w:rsidRPr="00FF0A61">
        <w:rPr>
          <w:rFonts w:hint="eastAsia"/>
          <w:lang w:eastAsia="ko-KR"/>
        </w:rPr>
        <w:t>.</w:t>
      </w:r>
    </w:p>
    <w:p w14:paraId="0172CD32" w14:textId="4899231D" w:rsidR="005C7846" w:rsidRDefault="005C7846" w:rsidP="009D7F71">
      <w:pPr>
        <w:rPr>
          <w:rFonts w:hint="eastAsia"/>
          <w:lang w:eastAsia="ko-KR"/>
        </w:rPr>
      </w:pPr>
      <w:r w:rsidRPr="005C7846">
        <w:rPr>
          <w:rFonts w:hint="eastAsia"/>
          <w:lang w:eastAsia="ko-KR"/>
        </w:rPr>
        <w:t>비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연속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스펙트럼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또는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다중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대역에서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작동하기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위해서는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서브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블록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간격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또는</w:t>
      </w:r>
      <w:r w:rsidRPr="005C7846">
        <w:rPr>
          <w:rFonts w:hint="eastAsia"/>
          <w:lang w:eastAsia="ko-KR"/>
        </w:rPr>
        <w:t xml:space="preserve"> </w:t>
      </w:r>
      <w:proofErr w:type="spellStart"/>
      <w:r w:rsidRPr="005C7846">
        <w:rPr>
          <w:rFonts w:hint="eastAsia"/>
          <w:lang w:eastAsia="ko-KR"/>
        </w:rPr>
        <w:t>인터</w:t>
      </w:r>
      <w:proofErr w:type="spellEnd"/>
      <w:r w:rsidRPr="005C7846">
        <w:rPr>
          <w:rFonts w:hint="eastAsia"/>
          <w:lang w:eastAsia="ko-KR"/>
        </w:rPr>
        <w:t xml:space="preserve"> RF </w:t>
      </w:r>
      <w:r w:rsidRPr="005C7846">
        <w:rPr>
          <w:rFonts w:hint="eastAsia"/>
          <w:lang w:eastAsia="ko-KR"/>
        </w:rPr>
        <w:t>대역폭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간격의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어느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한쪽에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위치한</w:t>
      </w:r>
      <w:r w:rsidRPr="005C7846">
        <w:rPr>
          <w:rFonts w:hint="eastAsia"/>
          <w:lang w:eastAsia="ko-KR"/>
        </w:rPr>
        <w:t xml:space="preserve"> NR </w:t>
      </w:r>
      <w:r w:rsidRPr="005C7846">
        <w:rPr>
          <w:rFonts w:hint="eastAsia"/>
          <w:lang w:eastAsia="ko-KR"/>
        </w:rPr>
        <w:t>반송파에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대한</w:t>
      </w:r>
      <w:r w:rsidRPr="005C7846">
        <w:rPr>
          <w:rFonts w:hint="eastAsia"/>
          <w:lang w:eastAsia="ko-KR"/>
        </w:rPr>
        <w:t xml:space="preserve"> CACLR</w:t>
      </w:r>
      <w:r w:rsidRPr="005C7846">
        <w:rPr>
          <w:rFonts w:hint="eastAsia"/>
          <w:lang w:eastAsia="ko-KR"/>
        </w:rPr>
        <w:t>은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표</w:t>
      </w:r>
      <w:r w:rsidRPr="005C7846">
        <w:rPr>
          <w:rFonts w:hint="eastAsia"/>
          <w:lang w:eastAsia="ko-KR"/>
        </w:rPr>
        <w:t xml:space="preserve"> 6.6.3.2-3</w:t>
      </w:r>
      <w:r w:rsidRPr="005C7846">
        <w:rPr>
          <w:rFonts w:hint="eastAsia"/>
          <w:lang w:eastAsia="ko-KR"/>
        </w:rPr>
        <w:t>에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지정된</w:t>
      </w:r>
      <w:r w:rsidRPr="005C7846">
        <w:rPr>
          <w:rFonts w:hint="eastAsia"/>
          <w:lang w:eastAsia="ko-KR"/>
        </w:rPr>
        <w:t xml:space="preserve"> </w:t>
      </w:r>
      <w:r w:rsidRPr="005C7846">
        <w:rPr>
          <w:rFonts w:hint="eastAsia"/>
          <w:lang w:eastAsia="ko-KR"/>
        </w:rPr>
        <w:t>값보다</w:t>
      </w:r>
      <w:r w:rsidRPr="005C7846">
        <w:rPr>
          <w:rFonts w:hint="eastAsia"/>
          <w:lang w:eastAsia="ko-KR"/>
        </w:rPr>
        <w:t xml:space="preserve"> </w:t>
      </w:r>
      <w:proofErr w:type="spellStart"/>
      <w:r w:rsidRPr="005C7846">
        <w:rPr>
          <w:rFonts w:hint="eastAsia"/>
          <w:lang w:eastAsia="ko-KR"/>
        </w:rPr>
        <w:t>높아야한다</w:t>
      </w:r>
      <w:proofErr w:type="spellEnd"/>
      <w:r w:rsidRPr="005C7846">
        <w:rPr>
          <w:rFonts w:hint="eastAsia"/>
          <w:lang w:eastAsia="ko-KR"/>
        </w:rPr>
        <w:t>.</w:t>
      </w:r>
    </w:p>
    <w:p w14:paraId="0FBAC9C3" w14:textId="13997A6F" w:rsidR="005C7846" w:rsidRDefault="005C7846" w:rsidP="005C7846">
      <w:pPr>
        <w:jc w:val="center"/>
        <w:rPr>
          <w:lang w:eastAsia="ko-KR"/>
        </w:rPr>
      </w:pPr>
      <w:r w:rsidRPr="005C7846">
        <w:rPr>
          <w:b/>
          <w:bCs/>
          <w:lang w:eastAsia="ko-KR"/>
        </w:rPr>
        <w:t>Table 6.6.3.2-3: Base Station CACLR limit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1708"/>
        <w:gridCol w:w="1972"/>
        <w:gridCol w:w="1132"/>
        <w:gridCol w:w="1872"/>
        <w:gridCol w:w="850"/>
      </w:tblGrid>
      <w:tr w:rsidR="008549C8" w14:paraId="6294C731" w14:textId="77777777" w:rsidTr="008549C8">
        <w:tc>
          <w:tcPr>
            <w:tcW w:w="1816" w:type="dxa"/>
          </w:tcPr>
          <w:p w14:paraId="38E4A198" w14:textId="77777777" w:rsidR="008549C8" w:rsidRPr="006470A9" w:rsidRDefault="008549C8" w:rsidP="003719E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BS channel bandwidth of lowest/highest NR carrier transmitted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BW</w:t>
            </w:r>
            <w:r w:rsidRPr="006470A9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Channel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708" w:type="dxa"/>
          </w:tcPr>
          <w:p w14:paraId="36181A9D" w14:textId="77777777" w:rsidR="008549C8" w:rsidRPr="006470A9" w:rsidRDefault="008549C8" w:rsidP="003719E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Sub-block or Inter RF Bandwidth gap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size(</w:t>
            </w:r>
            <w:proofErr w:type="spellStart"/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W</w:t>
            </w:r>
            <w:r w:rsidRPr="006470A9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>) where the limit applies (MHz)</w:t>
            </w:r>
          </w:p>
        </w:tc>
        <w:tc>
          <w:tcPr>
            <w:tcW w:w="1972" w:type="dxa"/>
          </w:tcPr>
          <w:p w14:paraId="55C1BD12" w14:textId="77777777" w:rsidR="008549C8" w:rsidRPr="006470A9" w:rsidRDefault="008549C8" w:rsidP="003719E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BS adjacent channel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centre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frequency offset below or above the sub-block or Base Station RF Bandwidth edge (inside the gap)</w:t>
            </w:r>
          </w:p>
        </w:tc>
        <w:tc>
          <w:tcPr>
            <w:tcW w:w="1132" w:type="dxa"/>
          </w:tcPr>
          <w:p w14:paraId="047F32AF" w14:textId="77777777" w:rsidR="008549C8" w:rsidRPr="006470A9" w:rsidRDefault="008549C8" w:rsidP="003719E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Assumed adjacent channel carrier</w:t>
            </w:r>
          </w:p>
        </w:tc>
        <w:tc>
          <w:tcPr>
            <w:tcW w:w="1872" w:type="dxa"/>
          </w:tcPr>
          <w:p w14:paraId="1EC82091" w14:textId="77777777" w:rsidR="008549C8" w:rsidRPr="006470A9" w:rsidRDefault="008549C8" w:rsidP="003719E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Filter on the adjacent channel frequency and corresponding filter bandwidth</w:t>
            </w:r>
          </w:p>
        </w:tc>
        <w:tc>
          <w:tcPr>
            <w:tcW w:w="850" w:type="dxa"/>
          </w:tcPr>
          <w:p w14:paraId="7E962EF7" w14:textId="07268854" w:rsidR="008549C8" w:rsidRPr="006470A9" w:rsidRDefault="008549C8" w:rsidP="003719E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C</w:t>
            </w:r>
            <w:r>
              <w:rPr>
                <w:b/>
                <w:bCs/>
                <w:sz w:val="20"/>
                <w:szCs w:val="20"/>
                <w:lang w:eastAsia="ko-KR"/>
              </w:rPr>
              <w:t>ACLR limit</w:t>
            </w:r>
          </w:p>
        </w:tc>
      </w:tr>
      <w:tr w:rsidR="008549C8" w14:paraId="5139D106" w14:textId="77777777" w:rsidTr="008549C8">
        <w:tc>
          <w:tcPr>
            <w:tcW w:w="1816" w:type="dxa"/>
            <w:vMerge w:val="restart"/>
          </w:tcPr>
          <w:p w14:paraId="00AAA09C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5, 10, 15, 20</w:t>
            </w:r>
          </w:p>
        </w:tc>
        <w:tc>
          <w:tcPr>
            <w:tcW w:w="1708" w:type="dxa"/>
          </w:tcPr>
          <w:p w14:paraId="2CE0332D" w14:textId="179D5F39" w:rsidR="008549C8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5 ≤ </w:t>
            </w: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15 (Note 3)</w:t>
            </w:r>
          </w:p>
          <w:p w14:paraId="30180929" w14:textId="1DFB96D1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 ≤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45 (Note 4)</w:t>
            </w:r>
          </w:p>
        </w:tc>
        <w:tc>
          <w:tcPr>
            <w:tcW w:w="1972" w:type="dxa"/>
          </w:tcPr>
          <w:p w14:paraId="252437A2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2.5 MHz</w:t>
            </w:r>
          </w:p>
        </w:tc>
        <w:tc>
          <w:tcPr>
            <w:tcW w:w="1132" w:type="dxa"/>
          </w:tcPr>
          <w:p w14:paraId="797719DA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 MHz NR (Note 2)</w:t>
            </w:r>
          </w:p>
        </w:tc>
        <w:tc>
          <w:tcPr>
            <w:tcW w:w="1872" w:type="dxa"/>
          </w:tcPr>
          <w:p w14:paraId="6927BA24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93541F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850" w:type="dxa"/>
          </w:tcPr>
          <w:p w14:paraId="341CD590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8549C8" w14:paraId="5716CEC9" w14:textId="77777777" w:rsidTr="008549C8">
        <w:tc>
          <w:tcPr>
            <w:tcW w:w="1816" w:type="dxa"/>
            <w:vMerge/>
          </w:tcPr>
          <w:p w14:paraId="3214B99C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8" w:type="dxa"/>
          </w:tcPr>
          <w:p w14:paraId="602154C3" w14:textId="0AF2ED5E" w:rsidR="008549C8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20 (Note 3)</w:t>
            </w:r>
          </w:p>
          <w:p w14:paraId="79BD946E" w14:textId="1C854C25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  <w:r>
              <w:rPr>
                <w:sz w:val="20"/>
                <w:szCs w:val="20"/>
                <w:lang w:eastAsia="ko-KR"/>
              </w:rPr>
              <w:t xml:space="preserve"> ≤ </w:t>
            </w: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50 (Note 4)</w:t>
            </w:r>
          </w:p>
        </w:tc>
        <w:tc>
          <w:tcPr>
            <w:tcW w:w="1972" w:type="dxa"/>
          </w:tcPr>
          <w:p w14:paraId="78F426C2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7.5 MHz</w:t>
            </w:r>
          </w:p>
        </w:tc>
        <w:tc>
          <w:tcPr>
            <w:tcW w:w="1132" w:type="dxa"/>
          </w:tcPr>
          <w:p w14:paraId="497FE8C5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 MHz NR (Note 2)</w:t>
            </w:r>
          </w:p>
        </w:tc>
        <w:tc>
          <w:tcPr>
            <w:tcW w:w="1872" w:type="dxa"/>
          </w:tcPr>
          <w:p w14:paraId="4B11B6FD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93541F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850" w:type="dxa"/>
          </w:tcPr>
          <w:p w14:paraId="01A5F78F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8549C8" w14:paraId="0FA7D568" w14:textId="77777777" w:rsidTr="008549C8">
        <w:tc>
          <w:tcPr>
            <w:tcW w:w="1816" w:type="dxa"/>
            <w:vMerge w:val="restart"/>
          </w:tcPr>
          <w:p w14:paraId="2107EACF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25, 30, 40, 50, 60, 70, 80, 90, 100</w:t>
            </w:r>
          </w:p>
        </w:tc>
        <w:tc>
          <w:tcPr>
            <w:tcW w:w="1708" w:type="dxa"/>
          </w:tcPr>
          <w:p w14:paraId="47C7DAD2" w14:textId="63D5F70D" w:rsidR="008549C8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</w:t>
            </w:r>
            <w:r>
              <w:rPr>
                <w:sz w:val="20"/>
                <w:szCs w:val="20"/>
                <w:lang w:eastAsia="ko-KR"/>
              </w:rPr>
              <w:t xml:space="preserve"> ≤ </w:t>
            </w: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60 (Note 4)</w:t>
            </w:r>
          </w:p>
          <w:p w14:paraId="5922790A" w14:textId="18847DEC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</w:t>
            </w:r>
            <w:r>
              <w:rPr>
                <w:sz w:val="20"/>
                <w:szCs w:val="20"/>
                <w:lang w:eastAsia="ko-KR"/>
              </w:rPr>
              <w:t xml:space="preserve"> ≤ </w:t>
            </w: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30 (Note 3)</w:t>
            </w:r>
          </w:p>
        </w:tc>
        <w:tc>
          <w:tcPr>
            <w:tcW w:w="1972" w:type="dxa"/>
          </w:tcPr>
          <w:p w14:paraId="1A8A4ACE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 MHz</w:t>
            </w:r>
          </w:p>
        </w:tc>
        <w:tc>
          <w:tcPr>
            <w:tcW w:w="1132" w:type="dxa"/>
          </w:tcPr>
          <w:p w14:paraId="46646FF7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 MHz NR (Note 2)</w:t>
            </w:r>
          </w:p>
        </w:tc>
        <w:tc>
          <w:tcPr>
            <w:tcW w:w="1872" w:type="dxa"/>
          </w:tcPr>
          <w:p w14:paraId="16283A3D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93541F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850" w:type="dxa"/>
          </w:tcPr>
          <w:p w14:paraId="204EF208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8549C8" w14:paraId="156246EC" w14:textId="77777777" w:rsidTr="008549C8">
        <w:tc>
          <w:tcPr>
            <w:tcW w:w="1816" w:type="dxa"/>
            <w:vMerge/>
          </w:tcPr>
          <w:p w14:paraId="34B2A89C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8" w:type="dxa"/>
          </w:tcPr>
          <w:p w14:paraId="44FB3A7E" w14:textId="7B2341D3" w:rsidR="008549C8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80 (Note 4)</w:t>
            </w:r>
          </w:p>
          <w:p w14:paraId="74FFDB19" w14:textId="33B155C3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</w:t>
            </w:r>
            <w:r>
              <w:rPr>
                <w:sz w:val="20"/>
                <w:szCs w:val="20"/>
                <w:lang w:eastAsia="ko-KR"/>
              </w:rPr>
              <w:t xml:space="preserve"> ≤ </w:t>
            </w:r>
            <w:proofErr w:type="spellStart"/>
            <w:r>
              <w:rPr>
                <w:sz w:val="20"/>
                <w:szCs w:val="20"/>
                <w:lang w:eastAsia="ko-KR"/>
              </w:rPr>
              <w:t>W</w:t>
            </w:r>
            <w:r w:rsidRPr="008F0F2D">
              <w:rPr>
                <w:sz w:val="20"/>
                <w:szCs w:val="20"/>
                <w:vertAlign w:val="subscript"/>
                <w:lang w:eastAsia="ko-KR"/>
              </w:rPr>
              <w:t>gap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>&lt;</w:t>
            </w:r>
            <w:r>
              <w:rPr>
                <w:sz w:val="20"/>
                <w:szCs w:val="20"/>
                <w:lang w:eastAsia="ko-KR"/>
              </w:rPr>
              <w:t xml:space="preserve"> 50 (Note 3)</w:t>
            </w:r>
          </w:p>
        </w:tc>
        <w:tc>
          <w:tcPr>
            <w:tcW w:w="1972" w:type="dxa"/>
          </w:tcPr>
          <w:p w14:paraId="16853A6E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 MHz</w:t>
            </w:r>
          </w:p>
        </w:tc>
        <w:tc>
          <w:tcPr>
            <w:tcW w:w="1132" w:type="dxa"/>
          </w:tcPr>
          <w:p w14:paraId="101F5A9E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 MHz NR (Note 2)</w:t>
            </w:r>
          </w:p>
        </w:tc>
        <w:tc>
          <w:tcPr>
            <w:tcW w:w="1872" w:type="dxa"/>
          </w:tcPr>
          <w:p w14:paraId="1DE40BE9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Square (</w:t>
            </w:r>
            <w:proofErr w:type="spellStart"/>
            <w:r>
              <w:rPr>
                <w:sz w:val="20"/>
                <w:szCs w:val="20"/>
                <w:lang w:eastAsia="ko-KR"/>
              </w:rPr>
              <w:t>BW</w:t>
            </w:r>
            <w:r w:rsidRPr="0093541F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850" w:type="dxa"/>
          </w:tcPr>
          <w:p w14:paraId="50A99913" w14:textId="77777777" w:rsidR="008549C8" w:rsidRPr="006470A9" w:rsidRDefault="008549C8" w:rsidP="003719E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 dB</w:t>
            </w:r>
          </w:p>
        </w:tc>
      </w:tr>
      <w:tr w:rsidR="008549C8" w14:paraId="1753DBDE" w14:textId="77777777" w:rsidTr="003719E4">
        <w:tc>
          <w:tcPr>
            <w:tcW w:w="9350" w:type="dxa"/>
            <w:gridSpan w:val="6"/>
          </w:tcPr>
          <w:p w14:paraId="7647771D" w14:textId="71939D09" w:rsidR="008549C8" w:rsidRDefault="008549C8" w:rsidP="003719E4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 1: </w:t>
            </w:r>
            <w:proofErr w:type="spellStart"/>
            <w:r w:rsidR="00260004">
              <w:rPr>
                <w:sz w:val="20"/>
                <w:szCs w:val="20"/>
                <w:lang w:eastAsia="ko-KR"/>
              </w:rPr>
              <w:t>BW</w:t>
            </w:r>
            <w:r w:rsidR="00260004" w:rsidRPr="00A10517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 w:rsidR="00260004">
              <w:rPr>
                <w:sz w:val="20"/>
                <w:szCs w:val="20"/>
                <w:lang w:eastAsia="ko-KR"/>
              </w:rPr>
              <w:t xml:space="preserve"> is the transmission bandwidth configuration </w:t>
            </w:r>
            <w:proofErr w:type="spellStart"/>
            <w:r w:rsidR="00260004">
              <w:rPr>
                <w:sz w:val="20"/>
                <w:szCs w:val="20"/>
                <w:lang w:eastAsia="ko-KR"/>
              </w:rPr>
              <w:t>fo</w:t>
            </w:r>
            <w:proofErr w:type="spellEnd"/>
            <w:r w:rsidR="00260004">
              <w:rPr>
                <w:sz w:val="20"/>
                <w:szCs w:val="20"/>
                <w:lang w:eastAsia="ko-KR"/>
              </w:rPr>
              <w:t xml:space="preserve"> the assumed adjacent channel carrier.</w:t>
            </w:r>
          </w:p>
          <w:p w14:paraId="2EB19A42" w14:textId="75CCF0F4" w:rsidR="008549C8" w:rsidRDefault="008549C8" w:rsidP="003719E4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 2: </w:t>
            </w:r>
            <w:r w:rsidR="00260004">
              <w:rPr>
                <w:sz w:val="20"/>
                <w:szCs w:val="20"/>
                <w:lang w:eastAsia="ko-KR"/>
              </w:rPr>
              <w:t>With SCS that provides largest transmission bandwidth configuration (</w:t>
            </w:r>
            <w:proofErr w:type="spellStart"/>
            <w:r w:rsidR="00260004">
              <w:rPr>
                <w:sz w:val="20"/>
                <w:szCs w:val="20"/>
                <w:lang w:eastAsia="ko-KR"/>
              </w:rPr>
              <w:t>BW</w:t>
            </w:r>
            <w:r w:rsidR="00260004" w:rsidRPr="00A10517">
              <w:rPr>
                <w:sz w:val="20"/>
                <w:szCs w:val="20"/>
                <w:vertAlign w:val="subscript"/>
                <w:lang w:eastAsia="ko-KR"/>
              </w:rPr>
              <w:t>Config</w:t>
            </w:r>
            <w:proofErr w:type="spellEnd"/>
            <w:r w:rsidR="00260004">
              <w:rPr>
                <w:sz w:val="20"/>
                <w:szCs w:val="20"/>
                <w:lang w:eastAsia="ko-KR"/>
              </w:rPr>
              <w:t>).</w:t>
            </w:r>
          </w:p>
          <w:p w14:paraId="6E77A03A" w14:textId="095F7AF7" w:rsidR="008549C8" w:rsidRDefault="008549C8" w:rsidP="003719E4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 3: </w:t>
            </w:r>
            <w:r w:rsidR="00260004">
              <w:rPr>
                <w:sz w:val="20"/>
                <w:szCs w:val="20"/>
                <w:lang w:eastAsia="ko-KR"/>
              </w:rPr>
              <w:t xml:space="preserve">Applicable in case the BS channel bandwidth of the NR carrier transmitted at the other edge of the gap is 5, 10, 15, 20 </w:t>
            </w:r>
            <w:proofErr w:type="spellStart"/>
            <w:r w:rsidR="00260004">
              <w:rPr>
                <w:sz w:val="20"/>
                <w:szCs w:val="20"/>
                <w:lang w:eastAsia="ko-KR"/>
              </w:rPr>
              <w:t>MHz.</w:t>
            </w:r>
            <w:proofErr w:type="spellEnd"/>
          </w:p>
          <w:p w14:paraId="7E4AD17E" w14:textId="45540E0D" w:rsidR="008549C8" w:rsidRPr="006470A9" w:rsidRDefault="008549C8" w:rsidP="003719E4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 4: </w:t>
            </w:r>
            <w:r w:rsidR="00260004">
              <w:rPr>
                <w:sz w:val="20"/>
                <w:szCs w:val="20"/>
                <w:lang w:eastAsia="ko-KR"/>
              </w:rPr>
              <w:t xml:space="preserve">Applicable in case the BS channel bandwidth of the NR carrier transmitted at the other edge of the gap is 25, 30, 40, 50, 60, 70, 80, 90, 100 </w:t>
            </w:r>
            <w:proofErr w:type="spellStart"/>
            <w:r w:rsidR="00260004">
              <w:rPr>
                <w:sz w:val="20"/>
                <w:szCs w:val="20"/>
                <w:lang w:eastAsia="ko-KR"/>
              </w:rPr>
              <w:t>MHz.</w:t>
            </w:r>
            <w:bookmarkStart w:id="54" w:name="_GoBack"/>
            <w:bookmarkEnd w:id="54"/>
            <w:proofErr w:type="spellEnd"/>
          </w:p>
        </w:tc>
      </w:tr>
    </w:tbl>
    <w:p w14:paraId="683D8F8C" w14:textId="1CB8CDD8" w:rsidR="005C7846" w:rsidRDefault="005C7846" w:rsidP="005C7846">
      <w:pPr>
        <w:rPr>
          <w:lang w:eastAsia="ko-KR"/>
        </w:rPr>
      </w:pPr>
    </w:p>
    <w:p w14:paraId="78BDA517" w14:textId="1E736A74" w:rsidR="005C7846" w:rsidRDefault="005C7846" w:rsidP="005C7846">
      <w:pPr>
        <w:rPr>
          <w:lang w:eastAsia="ko-KR"/>
        </w:rPr>
      </w:pPr>
    </w:p>
    <w:p w14:paraId="4CC7AACC" w14:textId="22F038F7" w:rsidR="005C7846" w:rsidRDefault="005C7846" w:rsidP="005C7846">
      <w:pPr>
        <w:rPr>
          <w:lang w:eastAsia="ko-KR"/>
        </w:rPr>
      </w:pPr>
    </w:p>
    <w:p w14:paraId="74C621EF" w14:textId="7010D597" w:rsidR="005C7846" w:rsidRDefault="005C7846" w:rsidP="005C7846">
      <w:pPr>
        <w:rPr>
          <w:lang w:eastAsia="ko-KR"/>
        </w:rPr>
      </w:pPr>
    </w:p>
    <w:p w14:paraId="50DF0727" w14:textId="17224268" w:rsidR="005C7846" w:rsidRDefault="005C7846" w:rsidP="005C7846">
      <w:pPr>
        <w:rPr>
          <w:lang w:eastAsia="ko-KR"/>
        </w:rPr>
      </w:pPr>
    </w:p>
    <w:p w14:paraId="185A3E17" w14:textId="590CB592" w:rsidR="005C7846" w:rsidRDefault="005C7846" w:rsidP="005C7846">
      <w:pPr>
        <w:rPr>
          <w:lang w:eastAsia="ko-KR"/>
        </w:rPr>
      </w:pPr>
    </w:p>
    <w:p w14:paraId="579E8B3D" w14:textId="78507DE5" w:rsidR="005C7846" w:rsidRDefault="005C7846" w:rsidP="005C7846">
      <w:pPr>
        <w:rPr>
          <w:lang w:eastAsia="ko-KR"/>
        </w:rPr>
      </w:pPr>
    </w:p>
    <w:p w14:paraId="42FAB91F" w14:textId="279CA8B7" w:rsidR="005C7846" w:rsidRDefault="005C7846" w:rsidP="005C7846">
      <w:pPr>
        <w:rPr>
          <w:lang w:eastAsia="ko-KR"/>
        </w:rPr>
      </w:pPr>
    </w:p>
    <w:p w14:paraId="40012EC6" w14:textId="086C47E9" w:rsidR="005C7846" w:rsidRDefault="005C7846" w:rsidP="005C7846">
      <w:pPr>
        <w:rPr>
          <w:lang w:eastAsia="ko-KR"/>
        </w:rPr>
      </w:pPr>
    </w:p>
    <w:p w14:paraId="3D0F714A" w14:textId="1479EDD7" w:rsidR="005C7846" w:rsidRDefault="005C7846" w:rsidP="005C7846">
      <w:pPr>
        <w:rPr>
          <w:lang w:eastAsia="ko-KR"/>
        </w:rPr>
      </w:pPr>
    </w:p>
    <w:p w14:paraId="24A60F4C" w14:textId="11A5A74F" w:rsidR="005C7846" w:rsidRDefault="005C7846" w:rsidP="005C7846">
      <w:pPr>
        <w:rPr>
          <w:lang w:eastAsia="ko-KR"/>
        </w:rPr>
      </w:pPr>
    </w:p>
    <w:p w14:paraId="1B104D3B" w14:textId="5B6F8781" w:rsidR="005C7846" w:rsidRDefault="005C7846" w:rsidP="005C7846">
      <w:pPr>
        <w:rPr>
          <w:lang w:eastAsia="ko-KR"/>
        </w:rPr>
      </w:pPr>
    </w:p>
    <w:p w14:paraId="60AE4D1B" w14:textId="19D0FE92" w:rsidR="005C7846" w:rsidRDefault="005C7846" w:rsidP="005C7846">
      <w:pPr>
        <w:rPr>
          <w:lang w:eastAsia="ko-KR"/>
        </w:rPr>
      </w:pPr>
    </w:p>
    <w:p w14:paraId="01C2E0E3" w14:textId="2C3A20A2" w:rsidR="005C7846" w:rsidRDefault="005C7846" w:rsidP="005C7846">
      <w:pPr>
        <w:rPr>
          <w:lang w:eastAsia="ko-KR"/>
        </w:rPr>
      </w:pPr>
    </w:p>
    <w:p w14:paraId="4D02BB39" w14:textId="7CD5586A" w:rsidR="005C7846" w:rsidRDefault="005C7846" w:rsidP="005C7846">
      <w:pPr>
        <w:rPr>
          <w:lang w:eastAsia="ko-KR"/>
        </w:rPr>
      </w:pPr>
    </w:p>
    <w:p w14:paraId="1FADCB21" w14:textId="695664C3" w:rsidR="005C7846" w:rsidRDefault="005C7846" w:rsidP="005C7846">
      <w:pPr>
        <w:rPr>
          <w:lang w:eastAsia="ko-KR"/>
        </w:rPr>
      </w:pPr>
    </w:p>
    <w:p w14:paraId="32647A63" w14:textId="53B7F0DF" w:rsidR="005C7846" w:rsidRDefault="005C7846" w:rsidP="005C7846">
      <w:pPr>
        <w:rPr>
          <w:lang w:eastAsia="ko-KR"/>
        </w:rPr>
      </w:pPr>
    </w:p>
    <w:p w14:paraId="52A06ABC" w14:textId="6F2B9253" w:rsidR="005C7846" w:rsidRDefault="005C7846" w:rsidP="005C7846">
      <w:pPr>
        <w:rPr>
          <w:lang w:eastAsia="ko-KR"/>
        </w:rPr>
      </w:pPr>
    </w:p>
    <w:p w14:paraId="759966CC" w14:textId="190988A3" w:rsidR="005C7846" w:rsidRDefault="005C7846" w:rsidP="005C7846">
      <w:pPr>
        <w:rPr>
          <w:lang w:eastAsia="ko-KR"/>
        </w:rPr>
      </w:pPr>
    </w:p>
    <w:p w14:paraId="1DCB97AE" w14:textId="2686A61C" w:rsidR="005C7846" w:rsidRDefault="005C7846" w:rsidP="005C7846">
      <w:pPr>
        <w:rPr>
          <w:lang w:eastAsia="ko-KR"/>
        </w:rPr>
      </w:pPr>
    </w:p>
    <w:p w14:paraId="169F46FB" w14:textId="7772D79B" w:rsidR="005C7846" w:rsidRDefault="005C7846" w:rsidP="005C7846">
      <w:pPr>
        <w:rPr>
          <w:lang w:eastAsia="ko-KR"/>
        </w:rPr>
      </w:pPr>
    </w:p>
    <w:p w14:paraId="0BC66001" w14:textId="545DC23B" w:rsidR="005C7846" w:rsidRDefault="005C7846" w:rsidP="005C7846">
      <w:pPr>
        <w:rPr>
          <w:lang w:eastAsia="ko-KR"/>
        </w:rPr>
      </w:pPr>
    </w:p>
    <w:p w14:paraId="2BF1304B" w14:textId="5ED6856F" w:rsidR="005C7846" w:rsidRDefault="005C7846" w:rsidP="005C7846">
      <w:pPr>
        <w:rPr>
          <w:lang w:eastAsia="ko-KR"/>
        </w:rPr>
      </w:pPr>
    </w:p>
    <w:p w14:paraId="66C9EB82" w14:textId="6B5CC18D" w:rsidR="005C7846" w:rsidRDefault="005C7846" w:rsidP="005C7846">
      <w:pPr>
        <w:rPr>
          <w:lang w:eastAsia="ko-KR"/>
        </w:rPr>
      </w:pPr>
    </w:p>
    <w:p w14:paraId="607A2A91" w14:textId="49BFEFB1" w:rsidR="005C7846" w:rsidRDefault="005C7846" w:rsidP="005C7846">
      <w:pPr>
        <w:rPr>
          <w:lang w:eastAsia="ko-KR"/>
        </w:rPr>
      </w:pPr>
    </w:p>
    <w:p w14:paraId="635B2C2B" w14:textId="3BBA69C7" w:rsidR="005C7846" w:rsidRDefault="005C7846" w:rsidP="005C7846">
      <w:pPr>
        <w:rPr>
          <w:lang w:eastAsia="ko-KR"/>
        </w:rPr>
      </w:pPr>
    </w:p>
    <w:p w14:paraId="7978D04E" w14:textId="2ADC3873" w:rsidR="005C7846" w:rsidRDefault="005C7846" w:rsidP="005C7846">
      <w:pPr>
        <w:rPr>
          <w:lang w:eastAsia="ko-KR"/>
        </w:rPr>
      </w:pPr>
    </w:p>
    <w:p w14:paraId="5D6E4DD8" w14:textId="6BAD4EE7" w:rsidR="005C7846" w:rsidRDefault="005C7846" w:rsidP="005C7846">
      <w:pPr>
        <w:rPr>
          <w:lang w:eastAsia="ko-KR"/>
        </w:rPr>
      </w:pPr>
    </w:p>
    <w:p w14:paraId="72B8E249" w14:textId="39CDF9CA" w:rsidR="005C7846" w:rsidRDefault="005C7846" w:rsidP="005C7846">
      <w:pPr>
        <w:rPr>
          <w:lang w:eastAsia="ko-KR"/>
        </w:rPr>
      </w:pPr>
    </w:p>
    <w:p w14:paraId="2DF48A2F" w14:textId="1965F1B6" w:rsidR="005C7846" w:rsidRDefault="005C7846" w:rsidP="005C7846">
      <w:pPr>
        <w:rPr>
          <w:lang w:eastAsia="ko-KR"/>
        </w:rPr>
      </w:pPr>
    </w:p>
    <w:p w14:paraId="76F69547" w14:textId="6CC9AD8A" w:rsidR="005C7846" w:rsidRDefault="005C7846" w:rsidP="005C7846">
      <w:pPr>
        <w:rPr>
          <w:lang w:eastAsia="ko-KR"/>
        </w:rPr>
      </w:pPr>
    </w:p>
    <w:p w14:paraId="101384F1" w14:textId="57DFC420" w:rsidR="005C7846" w:rsidRDefault="005C7846" w:rsidP="005C7846">
      <w:pPr>
        <w:rPr>
          <w:lang w:eastAsia="ko-KR"/>
        </w:rPr>
      </w:pPr>
    </w:p>
    <w:p w14:paraId="3E73F0C4" w14:textId="00E873B0" w:rsidR="005C7846" w:rsidRDefault="005C7846" w:rsidP="005C7846">
      <w:pPr>
        <w:rPr>
          <w:lang w:eastAsia="ko-KR"/>
        </w:rPr>
      </w:pPr>
    </w:p>
    <w:p w14:paraId="70AACA4D" w14:textId="631FE1FC" w:rsidR="005C7846" w:rsidRDefault="005C7846" w:rsidP="005C7846">
      <w:pPr>
        <w:rPr>
          <w:lang w:eastAsia="ko-KR"/>
        </w:rPr>
      </w:pPr>
    </w:p>
    <w:p w14:paraId="592D6938" w14:textId="3E2A8008" w:rsidR="005C7846" w:rsidRDefault="005C7846" w:rsidP="005C7846">
      <w:pPr>
        <w:rPr>
          <w:lang w:eastAsia="ko-KR"/>
        </w:rPr>
      </w:pPr>
    </w:p>
    <w:p w14:paraId="7F7E81F4" w14:textId="334C5FAF" w:rsidR="005C7846" w:rsidRDefault="005C7846" w:rsidP="005C7846">
      <w:pPr>
        <w:rPr>
          <w:lang w:eastAsia="ko-KR"/>
        </w:rPr>
      </w:pPr>
    </w:p>
    <w:p w14:paraId="13FF81BC" w14:textId="4C20D5E0" w:rsidR="005C7846" w:rsidRDefault="005C7846" w:rsidP="005C7846">
      <w:pPr>
        <w:rPr>
          <w:lang w:eastAsia="ko-KR"/>
        </w:rPr>
      </w:pPr>
    </w:p>
    <w:p w14:paraId="22B9BE48" w14:textId="4AC583B5" w:rsidR="005C7846" w:rsidRDefault="005C7846" w:rsidP="005C7846">
      <w:pPr>
        <w:rPr>
          <w:lang w:eastAsia="ko-KR"/>
        </w:rPr>
      </w:pPr>
    </w:p>
    <w:p w14:paraId="165A8F66" w14:textId="2B3BEAF6" w:rsidR="005C7846" w:rsidRDefault="005C7846" w:rsidP="005C7846">
      <w:pPr>
        <w:rPr>
          <w:lang w:eastAsia="ko-KR"/>
        </w:rPr>
      </w:pPr>
    </w:p>
    <w:p w14:paraId="34B1ADF8" w14:textId="1F6BCB54" w:rsidR="005C7846" w:rsidRDefault="005C7846" w:rsidP="005C7846">
      <w:pPr>
        <w:rPr>
          <w:lang w:eastAsia="ko-KR"/>
        </w:rPr>
      </w:pPr>
    </w:p>
    <w:p w14:paraId="05640CE4" w14:textId="6A4F4338" w:rsidR="005C7846" w:rsidRDefault="005C7846" w:rsidP="005C7846">
      <w:pPr>
        <w:rPr>
          <w:lang w:eastAsia="ko-KR"/>
        </w:rPr>
      </w:pPr>
    </w:p>
    <w:p w14:paraId="7DD2A49D" w14:textId="1502231C" w:rsidR="005C7846" w:rsidRDefault="005C7846" w:rsidP="005C7846">
      <w:pPr>
        <w:rPr>
          <w:lang w:eastAsia="ko-KR"/>
        </w:rPr>
      </w:pPr>
    </w:p>
    <w:p w14:paraId="0E099742" w14:textId="20FC674A" w:rsidR="005C7846" w:rsidRDefault="005C7846" w:rsidP="005C7846">
      <w:pPr>
        <w:rPr>
          <w:lang w:eastAsia="ko-KR"/>
        </w:rPr>
      </w:pPr>
    </w:p>
    <w:p w14:paraId="0E135116" w14:textId="161A6C3F" w:rsidR="005C7846" w:rsidRDefault="005C7846" w:rsidP="005C7846">
      <w:pPr>
        <w:rPr>
          <w:lang w:eastAsia="ko-KR"/>
        </w:rPr>
      </w:pPr>
    </w:p>
    <w:p w14:paraId="0EB769A8" w14:textId="2D5D116C" w:rsidR="005C7846" w:rsidRDefault="005C7846" w:rsidP="005C7846">
      <w:pPr>
        <w:rPr>
          <w:lang w:eastAsia="ko-KR"/>
        </w:rPr>
      </w:pPr>
    </w:p>
    <w:p w14:paraId="66722955" w14:textId="44A89E8F" w:rsidR="005C7846" w:rsidRDefault="005C7846" w:rsidP="005C7846">
      <w:pPr>
        <w:rPr>
          <w:lang w:eastAsia="ko-KR"/>
        </w:rPr>
      </w:pPr>
    </w:p>
    <w:p w14:paraId="13D7B762" w14:textId="55A2DF80" w:rsidR="005C7846" w:rsidRDefault="005C7846" w:rsidP="005C7846">
      <w:pPr>
        <w:rPr>
          <w:lang w:eastAsia="ko-KR"/>
        </w:rPr>
      </w:pPr>
    </w:p>
    <w:p w14:paraId="6465147A" w14:textId="14CF8A81" w:rsidR="005C7846" w:rsidRDefault="005C7846" w:rsidP="005C7846">
      <w:pPr>
        <w:rPr>
          <w:lang w:eastAsia="ko-KR"/>
        </w:rPr>
      </w:pPr>
    </w:p>
    <w:p w14:paraId="790125D7" w14:textId="3C15A50A" w:rsidR="005C7846" w:rsidRDefault="005C7846" w:rsidP="005C7846">
      <w:pPr>
        <w:rPr>
          <w:lang w:eastAsia="ko-KR"/>
        </w:rPr>
      </w:pPr>
    </w:p>
    <w:p w14:paraId="256934E5" w14:textId="501EFAE0" w:rsidR="005C7846" w:rsidRDefault="005C7846" w:rsidP="005C7846">
      <w:pPr>
        <w:rPr>
          <w:lang w:eastAsia="ko-KR"/>
        </w:rPr>
      </w:pPr>
    </w:p>
    <w:p w14:paraId="4F8B3A5E" w14:textId="2B4AFD91" w:rsidR="005C7846" w:rsidRDefault="005C7846" w:rsidP="005C7846">
      <w:pPr>
        <w:rPr>
          <w:lang w:eastAsia="ko-KR"/>
        </w:rPr>
      </w:pPr>
    </w:p>
    <w:p w14:paraId="76EE8036" w14:textId="36B97DF8" w:rsidR="005C7846" w:rsidRDefault="005C7846" w:rsidP="005C7846">
      <w:pPr>
        <w:rPr>
          <w:lang w:eastAsia="ko-KR"/>
        </w:rPr>
      </w:pPr>
    </w:p>
    <w:p w14:paraId="052271BB" w14:textId="1571D639" w:rsidR="005C7846" w:rsidRDefault="005C7846" w:rsidP="005C7846">
      <w:pPr>
        <w:rPr>
          <w:lang w:eastAsia="ko-KR"/>
        </w:rPr>
      </w:pPr>
    </w:p>
    <w:p w14:paraId="4B340087" w14:textId="2505213F" w:rsidR="005C7846" w:rsidRDefault="005C7846" w:rsidP="005C7846">
      <w:pPr>
        <w:rPr>
          <w:lang w:eastAsia="ko-KR"/>
        </w:rPr>
      </w:pPr>
    </w:p>
    <w:p w14:paraId="50D93E6F" w14:textId="393D0C48" w:rsidR="005C7846" w:rsidRDefault="005C7846" w:rsidP="005C7846">
      <w:pPr>
        <w:rPr>
          <w:lang w:eastAsia="ko-KR"/>
        </w:rPr>
      </w:pPr>
    </w:p>
    <w:p w14:paraId="760CE578" w14:textId="67CC1916" w:rsidR="005C7846" w:rsidRDefault="005C7846" w:rsidP="005C7846">
      <w:pPr>
        <w:rPr>
          <w:lang w:eastAsia="ko-KR"/>
        </w:rPr>
      </w:pPr>
    </w:p>
    <w:p w14:paraId="1BEB61CC" w14:textId="30138BCD" w:rsidR="005C7846" w:rsidRDefault="005C7846" w:rsidP="005C7846">
      <w:pPr>
        <w:rPr>
          <w:lang w:eastAsia="ko-KR"/>
        </w:rPr>
      </w:pPr>
    </w:p>
    <w:p w14:paraId="78E71641" w14:textId="544DB333" w:rsidR="005C7846" w:rsidRDefault="005C7846" w:rsidP="005C7846">
      <w:pPr>
        <w:rPr>
          <w:lang w:eastAsia="ko-KR"/>
        </w:rPr>
      </w:pPr>
    </w:p>
    <w:p w14:paraId="43E08178" w14:textId="16D3BF8C" w:rsidR="005C7846" w:rsidRDefault="005C7846" w:rsidP="005C7846">
      <w:pPr>
        <w:rPr>
          <w:lang w:eastAsia="ko-KR"/>
        </w:rPr>
      </w:pPr>
    </w:p>
    <w:p w14:paraId="5468275D" w14:textId="3ABAFBE5" w:rsidR="005C7846" w:rsidRDefault="005C7846" w:rsidP="005C7846">
      <w:pPr>
        <w:rPr>
          <w:lang w:eastAsia="ko-KR"/>
        </w:rPr>
      </w:pPr>
    </w:p>
    <w:p w14:paraId="325E4341" w14:textId="6546DDE4" w:rsidR="005C7846" w:rsidRDefault="005C7846" w:rsidP="005C7846">
      <w:pPr>
        <w:rPr>
          <w:lang w:eastAsia="ko-KR"/>
        </w:rPr>
      </w:pPr>
    </w:p>
    <w:p w14:paraId="6ABB6664" w14:textId="3254001E" w:rsidR="005C7846" w:rsidRDefault="005C7846" w:rsidP="005C7846">
      <w:pPr>
        <w:rPr>
          <w:lang w:eastAsia="ko-KR"/>
        </w:rPr>
      </w:pPr>
    </w:p>
    <w:p w14:paraId="5B95470E" w14:textId="08D3BADB" w:rsidR="005C7846" w:rsidRDefault="005C7846" w:rsidP="005C7846">
      <w:pPr>
        <w:rPr>
          <w:lang w:eastAsia="ko-KR"/>
        </w:rPr>
      </w:pPr>
    </w:p>
    <w:p w14:paraId="3DB42413" w14:textId="42D8AF70" w:rsidR="005C7846" w:rsidRDefault="005C7846" w:rsidP="005C7846">
      <w:pPr>
        <w:rPr>
          <w:lang w:eastAsia="ko-KR"/>
        </w:rPr>
      </w:pPr>
    </w:p>
    <w:p w14:paraId="0DCF40EB" w14:textId="62FA3A0E" w:rsidR="005C7846" w:rsidRDefault="005C7846" w:rsidP="005C7846">
      <w:pPr>
        <w:rPr>
          <w:lang w:eastAsia="ko-KR"/>
        </w:rPr>
      </w:pPr>
    </w:p>
    <w:p w14:paraId="34921E40" w14:textId="649F5E0E" w:rsidR="005C7846" w:rsidRDefault="005C7846" w:rsidP="005C7846">
      <w:pPr>
        <w:rPr>
          <w:lang w:eastAsia="ko-KR"/>
        </w:rPr>
      </w:pPr>
    </w:p>
    <w:p w14:paraId="50E83300" w14:textId="76F960C3" w:rsidR="005C7846" w:rsidRDefault="005C7846" w:rsidP="005C7846">
      <w:pPr>
        <w:rPr>
          <w:lang w:eastAsia="ko-KR"/>
        </w:rPr>
      </w:pPr>
    </w:p>
    <w:p w14:paraId="580209E8" w14:textId="6142E6DD" w:rsidR="005C7846" w:rsidRDefault="005C7846" w:rsidP="005C7846">
      <w:pPr>
        <w:rPr>
          <w:lang w:eastAsia="ko-KR"/>
        </w:rPr>
      </w:pPr>
    </w:p>
    <w:p w14:paraId="5E9FA777" w14:textId="2DE871C0" w:rsidR="005C7846" w:rsidRDefault="005C7846" w:rsidP="005C7846">
      <w:pPr>
        <w:rPr>
          <w:lang w:eastAsia="ko-KR"/>
        </w:rPr>
      </w:pPr>
    </w:p>
    <w:p w14:paraId="49608D58" w14:textId="181B4475" w:rsidR="005C7846" w:rsidRDefault="005C7846" w:rsidP="005C7846">
      <w:pPr>
        <w:rPr>
          <w:lang w:eastAsia="ko-KR"/>
        </w:rPr>
      </w:pPr>
    </w:p>
    <w:p w14:paraId="691E0E06" w14:textId="410CEDFF" w:rsidR="005C7846" w:rsidRDefault="005C7846" w:rsidP="005C7846">
      <w:pPr>
        <w:rPr>
          <w:lang w:eastAsia="ko-KR"/>
        </w:rPr>
      </w:pPr>
    </w:p>
    <w:p w14:paraId="2813261B" w14:textId="01A9A4D1" w:rsidR="005C7846" w:rsidRDefault="005C7846" w:rsidP="005C7846">
      <w:pPr>
        <w:rPr>
          <w:lang w:eastAsia="ko-KR"/>
        </w:rPr>
      </w:pPr>
    </w:p>
    <w:p w14:paraId="64249295" w14:textId="6A1841DB" w:rsidR="005C7846" w:rsidRDefault="005C7846" w:rsidP="005C7846">
      <w:pPr>
        <w:rPr>
          <w:lang w:eastAsia="ko-KR"/>
        </w:rPr>
      </w:pPr>
    </w:p>
    <w:p w14:paraId="3FA37129" w14:textId="7C38FC5F" w:rsidR="005C7846" w:rsidRDefault="005C7846" w:rsidP="005C7846">
      <w:pPr>
        <w:rPr>
          <w:lang w:eastAsia="ko-KR"/>
        </w:rPr>
      </w:pPr>
    </w:p>
    <w:p w14:paraId="3136B77B" w14:textId="1B29C3FA" w:rsidR="005C7846" w:rsidRDefault="005C7846" w:rsidP="005C7846">
      <w:pPr>
        <w:rPr>
          <w:lang w:eastAsia="ko-KR"/>
        </w:rPr>
      </w:pPr>
    </w:p>
    <w:p w14:paraId="2C4FFC94" w14:textId="77777777" w:rsidR="005C7846" w:rsidRPr="005C7846" w:rsidRDefault="005C7846" w:rsidP="005C7846">
      <w:pPr>
        <w:rPr>
          <w:lang w:eastAsia="ko-KR"/>
        </w:rPr>
      </w:pPr>
    </w:p>
    <w:sectPr w:rsidR="005C7846" w:rsidRPr="005C7846" w:rsidSect="002E5997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0766C" w14:textId="77777777" w:rsidR="00C54C5E" w:rsidRDefault="00C54C5E" w:rsidP="00A33843">
      <w:pPr>
        <w:spacing w:after="0" w:line="240" w:lineRule="auto"/>
      </w:pPr>
      <w:r>
        <w:separator/>
      </w:r>
    </w:p>
  </w:endnote>
  <w:endnote w:type="continuationSeparator" w:id="0">
    <w:p w14:paraId="17747258" w14:textId="77777777" w:rsidR="00C54C5E" w:rsidRDefault="00C54C5E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4754EB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4754EB" w:rsidRPr="003F3259" w:rsidRDefault="004754EB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4754EB" w:rsidRPr="003F3259" w:rsidRDefault="004754EB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4754EB" w:rsidRPr="00AB710B" w:rsidRDefault="004754EB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4754EB" w:rsidRPr="003F3259" w:rsidRDefault="004754EB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4754EB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4754EB" w:rsidRPr="003F3259" w:rsidRDefault="004754EB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4754EB" w:rsidRPr="003F3259" w:rsidRDefault="004754E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4754EB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4754EB" w:rsidRPr="003F3259" w:rsidRDefault="004754E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4754EB" w:rsidRPr="000311E3" w:rsidRDefault="004754EB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4754EB" w14:paraId="7AFC072F" w14:textId="77777777" w:rsidTr="001A0EF6">
      <w:tc>
        <w:tcPr>
          <w:tcW w:w="9540" w:type="dxa"/>
          <w:gridSpan w:val="2"/>
        </w:tcPr>
        <w:p w14:paraId="7AFC072D" w14:textId="77777777" w:rsidR="004754EB" w:rsidRPr="001A0EF6" w:rsidRDefault="004754E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4754EB" w:rsidRDefault="004754E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4754EB" w14:paraId="7AFC0732" w14:textId="77777777" w:rsidTr="001A0EF6">
      <w:tc>
        <w:tcPr>
          <w:tcW w:w="5580" w:type="dxa"/>
        </w:tcPr>
        <w:p w14:paraId="7AFC0730" w14:textId="77777777" w:rsidR="004754EB" w:rsidRDefault="004754EB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4754EB" w:rsidRDefault="004754EB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4754EB" w:rsidRPr="004906B9" w:rsidRDefault="004754EB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5EE06D" w14:textId="77777777" w:rsidR="00C54C5E" w:rsidRDefault="00C54C5E" w:rsidP="00A33843">
      <w:pPr>
        <w:spacing w:after="0" w:line="240" w:lineRule="auto"/>
      </w:pPr>
      <w:r>
        <w:separator/>
      </w:r>
    </w:p>
  </w:footnote>
  <w:footnote w:type="continuationSeparator" w:id="0">
    <w:p w14:paraId="7EDBF95E" w14:textId="77777777" w:rsidR="00C54C5E" w:rsidRDefault="00C54C5E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D21B00A" w:rsidR="004754EB" w:rsidRPr="00385CAB" w:rsidRDefault="004754EB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4754EB" w:rsidRDefault="004754E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9B371A"/>
    <w:multiLevelType w:val="hybridMultilevel"/>
    <w:tmpl w:val="40B82F98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23"/>
  </w:num>
  <w:num w:numId="4">
    <w:abstractNumId w:val="30"/>
  </w:num>
  <w:num w:numId="5">
    <w:abstractNumId w:val="36"/>
  </w:num>
  <w:num w:numId="6">
    <w:abstractNumId w:val="31"/>
  </w:num>
  <w:num w:numId="7">
    <w:abstractNumId w:val="17"/>
  </w:num>
  <w:num w:numId="8">
    <w:abstractNumId w:val="11"/>
  </w:num>
  <w:num w:numId="9">
    <w:abstractNumId w:val="24"/>
  </w:num>
  <w:num w:numId="10">
    <w:abstractNumId w:val="28"/>
  </w:num>
  <w:num w:numId="11">
    <w:abstractNumId w:val="14"/>
  </w:num>
  <w:num w:numId="1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4"/>
  </w:num>
  <w:num w:numId="15">
    <w:abstractNumId w:val="20"/>
  </w:num>
  <w:num w:numId="16">
    <w:abstractNumId w:val="29"/>
  </w:num>
  <w:num w:numId="17">
    <w:abstractNumId w:val="27"/>
  </w:num>
  <w:num w:numId="18">
    <w:abstractNumId w:val="22"/>
  </w:num>
  <w:num w:numId="19">
    <w:abstractNumId w:val="18"/>
  </w:num>
  <w:num w:numId="20">
    <w:abstractNumId w:val="12"/>
  </w:num>
  <w:num w:numId="21">
    <w:abstractNumId w:val="37"/>
  </w:num>
  <w:num w:numId="22">
    <w:abstractNumId w:val="19"/>
  </w:num>
  <w:num w:numId="23">
    <w:abstractNumId w:val="5"/>
  </w:num>
  <w:num w:numId="24">
    <w:abstractNumId w:val="21"/>
  </w:num>
  <w:num w:numId="25">
    <w:abstractNumId w:val="7"/>
  </w:num>
  <w:num w:numId="26">
    <w:abstractNumId w:val="26"/>
  </w:num>
  <w:num w:numId="27">
    <w:abstractNumId w:val="34"/>
  </w:num>
  <w:num w:numId="28">
    <w:abstractNumId w:val="15"/>
  </w:num>
  <w:num w:numId="29">
    <w:abstractNumId w:val="25"/>
  </w:num>
  <w:num w:numId="30">
    <w:abstractNumId w:val="35"/>
  </w:num>
  <w:num w:numId="31">
    <w:abstractNumId w:val="2"/>
  </w:num>
  <w:num w:numId="32">
    <w:abstractNumId w:val="13"/>
  </w:num>
  <w:num w:numId="33">
    <w:abstractNumId w:val="1"/>
  </w:num>
  <w:num w:numId="34">
    <w:abstractNumId w:val="32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 w:numId="39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3D8C"/>
    <w:rsid w:val="00014C55"/>
    <w:rsid w:val="00014E3D"/>
    <w:rsid w:val="00014F64"/>
    <w:rsid w:val="00015F41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BA0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912"/>
    <w:rsid w:val="00066AA3"/>
    <w:rsid w:val="0006747C"/>
    <w:rsid w:val="0007026B"/>
    <w:rsid w:val="000703DC"/>
    <w:rsid w:val="00070574"/>
    <w:rsid w:val="0007080D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3CEE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A78EE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6EC3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0C5"/>
    <w:rsid w:val="000C612A"/>
    <w:rsid w:val="000C6396"/>
    <w:rsid w:val="000C6761"/>
    <w:rsid w:val="000C702D"/>
    <w:rsid w:val="000C7A02"/>
    <w:rsid w:val="000D07E7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6D05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2E0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1A6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44D"/>
    <w:rsid w:val="00131E67"/>
    <w:rsid w:val="0013250F"/>
    <w:rsid w:val="001327D4"/>
    <w:rsid w:val="001334B3"/>
    <w:rsid w:val="00133EBB"/>
    <w:rsid w:val="00134ABB"/>
    <w:rsid w:val="00134F42"/>
    <w:rsid w:val="001356CD"/>
    <w:rsid w:val="00136DC9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47EA2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2A84"/>
    <w:rsid w:val="00183846"/>
    <w:rsid w:val="00183F71"/>
    <w:rsid w:val="001840C7"/>
    <w:rsid w:val="00184704"/>
    <w:rsid w:val="001848F0"/>
    <w:rsid w:val="001854B7"/>
    <w:rsid w:val="00185552"/>
    <w:rsid w:val="001855D0"/>
    <w:rsid w:val="00185A90"/>
    <w:rsid w:val="00185E57"/>
    <w:rsid w:val="00186691"/>
    <w:rsid w:val="00186C56"/>
    <w:rsid w:val="0018754C"/>
    <w:rsid w:val="001923BB"/>
    <w:rsid w:val="00192469"/>
    <w:rsid w:val="00192A74"/>
    <w:rsid w:val="00193036"/>
    <w:rsid w:val="001932A5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945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308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2EC4"/>
    <w:rsid w:val="00203D25"/>
    <w:rsid w:val="00204389"/>
    <w:rsid w:val="00204F7F"/>
    <w:rsid w:val="00205311"/>
    <w:rsid w:val="00205770"/>
    <w:rsid w:val="0020588C"/>
    <w:rsid w:val="00205981"/>
    <w:rsid w:val="00206030"/>
    <w:rsid w:val="002066F9"/>
    <w:rsid w:val="00206744"/>
    <w:rsid w:val="0020679B"/>
    <w:rsid w:val="00207864"/>
    <w:rsid w:val="002106D9"/>
    <w:rsid w:val="00210C60"/>
    <w:rsid w:val="00213481"/>
    <w:rsid w:val="00213ED3"/>
    <w:rsid w:val="00214432"/>
    <w:rsid w:val="00214A29"/>
    <w:rsid w:val="00214F1C"/>
    <w:rsid w:val="00214FC4"/>
    <w:rsid w:val="002151B2"/>
    <w:rsid w:val="002158DC"/>
    <w:rsid w:val="002159A3"/>
    <w:rsid w:val="00215C14"/>
    <w:rsid w:val="00217295"/>
    <w:rsid w:val="00217BB1"/>
    <w:rsid w:val="002204F5"/>
    <w:rsid w:val="00220A35"/>
    <w:rsid w:val="00220F7D"/>
    <w:rsid w:val="0022273F"/>
    <w:rsid w:val="002230F2"/>
    <w:rsid w:val="00223D0E"/>
    <w:rsid w:val="0022440A"/>
    <w:rsid w:val="00225285"/>
    <w:rsid w:val="00226019"/>
    <w:rsid w:val="00226431"/>
    <w:rsid w:val="00226CB0"/>
    <w:rsid w:val="002279EC"/>
    <w:rsid w:val="00227F80"/>
    <w:rsid w:val="00230322"/>
    <w:rsid w:val="002308D0"/>
    <w:rsid w:val="00231D99"/>
    <w:rsid w:val="00232EA2"/>
    <w:rsid w:val="00232FBE"/>
    <w:rsid w:val="0023308C"/>
    <w:rsid w:val="00233F21"/>
    <w:rsid w:val="00234135"/>
    <w:rsid w:val="002342A2"/>
    <w:rsid w:val="002352FF"/>
    <w:rsid w:val="0023530A"/>
    <w:rsid w:val="002355A6"/>
    <w:rsid w:val="002356D6"/>
    <w:rsid w:val="00236255"/>
    <w:rsid w:val="00236682"/>
    <w:rsid w:val="00236A5A"/>
    <w:rsid w:val="00236F29"/>
    <w:rsid w:val="00237529"/>
    <w:rsid w:val="00237919"/>
    <w:rsid w:val="0024001D"/>
    <w:rsid w:val="00240B05"/>
    <w:rsid w:val="00241CB2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2F66"/>
    <w:rsid w:val="00253797"/>
    <w:rsid w:val="002538D3"/>
    <w:rsid w:val="00253F57"/>
    <w:rsid w:val="0025462F"/>
    <w:rsid w:val="002557A8"/>
    <w:rsid w:val="00255A37"/>
    <w:rsid w:val="00255E44"/>
    <w:rsid w:val="0025732A"/>
    <w:rsid w:val="00260004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43CD"/>
    <w:rsid w:val="00295BD0"/>
    <w:rsid w:val="00296EEB"/>
    <w:rsid w:val="00297BB1"/>
    <w:rsid w:val="00297FBB"/>
    <w:rsid w:val="002A0346"/>
    <w:rsid w:val="002A0BC8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0C1A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AB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C77BA"/>
    <w:rsid w:val="002D112A"/>
    <w:rsid w:val="002D3D99"/>
    <w:rsid w:val="002D4045"/>
    <w:rsid w:val="002D4ED2"/>
    <w:rsid w:val="002D514F"/>
    <w:rsid w:val="002D5A02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930"/>
    <w:rsid w:val="002E2C20"/>
    <w:rsid w:val="002E2CC8"/>
    <w:rsid w:val="002E3E28"/>
    <w:rsid w:val="002E42A8"/>
    <w:rsid w:val="002E4435"/>
    <w:rsid w:val="002E4628"/>
    <w:rsid w:val="002E5899"/>
    <w:rsid w:val="002E5997"/>
    <w:rsid w:val="002E5F7F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1294"/>
    <w:rsid w:val="00342222"/>
    <w:rsid w:val="00342741"/>
    <w:rsid w:val="0034373B"/>
    <w:rsid w:val="0034396F"/>
    <w:rsid w:val="00345B52"/>
    <w:rsid w:val="003467A9"/>
    <w:rsid w:val="00346D87"/>
    <w:rsid w:val="00346F75"/>
    <w:rsid w:val="00347667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84C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97E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31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0A18"/>
    <w:rsid w:val="003E12FC"/>
    <w:rsid w:val="003E16F7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39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A91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764"/>
    <w:rsid w:val="00413F3D"/>
    <w:rsid w:val="0041587B"/>
    <w:rsid w:val="00415C6E"/>
    <w:rsid w:val="00416210"/>
    <w:rsid w:val="0041678E"/>
    <w:rsid w:val="00416C91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935"/>
    <w:rsid w:val="00452FF8"/>
    <w:rsid w:val="00453139"/>
    <w:rsid w:val="004535B0"/>
    <w:rsid w:val="00453BD7"/>
    <w:rsid w:val="00455053"/>
    <w:rsid w:val="004559CB"/>
    <w:rsid w:val="00455EAD"/>
    <w:rsid w:val="004562CA"/>
    <w:rsid w:val="00456641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B92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4EB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542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47D9"/>
    <w:rsid w:val="004951F7"/>
    <w:rsid w:val="00495340"/>
    <w:rsid w:val="00495947"/>
    <w:rsid w:val="004960B7"/>
    <w:rsid w:val="00496309"/>
    <w:rsid w:val="00496A01"/>
    <w:rsid w:val="00496DFE"/>
    <w:rsid w:val="004978CB"/>
    <w:rsid w:val="004A0101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362E"/>
    <w:rsid w:val="004C4141"/>
    <w:rsid w:val="004C628F"/>
    <w:rsid w:val="004C66AA"/>
    <w:rsid w:val="004C71E4"/>
    <w:rsid w:val="004C7370"/>
    <w:rsid w:val="004D0941"/>
    <w:rsid w:val="004D165F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17C"/>
    <w:rsid w:val="004E24FA"/>
    <w:rsid w:val="004E2E0D"/>
    <w:rsid w:val="004E3512"/>
    <w:rsid w:val="004E39D8"/>
    <w:rsid w:val="004E608D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67AD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369"/>
    <w:rsid w:val="00561AA0"/>
    <w:rsid w:val="00562254"/>
    <w:rsid w:val="005624D7"/>
    <w:rsid w:val="00562CC8"/>
    <w:rsid w:val="00562FF8"/>
    <w:rsid w:val="0056348D"/>
    <w:rsid w:val="00563507"/>
    <w:rsid w:val="00564ADE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762DB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87469"/>
    <w:rsid w:val="00590388"/>
    <w:rsid w:val="00590A88"/>
    <w:rsid w:val="00590D9B"/>
    <w:rsid w:val="00592CEB"/>
    <w:rsid w:val="0059486B"/>
    <w:rsid w:val="00594A2C"/>
    <w:rsid w:val="00594F03"/>
    <w:rsid w:val="00594F6E"/>
    <w:rsid w:val="005956A8"/>
    <w:rsid w:val="00595B6A"/>
    <w:rsid w:val="00595DF7"/>
    <w:rsid w:val="00596011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B06"/>
    <w:rsid w:val="005A7F0A"/>
    <w:rsid w:val="005B0D54"/>
    <w:rsid w:val="005B1326"/>
    <w:rsid w:val="005B1B2B"/>
    <w:rsid w:val="005B1B58"/>
    <w:rsid w:val="005B274E"/>
    <w:rsid w:val="005B2E19"/>
    <w:rsid w:val="005B3F9E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46"/>
    <w:rsid w:val="005C786D"/>
    <w:rsid w:val="005D00ED"/>
    <w:rsid w:val="005D065A"/>
    <w:rsid w:val="005D1806"/>
    <w:rsid w:val="005D29ED"/>
    <w:rsid w:val="005D43A4"/>
    <w:rsid w:val="005D4B52"/>
    <w:rsid w:val="005D5673"/>
    <w:rsid w:val="005D5981"/>
    <w:rsid w:val="005D5DF6"/>
    <w:rsid w:val="005D6021"/>
    <w:rsid w:val="005D765E"/>
    <w:rsid w:val="005E0FF8"/>
    <w:rsid w:val="005E1AC4"/>
    <w:rsid w:val="005E2177"/>
    <w:rsid w:val="005E29B6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287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280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1850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470A9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03B"/>
    <w:rsid w:val="006565AE"/>
    <w:rsid w:val="006567F5"/>
    <w:rsid w:val="00656965"/>
    <w:rsid w:val="00657775"/>
    <w:rsid w:val="00657A98"/>
    <w:rsid w:val="00660220"/>
    <w:rsid w:val="00660447"/>
    <w:rsid w:val="006605C2"/>
    <w:rsid w:val="00660D84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2FFB"/>
    <w:rsid w:val="00673388"/>
    <w:rsid w:val="00673B29"/>
    <w:rsid w:val="00673B54"/>
    <w:rsid w:val="00673BAB"/>
    <w:rsid w:val="00673D38"/>
    <w:rsid w:val="00674DDB"/>
    <w:rsid w:val="006750D1"/>
    <w:rsid w:val="006753C7"/>
    <w:rsid w:val="00675B3C"/>
    <w:rsid w:val="00675CEE"/>
    <w:rsid w:val="00675E61"/>
    <w:rsid w:val="00676003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0664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6542"/>
    <w:rsid w:val="006968D0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833"/>
    <w:rsid w:val="006B0A34"/>
    <w:rsid w:val="006B2342"/>
    <w:rsid w:val="006B2703"/>
    <w:rsid w:val="006B27B0"/>
    <w:rsid w:val="006B4A99"/>
    <w:rsid w:val="006B4B57"/>
    <w:rsid w:val="006B5423"/>
    <w:rsid w:val="006B6E01"/>
    <w:rsid w:val="006B7BD9"/>
    <w:rsid w:val="006B7BDA"/>
    <w:rsid w:val="006C0515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0A0C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0A8"/>
    <w:rsid w:val="006E618C"/>
    <w:rsid w:val="006E6373"/>
    <w:rsid w:val="006E6E64"/>
    <w:rsid w:val="006E705F"/>
    <w:rsid w:val="006E719F"/>
    <w:rsid w:val="006F06D9"/>
    <w:rsid w:val="006F0A96"/>
    <w:rsid w:val="006F1774"/>
    <w:rsid w:val="006F2F21"/>
    <w:rsid w:val="006F5C84"/>
    <w:rsid w:val="006F6C82"/>
    <w:rsid w:val="006F738B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135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22D"/>
    <w:rsid w:val="00734DC9"/>
    <w:rsid w:val="00734E4C"/>
    <w:rsid w:val="007365F8"/>
    <w:rsid w:val="00737731"/>
    <w:rsid w:val="00740343"/>
    <w:rsid w:val="00740E9D"/>
    <w:rsid w:val="007430B6"/>
    <w:rsid w:val="00743237"/>
    <w:rsid w:val="00743654"/>
    <w:rsid w:val="007439FF"/>
    <w:rsid w:val="007441C8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0E9"/>
    <w:rsid w:val="00752A66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4D79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3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AF"/>
    <w:rsid w:val="007942D3"/>
    <w:rsid w:val="007948B6"/>
    <w:rsid w:val="007952C2"/>
    <w:rsid w:val="00796658"/>
    <w:rsid w:val="00796F7A"/>
    <w:rsid w:val="0079721A"/>
    <w:rsid w:val="00797F75"/>
    <w:rsid w:val="007A03CC"/>
    <w:rsid w:val="007A0D5E"/>
    <w:rsid w:val="007A1D18"/>
    <w:rsid w:val="007A2905"/>
    <w:rsid w:val="007A353B"/>
    <w:rsid w:val="007A3A1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644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C79D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09F7"/>
    <w:rsid w:val="007E1B3D"/>
    <w:rsid w:val="007E1D87"/>
    <w:rsid w:val="007E2539"/>
    <w:rsid w:val="007E2793"/>
    <w:rsid w:val="007E2E83"/>
    <w:rsid w:val="007E32C9"/>
    <w:rsid w:val="007E3883"/>
    <w:rsid w:val="007E3942"/>
    <w:rsid w:val="007E4575"/>
    <w:rsid w:val="007E48FB"/>
    <w:rsid w:val="007E4C96"/>
    <w:rsid w:val="007E507E"/>
    <w:rsid w:val="007E616A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62B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BE6"/>
    <w:rsid w:val="00805C67"/>
    <w:rsid w:val="00805E32"/>
    <w:rsid w:val="0080621E"/>
    <w:rsid w:val="008078F5"/>
    <w:rsid w:val="00807C66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094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4E66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3EA"/>
    <w:rsid w:val="008515F2"/>
    <w:rsid w:val="00851A8A"/>
    <w:rsid w:val="008521C5"/>
    <w:rsid w:val="008528BB"/>
    <w:rsid w:val="00853722"/>
    <w:rsid w:val="008541F1"/>
    <w:rsid w:val="008549C8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389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A8C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6C4D"/>
    <w:rsid w:val="008874AD"/>
    <w:rsid w:val="00890895"/>
    <w:rsid w:val="008918E2"/>
    <w:rsid w:val="00891B26"/>
    <w:rsid w:val="00892D43"/>
    <w:rsid w:val="00895422"/>
    <w:rsid w:val="008957F0"/>
    <w:rsid w:val="00895A52"/>
    <w:rsid w:val="00896058"/>
    <w:rsid w:val="00896BF9"/>
    <w:rsid w:val="00897A19"/>
    <w:rsid w:val="008A0C3D"/>
    <w:rsid w:val="008A1309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A7813"/>
    <w:rsid w:val="008B0C93"/>
    <w:rsid w:val="008B0D7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54C"/>
    <w:rsid w:val="008B7F09"/>
    <w:rsid w:val="008C0814"/>
    <w:rsid w:val="008C0B1F"/>
    <w:rsid w:val="008C116D"/>
    <w:rsid w:val="008C21B7"/>
    <w:rsid w:val="008C2C4C"/>
    <w:rsid w:val="008C30F4"/>
    <w:rsid w:val="008C3ED9"/>
    <w:rsid w:val="008C406D"/>
    <w:rsid w:val="008C40C0"/>
    <w:rsid w:val="008C561E"/>
    <w:rsid w:val="008C582D"/>
    <w:rsid w:val="008C5F33"/>
    <w:rsid w:val="008C6789"/>
    <w:rsid w:val="008C7ACC"/>
    <w:rsid w:val="008D066B"/>
    <w:rsid w:val="008D0921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5BC5"/>
    <w:rsid w:val="008E68AE"/>
    <w:rsid w:val="008E6C51"/>
    <w:rsid w:val="008E738A"/>
    <w:rsid w:val="008E742D"/>
    <w:rsid w:val="008E74A5"/>
    <w:rsid w:val="008F0330"/>
    <w:rsid w:val="008F033A"/>
    <w:rsid w:val="008F0F2D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208"/>
    <w:rsid w:val="00912B0B"/>
    <w:rsid w:val="00912FDC"/>
    <w:rsid w:val="00913620"/>
    <w:rsid w:val="00913910"/>
    <w:rsid w:val="00914612"/>
    <w:rsid w:val="009146C5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76D"/>
    <w:rsid w:val="00922C16"/>
    <w:rsid w:val="0092410B"/>
    <w:rsid w:val="009248AD"/>
    <w:rsid w:val="00925A7B"/>
    <w:rsid w:val="00925CC8"/>
    <w:rsid w:val="00927451"/>
    <w:rsid w:val="00927B61"/>
    <w:rsid w:val="00927F50"/>
    <w:rsid w:val="009300F8"/>
    <w:rsid w:val="00930588"/>
    <w:rsid w:val="00930F4E"/>
    <w:rsid w:val="00931716"/>
    <w:rsid w:val="00932600"/>
    <w:rsid w:val="00932FF4"/>
    <w:rsid w:val="00933ED9"/>
    <w:rsid w:val="0093456B"/>
    <w:rsid w:val="009348B1"/>
    <w:rsid w:val="00935371"/>
    <w:rsid w:val="0093541F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2C1F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64F"/>
    <w:rsid w:val="009637C9"/>
    <w:rsid w:val="00963F5A"/>
    <w:rsid w:val="0096412E"/>
    <w:rsid w:val="0096426D"/>
    <w:rsid w:val="00964854"/>
    <w:rsid w:val="00966098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268E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2B4"/>
    <w:rsid w:val="009C1D93"/>
    <w:rsid w:val="009C1D96"/>
    <w:rsid w:val="009C1E07"/>
    <w:rsid w:val="009C2523"/>
    <w:rsid w:val="009C294A"/>
    <w:rsid w:val="009C301F"/>
    <w:rsid w:val="009C3351"/>
    <w:rsid w:val="009C39EA"/>
    <w:rsid w:val="009C3B8A"/>
    <w:rsid w:val="009C3E34"/>
    <w:rsid w:val="009C459E"/>
    <w:rsid w:val="009C461C"/>
    <w:rsid w:val="009C46AF"/>
    <w:rsid w:val="009C5854"/>
    <w:rsid w:val="009C58F9"/>
    <w:rsid w:val="009C5E30"/>
    <w:rsid w:val="009C6011"/>
    <w:rsid w:val="009C676C"/>
    <w:rsid w:val="009C68F9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D7F71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4894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4F93"/>
    <w:rsid w:val="00A0553B"/>
    <w:rsid w:val="00A0560F"/>
    <w:rsid w:val="00A06774"/>
    <w:rsid w:val="00A069E1"/>
    <w:rsid w:val="00A0733E"/>
    <w:rsid w:val="00A077B3"/>
    <w:rsid w:val="00A10517"/>
    <w:rsid w:val="00A10FC0"/>
    <w:rsid w:val="00A116DC"/>
    <w:rsid w:val="00A11D35"/>
    <w:rsid w:val="00A1218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376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099A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58"/>
    <w:rsid w:val="00A534E2"/>
    <w:rsid w:val="00A539C5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53"/>
    <w:rsid w:val="00A642EA"/>
    <w:rsid w:val="00A650E6"/>
    <w:rsid w:val="00A65C33"/>
    <w:rsid w:val="00A665DB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AF2"/>
    <w:rsid w:val="00A80D05"/>
    <w:rsid w:val="00A813CC"/>
    <w:rsid w:val="00A81DA7"/>
    <w:rsid w:val="00A82E2A"/>
    <w:rsid w:val="00A831FA"/>
    <w:rsid w:val="00A83F11"/>
    <w:rsid w:val="00A840F3"/>
    <w:rsid w:val="00A84CCE"/>
    <w:rsid w:val="00A85343"/>
    <w:rsid w:val="00A8576D"/>
    <w:rsid w:val="00A85C08"/>
    <w:rsid w:val="00A86574"/>
    <w:rsid w:val="00A87556"/>
    <w:rsid w:val="00A90EDA"/>
    <w:rsid w:val="00A916C2"/>
    <w:rsid w:val="00A91FE6"/>
    <w:rsid w:val="00A92180"/>
    <w:rsid w:val="00A93D0E"/>
    <w:rsid w:val="00A93F60"/>
    <w:rsid w:val="00A942F1"/>
    <w:rsid w:val="00A942FD"/>
    <w:rsid w:val="00A94880"/>
    <w:rsid w:val="00A95312"/>
    <w:rsid w:val="00A95D44"/>
    <w:rsid w:val="00A95EF3"/>
    <w:rsid w:val="00A96E27"/>
    <w:rsid w:val="00A9750D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94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CF6"/>
    <w:rsid w:val="00AB3DA0"/>
    <w:rsid w:val="00AB3EEA"/>
    <w:rsid w:val="00AB44B8"/>
    <w:rsid w:val="00AB4B0D"/>
    <w:rsid w:val="00AB4C5C"/>
    <w:rsid w:val="00AB5EC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2F0"/>
    <w:rsid w:val="00AC24CD"/>
    <w:rsid w:val="00AC284F"/>
    <w:rsid w:val="00AC2A72"/>
    <w:rsid w:val="00AC2B07"/>
    <w:rsid w:val="00AC33B8"/>
    <w:rsid w:val="00AC3AAE"/>
    <w:rsid w:val="00AC5D73"/>
    <w:rsid w:val="00AC632E"/>
    <w:rsid w:val="00AC66D0"/>
    <w:rsid w:val="00AC6840"/>
    <w:rsid w:val="00AC710A"/>
    <w:rsid w:val="00AC7243"/>
    <w:rsid w:val="00AD02E4"/>
    <w:rsid w:val="00AD048E"/>
    <w:rsid w:val="00AD0BAF"/>
    <w:rsid w:val="00AD1420"/>
    <w:rsid w:val="00AD1A09"/>
    <w:rsid w:val="00AD32E8"/>
    <w:rsid w:val="00AD5E50"/>
    <w:rsid w:val="00AD6717"/>
    <w:rsid w:val="00AD6FAA"/>
    <w:rsid w:val="00AD759C"/>
    <w:rsid w:val="00AD771C"/>
    <w:rsid w:val="00AE12B6"/>
    <w:rsid w:val="00AE17CC"/>
    <w:rsid w:val="00AE1FE5"/>
    <w:rsid w:val="00AE2A88"/>
    <w:rsid w:val="00AE3D6A"/>
    <w:rsid w:val="00AE40D5"/>
    <w:rsid w:val="00AE499A"/>
    <w:rsid w:val="00AE5D40"/>
    <w:rsid w:val="00AE679A"/>
    <w:rsid w:val="00AE6CDC"/>
    <w:rsid w:val="00AE7599"/>
    <w:rsid w:val="00AE7E13"/>
    <w:rsid w:val="00AF12E3"/>
    <w:rsid w:val="00AF1382"/>
    <w:rsid w:val="00AF2318"/>
    <w:rsid w:val="00AF2748"/>
    <w:rsid w:val="00AF2983"/>
    <w:rsid w:val="00AF3E8C"/>
    <w:rsid w:val="00AF40B5"/>
    <w:rsid w:val="00AF4155"/>
    <w:rsid w:val="00AF4214"/>
    <w:rsid w:val="00AF57CC"/>
    <w:rsid w:val="00AF5967"/>
    <w:rsid w:val="00AF6226"/>
    <w:rsid w:val="00AF634A"/>
    <w:rsid w:val="00AF67AA"/>
    <w:rsid w:val="00AF68C7"/>
    <w:rsid w:val="00AF6B86"/>
    <w:rsid w:val="00AF738D"/>
    <w:rsid w:val="00B01836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460F"/>
    <w:rsid w:val="00B26336"/>
    <w:rsid w:val="00B2664B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076C"/>
    <w:rsid w:val="00B41266"/>
    <w:rsid w:val="00B41840"/>
    <w:rsid w:val="00B41AC4"/>
    <w:rsid w:val="00B4409F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1E0"/>
    <w:rsid w:val="00B61200"/>
    <w:rsid w:val="00B617F0"/>
    <w:rsid w:val="00B622FF"/>
    <w:rsid w:val="00B62592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3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4E37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6EF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0282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9AC"/>
    <w:rsid w:val="00BD0EAE"/>
    <w:rsid w:val="00BD0EF1"/>
    <w:rsid w:val="00BD11DD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CC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3D1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3745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6D4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1F7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4C5E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5D56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0BFC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38F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2C9"/>
    <w:rsid w:val="00CC3FF3"/>
    <w:rsid w:val="00CC40A0"/>
    <w:rsid w:val="00CC4268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D7C7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88E"/>
    <w:rsid w:val="00CE6A2D"/>
    <w:rsid w:val="00CE7214"/>
    <w:rsid w:val="00CF0293"/>
    <w:rsid w:val="00CF0330"/>
    <w:rsid w:val="00CF2E4B"/>
    <w:rsid w:val="00CF57E1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1C3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731"/>
    <w:rsid w:val="00D1294E"/>
    <w:rsid w:val="00D13DF3"/>
    <w:rsid w:val="00D143A4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08B0"/>
    <w:rsid w:val="00D314E2"/>
    <w:rsid w:val="00D3191F"/>
    <w:rsid w:val="00D32294"/>
    <w:rsid w:val="00D34400"/>
    <w:rsid w:val="00D3584D"/>
    <w:rsid w:val="00D365DB"/>
    <w:rsid w:val="00D36690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5CFE"/>
    <w:rsid w:val="00D46B03"/>
    <w:rsid w:val="00D46F12"/>
    <w:rsid w:val="00D47741"/>
    <w:rsid w:val="00D47751"/>
    <w:rsid w:val="00D50927"/>
    <w:rsid w:val="00D5114D"/>
    <w:rsid w:val="00D52538"/>
    <w:rsid w:val="00D52A1F"/>
    <w:rsid w:val="00D53BAA"/>
    <w:rsid w:val="00D54506"/>
    <w:rsid w:val="00D54CD0"/>
    <w:rsid w:val="00D550D3"/>
    <w:rsid w:val="00D55396"/>
    <w:rsid w:val="00D56FB0"/>
    <w:rsid w:val="00D5791E"/>
    <w:rsid w:val="00D6041E"/>
    <w:rsid w:val="00D604F8"/>
    <w:rsid w:val="00D60539"/>
    <w:rsid w:val="00D606C3"/>
    <w:rsid w:val="00D6088B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2691"/>
    <w:rsid w:val="00D84363"/>
    <w:rsid w:val="00D868C5"/>
    <w:rsid w:val="00D86D0A"/>
    <w:rsid w:val="00D86FDD"/>
    <w:rsid w:val="00D8703C"/>
    <w:rsid w:val="00D87361"/>
    <w:rsid w:val="00D87536"/>
    <w:rsid w:val="00D87A4B"/>
    <w:rsid w:val="00D87BCE"/>
    <w:rsid w:val="00D87C14"/>
    <w:rsid w:val="00D90321"/>
    <w:rsid w:val="00D9055F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1019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742"/>
    <w:rsid w:val="00DC3AC0"/>
    <w:rsid w:val="00DC3DAB"/>
    <w:rsid w:val="00DC4265"/>
    <w:rsid w:val="00DC53ED"/>
    <w:rsid w:val="00DC60C5"/>
    <w:rsid w:val="00DC6C92"/>
    <w:rsid w:val="00DC70A4"/>
    <w:rsid w:val="00DC7A8C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29E7"/>
    <w:rsid w:val="00E02DE8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6F64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AEA"/>
    <w:rsid w:val="00E32C25"/>
    <w:rsid w:val="00E335A1"/>
    <w:rsid w:val="00E33662"/>
    <w:rsid w:val="00E3389D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2D23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56C4"/>
    <w:rsid w:val="00E76419"/>
    <w:rsid w:val="00E7646F"/>
    <w:rsid w:val="00E7679E"/>
    <w:rsid w:val="00E77B7F"/>
    <w:rsid w:val="00E77D15"/>
    <w:rsid w:val="00E803C6"/>
    <w:rsid w:val="00E807D9"/>
    <w:rsid w:val="00E81415"/>
    <w:rsid w:val="00E81556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157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345"/>
    <w:rsid w:val="00EA68C2"/>
    <w:rsid w:val="00EA6B97"/>
    <w:rsid w:val="00EB02C9"/>
    <w:rsid w:val="00EB0C67"/>
    <w:rsid w:val="00EB0CB9"/>
    <w:rsid w:val="00EB28D2"/>
    <w:rsid w:val="00EB3346"/>
    <w:rsid w:val="00EB40DB"/>
    <w:rsid w:val="00EB5267"/>
    <w:rsid w:val="00EB5591"/>
    <w:rsid w:val="00EB5E31"/>
    <w:rsid w:val="00EB6BC7"/>
    <w:rsid w:val="00EB6D23"/>
    <w:rsid w:val="00EB7C47"/>
    <w:rsid w:val="00EC11DF"/>
    <w:rsid w:val="00EC1A07"/>
    <w:rsid w:val="00EC3E76"/>
    <w:rsid w:val="00EC441C"/>
    <w:rsid w:val="00EC5343"/>
    <w:rsid w:val="00EC571A"/>
    <w:rsid w:val="00EC5DC6"/>
    <w:rsid w:val="00EC65AE"/>
    <w:rsid w:val="00EC6D0D"/>
    <w:rsid w:val="00EC71CF"/>
    <w:rsid w:val="00ED0183"/>
    <w:rsid w:val="00ED0585"/>
    <w:rsid w:val="00ED06C3"/>
    <w:rsid w:val="00ED0F98"/>
    <w:rsid w:val="00ED1205"/>
    <w:rsid w:val="00ED2776"/>
    <w:rsid w:val="00ED3858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2E28"/>
    <w:rsid w:val="00EE3462"/>
    <w:rsid w:val="00EE3815"/>
    <w:rsid w:val="00EE42C5"/>
    <w:rsid w:val="00EE44C6"/>
    <w:rsid w:val="00EE53CB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847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4B0F"/>
    <w:rsid w:val="00F25EF9"/>
    <w:rsid w:val="00F25F92"/>
    <w:rsid w:val="00F2696E"/>
    <w:rsid w:val="00F26D17"/>
    <w:rsid w:val="00F30D85"/>
    <w:rsid w:val="00F318CD"/>
    <w:rsid w:val="00F3300F"/>
    <w:rsid w:val="00F3340B"/>
    <w:rsid w:val="00F33AE2"/>
    <w:rsid w:val="00F347C6"/>
    <w:rsid w:val="00F349F9"/>
    <w:rsid w:val="00F34A1A"/>
    <w:rsid w:val="00F34B65"/>
    <w:rsid w:val="00F357EC"/>
    <w:rsid w:val="00F36859"/>
    <w:rsid w:val="00F36F4F"/>
    <w:rsid w:val="00F37C16"/>
    <w:rsid w:val="00F40A69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54F"/>
    <w:rsid w:val="00F51D90"/>
    <w:rsid w:val="00F51DD0"/>
    <w:rsid w:val="00F51F15"/>
    <w:rsid w:val="00F51F19"/>
    <w:rsid w:val="00F52EBB"/>
    <w:rsid w:val="00F53291"/>
    <w:rsid w:val="00F53D1F"/>
    <w:rsid w:val="00F53FED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26A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2623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4E3"/>
    <w:rsid w:val="00FA6683"/>
    <w:rsid w:val="00FB090D"/>
    <w:rsid w:val="00FB09A5"/>
    <w:rsid w:val="00FB0E6D"/>
    <w:rsid w:val="00FB2554"/>
    <w:rsid w:val="00FB299F"/>
    <w:rsid w:val="00FB2A10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0EDB"/>
    <w:rsid w:val="00FC1AC9"/>
    <w:rsid w:val="00FC2401"/>
    <w:rsid w:val="00FC4A3A"/>
    <w:rsid w:val="00FC5C57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0A61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  <w:style w:type="paragraph" w:customStyle="1" w:styleId="TAC">
    <w:name w:val="TAC"/>
    <w:basedOn w:val="a"/>
    <w:link w:val="TACChar"/>
    <w:qFormat/>
    <w:rsid w:val="007B4644"/>
    <w:pPr>
      <w:keepNext/>
      <w:keepLines/>
      <w:spacing w:after="0" w:line="240" w:lineRule="auto"/>
      <w:jc w:val="center"/>
    </w:pPr>
    <w:rPr>
      <w:rFonts w:ascii="Arial" w:eastAsiaTheme="minorEastAsia" w:hAnsi="Arial" w:cs="Times New Roman"/>
      <w:sz w:val="18"/>
      <w:szCs w:val="20"/>
      <w:lang w:val="en-GB"/>
    </w:rPr>
  </w:style>
  <w:style w:type="character" w:customStyle="1" w:styleId="TACChar">
    <w:name w:val="TAC Char"/>
    <w:link w:val="TAC"/>
    <w:qFormat/>
    <w:rsid w:val="007B4644"/>
    <w:rPr>
      <w:rFonts w:ascii="Arial" w:eastAsiaTheme="minorEastAsia" w:hAnsi="Arial" w:cs="Times New Roman"/>
      <w:sz w:val="1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2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7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9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8935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57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4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31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10.wmf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29" Type="http://schemas.openxmlformats.org/officeDocument/2006/relationships/image" Target="media/image12.gi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oleObject" Target="embeddings/oleObject3.bin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1.wmf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6261"/>
    <w:rsid w:val="0025745E"/>
    <w:rsid w:val="002705F6"/>
    <w:rsid w:val="00291424"/>
    <w:rsid w:val="002B1BFE"/>
    <w:rsid w:val="002B2B37"/>
    <w:rsid w:val="002B7F26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A6B77"/>
    <w:rsid w:val="004C4026"/>
    <w:rsid w:val="004C699A"/>
    <w:rsid w:val="004E351C"/>
    <w:rsid w:val="004F0B22"/>
    <w:rsid w:val="00501D5A"/>
    <w:rsid w:val="005318B7"/>
    <w:rsid w:val="00534AD7"/>
    <w:rsid w:val="0056116D"/>
    <w:rsid w:val="00563F6C"/>
    <w:rsid w:val="005A2675"/>
    <w:rsid w:val="005B1AD1"/>
    <w:rsid w:val="005B1C2D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1F7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9F231C"/>
    <w:rsid w:val="00A03B63"/>
    <w:rsid w:val="00A12091"/>
    <w:rsid w:val="00A2456B"/>
    <w:rsid w:val="00A44CFF"/>
    <w:rsid w:val="00A70E68"/>
    <w:rsid w:val="00A84C19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506E3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33E82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55B0A"/>
    <w:rsid w:val="00E6349E"/>
    <w:rsid w:val="00E7571C"/>
    <w:rsid w:val="00E76D6B"/>
    <w:rsid w:val="00E809FF"/>
    <w:rsid w:val="00EB4B5C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43BB1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A36F75B4-B2BB-4FDB-A923-94C699403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2177</TotalTime>
  <Pages>58</Pages>
  <Words>10339</Words>
  <Characters>58936</Characters>
  <Application>Microsoft Office Word</Application>
  <DocSecurity>0</DocSecurity>
  <Lines>491</Lines>
  <Paragraphs>138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69137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391</cp:revision>
  <cp:lastPrinted>2016-05-11T05:52:00Z</cp:lastPrinted>
  <dcterms:created xsi:type="dcterms:W3CDTF">2020-01-31T05:18:00Z</dcterms:created>
  <dcterms:modified xsi:type="dcterms:W3CDTF">2020-05-11T09:45:00Z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