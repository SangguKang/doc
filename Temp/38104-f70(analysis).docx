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9F2ABB" w14:textId="021ED87E" w:rsidR="00CD1894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3086997" w:history="1">
            <w:r w:rsidR="00CD1894" w:rsidRPr="003A7D4E">
              <w:rPr>
                <w:rStyle w:val="a6"/>
                <w:noProof/>
                <w:lang w:eastAsia="ko-KR"/>
              </w:rPr>
              <w:t>1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Scope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0371375" w14:textId="0059004A" w:rsidR="00CD1894" w:rsidRDefault="007C79D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8" w:history="1">
            <w:r w:rsidR="00CD1894" w:rsidRPr="003A7D4E">
              <w:rPr>
                <w:rStyle w:val="a6"/>
                <w:noProof/>
                <w:lang w:eastAsia="ko-KR"/>
              </w:rPr>
              <w:t>2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References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BF2734E" w14:textId="18DB84BE" w:rsidR="00CD1894" w:rsidRDefault="007C79D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9" w:history="1">
            <w:r w:rsidR="00CD1894" w:rsidRPr="003A7D4E">
              <w:rPr>
                <w:rStyle w:val="a6"/>
                <w:noProof/>
                <w:lang w:eastAsia="ko-KR"/>
              </w:rPr>
              <w:t>3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Definitions, symbols and 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3E3E4A" w14:textId="47FB5C6C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0" w:history="1">
            <w:r w:rsidR="00CD1894" w:rsidRPr="003A7D4E">
              <w:rPr>
                <w:rStyle w:val="a6"/>
                <w:noProof/>
                <w:lang w:eastAsia="ko-KR"/>
              </w:rPr>
              <w:t>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1E89D9C" w14:textId="139E9FE6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1" w:history="1">
            <w:r w:rsidR="00CD1894" w:rsidRPr="003A7D4E">
              <w:rPr>
                <w:rStyle w:val="a6"/>
                <w:noProof/>
                <w:lang w:eastAsia="ko-KR"/>
              </w:rPr>
              <w:t>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Symbols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3F345E9" w14:textId="093466CF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2" w:history="1">
            <w:r w:rsidR="00CD1894" w:rsidRPr="003A7D4E">
              <w:rPr>
                <w:rStyle w:val="a6"/>
                <w:noProof/>
                <w:lang w:eastAsia="ko-KR"/>
              </w:rPr>
              <w:t>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CDC61F" w14:textId="1D7A29FF" w:rsidR="00CD1894" w:rsidRDefault="007C79D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03" w:history="1">
            <w:r w:rsidR="00CD1894" w:rsidRPr="003A7D4E">
              <w:rPr>
                <w:rStyle w:val="a6"/>
                <w:noProof/>
                <w:lang w:eastAsia="ko-KR"/>
              </w:rPr>
              <w:t>4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F36823B" w14:textId="7C64065C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4" w:history="1">
            <w:r w:rsidR="00CD1894" w:rsidRPr="003A7D4E">
              <w:rPr>
                <w:rStyle w:val="a6"/>
                <w:noProof/>
                <w:lang w:eastAsia="ko-KR"/>
              </w:rPr>
              <w:t>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with other core specifications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92EEBB8" w14:textId="5C0ADC8C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5" w:history="1">
            <w:r w:rsidR="00CD1894" w:rsidRPr="003A7D4E">
              <w:rPr>
                <w:rStyle w:val="a6"/>
                <w:noProof/>
                <w:lang w:eastAsia="ko-KR"/>
              </w:rPr>
              <w:t>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815ED54" w14:textId="314CA3E4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6" w:history="1">
            <w:r w:rsidR="00CD1894" w:rsidRPr="003A7D4E">
              <w:rPr>
                <w:rStyle w:val="a6"/>
                <w:noProof/>
                <w:lang w:eastAsia="ko-KR"/>
              </w:rPr>
              <w:t>4.3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C3E702E" w14:textId="55385F27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7" w:history="1">
            <w:r w:rsidR="00CD1894" w:rsidRPr="003A7D4E">
              <w:rPr>
                <w:rStyle w:val="a6"/>
                <w:noProof/>
                <w:lang w:eastAsia="ko-KR"/>
              </w:rPr>
              <w:t>4.3.1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1-C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2626530" w14:textId="4C5EDAAB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8" w:history="1">
            <w:r w:rsidR="00CD1894" w:rsidRPr="003A7D4E">
              <w:rPr>
                <w:rStyle w:val="a6"/>
                <w:noProof/>
                <w:lang w:eastAsia="ko-KR"/>
              </w:rPr>
              <w:t>4.3.2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D09910" w14:textId="27C3E213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9" w:history="1">
            <w:r w:rsidR="00CD1894" w:rsidRPr="003A7D4E">
              <w:rPr>
                <w:rStyle w:val="a6"/>
                <w:noProof/>
                <w:lang w:eastAsia="ko-KR"/>
              </w:rPr>
              <w:t>4.3.3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1-O and BS type 2-O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48CBE3F" w14:textId="4E2CAE51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0" w:history="1">
            <w:r w:rsidR="00CD1894" w:rsidRPr="003A7D4E">
              <w:rPr>
                <w:rStyle w:val="a6"/>
                <w:noProof/>
                <w:lang w:eastAsia="ko-KR"/>
              </w:rPr>
              <w:t>4.4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Base station classes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66B6303" w14:textId="75969928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1" w:history="1">
            <w:r w:rsidR="00CD1894" w:rsidRPr="003A7D4E">
              <w:rPr>
                <w:rStyle w:val="a6"/>
                <w:noProof/>
                <w:lang w:eastAsia="ko-KR"/>
              </w:rPr>
              <w:t>4.5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Regional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0C221AF" w14:textId="36D72BEB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2" w:history="1">
            <w:r w:rsidR="00CD1894" w:rsidRPr="003A7D4E">
              <w:rPr>
                <w:rStyle w:val="a6"/>
                <w:noProof/>
                <w:lang w:eastAsia="ko-KR"/>
              </w:rPr>
              <w:t>4.6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Applicability of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20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2932E3D" w14:textId="6BF46F47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3" w:history="1">
            <w:r w:rsidR="00CD1894" w:rsidRPr="003A7D4E">
              <w:rPr>
                <w:rStyle w:val="a6"/>
                <w:noProof/>
                <w:lang w:eastAsia="ko-KR"/>
              </w:rPr>
              <w:t>4.7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contiguous and non-contiguous spectrum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6190B6" w14:textId="79EEC783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4" w:history="1">
            <w:r w:rsidR="00CD1894" w:rsidRPr="003A7D4E">
              <w:rPr>
                <w:rStyle w:val="a6"/>
                <w:noProof/>
                <w:lang w:eastAsia="ko-KR"/>
              </w:rPr>
              <w:t>4.8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BS capable of multi-band operation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0F95296" w14:textId="06BEC247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5" w:history="1">
            <w:r w:rsidR="00CD1894" w:rsidRPr="003A7D4E">
              <w:rPr>
                <w:rStyle w:val="a6"/>
                <w:noProof/>
                <w:lang w:eastAsia="ko-KR"/>
              </w:rPr>
              <w:t>4.9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OTA co-location with other base stations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23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7E20E5F" w14:textId="3BBCC227" w:rsidR="00CD1894" w:rsidRDefault="007C79D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16" w:history="1">
            <w:r w:rsidR="00CD1894" w:rsidRPr="003A7D4E">
              <w:rPr>
                <w:rStyle w:val="a6"/>
                <w:noProof/>
                <w:lang w:eastAsia="ko-KR"/>
              </w:rPr>
              <w:t>5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 and 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4E3018" w14:textId="32D4CD43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7" w:history="1">
            <w:r w:rsidR="00CD1894" w:rsidRPr="003A7D4E">
              <w:rPr>
                <w:rStyle w:val="a6"/>
                <w:noProof/>
                <w:lang w:eastAsia="ko-KR"/>
              </w:rPr>
              <w:t>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09803E7" w14:textId="42560B64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8" w:history="1">
            <w:r w:rsidR="00CD1894" w:rsidRPr="003A7D4E">
              <w:rPr>
                <w:rStyle w:val="a6"/>
                <w:noProof/>
                <w:lang w:eastAsia="ko-KR"/>
              </w:rPr>
              <w:t>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2DA8012" w14:textId="50A2878A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9" w:history="1">
            <w:r w:rsidR="00CD1894" w:rsidRPr="003A7D4E">
              <w:rPr>
                <w:rStyle w:val="a6"/>
                <w:noProof/>
                <w:lang w:eastAsia="ko-KR"/>
              </w:rPr>
              <w:t>5.3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3701380" w14:textId="33985821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0" w:history="1">
            <w:r w:rsidR="00CD1894" w:rsidRPr="003A7D4E">
              <w:rPr>
                <w:rStyle w:val="a6"/>
                <w:noProof/>
                <w:lang w:eastAsia="ko-KR"/>
              </w:rPr>
              <w:t>5.3.1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DA8CAA0" w14:textId="61FF2131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1" w:history="1">
            <w:r w:rsidR="00CD1894" w:rsidRPr="003A7D4E">
              <w:rPr>
                <w:rStyle w:val="a6"/>
                <w:noProof/>
                <w:lang w:eastAsia="ko-KR"/>
              </w:rPr>
              <w:t>5.3.2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722DA5" w14:textId="55EAA81E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2" w:history="1">
            <w:r w:rsidR="00CD1894" w:rsidRPr="003A7D4E">
              <w:rPr>
                <w:rStyle w:val="a6"/>
                <w:noProof/>
                <w:lang w:eastAsia="ko-KR"/>
              </w:rPr>
              <w:t>5.3.3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4E04C3" w14:textId="19778DD2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3" w:history="1">
            <w:r w:rsidR="00CD1894" w:rsidRPr="003A7D4E">
              <w:rPr>
                <w:rStyle w:val="a6"/>
                <w:noProof/>
                <w:lang w:eastAsia="ko-KR"/>
              </w:rPr>
              <w:t>5.3.4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RB alignment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E195D04" w14:textId="3634F91D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4" w:history="1">
            <w:r w:rsidR="00CD1894" w:rsidRPr="003A7D4E">
              <w:rPr>
                <w:rStyle w:val="a6"/>
                <w:noProof/>
                <w:lang w:eastAsia="ko-KR"/>
              </w:rPr>
              <w:t>5.3.5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 per operating band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E125AC9" w14:textId="5CD6BC3D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5" w:history="1">
            <w:r w:rsidR="00CD1894" w:rsidRPr="003A7D4E">
              <w:rPr>
                <w:rStyle w:val="a6"/>
                <w:noProof/>
              </w:rPr>
              <w:t>5.4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</w:rPr>
              <w:t>BS channel bandwidth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131C670" w14:textId="03424805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6" w:history="1">
            <w:r w:rsidR="00CD1894" w:rsidRPr="003A7D4E">
              <w:rPr>
                <w:rStyle w:val="a6"/>
                <w:noProof/>
                <w:lang w:eastAsia="ko-KR"/>
              </w:rPr>
              <w:t>5.4.1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D965C00" w14:textId="600B1839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7" w:history="1">
            <w:r w:rsidR="00CD1894" w:rsidRPr="003A7D4E">
              <w:rPr>
                <w:rStyle w:val="a6"/>
                <w:noProof/>
                <w:lang w:eastAsia="ko-KR"/>
              </w:rPr>
              <w:t>5.4.2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C545760" w14:textId="4DFB8024" w:rsidR="00CD1894" w:rsidRDefault="007C79D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8" w:history="1">
            <w:r w:rsidR="00CD1894" w:rsidRPr="003A7D4E">
              <w:rPr>
                <w:rStyle w:val="a6"/>
                <w:noProof/>
                <w:lang w:eastAsia="ko-KR"/>
              </w:rPr>
              <w:t>5.5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A8C822" w14:textId="5C52FB1B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9" w:history="1">
            <w:r w:rsidR="00CD1894" w:rsidRPr="003A7D4E">
              <w:rPr>
                <w:rStyle w:val="a6"/>
                <w:noProof/>
                <w:lang w:eastAsia="ko-KR"/>
              </w:rPr>
              <w:t>5.5.1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spacing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812740E" w14:textId="36933635" w:rsidR="00CD1894" w:rsidRDefault="007C79D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30" w:history="1">
            <w:r w:rsidR="00CD1894" w:rsidRPr="003A7D4E">
              <w:rPr>
                <w:rStyle w:val="a6"/>
                <w:noProof/>
                <w:lang w:eastAsia="ko-KR"/>
              </w:rPr>
              <w:t>5.5.2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raster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_Toc33087030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AFC02C8" w14:textId="46FAFD4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3086997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3086998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3086999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3087000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3087001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05pt;height:15.6pt" o:ole="">
                  <v:imagedata r:id="rId11" o:title=""/>
                </v:shape>
                <o:OLEObject Type="Embed" ProgID="Equation.3" ShapeID="_x0000_i1025" DrawAspect="Content" ObjectID="_1649592677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3087002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3087003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3087004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3087005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3087006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3087007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3087008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1.9pt;height:186.1pt" o:ole="">
            <v:imagedata r:id="rId15" o:title=""/>
          </v:shape>
          <o:OLEObject Type="Embed" ProgID="Visio.Drawing.15" ShapeID="_x0000_i1026" DrawAspect="Content" ObjectID="_1649592678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3087009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29.45pt;height:173.2pt" o:ole="">
            <v:imagedata r:id="rId17" o:title=""/>
          </v:shape>
          <o:OLEObject Type="Embed" ProgID="Visio.Drawing.15" ShapeID="_x0000_i1027" DrawAspect="Content" ObjectID="_1649592679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3087010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3087011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3087012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6" w:name="_Toc33087013"/>
      <w:r>
        <w:rPr>
          <w:lang w:eastAsia="ko-KR"/>
        </w:rPr>
        <w:t>Requirements for contiguous and non-contiguous spectrum</w:t>
      </w:r>
      <w:bookmarkEnd w:id="16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7" w:name="_Toc33087014"/>
      <w:r w:rsidRPr="0028797B">
        <w:rPr>
          <w:lang w:eastAsia="ko-KR"/>
        </w:rPr>
        <w:t>Requirements for BS capable of multi-band operation</w:t>
      </w:r>
      <w:bookmarkEnd w:id="17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8" w:name="_Toc33087015"/>
      <w:r w:rsidRPr="00A81DA7">
        <w:rPr>
          <w:lang w:eastAsia="ko-KR"/>
        </w:rPr>
        <w:t>OTA co-location with other base stations</w:t>
      </w:r>
      <w:bookmarkEnd w:id="18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19" w:name="_Toc33087016"/>
      <w:r w:rsidRPr="009774FD">
        <w:rPr>
          <w:lang w:eastAsia="ko-KR"/>
        </w:rPr>
        <w:t>Operating bands and channel arrangement</w:t>
      </w:r>
      <w:bookmarkEnd w:id="19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0" w:name="_Toc33087017"/>
      <w:r>
        <w:rPr>
          <w:lang w:eastAsia="ko-KR"/>
        </w:rPr>
        <w:t>General</w:t>
      </w:r>
      <w:bookmarkEnd w:id="20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1" w:name="_Toc33087018"/>
      <w:r>
        <w:rPr>
          <w:lang w:eastAsia="ko-KR"/>
        </w:rPr>
        <w:t>Operating bands</w:t>
      </w:r>
      <w:bookmarkEnd w:id="21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2" w:name="_Toc33087019"/>
      <w:r>
        <w:rPr>
          <w:lang w:eastAsia="ko-KR"/>
        </w:rPr>
        <w:lastRenderedPageBreak/>
        <w:t>BS channel bandwidth</w:t>
      </w:r>
      <w:bookmarkEnd w:id="22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3" w:name="_Toc33087020"/>
      <w:r>
        <w:rPr>
          <w:lang w:eastAsia="ko-KR"/>
        </w:rPr>
        <w:t>General</w:t>
      </w:r>
      <w:bookmarkEnd w:id="23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9592680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4" w:name="_Toc33087021"/>
      <w:r>
        <w:rPr>
          <w:lang w:eastAsia="ko-KR"/>
        </w:rPr>
        <w:t>Transmission bandwidth configuration</w:t>
      </w:r>
      <w:bookmarkEnd w:id="24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5" w:name="_Toc33087022"/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  <w:bookmarkEnd w:id="25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6" w:name="_Toc33087023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6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 xml:space="preserve">, </w:t>
      </w:r>
      <w:r w:rsidRPr="005762DB">
        <w:rPr>
          <w:rFonts w:hint="eastAsia"/>
          <w:b/>
          <w:bCs/>
          <w:lang w:eastAsia="ko-KR"/>
        </w:rPr>
        <w:t>TS 38.331</w:t>
      </w:r>
      <w:r w:rsidRPr="00791D2F">
        <w:rPr>
          <w:rFonts w:hint="eastAsia"/>
          <w:lang w:eastAsia="ko-KR"/>
        </w:rPr>
        <w:t xml:space="preserve">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7" w:name="_Toc33087024"/>
      <w:r w:rsidRPr="00E61EC7">
        <w:rPr>
          <w:lang w:eastAsia="ko-KR"/>
        </w:rPr>
        <w:t>BS channel bandwidth per operating band</w:t>
      </w:r>
      <w:bookmarkEnd w:id="27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8" w:name="_Toc33087025"/>
      <w:r w:rsidRPr="0059486B">
        <w:lastRenderedPageBreak/>
        <w:t>BS channel bandwidth for CA</w:t>
      </w:r>
      <w:bookmarkEnd w:id="28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29" w:name="_Toc33087026"/>
      <w:r>
        <w:rPr>
          <w:lang w:eastAsia="ko-KR"/>
        </w:rPr>
        <w:t>Transmission bandwidth configuration for CA</w:t>
      </w:r>
      <w:bookmarkEnd w:id="29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0" w:name="_Toc33087027"/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  <w:bookmarkEnd w:id="30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</w:p>
                            <w:p w14:paraId="454DF23D" w14:textId="77777777" w:rsidR="00413764" w:rsidRDefault="0041376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413764" w:rsidRDefault="00413764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38923A82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</w:p>
                            <w:p w14:paraId="1C075F2D" w14:textId="77777777" w:rsidR="00413764" w:rsidRDefault="0041376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</w:p>
                            <w:p w14:paraId="176917F2" w14:textId="77777777" w:rsidR="00413764" w:rsidRDefault="00413764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413764" w:rsidRDefault="00413764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413764" w:rsidRDefault="00413764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</w:p>
                            <w:p w14:paraId="2613C408" w14:textId="77777777" w:rsidR="00413764" w:rsidRDefault="0041376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</w:p>
                            <w:p w14:paraId="6082B622" w14:textId="77777777" w:rsidR="00413764" w:rsidRDefault="0041376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</w:p>
                            <w:p w14:paraId="0E56ACCC" w14:textId="77777777" w:rsidR="00413764" w:rsidRDefault="00413764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413764" w:rsidRDefault="00413764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</w:p>
                      <w:p w14:paraId="454DF23D" w14:textId="77777777" w:rsidR="00413764" w:rsidRDefault="0041376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413764" w:rsidRDefault="00413764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38923A82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</w:p>
                      <w:p w14:paraId="1C075F2D" w14:textId="77777777" w:rsidR="00413764" w:rsidRDefault="0041376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</w:p>
                      <w:p w14:paraId="176917F2" w14:textId="77777777" w:rsidR="00413764" w:rsidRDefault="00413764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413764" w:rsidRDefault="00413764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413764" w:rsidRDefault="00413764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</w:p>
                      <w:p w14:paraId="2613C408" w14:textId="77777777" w:rsidR="00413764" w:rsidRDefault="0041376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</w:p>
                      <w:p w14:paraId="6082B622" w14:textId="77777777" w:rsidR="00413764" w:rsidRDefault="0041376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</w:p>
                      <w:p w14:paraId="0E56ACCC" w14:textId="77777777" w:rsidR="00413764" w:rsidRDefault="00413764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413764" w:rsidRDefault="00413764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413764" w:rsidRDefault="00413764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 1,low</w:t>
                              </w:r>
                            </w:p>
                            <w:p w14:paraId="3652F896" w14:textId="77777777" w:rsidR="00413764" w:rsidRDefault="00413764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413764" w:rsidRDefault="00413764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 1,low</w:t>
                        </w:r>
                      </w:p>
                      <w:p w14:paraId="3652F896" w14:textId="77777777" w:rsidR="00413764" w:rsidRDefault="00413764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413764" w:rsidRDefault="00413764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413764" w:rsidRDefault="00413764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41F49446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41F49446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1,high</w:t>
                            </w:r>
                          </w:p>
                          <w:p w14:paraId="600B209C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1,high</w:t>
                      </w:r>
                    </w:p>
                    <w:p w14:paraId="600B209C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54BE9CCD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54BE9CCD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 low</w:t>
                            </w:r>
                          </w:p>
                          <w:p w14:paraId="29D8AEE3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 low</w:t>
                      </w:r>
                    </w:p>
                    <w:p w14:paraId="29D8AEE3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1,high</w:t>
                            </w:r>
                          </w:p>
                          <w:p w14:paraId="4321E6DB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1,high</w:t>
                      </w:r>
                    </w:p>
                    <w:p w14:paraId="4321E6DB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735AF419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735AF419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413764" w:rsidRDefault="0041376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413764" w:rsidRDefault="0041376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413764" w:rsidRDefault="0041376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413764" w:rsidRDefault="0041376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413764" w:rsidRDefault="0041376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413764" w:rsidRDefault="0041376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n,low</w:t>
                            </w:r>
                          </w:p>
                          <w:p w14:paraId="67D100EB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n,low</w:t>
                      </w:r>
                    </w:p>
                    <w:p w14:paraId="67D100EB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7276E6D8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7276E6D8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n,high</w:t>
                            </w:r>
                          </w:p>
                          <w:p w14:paraId="6759CE63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n,high</w:t>
                      </w:r>
                    </w:p>
                    <w:p w14:paraId="6759CE63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7C42B1B5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7C42B1B5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 low</w:t>
                            </w:r>
                          </w:p>
                          <w:p w14:paraId="2294EE7F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 low</w:t>
                      </w:r>
                    </w:p>
                    <w:p w14:paraId="2294EE7F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n,high</w:t>
                            </w:r>
                          </w:p>
                          <w:p w14:paraId="40A2EFDD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n,high</w:t>
                      </w:r>
                    </w:p>
                    <w:p w14:paraId="40A2EFDD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3AED0876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3AED0876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1" w:name="_Toc33087028"/>
      <w:r>
        <w:rPr>
          <w:lang w:eastAsia="ko-KR"/>
        </w:rPr>
        <w:t>Channel arrangement</w:t>
      </w:r>
      <w:bookmarkEnd w:id="31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2" w:name="_Toc33087029"/>
      <w:r>
        <w:rPr>
          <w:lang w:eastAsia="ko-KR"/>
        </w:rPr>
        <w:t>Channel spacing</w:t>
      </w:r>
      <w:bookmarkEnd w:id="32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</w:t>
      </w:r>
      <w:proofErr w:type="spellStart"/>
      <w:proofErr w:type="gram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</w:t>
      </w:r>
      <w:proofErr w:type="gramEnd"/>
      <w:r w:rsidRPr="00657775">
        <w:rPr>
          <w:vertAlign w:val="subscript"/>
          <w:lang w:eastAsia="ko-KR"/>
        </w:rPr>
        <w:t>1)</w:t>
      </w:r>
      <w:r w:rsidRPr="00657775">
        <w:rPr>
          <w:lang w:eastAsia="ko-KR"/>
        </w:rPr>
        <w:t xml:space="preserve"> + </w:t>
      </w:r>
      <w:proofErr w:type="spell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{-5 kHz, 0 kHz, 5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{-10 kHz, 0 kHz, 10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{-20 kHz, 0 kHz, 20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{-40 kHz, 0 kHz, 40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래스터에</w:t>
      </w:r>
      <w:proofErr w:type="spellEnd"/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래스터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부반송파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proofErr w:type="gramStart"/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proofErr w:type="gramEnd"/>
      <w:r w:rsidRPr="00C34AC0">
        <w:rPr>
          <w:rFonts w:hint="eastAsia"/>
          <w:lang w:eastAsia="ko-KR"/>
        </w:rPr>
        <w:t xml:space="preserve"> NR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</w:t>
      </w:r>
      <w:proofErr w:type="spellEnd"/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래스터가있는</w:t>
      </w:r>
      <w:proofErr w:type="spellEnd"/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proofErr w:type="spellStart"/>
      <w:proofErr w:type="gramStart"/>
      <w:r w:rsidRPr="00E00B3D">
        <w:rPr>
          <w:rFonts w:hint="eastAsia"/>
          <w:lang w:eastAsia="ko-KR"/>
        </w:rPr>
        <w:t>래스터가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proofErr w:type="gramEnd"/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GB</w:t>
      </w:r>
      <w:r w:rsidRPr="006D6626">
        <w:rPr>
          <w:rFonts w:hint="eastAsia"/>
          <w:vertAlign w:val="subscript"/>
          <w:lang w:val="en-GB" w:eastAsia="ko-KR"/>
        </w:rPr>
        <w:t>Channel</w:t>
      </w:r>
      <w:proofErr w:type="spellEnd"/>
      <w:r w:rsidRPr="006D6626">
        <w:rPr>
          <w:rFonts w:hint="eastAsia"/>
          <w:vertAlign w:val="subscript"/>
          <w:lang w:val="en-GB" w:eastAsia="ko-KR"/>
        </w:rPr>
        <w:t xml:space="preserve"> (</w:t>
      </w:r>
      <w:proofErr w:type="spellStart"/>
      <w:r w:rsidRPr="006D6626">
        <w:rPr>
          <w:rFonts w:hint="eastAsia"/>
          <w:vertAlign w:val="subscript"/>
          <w:lang w:val="en-GB" w:eastAsia="ko-KR"/>
        </w:rPr>
        <w:t>i</w:t>
      </w:r>
      <w:proofErr w:type="spellEnd"/>
      <w:r w:rsidRPr="006D6626">
        <w:rPr>
          <w:rFonts w:hint="eastAsia"/>
          <w:vertAlign w:val="subscript"/>
          <w:lang w:val="en-GB" w:eastAsia="ko-KR"/>
        </w:rPr>
        <w:t>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i</w:t>
      </w:r>
      <w:proofErr w:type="spellEnd"/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proofErr w:type="gramStart"/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proofErr w:type="gramEnd"/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래스터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부반송파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수있다</w:t>
      </w:r>
      <w:proofErr w:type="spellEnd"/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비연속</w:t>
      </w:r>
      <w:proofErr w:type="spellEnd"/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커야한다</w:t>
      </w:r>
      <w:proofErr w:type="spellEnd"/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3" w:name="_Toc33087030"/>
      <w:r>
        <w:rPr>
          <w:lang w:eastAsia="ko-KR"/>
        </w:rPr>
        <w:t>Channel raster</w:t>
      </w:r>
      <w:bookmarkEnd w:id="33"/>
    </w:p>
    <w:p w14:paraId="58A2BA83" w14:textId="691B57A5" w:rsidR="00B57DD0" w:rsidRDefault="000E2803" w:rsidP="000E2803">
      <w:pPr>
        <w:pStyle w:val="4"/>
        <w:rPr>
          <w:lang w:eastAsia="ko-KR"/>
        </w:rPr>
      </w:pPr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proofErr w:type="spellStart"/>
      <w:r w:rsidRPr="00DE6571">
        <w:rPr>
          <w:rFonts w:hint="eastAsia"/>
          <w:lang w:eastAsia="ko-KR"/>
        </w:rPr>
        <w:t>래스터는</w:t>
      </w:r>
      <w:proofErr w:type="spellEnd"/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래스터는</w:t>
      </w:r>
      <w:proofErr w:type="spellEnd"/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래스터의</w:t>
      </w:r>
      <w:proofErr w:type="spellEnd"/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proofErr w:type="gramStart"/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proofErr w:type="spellEnd"/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proofErr w:type="gramEnd"/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proofErr w:type="spellStart"/>
      <w:r w:rsidRPr="00A51250">
        <w:rPr>
          <w:rFonts w:hint="eastAsia"/>
          <w:lang w:eastAsia="ko-KR"/>
        </w:rPr>
        <w:t>래스터</w:t>
      </w:r>
      <w:proofErr w:type="spellEnd"/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r w:rsidRPr="00A51250">
        <w:rPr>
          <w:rFonts w:hint="eastAsia"/>
          <w:lang w:eastAsia="ko-KR"/>
        </w:rPr>
        <w:t>으로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</w:t>
      </w:r>
      <w:proofErr w:type="spellStart"/>
      <w:r w:rsidR="00D67EE0" w:rsidRPr="00D67EE0">
        <w:rPr>
          <w:rFonts w:hint="eastAsia"/>
          <w:lang w:eastAsia="ko-KR"/>
        </w:rPr>
        <w:t>N</w:t>
      </w:r>
      <w:r w:rsidR="00D67EE0" w:rsidRPr="00D67EE0">
        <w:rPr>
          <w:rFonts w:hint="eastAsia"/>
          <w:vertAlign w:val="subscript"/>
          <w:lang w:eastAsia="ko-KR"/>
        </w:rPr>
        <w:t>Ref</w:t>
      </w:r>
      <w:proofErr w:type="spellEnd"/>
      <w:r w:rsidR="00D67EE0" w:rsidRPr="00D67EE0">
        <w:rPr>
          <w:rFonts w:hint="eastAsia"/>
          <w:vertAlign w:val="subscript"/>
          <w:lang w:eastAsia="ko-KR"/>
        </w:rPr>
        <w:t>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proofErr w:type="spellEnd"/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proofErr w:type="spellStart"/>
      <w:r w:rsidRPr="00CA7D46">
        <w:rPr>
          <w:rFonts w:hint="eastAsia"/>
          <w:lang w:eastAsia="ko-KR"/>
        </w:rPr>
        <w:t>래스터는</w:t>
      </w:r>
      <w:proofErr w:type="spellEnd"/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proofErr w:type="spellEnd"/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래스터로부터의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proofErr w:type="spellEnd"/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래스터를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Global</w:t>
      </w:r>
      <w:proofErr w:type="spellEnd"/>
      <w:r w:rsidR="003673E2" w:rsidRPr="003673E2">
        <w:rPr>
          <w:rFonts w:hint="eastAsia"/>
          <w:vertAlign w:val="subscript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proofErr w:type="gramStart"/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proofErr w:type="gramEnd"/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, where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proofErr w:type="spellStart"/>
      <w:r w:rsidRPr="00BC13C2">
        <w:rPr>
          <w:rFonts w:hint="eastAsia"/>
          <w:lang w:val="en-GB" w:eastAsia="ko-KR"/>
        </w:rPr>
        <w:t>Δ</w:t>
      </w:r>
      <w:proofErr w:type="spellEnd"/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proofErr w:type="spellStart"/>
      <w:r w:rsidRPr="00E417A8">
        <w:rPr>
          <w:rFonts w:hint="eastAsia"/>
          <w:lang w:val="en-GB" w:eastAsia="ko-KR"/>
        </w:rPr>
        <w:t>래스터와</w:t>
      </w:r>
      <w:proofErr w:type="spellEnd"/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1851E2C3" w:rsidR="00B57DD0" w:rsidRDefault="00FB299F" w:rsidP="00FB299F">
      <w:pPr>
        <w:pStyle w:val="4"/>
        <w:rPr>
          <w:lang w:eastAsia="ko-KR"/>
        </w:rPr>
      </w:pPr>
      <w:r w:rsidRPr="00FB299F">
        <w:rPr>
          <w:lang w:eastAsia="ko-KR"/>
        </w:rPr>
        <w:t>Channel raster to resource element mapping</w:t>
      </w:r>
    </w:p>
    <w:p w14:paraId="094E1D34" w14:textId="74A0D0BA" w:rsidR="00B57DD0" w:rsidRDefault="002356D6" w:rsidP="00DE2CEA">
      <w:pPr>
        <w:rPr>
          <w:lang w:eastAsia="ko-KR"/>
        </w:rPr>
      </w:pP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proofErr w:type="spellStart"/>
      <w:r w:rsidRPr="002356D6">
        <w:rPr>
          <w:rFonts w:hint="eastAsia"/>
          <w:lang w:eastAsia="ko-KR"/>
        </w:rPr>
        <w:t>래스터의</w:t>
      </w:r>
      <w:proofErr w:type="spellEnd"/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기준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주파수와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해당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자원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요소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간의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매핑은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표</w:t>
      </w:r>
      <w:r w:rsidRPr="002356D6">
        <w:rPr>
          <w:rFonts w:hint="eastAsia"/>
          <w:lang w:eastAsia="ko-KR"/>
        </w:rPr>
        <w:t xml:space="preserve"> 5.4.2.2-1</w:t>
      </w:r>
      <w:r w:rsidRPr="002356D6">
        <w:rPr>
          <w:rFonts w:hint="eastAsia"/>
          <w:lang w:eastAsia="ko-KR"/>
        </w:rPr>
        <w:t>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있으며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위치를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식별하는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데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사용할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있다</w:t>
      </w:r>
      <w:r w:rsidRPr="002356D6">
        <w:rPr>
          <w:rFonts w:hint="eastAsia"/>
          <w:lang w:eastAsia="ko-KR"/>
        </w:rPr>
        <w:t>.</w:t>
      </w:r>
      <w:r w:rsidR="00660D84">
        <w:rPr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맵핑은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채널에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할당되어</w:t>
      </w:r>
      <w:r w:rsidR="00660D84" w:rsidRPr="00660D84">
        <w:rPr>
          <w:rFonts w:hint="eastAsia"/>
          <w:lang w:eastAsia="ko-KR"/>
        </w:rPr>
        <w:t xml:space="preserve"> UL </w:t>
      </w:r>
      <w:r w:rsidR="00660D84" w:rsidRPr="00660D84">
        <w:rPr>
          <w:rFonts w:hint="eastAsia"/>
          <w:lang w:eastAsia="ko-KR"/>
        </w:rPr>
        <w:t>및</w:t>
      </w:r>
      <w:r w:rsidR="00660D84" w:rsidRPr="00660D84">
        <w:rPr>
          <w:rFonts w:hint="eastAsia"/>
          <w:lang w:eastAsia="ko-KR"/>
        </w:rPr>
        <w:t xml:space="preserve"> DL </w:t>
      </w:r>
      <w:r w:rsidR="00660D84" w:rsidRPr="00660D84">
        <w:rPr>
          <w:rFonts w:hint="eastAsia"/>
          <w:lang w:eastAsia="ko-KR"/>
        </w:rPr>
        <w:t>모두에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적용되는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총</w:t>
      </w:r>
      <w:r w:rsidR="00660D84" w:rsidRPr="00660D84">
        <w:rPr>
          <w:rFonts w:hint="eastAsia"/>
          <w:lang w:eastAsia="ko-KR"/>
        </w:rPr>
        <w:t xml:space="preserve"> RB </w:t>
      </w:r>
      <w:r w:rsidR="00660D84" w:rsidRPr="00660D84">
        <w:rPr>
          <w:rFonts w:hint="eastAsia"/>
          <w:lang w:eastAsia="ko-KR"/>
        </w:rPr>
        <w:t>수에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따라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다</w:t>
      </w:r>
      <w:r w:rsidR="00660D84">
        <w:rPr>
          <w:rFonts w:hint="eastAsia"/>
          <w:lang w:eastAsia="ko-KR"/>
        </w:rPr>
        <w:t>르</w:t>
      </w:r>
      <w:r w:rsidR="00660D84" w:rsidRPr="00660D84">
        <w:rPr>
          <w:rFonts w:hint="eastAsia"/>
          <w:lang w:eastAsia="ko-KR"/>
        </w:rPr>
        <w:t>다</w:t>
      </w:r>
      <w:r w:rsidR="00660D84" w:rsidRPr="00660D84">
        <w:rPr>
          <w:rFonts w:hint="eastAsia"/>
          <w:lang w:eastAsia="ko-KR"/>
        </w:rPr>
        <w:t>.</w:t>
      </w:r>
      <w:r w:rsidR="00C03745">
        <w:rPr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맵핑은</w:t>
      </w:r>
      <w:r w:rsidR="00C03745" w:rsidRPr="00C03745">
        <w:rPr>
          <w:rFonts w:hint="eastAsia"/>
          <w:lang w:eastAsia="ko-KR"/>
        </w:rPr>
        <w:t xml:space="preserve"> BS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의해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지원되는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적어도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하나의</w:t>
      </w:r>
      <w:r w:rsidR="00C03745" w:rsidRPr="00C03745">
        <w:rPr>
          <w:rFonts w:hint="eastAsia"/>
          <w:lang w:eastAsia="ko-KR"/>
        </w:rPr>
        <w:t xml:space="preserve"> </w:t>
      </w:r>
      <w:r w:rsidR="00C03745">
        <w:rPr>
          <w:rFonts w:hint="eastAsia"/>
          <w:lang w:eastAsia="ko-KR"/>
        </w:rPr>
        <w:t>n</w:t>
      </w:r>
      <w:r w:rsidR="00C03745">
        <w:rPr>
          <w:lang w:eastAsia="ko-KR"/>
        </w:rPr>
        <w:t>umerology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적용되어야</w:t>
      </w:r>
      <w:r w:rsidR="00F37C16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한다</w:t>
      </w:r>
      <w:r w:rsidR="00C03745" w:rsidRPr="00C03745">
        <w:rPr>
          <w:rFonts w:hint="eastAsia"/>
          <w:lang w:eastAsia="ko-KR"/>
        </w:rPr>
        <w:t>.</w:t>
      </w:r>
    </w:p>
    <w:p w14:paraId="18A6C6C4" w14:textId="6B973357" w:rsidR="00B57DD0" w:rsidRPr="00F53FED" w:rsidRDefault="00F53FED" w:rsidP="00F53FED">
      <w:pPr>
        <w:jc w:val="center"/>
        <w:rPr>
          <w:b/>
          <w:bCs/>
          <w:lang w:eastAsia="ko-KR"/>
        </w:rPr>
      </w:pPr>
      <w:r w:rsidRPr="00F53FED">
        <w:rPr>
          <w:b/>
          <w:bCs/>
          <w:lang w:eastAsia="ko-KR"/>
        </w:rPr>
        <w:t>Table 5.4.2.2-1: Channel Raster to Resource Element Mapping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77"/>
        <w:gridCol w:w="1777"/>
      </w:tblGrid>
      <w:tr w:rsidR="009F4894" w:rsidRPr="009F4894" w14:paraId="78062F4E" w14:textId="77777777" w:rsidTr="00E87157">
        <w:trPr>
          <w:jc w:val="center"/>
        </w:trPr>
        <w:tc>
          <w:tcPr>
            <w:tcW w:w="3681" w:type="dxa"/>
          </w:tcPr>
          <w:p w14:paraId="212DC0C6" w14:textId="7777777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1777" w:type="dxa"/>
          </w:tcPr>
          <w:p w14:paraId="7349227A" w14:textId="537FE7F1" w:rsidR="009F4894" w:rsidRPr="009F4894" w:rsidRDefault="007C79D4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=0</m:t>
                </m:r>
              </m:oMath>
            </m:oMathPara>
          </w:p>
        </w:tc>
        <w:tc>
          <w:tcPr>
            <w:tcW w:w="1777" w:type="dxa"/>
          </w:tcPr>
          <w:p w14:paraId="57BC90A7" w14:textId="5C7DE9BA" w:rsidR="009F4894" w:rsidRPr="009F4894" w:rsidRDefault="007C79D4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=1</m:t>
                </m:r>
              </m:oMath>
            </m:oMathPara>
          </w:p>
        </w:tc>
      </w:tr>
      <w:tr w:rsidR="009F4894" w:rsidRPr="009F4894" w14:paraId="0EA594DC" w14:textId="77777777" w:rsidTr="00E87157">
        <w:trPr>
          <w:jc w:val="center"/>
        </w:trPr>
        <w:tc>
          <w:tcPr>
            <w:tcW w:w="3681" w:type="dxa"/>
          </w:tcPr>
          <w:p w14:paraId="2051BEF8" w14:textId="1E7B82F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w:r w:rsidRPr="009F4894">
              <w:rPr>
                <w:sz w:val="20"/>
                <w:szCs w:val="20"/>
                <w:lang w:eastAsia="ko-KR"/>
              </w:rPr>
              <w:t>Resource element index</w:t>
            </w:r>
            <w:r w:rsidR="00E87157">
              <w:rPr>
                <w:sz w:val="20"/>
                <w:szCs w:val="20"/>
                <w:lang w:eastAsia="ko-KR"/>
              </w:rPr>
              <w:t xml:space="preserve"> </w:t>
            </w:r>
            <w:r w:rsidR="00E87157" w:rsidRPr="00E87157">
              <w:rPr>
                <w:i/>
                <w:iCs/>
                <w:sz w:val="20"/>
                <w:szCs w:val="20"/>
                <w:lang w:eastAsia="ko-KR"/>
              </w:rPr>
              <w:t>k</w:t>
            </w:r>
          </w:p>
        </w:tc>
        <w:tc>
          <w:tcPr>
            <w:tcW w:w="1777" w:type="dxa"/>
          </w:tcPr>
          <w:p w14:paraId="7B17FED7" w14:textId="274E254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1777" w:type="dxa"/>
          </w:tcPr>
          <w:p w14:paraId="62987AA2" w14:textId="7BF8257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</w:t>
            </w:r>
          </w:p>
        </w:tc>
      </w:tr>
      <w:tr w:rsidR="009F4894" w:rsidRPr="009F4894" w14:paraId="3BABD401" w14:textId="77777777" w:rsidTr="00E87157">
        <w:trPr>
          <w:jc w:val="center"/>
        </w:trPr>
        <w:tc>
          <w:tcPr>
            <w:tcW w:w="3681" w:type="dxa"/>
          </w:tcPr>
          <w:p w14:paraId="014C8701" w14:textId="6E661CF6" w:rsidR="009F4894" w:rsidRPr="009F4894" w:rsidRDefault="00E87157" w:rsidP="00DE2CEA">
            <w:pPr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</w:rPr>
              <w:t xml:space="preserve">Physical resource block number </w:t>
            </w:r>
            <w:r w:rsidRPr="00EC34D6">
              <w:rPr>
                <w:rFonts w:eastAsia="Yu Mincho"/>
                <w:position w:val="-10"/>
              </w:rPr>
              <w:object w:dxaOrig="435" w:dyaOrig="315" w14:anchorId="59D2286F">
                <v:shape id="_x0000_i1029" type="#_x0000_t75" style="width:21.05pt;height:14.25pt" o:ole="">
                  <v:imagedata r:id="rId11" o:title=""/>
                </v:shape>
                <o:OLEObject Type="Embed" ProgID="Equation.3" ShapeID="_x0000_i1029" DrawAspect="Content" ObjectID="_1649592681" r:id="rId24"/>
              </w:object>
            </w:r>
          </w:p>
        </w:tc>
        <w:tc>
          <w:tcPr>
            <w:tcW w:w="1777" w:type="dxa"/>
          </w:tcPr>
          <w:p w14:paraId="6FE3E4FC" w14:textId="213CAE19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10E44BCD">
                <v:shape id="_x0000_i1030" type="#_x0000_t75" style="width:63.85pt;height:36.7pt" o:ole="">
                  <v:imagedata r:id="rId25" o:title=""/>
                </v:shape>
                <o:OLEObject Type="Embed" ProgID="Equation.3" ShapeID="_x0000_i1030" DrawAspect="Content" ObjectID="_1649592682" r:id="rId26"/>
              </w:object>
            </w:r>
          </w:p>
        </w:tc>
        <w:tc>
          <w:tcPr>
            <w:tcW w:w="1777" w:type="dxa"/>
          </w:tcPr>
          <w:p w14:paraId="14D49D86" w14:textId="7554C314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48EADE08">
                <v:shape id="_x0000_i1031" type="#_x0000_t75" style="width:63.85pt;height:36.7pt" o:ole="">
                  <v:imagedata r:id="rId27" o:title=""/>
                </v:shape>
                <o:OLEObject Type="Embed" ProgID="Equation.3" ShapeID="_x0000_i1031" DrawAspect="Content" ObjectID="_1649592683" r:id="rId28"/>
              </w:object>
            </w:r>
          </w:p>
        </w:tc>
      </w:tr>
    </w:tbl>
    <w:p w14:paraId="71A04240" w14:textId="2C1A7BA6" w:rsidR="00B57DD0" w:rsidRDefault="00B57DD0" w:rsidP="00DE2CEA">
      <w:pPr>
        <w:rPr>
          <w:lang w:eastAsia="ko-KR"/>
        </w:rPr>
      </w:pPr>
    </w:p>
    <w:p w14:paraId="0F066673" w14:textId="387B91D5" w:rsidR="00B57DD0" w:rsidRDefault="00737731" w:rsidP="00DE2CEA">
      <w:pPr>
        <w:rPr>
          <w:lang w:eastAsia="ko-KR"/>
        </w:rPr>
      </w:pPr>
      <w:r w:rsidRPr="00737731">
        <w:rPr>
          <w:rFonts w:hint="eastAsia"/>
          <w:lang w:eastAsia="ko-KR"/>
        </w:rPr>
        <w:t>k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n</w:t>
      </w:r>
      <w:r w:rsidRPr="00737731">
        <w:rPr>
          <w:vertAlign w:val="subscript"/>
          <w:lang w:eastAsia="ko-KR"/>
        </w:rPr>
        <w:t>PRB</w:t>
      </w:r>
      <w:proofErr w:type="spell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및</w:t>
      </w:r>
      <w:r w:rsidRPr="00737731">
        <w:rPr>
          <w:rFonts w:hint="eastAsia"/>
          <w:lang w:eastAsia="ko-KR"/>
        </w:rPr>
        <w:t xml:space="preserve"> N</w:t>
      </w:r>
      <w:r w:rsidRPr="00737731">
        <w:rPr>
          <w:rFonts w:hint="eastAsia"/>
          <w:vertAlign w:val="subscript"/>
          <w:lang w:eastAsia="ko-KR"/>
        </w:rPr>
        <w:t>RB</w:t>
      </w:r>
      <w:r w:rsidRPr="00737731">
        <w:rPr>
          <w:rFonts w:hint="eastAsia"/>
          <w:lang w:eastAsia="ko-KR"/>
        </w:rPr>
        <w:t>는</w:t>
      </w:r>
      <w:r w:rsidRPr="00737731">
        <w:rPr>
          <w:rFonts w:hint="eastAsia"/>
          <w:lang w:eastAsia="ko-KR"/>
        </w:rPr>
        <w:t xml:space="preserve"> </w:t>
      </w:r>
      <w:r w:rsidRPr="005762DB">
        <w:rPr>
          <w:rFonts w:hint="eastAsia"/>
          <w:b/>
          <w:bCs/>
          <w:lang w:eastAsia="ko-KR"/>
        </w:rPr>
        <w:t>TS 38.211</w:t>
      </w:r>
      <w:r w:rsidRPr="00737731">
        <w:rPr>
          <w:rFonts w:hint="eastAsia"/>
          <w:lang w:eastAsia="ko-KR"/>
        </w:rPr>
        <w:t xml:space="preserve"> [9]</w:t>
      </w:r>
      <w:r w:rsidRPr="00737731">
        <w:rPr>
          <w:rFonts w:hint="eastAsia"/>
          <w:lang w:eastAsia="ko-KR"/>
        </w:rPr>
        <w:t>에</w:t>
      </w:r>
      <w:r w:rsidRPr="00737731">
        <w:rPr>
          <w:rFonts w:hint="eastAsia"/>
          <w:lang w:eastAsia="ko-KR"/>
        </w:rPr>
        <w:t xml:space="preserve"> </w:t>
      </w:r>
      <w:proofErr w:type="gramStart"/>
      <w:r w:rsidRPr="00737731">
        <w:rPr>
          <w:rFonts w:hint="eastAsia"/>
          <w:lang w:eastAsia="ko-KR"/>
        </w:rPr>
        <w:t>정의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된</w:t>
      </w:r>
      <w:proofErr w:type="gram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바와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같다</w:t>
      </w:r>
      <w:r w:rsidRPr="00737731">
        <w:rPr>
          <w:rFonts w:hint="eastAsia"/>
          <w:lang w:eastAsia="ko-KR"/>
        </w:rPr>
        <w:t>.</w:t>
      </w:r>
    </w:p>
    <w:p w14:paraId="073187DD" w14:textId="46931991" w:rsidR="00B57DD0" w:rsidRDefault="00B80C3E" w:rsidP="00B80C3E">
      <w:pPr>
        <w:pStyle w:val="4"/>
        <w:rPr>
          <w:lang w:eastAsia="ko-KR"/>
        </w:rPr>
      </w:pPr>
      <w:r w:rsidRPr="00B80C3E">
        <w:rPr>
          <w:lang w:eastAsia="ko-KR"/>
        </w:rPr>
        <w:t>Channel raster entries for each operating band</w:t>
      </w:r>
    </w:p>
    <w:p w14:paraId="1448B309" w14:textId="377991EE" w:rsidR="00B4076C" w:rsidRDefault="00B4076C" w:rsidP="00B4076C">
      <w:pPr>
        <w:rPr>
          <w:lang w:eastAsia="ko-KR"/>
        </w:rPr>
      </w:pPr>
      <w:r w:rsidRPr="00B4076C">
        <w:rPr>
          <w:rFonts w:hint="eastAsia"/>
          <w:lang w:eastAsia="ko-KR"/>
        </w:rPr>
        <w:t>각</w:t>
      </w:r>
      <w:r w:rsidRPr="00B4076C">
        <w:rPr>
          <w:rFonts w:hint="eastAsia"/>
          <w:lang w:eastAsia="ko-KR"/>
        </w:rPr>
        <w:t xml:space="preserve"> NR </w:t>
      </w:r>
      <w:r w:rsidRPr="00B4076C">
        <w:rPr>
          <w:rFonts w:hint="eastAsia"/>
          <w:lang w:eastAsia="ko-KR"/>
        </w:rPr>
        <w:t>작동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대역에서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래스터의</w:t>
      </w:r>
      <w:proofErr w:type="spellEnd"/>
      <w:r w:rsidRPr="00B4076C">
        <w:rPr>
          <w:rFonts w:hint="eastAsia"/>
          <w:lang w:eastAsia="ko-KR"/>
        </w:rPr>
        <w:t xml:space="preserve"> RF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위치는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하위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절</w:t>
      </w:r>
      <w:r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5.4.2.2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</w:t>
      </w:r>
      <w:proofErr w:type="spellEnd"/>
      <w:r w:rsidRPr="00B4076C">
        <w:rPr>
          <w:rFonts w:hint="eastAsia"/>
          <w:lang w:eastAsia="ko-KR"/>
        </w:rPr>
        <w:t>-</w:t>
      </w:r>
      <w:r w:rsidRPr="00B4076C">
        <w:rPr>
          <w:rFonts w:hint="eastAsia"/>
          <w:lang w:eastAsia="ko-KR"/>
        </w:rPr>
        <w:t>자원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요소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매핑을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사용하여</w:t>
      </w:r>
      <w:r w:rsidRPr="00B4076C">
        <w:rPr>
          <w:rFonts w:hint="eastAsia"/>
          <w:lang w:eastAsia="ko-KR"/>
        </w:rPr>
        <w:t xml:space="preserve"> FR1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5.4.2.3-1 </w:t>
      </w:r>
      <w:r w:rsidRPr="00B4076C">
        <w:rPr>
          <w:rFonts w:hint="eastAsia"/>
          <w:lang w:eastAsia="ko-KR"/>
        </w:rPr>
        <w:t>및</w:t>
      </w:r>
      <w:r w:rsidRPr="00B4076C">
        <w:rPr>
          <w:rFonts w:hint="eastAsia"/>
          <w:lang w:eastAsia="ko-KR"/>
        </w:rPr>
        <w:t xml:space="preserve"> FR2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해당</w:t>
      </w:r>
      <w:r w:rsidRPr="00B4076C">
        <w:rPr>
          <w:rFonts w:hint="eastAsia"/>
          <w:lang w:eastAsia="ko-KR"/>
        </w:rPr>
        <w:t xml:space="preserve"> NR-ARFCN</w:t>
      </w:r>
      <w:r w:rsidRPr="00B4076C">
        <w:rPr>
          <w:rFonts w:hint="eastAsia"/>
          <w:lang w:eastAsia="ko-KR"/>
        </w:rPr>
        <w:t>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통해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된</w:t>
      </w:r>
      <w:r w:rsidRPr="00B4076C">
        <w:rPr>
          <w:rFonts w:hint="eastAsia"/>
          <w:lang w:eastAsia="ko-KR"/>
        </w:rPr>
        <w:t>다</w:t>
      </w:r>
      <w:r w:rsidRPr="00B4076C">
        <w:rPr>
          <w:rFonts w:hint="eastAsia"/>
          <w:lang w:eastAsia="ko-KR"/>
        </w:rPr>
        <w:t>.</w:t>
      </w:r>
    </w:p>
    <w:p w14:paraId="2A72A1A1" w14:textId="22D9E743" w:rsidR="00B4076C" w:rsidRDefault="000D6D05" w:rsidP="000D6D05">
      <w:pPr>
        <w:pStyle w:val="ab"/>
        <w:numPr>
          <w:ilvl w:val="0"/>
          <w:numId w:val="39"/>
        </w:numPr>
        <w:rPr>
          <w:lang w:eastAsia="ko-KR"/>
        </w:rPr>
      </w:pPr>
      <w:r w:rsidRPr="000D6D05">
        <w:rPr>
          <w:rFonts w:hint="eastAsia"/>
          <w:lang w:eastAsia="ko-KR"/>
        </w:rPr>
        <w:t xml:space="preserve">100 kHz </w:t>
      </w:r>
      <w:r w:rsidRPr="000D6D05">
        <w:rPr>
          <w:rFonts w:hint="eastAsia"/>
          <w:lang w:eastAsia="ko-KR"/>
        </w:rPr>
        <w:t>채널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래스터가있는</w:t>
      </w:r>
      <w:proofErr w:type="spellEnd"/>
      <w:r w:rsidRPr="000D6D05">
        <w:rPr>
          <w:rFonts w:hint="eastAsia"/>
          <w:lang w:eastAsia="ko-KR"/>
        </w:rPr>
        <w:t xml:space="preserve"> NR </w:t>
      </w:r>
      <w:r w:rsidRPr="000D6D05">
        <w:rPr>
          <w:rFonts w:hint="eastAsia"/>
          <w:lang w:eastAsia="ko-KR"/>
        </w:rPr>
        <w:t>작동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대역의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경우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Raster</w:t>
      </w:r>
      <w:proofErr w:type="spellEnd"/>
      <w:r w:rsidRPr="000D6D05">
        <w:rPr>
          <w:rFonts w:hint="eastAsia"/>
          <w:lang w:eastAsia="ko-KR"/>
        </w:rPr>
        <w:t xml:space="preserve"> = 20 </w:t>
      </w:r>
      <w:r w:rsidRPr="000D6D05">
        <w:rPr>
          <w:rFonts w:hint="eastAsia"/>
          <w:lang w:eastAsia="ko-KR"/>
        </w:rPr>
        <w:t>×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Global</w:t>
      </w:r>
      <w:proofErr w:type="spellEnd"/>
      <w:r>
        <w:rPr>
          <w:rFonts w:hint="eastAsia"/>
          <w:lang w:eastAsia="ko-KR"/>
        </w:rPr>
        <w:t>이</w:t>
      </w:r>
      <w:r w:rsidRPr="000D6D05">
        <w:rPr>
          <w:rFonts w:hint="eastAsia"/>
          <w:lang w:eastAsia="ko-KR"/>
        </w:rPr>
        <w:t>다</w:t>
      </w:r>
      <w:r w:rsidRPr="000D6D05">
        <w:rPr>
          <w:rFonts w:hint="eastAsia"/>
          <w:lang w:eastAsia="ko-KR"/>
        </w:rPr>
        <w:t>.</w:t>
      </w:r>
      <w:r w:rsidR="00AE1FE5">
        <w:rPr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이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경우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모든</w:t>
      </w:r>
      <w:r w:rsidR="00AE1FE5" w:rsidRPr="00AE1FE5">
        <w:rPr>
          <w:rFonts w:hint="eastAsia"/>
          <w:lang w:eastAsia="ko-KR"/>
        </w:rPr>
        <w:t xml:space="preserve"> 20 </w:t>
      </w:r>
      <w:r w:rsidR="00AE1FE5" w:rsidRPr="00AE1FE5">
        <w:rPr>
          <w:rFonts w:hint="eastAsia"/>
          <w:lang w:eastAsia="ko-KR"/>
        </w:rPr>
        <w:t>번째</w:t>
      </w:r>
      <w:r w:rsidR="00AE1FE5" w:rsidRPr="00AE1FE5">
        <w:rPr>
          <w:rFonts w:hint="eastAsia"/>
          <w:lang w:eastAsia="ko-KR"/>
        </w:rPr>
        <w:t xml:space="preserve"> NR-ARFCN</w:t>
      </w:r>
      <w:r w:rsidR="00AE1FE5" w:rsidRPr="00AE1FE5">
        <w:rPr>
          <w:rFonts w:hint="eastAsia"/>
          <w:lang w:eastAsia="ko-KR"/>
        </w:rPr>
        <w:t>은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래스터에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적용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가능하며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표</w:t>
      </w:r>
      <w:r w:rsidR="00AE1FE5" w:rsidRPr="00AE1FE5">
        <w:rPr>
          <w:rFonts w:hint="eastAsia"/>
          <w:lang w:eastAsia="ko-KR"/>
        </w:rPr>
        <w:t xml:space="preserve"> 5.4.2.3-1</w:t>
      </w:r>
      <w:r w:rsidR="00AE1FE5" w:rsidRPr="00AE1FE5">
        <w:rPr>
          <w:rFonts w:hint="eastAsia"/>
          <w:lang w:eastAsia="ko-KR"/>
        </w:rPr>
        <w:t>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래스터의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스텝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크기는</w:t>
      </w:r>
      <w:r w:rsidR="00AE1FE5" w:rsidRPr="00AE1FE5">
        <w:rPr>
          <w:rFonts w:hint="eastAsia"/>
          <w:lang w:eastAsia="ko-KR"/>
        </w:rPr>
        <w:t xml:space="preserve"> &lt;20&gt;</w:t>
      </w:r>
      <w:r w:rsidR="00AE1FE5" w:rsidRPr="00AE1FE5">
        <w:rPr>
          <w:rFonts w:hint="eastAsia"/>
          <w:lang w:eastAsia="ko-KR"/>
        </w:rPr>
        <w:t>으로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주어진다</w:t>
      </w:r>
      <w:r w:rsidR="00AE1FE5" w:rsidRPr="00AE1FE5">
        <w:rPr>
          <w:rFonts w:hint="eastAsia"/>
          <w:lang w:eastAsia="ko-KR"/>
        </w:rPr>
        <w:t>.</w:t>
      </w:r>
    </w:p>
    <w:p w14:paraId="1C89CB83" w14:textId="354E7E84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미만의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{3,6}.</w:t>
      </w:r>
      <w:r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이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모든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I</w:t>
      </w:r>
      <w:r w:rsidRPr="00AE1FE5">
        <w:rPr>
          <w:rFonts w:hint="eastAsia"/>
          <w:vertAlign w:val="superscript"/>
          <w:lang w:eastAsia="ko-KR"/>
        </w:rPr>
        <w:t>th</w:t>
      </w:r>
      <w:proofErr w:type="spellEnd"/>
      <w:r w:rsidRPr="00AE1FE5">
        <w:rPr>
          <w:rFonts w:hint="eastAsia"/>
          <w:lang w:eastAsia="ko-KR"/>
        </w:rPr>
        <w:t xml:space="preserve"> NR ARFCN</w:t>
      </w:r>
      <w:r w:rsidRPr="00AE1FE5">
        <w:rPr>
          <w:rFonts w:hint="eastAsia"/>
          <w:lang w:eastAsia="ko-KR"/>
        </w:rPr>
        <w:t>은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래스터에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적용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가능하며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표</w:t>
      </w:r>
      <w:r w:rsidRPr="00AE1FE5">
        <w:rPr>
          <w:rFonts w:hint="eastAsia"/>
          <w:lang w:eastAsia="ko-KR"/>
        </w:rPr>
        <w:t xml:space="preserve"> 5.4.2.3-1</w:t>
      </w:r>
      <w:r w:rsidRPr="00AE1FE5">
        <w:rPr>
          <w:rFonts w:hint="eastAsia"/>
          <w:lang w:eastAsia="ko-KR"/>
        </w:rPr>
        <w:t>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래스터의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스텝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크기는</w:t>
      </w:r>
      <w:r w:rsidRPr="00AE1FE5">
        <w:rPr>
          <w:rFonts w:hint="eastAsia"/>
          <w:lang w:eastAsia="ko-KR"/>
        </w:rPr>
        <w:t xml:space="preserve"> &lt;I&gt;</w:t>
      </w:r>
      <w:r w:rsidRPr="00AE1FE5">
        <w:rPr>
          <w:rFonts w:hint="eastAsia"/>
          <w:lang w:eastAsia="ko-KR"/>
        </w:rPr>
        <w:t>로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주어진다</w:t>
      </w:r>
      <w:r w:rsidRPr="00AE1FE5">
        <w:rPr>
          <w:rFonts w:hint="eastAsia"/>
          <w:lang w:eastAsia="ko-KR"/>
        </w:rPr>
        <w:t>.</w:t>
      </w:r>
    </w:p>
    <w:p w14:paraId="1F584D7F" w14:textId="582DAB9D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이상의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및</w:t>
      </w:r>
      <w:r w:rsidRPr="00AE1FE5">
        <w:rPr>
          <w:lang w:eastAsia="ko-KR"/>
        </w:rPr>
        <w:t xml:space="preserve"> 60kHz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,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{1, 2}.</w:t>
      </w:r>
      <w:r w:rsidR="00564ADE">
        <w:rPr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이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경우</w:t>
      </w:r>
      <w:r w:rsidR="00564ADE" w:rsidRPr="00564ADE">
        <w:rPr>
          <w:rFonts w:hint="eastAsia"/>
          <w:lang w:eastAsia="ko-KR"/>
        </w:rPr>
        <w:t xml:space="preserve">,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모든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I</w:t>
      </w:r>
      <w:r w:rsidR="00564ADE" w:rsidRPr="00564ADE">
        <w:rPr>
          <w:rFonts w:hint="eastAsia"/>
          <w:vertAlign w:val="superscript"/>
          <w:lang w:eastAsia="ko-KR"/>
        </w:rPr>
        <w:t>th</w:t>
      </w:r>
      <w:proofErr w:type="spellEnd"/>
      <w:r w:rsidR="00564ADE" w:rsidRPr="00564ADE">
        <w:rPr>
          <w:rFonts w:hint="eastAsia"/>
          <w:lang w:eastAsia="ko-KR"/>
        </w:rPr>
        <w:t xml:space="preserve"> NR ARFCN</w:t>
      </w:r>
      <w:r w:rsidR="00564ADE" w:rsidRPr="00564ADE">
        <w:rPr>
          <w:rFonts w:hint="eastAsia"/>
          <w:lang w:eastAsia="ko-KR"/>
        </w:rPr>
        <w:t>은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적용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가능하며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5.4.2.3-1 </w:t>
      </w:r>
      <w:r w:rsidR="00564ADE" w:rsidRPr="00564ADE">
        <w:rPr>
          <w:rFonts w:hint="eastAsia"/>
          <w:lang w:eastAsia="ko-KR"/>
        </w:rPr>
        <w:t>및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5.4.2.3-2</w:t>
      </w:r>
      <w:r w:rsidR="00564ADE" w:rsidRPr="00564ADE">
        <w:rPr>
          <w:rFonts w:hint="eastAsia"/>
          <w:lang w:eastAsia="ko-KR"/>
        </w:rPr>
        <w:t>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대한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스텝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크기는</w:t>
      </w:r>
      <w:r w:rsidR="00564ADE" w:rsidRPr="00564ADE">
        <w:rPr>
          <w:rFonts w:hint="eastAsia"/>
          <w:lang w:eastAsia="ko-KR"/>
        </w:rPr>
        <w:t xml:space="preserve"> &lt;I</w:t>
      </w:r>
      <w:proofErr w:type="gramStart"/>
      <w:r w:rsidR="00564ADE" w:rsidRPr="00564ADE">
        <w:rPr>
          <w:rFonts w:hint="eastAsia"/>
          <w:lang w:eastAsia="ko-KR"/>
        </w:rPr>
        <w:t>&gt; .</w:t>
      </w:r>
      <w:proofErr w:type="gramEnd"/>
    </w:p>
    <w:p w14:paraId="6B1D7A1A" w14:textId="27097E30" w:rsidR="00185E57" w:rsidRDefault="00185E57" w:rsidP="000D6D05">
      <w:pPr>
        <w:pStyle w:val="ab"/>
        <w:numPr>
          <w:ilvl w:val="0"/>
          <w:numId w:val="39"/>
        </w:numPr>
        <w:rPr>
          <w:lang w:eastAsia="ko-KR"/>
        </w:rPr>
      </w:pP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가</w:t>
      </w:r>
      <w:r w:rsidRPr="00185E57">
        <w:rPr>
          <w:rFonts w:hint="eastAsia"/>
          <w:lang w:eastAsia="ko-KR"/>
        </w:rPr>
        <w:t xml:space="preserve"> 2 </w:t>
      </w:r>
      <w:r w:rsidRPr="00185E57">
        <w:rPr>
          <w:rFonts w:hint="eastAsia"/>
          <w:lang w:eastAsia="ko-KR"/>
        </w:rPr>
        <w:t>개인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주파수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대역에서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동일한</w:t>
      </w:r>
      <w:r w:rsidRPr="00185E57">
        <w:rPr>
          <w:rFonts w:hint="eastAsia"/>
          <w:lang w:eastAsia="ko-KR"/>
        </w:rPr>
        <w:t xml:space="preserve"> SCS </w:t>
      </w:r>
      <w:r w:rsidRPr="00185E57">
        <w:rPr>
          <w:rFonts w:hint="eastAsia"/>
          <w:lang w:eastAsia="ko-KR"/>
        </w:rPr>
        <w:t>만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사용하여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채널에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85E57">
        <w:rPr>
          <w:rFonts w:hint="eastAsia"/>
          <w:lang w:eastAsia="ko-KR"/>
        </w:rPr>
        <w:t>다</w:t>
      </w:r>
      <w:r w:rsidRPr="00185E57">
        <w:rPr>
          <w:rFonts w:hint="eastAsia"/>
          <w:lang w:eastAsia="ko-KR"/>
        </w:rPr>
        <w:t>.</w:t>
      </w:r>
    </w:p>
    <w:p w14:paraId="0825A754" w14:textId="3B9689C9" w:rsidR="00B4076C" w:rsidRPr="00942C1F" w:rsidRDefault="00942C1F" w:rsidP="00942C1F">
      <w:pPr>
        <w:jc w:val="center"/>
        <w:rPr>
          <w:b/>
          <w:bCs/>
          <w:lang w:eastAsia="ko-KR"/>
        </w:rPr>
      </w:pPr>
      <w:r w:rsidRPr="00942C1F">
        <w:rPr>
          <w:b/>
          <w:bCs/>
          <w:lang w:eastAsia="ko-KR"/>
        </w:rPr>
        <w:lastRenderedPageBreak/>
        <w:t>Table 5.4.2.3-1: Applicable NR-ARFCN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977"/>
        <w:gridCol w:w="3401"/>
      </w:tblGrid>
      <w:tr w:rsidR="008C5F33" w14:paraId="2B25FA78" w14:textId="77777777" w:rsidTr="00015F41">
        <w:tc>
          <w:tcPr>
            <w:tcW w:w="1413" w:type="dxa"/>
            <w:shd w:val="clear" w:color="auto" w:fill="EAF1DD" w:themeFill="accent3" w:themeFillTint="33"/>
          </w:tcPr>
          <w:p w14:paraId="4D45215B" w14:textId="551D01BF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0DFBC54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01D8C08" w14:textId="65D96AB6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2977" w:type="dxa"/>
            <w:shd w:val="clear" w:color="auto" w:fill="EAF1DD" w:themeFill="accent3" w:themeFillTint="33"/>
          </w:tcPr>
          <w:p w14:paraId="3D304266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Uplink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3891F5EF" w14:textId="3AC5468C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  <w:tc>
          <w:tcPr>
            <w:tcW w:w="3401" w:type="dxa"/>
            <w:shd w:val="clear" w:color="auto" w:fill="EAF1DD" w:themeFill="accent3" w:themeFillTint="33"/>
          </w:tcPr>
          <w:p w14:paraId="0B6A6ADC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Downlink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5294A25F" w14:textId="7F701F37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8C5F33" w14:paraId="1119B891" w14:textId="77777777" w:rsidTr="00015F41">
        <w:tc>
          <w:tcPr>
            <w:tcW w:w="1413" w:type="dxa"/>
          </w:tcPr>
          <w:p w14:paraId="6B068CE8" w14:textId="3F9EF94C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1559" w:type="dxa"/>
          </w:tcPr>
          <w:p w14:paraId="75588CC6" w14:textId="7B7FFC57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11D88BB" w14:textId="456BE8CA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384000 - &lt;20&gt; - 396000</w:t>
            </w:r>
          </w:p>
        </w:tc>
        <w:tc>
          <w:tcPr>
            <w:tcW w:w="3401" w:type="dxa"/>
          </w:tcPr>
          <w:p w14:paraId="45135110" w14:textId="034E565B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422000 - &lt;20&gt; - 434000</w:t>
            </w:r>
          </w:p>
        </w:tc>
      </w:tr>
      <w:tr w:rsidR="008C5F33" w14:paraId="44F0FDBC" w14:textId="77777777" w:rsidTr="00015F41">
        <w:tc>
          <w:tcPr>
            <w:tcW w:w="1413" w:type="dxa"/>
          </w:tcPr>
          <w:p w14:paraId="22CA5FC7" w14:textId="53531FC3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1559" w:type="dxa"/>
          </w:tcPr>
          <w:p w14:paraId="48C92B9C" w14:textId="7BD3312E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89AE319" w14:textId="2C228812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- 382000</w:t>
            </w:r>
          </w:p>
        </w:tc>
        <w:tc>
          <w:tcPr>
            <w:tcW w:w="3401" w:type="dxa"/>
          </w:tcPr>
          <w:p w14:paraId="190737B6" w14:textId="5941C32B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- 398000</w:t>
            </w:r>
          </w:p>
        </w:tc>
      </w:tr>
      <w:tr w:rsidR="008C5F33" w14:paraId="6A605233" w14:textId="77777777" w:rsidTr="00015F41">
        <w:tc>
          <w:tcPr>
            <w:tcW w:w="1413" w:type="dxa"/>
          </w:tcPr>
          <w:p w14:paraId="6C42ED1C" w14:textId="52CAB20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1559" w:type="dxa"/>
          </w:tcPr>
          <w:p w14:paraId="5E8F46E0" w14:textId="7A80B43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99EFB62" w14:textId="4947E9D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342000 - &lt;20&gt; - 357000</w:t>
            </w:r>
          </w:p>
        </w:tc>
        <w:tc>
          <w:tcPr>
            <w:tcW w:w="3401" w:type="dxa"/>
          </w:tcPr>
          <w:p w14:paraId="231EA9AF" w14:textId="3869493E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361000 - &lt;20&gt; - 376000</w:t>
            </w:r>
          </w:p>
        </w:tc>
      </w:tr>
      <w:tr w:rsidR="008C5F33" w14:paraId="376BFCEE" w14:textId="77777777" w:rsidTr="00015F41">
        <w:tc>
          <w:tcPr>
            <w:tcW w:w="1413" w:type="dxa"/>
          </w:tcPr>
          <w:p w14:paraId="0C3E4E24" w14:textId="34C5CC3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1559" w:type="dxa"/>
          </w:tcPr>
          <w:p w14:paraId="4D4865DD" w14:textId="0B4356AE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D789E42" w14:textId="313F6ECA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164800 - &lt;20&gt; - 169800</w:t>
            </w:r>
          </w:p>
        </w:tc>
        <w:tc>
          <w:tcPr>
            <w:tcW w:w="3401" w:type="dxa"/>
          </w:tcPr>
          <w:p w14:paraId="475C350D" w14:textId="72E17072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173800 - &lt;20&gt; - 178800</w:t>
            </w:r>
          </w:p>
        </w:tc>
      </w:tr>
      <w:tr w:rsidR="008C5F33" w14:paraId="0591FDD5" w14:textId="77777777" w:rsidTr="00015F41">
        <w:tc>
          <w:tcPr>
            <w:tcW w:w="1413" w:type="dxa"/>
          </w:tcPr>
          <w:p w14:paraId="44D2FBB2" w14:textId="45F3B735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1559" w:type="dxa"/>
          </w:tcPr>
          <w:p w14:paraId="6D0EAF35" w14:textId="0E5BD88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7647265" w14:textId="2EFDC7C1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500000 - &lt;20&gt; - 514000</w:t>
            </w:r>
          </w:p>
        </w:tc>
        <w:tc>
          <w:tcPr>
            <w:tcW w:w="3401" w:type="dxa"/>
          </w:tcPr>
          <w:p w14:paraId="13858D7F" w14:textId="0DF9533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524000 - &lt;20&gt; - 538000</w:t>
            </w:r>
          </w:p>
        </w:tc>
      </w:tr>
      <w:tr w:rsidR="008C5F33" w14:paraId="1DF6DBD9" w14:textId="77777777" w:rsidTr="00015F41">
        <w:tc>
          <w:tcPr>
            <w:tcW w:w="1413" w:type="dxa"/>
          </w:tcPr>
          <w:p w14:paraId="4CC38CCD" w14:textId="6DB9BB6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1559" w:type="dxa"/>
          </w:tcPr>
          <w:p w14:paraId="04FD65B3" w14:textId="7457D768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0833339C" w14:textId="2F48A602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176000 - &lt;20&gt; - </w:t>
            </w:r>
            <w:r w:rsidR="007E616A">
              <w:rPr>
                <w:sz w:val="20"/>
                <w:szCs w:val="20"/>
                <w:lang w:eastAsia="ko-KR"/>
              </w:rPr>
              <w:t>183000</w:t>
            </w:r>
          </w:p>
        </w:tc>
        <w:tc>
          <w:tcPr>
            <w:tcW w:w="3401" w:type="dxa"/>
          </w:tcPr>
          <w:p w14:paraId="2F4FA843" w14:textId="52FD9BA9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185000 - &lt;20&gt; - 192000</w:t>
            </w:r>
          </w:p>
        </w:tc>
      </w:tr>
      <w:tr w:rsidR="008C5F33" w14:paraId="7E9569FC" w14:textId="77777777" w:rsidTr="00015F41">
        <w:tc>
          <w:tcPr>
            <w:tcW w:w="1413" w:type="dxa"/>
          </w:tcPr>
          <w:p w14:paraId="225CCE94" w14:textId="34C882D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1559" w:type="dxa"/>
          </w:tcPr>
          <w:p w14:paraId="5D6DC6D3" w14:textId="12928194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7717C4B" w14:textId="161DDE3B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139800 - &lt;20&gt; - 143200</w:t>
            </w:r>
          </w:p>
        </w:tc>
        <w:tc>
          <w:tcPr>
            <w:tcW w:w="3401" w:type="dxa"/>
          </w:tcPr>
          <w:p w14:paraId="37BA3BD0" w14:textId="002B8301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145800 - &lt;20&gt; - 149200</w:t>
            </w:r>
          </w:p>
        </w:tc>
      </w:tr>
      <w:tr w:rsidR="00FB2A10" w14:paraId="6E117EA0" w14:textId="77777777" w:rsidTr="00015F41">
        <w:tc>
          <w:tcPr>
            <w:tcW w:w="1413" w:type="dxa"/>
          </w:tcPr>
          <w:p w14:paraId="072386F5" w14:textId="55577B85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1559" w:type="dxa"/>
          </w:tcPr>
          <w:p w14:paraId="78FD1E9F" w14:textId="4B269BB9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18CADC1" w14:textId="1C61091A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166400 - &lt;20&gt; - 172400</w:t>
            </w:r>
          </w:p>
        </w:tc>
        <w:tc>
          <w:tcPr>
            <w:tcW w:w="3401" w:type="dxa"/>
          </w:tcPr>
          <w:p w14:paraId="2CF27F7C" w14:textId="4AB623E0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158200 - &lt;20&gt; - 164200</w:t>
            </w:r>
          </w:p>
        </w:tc>
      </w:tr>
      <w:tr w:rsidR="00FB2A10" w14:paraId="2ABA905A" w14:textId="77777777" w:rsidTr="00015F41">
        <w:tc>
          <w:tcPr>
            <w:tcW w:w="1413" w:type="dxa"/>
          </w:tcPr>
          <w:p w14:paraId="4C14AE34" w14:textId="0C144CCB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1559" w:type="dxa"/>
          </w:tcPr>
          <w:p w14:paraId="506BDD5A" w14:textId="4647A341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517A514" w14:textId="624BA936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- 383000</w:t>
            </w:r>
          </w:p>
        </w:tc>
        <w:tc>
          <w:tcPr>
            <w:tcW w:w="3401" w:type="dxa"/>
          </w:tcPr>
          <w:p w14:paraId="0724D2E0" w14:textId="78DC0DA2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- 399000</w:t>
            </w:r>
          </w:p>
        </w:tc>
      </w:tr>
      <w:tr w:rsidR="00FB2A10" w14:paraId="3F3961D6" w14:textId="77777777" w:rsidTr="00015F41">
        <w:tc>
          <w:tcPr>
            <w:tcW w:w="1413" w:type="dxa"/>
          </w:tcPr>
          <w:p w14:paraId="7A3055DD" w14:textId="765F6C1E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1559" w:type="dxa"/>
          </w:tcPr>
          <w:p w14:paraId="2B5AF9DF" w14:textId="51F2535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C3099C8" w14:textId="03E4EFDE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140600 - &lt;20&gt; - 149600</w:t>
            </w:r>
          </w:p>
        </w:tc>
        <w:tc>
          <w:tcPr>
            <w:tcW w:w="3401" w:type="dxa"/>
          </w:tcPr>
          <w:p w14:paraId="4F886938" w14:textId="35A79B09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151600 - &lt;20&gt; - 160600</w:t>
            </w:r>
          </w:p>
        </w:tc>
      </w:tr>
      <w:tr w:rsidR="00FB2A10" w14:paraId="535E7BF9" w14:textId="77777777" w:rsidTr="00015F41">
        <w:tc>
          <w:tcPr>
            <w:tcW w:w="1413" w:type="dxa"/>
          </w:tcPr>
          <w:p w14:paraId="454B0D92" w14:textId="4D97C444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1559" w:type="dxa"/>
          </w:tcPr>
          <w:p w14:paraId="6B548196" w14:textId="6A1FADA4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3FC58BF" w14:textId="6402393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  <w:tc>
          <w:tcPr>
            <w:tcW w:w="3401" w:type="dxa"/>
          </w:tcPr>
          <w:p w14:paraId="22E5579A" w14:textId="6BAF2C23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</w:tr>
      <w:tr w:rsidR="00FB2A10" w14:paraId="108E3EB5" w14:textId="77777777" w:rsidTr="00015F41">
        <w:tc>
          <w:tcPr>
            <w:tcW w:w="1413" w:type="dxa"/>
          </w:tcPr>
          <w:p w14:paraId="1D67725F" w14:textId="1BB3F978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1559" w:type="dxa"/>
          </w:tcPr>
          <w:p w14:paraId="249B6933" w14:textId="3D3DD131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F9653" w14:textId="65B2720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  <w:tc>
          <w:tcPr>
            <w:tcW w:w="3401" w:type="dxa"/>
          </w:tcPr>
          <w:p w14:paraId="4BD6F553" w14:textId="1B00CAA5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</w:tr>
      <w:tr w:rsidR="00FB2A10" w14:paraId="347BBB39" w14:textId="77777777" w:rsidTr="00015F41">
        <w:tc>
          <w:tcPr>
            <w:tcW w:w="1413" w:type="dxa"/>
          </w:tcPr>
          <w:p w14:paraId="3EC32E63" w14:textId="32CF4E41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1559" w:type="dxa"/>
          </w:tcPr>
          <w:p w14:paraId="60D75AF0" w14:textId="242BF276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0C89443" w14:textId="42A1D1EB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  <w:tc>
          <w:tcPr>
            <w:tcW w:w="3401" w:type="dxa"/>
          </w:tcPr>
          <w:p w14:paraId="69EC9778" w14:textId="5ACDD7FC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</w:tr>
      <w:tr w:rsidR="00FB2A10" w14:paraId="14E1A36E" w14:textId="77777777" w:rsidTr="00015F41">
        <w:tc>
          <w:tcPr>
            <w:tcW w:w="1413" w:type="dxa"/>
          </w:tcPr>
          <w:p w14:paraId="639D1635" w14:textId="106C8AED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1559" w:type="dxa"/>
          </w:tcPr>
          <w:p w14:paraId="1C69D2D6" w14:textId="0B2840E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2CA1E95" w14:textId="500E2B2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  <w:tc>
          <w:tcPr>
            <w:tcW w:w="3401" w:type="dxa"/>
          </w:tcPr>
          <w:p w14:paraId="3F03EE81" w14:textId="71CB6BA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</w:tr>
      <w:tr w:rsidR="00E3389D" w14:paraId="1D633E14" w14:textId="77777777" w:rsidTr="00E3389D">
        <w:tc>
          <w:tcPr>
            <w:tcW w:w="1413" w:type="dxa"/>
            <w:vMerge w:val="restart"/>
            <w:vAlign w:val="center"/>
          </w:tcPr>
          <w:p w14:paraId="602B3C36" w14:textId="4D89FD2D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1559" w:type="dxa"/>
          </w:tcPr>
          <w:p w14:paraId="75B1C612" w14:textId="5BC7B2B7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4008944E" w14:textId="2173F79A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  <w:tc>
          <w:tcPr>
            <w:tcW w:w="3401" w:type="dxa"/>
          </w:tcPr>
          <w:p w14:paraId="242E403E" w14:textId="18D91EAE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</w:tr>
      <w:tr w:rsidR="00E3389D" w14:paraId="4F592EF2" w14:textId="77777777" w:rsidTr="00015F41">
        <w:tc>
          <w:tcPr>
            <w:tcW w:w="1413" w:type="dxa"/>
            <w:vMerge/>
          </w:tcPr>
          <w:p w14:paraId="673D83F0" w14:textId="77777777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3DFB86BF" w14:textId="400B432F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756D3130" w14:textId="393FAA74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  <w:tc>
          <w:tcPr>
            <w:tcW w:w="3401" w:type="dxa"/>
          </w:tcPr>
          <w:p w14:paraId="7904FC8A" w14:textId="35360288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</w:tr>
      <w:tr w:rsidR="00FB2A10" w14:paraId="44BE3176" w14:textId="77777777" w:rsidTr="00015F41">
        <w:tc>
          <w:tcPr>
            <w:tcW w:w="1413" w:type="dxa"/>
          </w:tcPr>
          <w:p w14:paraId="1DE2E1A5" w14:textId="4B4464C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1559" w:type="dxa"/>
          </w:tcPr>
          <w:p w14:paraId="23F739DB" w14:textId="03AF7BE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E7341E6" w14:textId="14B1C2B7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  <w:tc>
          <w:tcPr>
            <w:tcW w:w="3401" w:type="dxa"/>
          </w:tcPr>
          <w:p w14:paraId="06B40F5E" w14:textId="587C883A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FB2A10" w14:paraId="2AB91B81" w14:textId="77777777" w:rsidTr="00015F41">
        <w:tc>
          <w:tcPr>
            <w:tcW w:w="1413" w:type="dxa"/>
          </w:tcPr>
          <w:p w14:paraId="15CD3348" w14:textId="69371C3D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1559" w:type="dxa"/>
          </w:tcPr>
          <w:p w14:paraId="7C350DC5" w14:textId="7E31244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A5E3CC0" w14:textId="09757F2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  <w:tc>
          <w:tcPr>
            <w:tcW w:w="3401" w:type="dxa"/>
          </w:tcPr>
          <w:p w14:paraId="2C4D40BB" w14:textId="46375DE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FB2A10" w14:paraId="51A75AAA" w14:textId="77777777" w:rsidTr="00015F41">
        <w:tc>
          <w:tcPr>
            <w:tcW w:w="1413" w:type="dxa"/>
          </w:tcPr>
          <w:p w14:paraId="7C17BAE4" w14:textId="414ED71E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1559" w:type="dxa"/>
          </w:tcPr>
          <w:p w14:paraId="3569B2B1" w14:textId="3E49D66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2F8FF80" w14:textId="75811DBE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156EAB1E" w14:textId="0136D2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422000 – &lt;20&gt; – 440000</w:t>
            </w:r>
          </w:p>
        </w:tc>
      </w:tr>
      <w:tr w:rsidR="00FB2A10" w14:paraId="7A16F284" w14:textId="77777777" w:rsidTr="00015F41">
        <w:tc>
          <w:tcPr>
            <w:tcW w:w="1413" w:type="dxa"/>
          </w:tcPr>
          <w:p w14:paraId="74E9DF92" w14:textId="5A50D5D2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1559" w:type="dxa"/>
          </w:tcPr>
          <w:p w14:paraId="4B32DB40" w14:textId="31B38E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1FFC9" w14:textId="2EB9244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339000 – &lt;20&gt; – 342000</w:t>
            </w:r>
          </w:p>
        </w:tc>
        <w:tc>
          <w:tcPr>
            <w:tcW w:w="3401" w:type="dxa"/>
          </w:tcPr>
          <w:p w14:paraId="428EC48B" w14:textId="16D6E056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399000 – &lt;20&gt; – 404000</w:t>
            </w:r>
          </w:p>
        </w:tc>
      </w:tr>
      <w:tr w:rsidR="00FB2A10" w14:paraId="5AFF2C57" w14:textId="77777777" w:rsidTr="00015F41">
        <w:tc>
          <w:tcPr>
            <w:tcW w:w="1413" w:type="dxa"/>
          </w:tcPr>
          <w:p w14:paraId="50CCBC1E" w14:textId="62910C7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1559" w:type="dxa"/>
          </w:tcPr>
          <w:p w14:paraId="5959B0F3" w14:textId="507D169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0E64340" w14:textId="5A580C3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132600 – &lt;20&gt; – 139600</w:t>
            </w:r>
          </w:p>
        </w:tc>
        <w:tc>
          <w:tcPr>
            <w:tcW w:w="3401" w:type="dxa"/>
          </w:tcPr>
          <w:p w14:paraId="7CAEDA71" w14:textId="2429DA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123400 – &lt;20&gt; – 130400</w:t>
            </w:r>
          </w:p>
        </w:tc>
      </w:tr>
      <w:tr w:rsidR="00FB2A10" w14:paraId="295D041A" w14:textId="77777777" w:rsidTr="00015F41">
        <w:tc>
          <w:tcPr>
            <w:tcW w:w="1413" w:type="dxa"/>
          </w:tcPr>
          <w:p w14:paraId="590A8F51" w14:textId="38516F7F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1559" w:type="dxa"/>
          </w:tcPr>
          <w:p w14:paraId="05290A92" w14:textId="69D7A7C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28724FC" w14:textId="32B9C7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294000</w:t>
            </w:r>
          </w:p>
        </w:tc>
        <w:tc>
          <w:tcPr>
            <w:tcW w:w="3401" w:type="dxa"/>
          </w:tcPr>
          <w:p w14:paraId="65A295E3" w14:textId="71237D1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295000 – &lt;20&gt; – 303600</w:t>
            </w:r>
          </w:p>
        </w:tc>
      </w:tr>
      <w:tr w:rsidR="00C90BFC" w14:paraId="40A17752" w14:textId="77777777" w:rsidTr="00015F41">
        <w:tc>
          <w:tcPr>
            <w:tcW w:w="1413" w:type="dxa"/>
          </w:tcPr>
          <w:p w14:paraId="26790B7C" w14:textId="1C94B52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1559" w:type="dxa"/>
          </w:tcPr>
          <w:p w14:paraId="0CBA4FB1" w14:textId="114CFEE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2900341" w14:textId="3AB6C37B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49D9B92B" w14:textId="4952594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C90BFC" w14:paraId="559F98A8" w14:textId="77777777" w:rsidTr="00015F41">
        <w:tc>
          <w:tcPr>
            <w:tcW w:w="1413" w:type="dxa"/>
          </w:tcPr>
          <w:p w14:paraId="690D0502" w14:textId="5162E0ED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1559" w:type="dxa"/>
          </w:tcPr>
          <w:p w14:paraId="3386031B" w14:textId="51DB837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731F36F" w14:textId="7DF14FB2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1254ADE3" w14:textId="11D0E13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C90BFC" w14:paraId="1E3E053B" w14:textId="77777777" w:rsidTr="00C90BFC">
        <w:tc>
          <w:tcPr>
            <w:tcW w:w="1413" w:type="dxa"/>
            <w:vMerge w:val="restart"/>
            <w:vAlign w:val="center"/>
          </w:tcPr>
          <w:p w14:paraId="0F4493F1" w14:textId="2E12AC4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1559" w:type="dxa"/>
          </w:tcPr>
          <w:p w14:paraId="54EC2FB5" w14:textId="58B6D6E0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3EF2493" w14:textId="31CF5452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  <w:tc>
          <w:tcPr>
            <w:tcW w:w="3401" w:type="dxa"/>
          </w:tcPr>
          <w:p w14:paraId="085ACB83" w14:textId="1691EB80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</w:tr>
      <w:tr w:rsidR="00C90BFC" w14:paraId="5E382A77" w14:textId="77777777" w:rsidTr="00C90BFC">
        <w:tc>
          <w:tcPr>
            <w:tcW w:w="1413" w:type="dxa"/>
            <w:vMerge/>
            <w:vAlign w:val="center"/>
          </w:tcPr>
          <w:p w14:paraId="103C3FF3" w14:textId="11AF7306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726DFC08" w14:textId="2F065622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006AA5F0" w14:textId="2CB36A2B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  <w:tc>
          <w:tcPr>
            <w:tcW w:w="3401" w:type="dxa"/>
          </w:tcPr>
          <w:p w14:paraId="166C9260" w14:textId="6DCB93CD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</w:tr>
      <w:tr w:rsidR="003F3D39" w14:paraId="2BEBF8CF" w14:textId="77777777" w:rsidTr="00C90BFC">
        <w:tc>
          <w:tcPr>
            <w:tcW w:w="1413" w:type="dxa"/>
            <w:vMerge w:val="restart"/>
            <w:vAlign w:val="center"/>
          </w:tcPr>
          <w:p w14:paraId="08382088" w14:textId="6FFBE37A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1559" w:type="dxa"/>
          </w:tcPr>
          <w:p w14:paraId="6C44C870" w14:textId="520378AD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25CA5205" w14:textId="095F55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  <w:tc>
          <w:tcPr>
            <w:tcW w:w="3401" w:type="dxa"/>
          </w:tcPr>
          <w:p w14:paraId="5DB961DB" w14:textId="30CADC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</w:tr>
      <w:tr w:rsidR="003F3D39" w14:paraId="4492A8A8" w14:textId="77777777" w:rsidTr="00C90BFC">
        <w:tc>
          <w:tcPr>
            <w:tcW w:w="1413" w:type="dxa"/>
            <w:vMerge/>
            <w:vAlign w:val="center"/>
          </w:tcPr>
          <w:p w14:paraId="599F07BD" w14:textId="2C7D52CE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4F8CC08" w14:textId="6A3954F2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17B817BD" w14:textId="10B4FAB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  <w:tc>
          <w:tcPr>
            <w:tcW w:w="3401" w:type="dxa"/>
          </w:tcPr>
          <w:p w14:paraId="0C73766B" w14:textId="3B517EA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</w:tr>
      <w:tr w:rsidR="003F3D39" w14:paraId="53A3839A" w14:textId="77777777" w:rsidTr="00C90BFC">
        <w:tc>
          <w:tcPr>
            <w:tcW w:w="1413" w:type="dxa"/>
            <w:vMerge w:val="restart"/>
            <w:vAlign w:val="center"/>
          </w:tcPr>
          <w:p w14:paraId="3C967590" w14:textId="740E5EA2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n79</w:t>
            </w:r>
          </w:p>
        </w:tc>
        <w:tc>
          <w:tcPr>
            <w:tcW w:w="1559" w:type="dxa"/>
          </w:tcPr>
          <w:p w14:paraId="7328FCA3" w14:textId="1DB3E41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670E591" w14:textId="0767A9F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  <w:tc>
          <w:tcPr>
            <w:tcW w:w="3401" w:type="dxa"/>
          </w:tcPr>
          <w:p w14:paraId="342391F7" w14:textId="26929A1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</w:tr>
      <w:tr w:rsidR="003F3D39" w14:paraId="4ADD3394" w14:textId="77777777" w:rsidTr="00015F41">
        <w:tc>
          <w:tcPr>
            <w:tcW w:w="1413" w:type="dxa"/>
            <w:vMerge/>
          </w:tcPr>
          <w:p w14:paraId="0F118477" w14:textId="77777777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E1388B2" w14:textId="1942B35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3E6FE8BC" w14:textId="27046020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  <w:tc>
          <w:tcPr>
            <w:tcW w:w="3401" w:type="dxa"/>
          </w:tcPr>
          <w:p w14:paraId="6640467E" w14:textId="6E34328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</w:tr>
      <w:tr w:rsidR="003F3D39" w14:paraId="10E148C7" w14:textId="77777777" w:rsidTr="00015F41">
        <w:tc>
          <w:tcPr>
            <w:tcW w:w="1413" w:type="dxa"/>
          </w:tcPr>
          <w:p w14:paraId="77D826EF" w14:textId="4DBEA10C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n80</w:t>
            </w:r>
          </w:p>
        </w:tc>
        <w:tc>
          <w:tcPr>
            <w:tcW w:w="1559" w:type="dxa"/>
          </w:tcPr>
          <w:p w14:paraId="3A5A8D58" w14:textId="1C41C8E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EED3FD0" w14:textId="231B353F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357000</w:t>
            </w:r>
          </w:p>
        </w:tc>
        <w:tc>
          <w:tcPr>
            <w:tcW w:w="3401" w:type="dxa"/>
          </w:tcPr>
          <w:p w14:paraId="2EB5D60C" w14:textId="3039A85E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4F58E137" w14:textId="77777777" w:rsidTr="00015F41">
        <w:tc>
          <w:tcPr>
            <w:tcW w:w="1413" w:type="dxa"/>
          </w:tcPr>
          <w:p w14:paraId="3568821A" w14:textId="42724444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n81</w:t>
            </w:r>
          </w:p>
        </w:tc>
        <w:tc>
          <w:tcPr>
            <w:tcW w:w="1559" w:type="dxa"/>
          </w:tcPr>
          <w:p w14:paraId="0553E150" w14:textId="22C5216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DF76092" w14:textId="43B4AB38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176000 – &lt;20&gt; – 183000</w:t>
            </w:r>
          </w:p>
        </w:tc>
        <w:tc>
          <w:tcPr>
            <w:tcW w:w="3401" w:type="dxa"/>
          </w:tcPr>
          <w:p w14:paraId="1640CF2E" w14:textId="2EFCEF99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61167BA3" w14:textId="77777777" w:rsidTr="00015F41">
        <w:tc>
          <w:tcPr>
            <w:tcW w:w="1413" w:type="dxa"/>
          </w:tcPr>
          <w:p w14:paraId="6D06D99B" w14:textId="1A9804A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n82</w:t>
            </w:r>
          </w:p>
        </w:tc>
        <w:tc>
          <w:tcPr>
            <w:tcW w:w="1559" w:type="dxa"/>
          </w:tcPr>
          <w:p w14:paraId="3AD709D1" w14:textId="7F9F644D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6A0702A" w14:textId="3C5DBB3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166400 – &lt;20&gt; – 172400</w:t>
            </w:r>
          </w:p>
        </w:tc>
        <w:tc>
          <w:tcPr>
            <w:tcW w:w="3401" w:type="dxa"/>
          </w:tcPr>
          <w:p w14:paraId="33FBE1E9" w14:textId="3880851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3B95455B" w14:textId="77777777" w:rsidTr="00015F41">
        <w:tc>
          <w:tcPr>
            <w:tcW w:w="1413" w:type="dxa"/>
          </w:tcPr>
          <w:p w14:paraId="668FBE5A" w14:textId="54843868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n83</w:t>
            </w:r>
          </w:p>
        </w:tc>
        <w:tc>
          <w:tcPr>
            <w:tcW w:w="1559" w:type="dxa"/>
          </w:tcPr>
          <w:p w14:paraId="3386697F" w14:textId="20D7CFC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68A0F11" w14:textId="0F202BB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140600 – &lt;20&gt; –149600</w:t>
            </w:r>
          </w:p>
        </w:tc>
        <w:tc>
          <w:tcPr>
            <w:tcW w:w="3401" w:type="dxa"/>
          </w:tcPr>
          <w:p w14:paraId="3970E887" w14:textId="357DB7C4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1C833A41" w14:textId="77777777" w:rsidTr="00015F41">
        <w:tc>
          <w:tcPr>
            <w:tcW w:w="1413" w:type="dxa"/>
          </w:tcPr>
          <w:p w14:paraId="1D26CCA9" w14:textId="6702934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n84</w:t>
            </w:r>
          </w:p>
        </w:tc>
        <w:tc>
          <w:tcPr>
            <w:tcW w:w="1559" w:type="dxa"/>
          </w:tcPr>
          <w:p w14:paraId="74862005" w14:textId="124B4EEE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8875B99" w14:textId="50F1F0D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384000 – &lt;20&gt; – 396000</w:t>
            </w:r>
          </w:p>
        </w:tc>
        <w:tc>
          <w:tcPr>
            <w:tcW w:w="3401" w:type="dxa"/>
          </w:tcPr>
          <w:p w14:paraId="5BD1D91E" w14:textId="32FFA4D5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79564FCE" w14:textId="77777777" w:rsidTr="00015F41">
        <w:tc>
          <w:tcPr>
            <w:tcW w:w="1413" w:type="dxa"/>
          </w:tcPr>
          <w:p w14:paraId="5C8AA3BC" w14:textId="19386C7D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n86</w:t>
            </w:r>
          </w:p>
        </w:tc>
        <w:tc>
          <w:tcPr>
            <w:tcW w:w="1559" w:type="dxa"/>
          </w:tcPr>
          <w:p w14:paraId="4DB83B1D" w14:textId="6E1FAC11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FC09CE1" w14:textId="0FAEEC2B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0B4F394F" w14:textId="146355ED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</w:tbl>
    <w:p w14:paraId="018629C2" w14:textId="12FC9A79" w:rsidR="00B4076C" w:rsidRDefault="00B4076C" w:rsidP="00B4076C">
      <w:pPr>
        <w:rPr>
          <w:lang w:eastAsia="ko-KR"/>
        </w:rPr>
      </w:pPr>
    </w:p>
    <w:p w14:paraId="7FBEC0C3" w14:textId="2F700EBA" w:rsidR="00B4076C" w:rsidRPr="00EB3346" w:rsidRDefault="00EB3346" w:rsidP="00EB3346">
      <w:pPr>
        <w:jc w:val="center"/>
        <w:rPr>
          <w:b/>
          <w:bCs/>
          <w:lang w:eastAsia="ko-KR"/>
        </w:rPr>
      </w:pPr>
      <w:r w:rsidRPr="00EB3346">
        <w:rPr>
          <w:b/>
          <w:bCs/>
          <w:lang w:eastAsia="ko-KR"/>
        </w:rPr>
        <w:t>Table 5.4.2.3-2: Applicable NR-ARFCN per operating band in FR2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1560"/>
        <w:gridCol w:w="1701"/>
        <w:gridCol w:w="3969"/>
      </w:tblGrid>
      <w:tr w:rsidR="00EB3346" w14:paraId="67C3CA97" w14:textId="77777777" w:rsidTr="00EB3346">
        <w:tc>
          <w:tcPr>
            <w:tcW w:w="1560" w:type="dxa"/>
          </w:tcPr>
          <w:p w14:paraId="2335E42D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1701" w:type="dxa"/>
          </w:tcPr>
          <w:p w14:paraId="657F4CA4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3969" w:type="dxa"/>
          </w:tcPr>
          <w:p w14:paraId="5FAC158E" w14:textId="77777777" w:rsidR="00EB3346" w:rsidRDefault="00EB3346" w:rsidP="00B4076C">
            <w:pPr>
              <w:rPr>
                <w:lang w:eastAsia="ko-KR"/>
              </w:rPr>
            </w:pPr>
          </w:p>
        </w:tc>
      </w:tr>
      <w:tr w:rsidR="00EB3346" w14:paraId="28FB97FC" w14:textId="77777777" w:rsidTr="00EB3346">
        <w:tc>
          <w:tcPr>
            <w:tcW w:w="1560" w:type="dxa"/>
            <w:shd w:val="clear" w:color="auto" w:fill="EAF1DD" w:themeFill="accent3" w:themeFillTint="33"/>
            <w:vAlign w:val="center"/>
          </w:tcPr>
          <w:p w14:paraId="4C2F6C78" w14:textId="77777777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lastRenderedPageBreak/>
              <w:t xml:space="preserve">NR </w:t>
            </w:r>
          </w:p>
          <w:p w14:paraId="51BA6F8C" w14:textId="5527C27A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operating</w:t>
            </w:r>
          </w:p>
          <w:p w14:paraId="5D3FF32C" w14:textId="49AB752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66808402" w14:textId="77777777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960C389" w14:textId="6B55394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3969" w:type="dxa"/>
            <w:shd w:val="clear" w:color="auto" w:fill="EAF1DD" w:themeFill="accent3" w:themeFillTint="33"/>
            <w:vAlign w:val="center"/>
          </w:tcPr>
          <w:p w14:paraId="61DA65B1" w14:textId="3F68AD1F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 xml:space="preserve">Uplink </w:t>
            </w:r>
            <w:r>
              <w:rPr>
                <w:b/>
                <w:bCs/>
                <w:sz w:val="20"/>
                <w:szCs w:val="20"/>
                <w:lang w:eastAsia="ko-KR"/>
              </w:rPr>
              <w:t>and Downlink</w:t>
            </w:r>
          </w:p>
          <w:p w14:paraId="3F838953" w14:textId="0BDE150E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103A55D5" w14:textId="34380CE5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6F738B" w14:paraId="0D47B250" w14:textId="77777777" w:rsidTr="006F738B">
        <w:tc>
          <w:tcPr>
            <w:tcW w:w="1560" w:type="dxa"/>
            <w:vMerge w:val="restart"/>
            <w:vAlign w:val="center"/>
          </w:tcPr>
          <w:p w14:paraId="57025C96" w14:textId="5D7A52D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1701" w:type="dxa"/>
          </w:tcPr>
          <w:p w14:paraId="10A6CF9F" w14:textId="795D799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6A77B42A" w14:textId="6F241B2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2054166 - &lt;1&gt; - 2104165</w:t>
            </w:r>
          </w:p>
        </w:tc>
      </w:tr>
      <w:tr w:rsidR="006F738B" w14:paraId="0513000F" w14:textId="77777777" w:rsidTr="006F738B">
        <w:tc>
          <w:tcPr>
            <w:tcW w:w="1560" w:type="dxa"/>
            <w:vMerge/>
            <w:vAlign w:val="center"/>
          </w:tcPr>
          <w:p w14:paraId="12904EA1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4525265E" w14:textId="5C2C5C9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3D3DC09C" w14:textId="681A62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2054167 - &lt;2&gt; - 2104165</w:t>
            </w:r>
          </w:p>
        </w:tc>
      </w:tr>
      <w:tr w:rsidR="006F738B" w14:paraId="2BFBC9F4" w14:textId="77777777" w:rsidTr="006F738B">
        <w:tc>
          <w:tcPr>
            <w:tcW w:w="1560" w:type="dxa"/>
            <w:vMerge w:val="restart"/>
            <w:vAlign w:val="center"/>
          </w:tcPr>
          <w:p w14:paraId="44F5FBB1" w14:textId="0C992C32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n258</w:t>
            </w:r>
          </w:p>
        </w:tc>
        <w:tc>
          <w:tcPr>
            <w:tcW w:w="1701" w:type="dxa"/>
          </w:tcPr>
          <w:p w14:paraId="2BC590A4" w14:textId="147DABE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554AA72A" w14:textId="664C38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&lt;1&gt; - 2070832</w:t>
            </w:r>
          </w:p>
        </w:tc>
      </w:tr>
      <w:tr w:rsidR="006F738B" w14:paraId="4D5953DE" w14:textId="77777777" w:rsidTr="006F738B">
        <w:tc>
          <w:tcPr>
            <w:tcW w:w="1560" w:type="dxa"/>
            <w:vMerge/>
            <w:vAlign w:val="center"/>
          </w:tcPr>
          <w:p w14:paraId="48159F5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08E8747" w14:textId="6A3E577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76E86AE2" w14:textId="19133D3D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&lt;2&gt; - 2070831</w:t>
            </w:r>
          </w:p>
        </w:tc>
      </w:tr>
      <w:tr w:rsidR="006F738B" w14:paraId="0EA5798F" w14:textId="77777777" w:rsidTr="006F738B">
        <w:tc>
          <w:tcPr>
            <w:tcW w:w="1560" w:type="dxa"/>
            <w:vMerge w:val="restart"/>
            <w:vAlign w:val="center"/>
          </w:tcPr>
          <w:p w14:paraId="7C53392E" w14:textId="20E60EB3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n260</w:t>
            </w:r>
          </w:p>
        </w:tc>
        <w:tc>
          <w:tcPr>
            <w:tcW w:w="1701" w:type="dxa"/>
          </w:tcPr>
          <w:p w14:paraId="1FC58AC8" w14:textId="7EDA039B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7869D1E0" w14:textId="147DB1C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2229166 - &lt;1&gt; - 2279165</w:t>
            </w:r>
          </w:p>
        </w:tc>
      </w:tr>
      <w:tr w:rsidR="006F738B" w14:paraId="719BDB66" w14:textId="77777777" w:rsidTr="006F738B">
        <w:tc>
          <w:tcPr>
            <w:tcW w:w="1560" w:type="dxa"/>
            <w:vMerge/>
            <w:vAlign w:val="center"/>
          </w:tcPr>
          <w:p w14:paraId="4EBBA8FE" w14:textId="77777777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104EFF4E" w14:textId="0CC9529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41A4FD72" w14:textId="242D3C4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2229167 - &lt;2&gt; - 2279165</w:t>
            </w:r>
          </w:p>
        </w:tc>
      </w:tr>
      <w:tr w:rsidR="006F738B" w14:paraId="1770D6C9" w14:textId="77777777" w:rsidTr="006F738B">
        <w:tc>
          <w:tcPr>
            <w:tcW w:w="1560" w:type="dxa"/>
            <w:vMerge w:val="restart"/>
            <w:vAlign w:val="center"/>
          </w:tcPr>
          <w:p w14:paraId="7E232412" w14:textId="6B956F43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1701" w:type="dxa"/>
          </w:tcPr>
          <w:p w14:paraId="252BCFA9" w14:textId="31DB1F5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1CCA4975" w14:textId="635FF659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&lt;1&gt; - 2084999</w:t>
            </w:r>
          </w:p>
        </w:tc>
      </w:tr>
      <w:tr w:rsidR="006F738B" w14:paraId="4B835A70" w14:textId="77777777" w:rsidTr="00EB3346">
        <w:tc>
          <w:tcPr>
            <w:tcW w:w="1560" w:type="dxa"/>
            <w:vMerge/>
          </w:tcPr>
          <w:p w14:paraId="17E336F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2C02D80" w14:textId="3E4E331C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219E2878" w14:textId="52D4F6F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&lt;2&gt; - 2084999</w:t>
            </w:r>
          </w:p>
        </w:tc>
      </w:tr>
    </w:tbl>
    <w:p w14:paraId="1DEB8205" w14:textId="6EE7C4BE" w:rsidR="00B4076C" w:rsidRDefault="00B4076C" w:rsidP="00B4076C">
      <w:pPr>
        <w:rPr>
          <w:lang w:eastAsia="ko-KR"/>
        </w:rPr>
      </w:pPr>
    </w:p>
    <w:p w14:paraId="4C739F70" w14:textId="17751878" w:rsidR="00B4076C" w:rsidRDefault="00621280" w:rsidP="00621280">
      <w:pPr>
        <w:pStyle w:val="3"/>
        <w:rPr>
          <w:lang w:eastAsia="ko-KR"/>
        </w:rPr>
      </w:pPr>
      <w:r>
        <w:rPr>
          <w:lang w:eastAsia="ko-KR"/>
        </w:rPr>
        <w:t>Synchronization raster</w:t>
      </w:r>
    </w:p>
    <w:p w14:paraId="61382566" w14:textId="44530FA6" w:rsidR="00B4076C" w:rsidRDefault="007E32C9" w:rsidP="007E32C9">
      <w:pPr>
        <w:pStyle w:val="4"/>
        <w:rPr>
          <w:lang w:eastAsia="ko-KR"/>
        </w:rPr>
      </w:pPr>
      <w:r w:rsidRPr="007E32C9">
        <w:rPr>
          <w:lang w:eastAsia="ko-KR"/>
        </w:rPr>
        <w:t>Synchronization raster and numbering</w:t>
      </w:r>
    </w:p>
    <w:p w14:paraId="0968955C" w14:textId="14D0DAA7" w:rsidR="00B4076C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래스터는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명시적인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시그널링이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존재하지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않을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때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시스템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획득을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위해</w:t>
      </w:r>
      <w:r w:rsidRPr="009146C5">
        <w:rPr>
          <w:rFonts w:hint="eastAsia"/>
          <w:lang w:eastAsia="ko-KR"/>
        </w:rPr>
        <w:t xml:space="preserve"> UE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의해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사용될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수있는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위치를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나타낸다</w:t>
      </w:r>
      <w:r w:rsidRPr="009146C5">
        <w:rPr>
          <w:rFonts w:hint="eastAsia"/>
          <w:lang w:eastAsia="ko-KR"/>
        </w:rPr>
        <w:t>.</w:t>
      </w:r>
    </w:p>
    <w:p w14:paraId="2B60F177" w14:textId="5801755C" w:rsidR="009146C5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전역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래스터는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SS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해당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번호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가진</w:t>
      </w:r>
      <w:r w:rsidRPr="009146C5">
        <w:rPr>
          <w:rFonts w:hint="eastAsia"/>
          <w:lang w:eastAsia="ko-KR"/>
        </w:rPr>
        <w:t xml:space="preserve"> SSREF</w:t>
      </w:r>
      <w:r w:rsidRPr="009146C5">
        <w:rPr>
          <w:rFonts w:hint="eastAsia"/>
          <w:lang w:eastAsia="ko-KR"/>
        </w:rPr>
        <w:t>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범위에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대한</w:t>
      </w:r>
      <w:r w:rsidRPr="009146C5">
        <w:rPr>
          <w:rFonts w:hint="eastAsia"/>
          <w:lang w:eastAsia="ko-KR"/>
        </w:rPr>
        <w:t xml:space="preserve"> SSREF </w:t>
      </w:r>
      <w:r w:rsidRPr="009146C5">
        <w:rPr>
          <w:rFonts w:hint="eastAsia"/>
          <w:lang w:eastAsia="ko-KR"/>
        </w:rPr>
        <w:t>및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파라미터는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표</w:t>
      </w:r>
      <w:r w:rsidRPr="009146C5">
        <w:rPr>
          <w:rFonts w:hint="eastAsia"/>
          <w:lang w:eastAsia="ko-KR"/>
        </w:rPr>
        <w:t xml:space="preserve"> 5.4.3.1-1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있다</w:t>
      </w:r>
      <w:r w:rsidRPr="009146C5">
        <w:rPr>
          <w:rFonts w:hint="eastAsia"/>
          <w:lang w:eastAsia="ko-KR"/>
        </w:rPr>
        <w:t>.</w:t>
      </w:r>
    </w:p>
    <w:p w14:paraId="4B002A08" w14:textId="709AF9FF" w:rsidR="0073422D" w:rsidRDefault="0073422D" w:rsidP="00B4076C">
      <w:pPr>
        <w:rPr>
          <w:lang w:eastAsia="ko-KR"/>
        </w:rPr>
      </w:pPr>
      <w:r w:rsidRPr="0073422D">
        <w:rPr>
          <w:rFonts w:hint="eastAsia"/>
          <w:lang w:eastAsia="ko-KR"/>
        </w:rPr>
        <w:t xml:space="preserve">SS </w:t>
      </w:r>
      <w:r w:rsidRPr="0073422D">
        <w:rPr>
          <w:rFonts w:hint="eastAsia"/>
          <w:lang w:eastAsia="ko-KR"/>
        </w:rPr>
        <w:t>블록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참조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주파수</w:t>
      </w:r>
      <w:r w:rsidRPr="0073422D">
        <w:rPr>
          <w:rFonts w:hint="eastAsia"/>
          <w:lang w:eastAsia="ko-KR"/>
        </w:rPr>
        <w:t xml:space="preserve"> SSREF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해당하는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자원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요소는</w:t>
      </w:r>
      <w:r w:rsidRPr="0073422D">
        <w:rPr>
          <w:rFonts w:hint="eastAsia"/>
          <w:lang w:eastAsia="ko-KR"/>
        </w:rPr>
        <w:t xml:space="preserve"> 5.4.3.2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주어진다</w:t>
      </w:r>
      <w:r w:rsidRPr="0073422D">
        <w:rPr>
          <w:rFonts w:hint="eastAsia"/>
          <w:lang w:eastAsia="ko-KR"/>
        </w:rPr>
        <w:t xml:space="preserve">.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블록의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proofErr w:type="spellStart"/>
      <w:r w:rsidRPr="0073422D">
        <w:rPr>
          <w:rFonts w:hint="eastAsia"/>
          <w:lang w:eastAsia="ko-KR"/>
        </w:rPr>
        <w:t>래스터</w:t>
      </w:r>
      <w:proofErr w:type="spellEnd"/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및</w:t>
      </w:r>
      <w:r w:rsidRPr="0073422D">
        <w:rPr>
          <w:rFonts w:hint="eastAsia"/>
          <w:lang w:eastAsia="ko-KR"/>
        </w:rPr>
        <w:t xml:space="preserve"> </w:t>
      </w:r>
      <w:proofErr w:type="spellStart"/>
      <w:r w:rsidRPr="0073422D">
        <w:rPr>
          <w:rFonts w:hint="eastAsia"/>
          <w:lang w:eastAsia="ko-KR"/>
        </w:rPr>
        <w:t>부반송파</w:t>
      </w:r>
      <w:proofErr w:type="spellEnd"/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간격은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각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대역마다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별도로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정의된다</w:t>
      </w:r>
      <w:r w:rsidRPr="0073422D">
        <w:rPr>
          <w:rFonts w:hint="eastAsia"/>
          <w:lang w:eastAsia="ko-KR"/>
        </w:rPr>
        <w:t>.</w:t>
      </w:r>
    </w:p>
    <w:p w14:paraId="0475925E" w14:textId="042C43A2" w:rsidR="0073422D" w:rsidRPr="0073422D" w:rsidRDefault="0073422D" w:rsidP="0073422D">
      <w:pPr>
        <w:jc w:val="center"/>
        <w:rPr>
          <w:b/>
          <w:bCs/>
          <w:lang w:eastAsia="ko-KR"/>
        </w:rPr>
      </w:pPr>
      <w:r w:rsidRPr="0073422D">
        <w:rPr>
          <w:b/>
          <w:bCs/>
          <w:lang w:eastAsia="ko-KR"/>
        </w:rPr>
        <w:t>Table 5.4.3.1-1: GSCN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118"/>
        <w:gridCol w:w="1560"/>
        <w:gridCol w:w="1564"/>
      </w:tblGrid>
      <w:tr w:rsidR="00EA6345" w14:paraId="4E2D65FD" w14:textId="77777777" w:rsidTr="00EA6345">
        <w:trPr>
          <w:jc w:val="center"/>
        </w:trPr>
        <w:tc>
          <w:tcPr>
            <w:tcW w:w="1980" w:type="dxa"/>
            <w:shd w:val="clear" w:color="auto" w:fill="EAF1DD" w:themeFill="accent3" w:themeFillTint="33"/>
            <w:vAlign w:val="center"/>
          </w:tcPr>
          <w:p w14:paraId="1E06C9D1" w14:textId="308A3E6A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 w:rsidRPr="00EA6345"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 w:rsidRPr="00EA6345"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057909CE" w14:textId="4E4E6059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SS block frequency position SS</w:t>
            </w:r>
            <w:r w:rsidRPr="00EA6345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0F79E421" w14:textId="1A97E4B5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GSCN</w:t>
            </w:r>
          </w:p>
        </w:tc>
        <w:tc>
          <w:tcPr>
            <w:tcW w:w="1564" w:type="dxa"/>
            <w:shd w:val="clear" w:color="auto" w:fill="EAF1DD" w:themeFill="accent3" w:themeFillTint="33"/>
            <w:vAlign w:val="center"/>
          </w:tcPr>
          <w:p w14:paraId="5231739E" w14:textId="1309865F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</w:tc>
      </w:tr>
      <w:tr w:rsidR="00EA6345" w14:paraId="53D908D1" w14:textId="77777777" w:rsidTr="007B4644">
        <w:trPr>
          <w:jc w:val="center"/>
        </w:trPr>
        <w:tc>
          <w:tcPr>
            <w:tcW w:w="1980" w:type="dxa"/>
            <w:vAlign w:val="center"/>
          </w:tcPr>
          <w:p w14:paraId="3EAE82D6" w14:textId="66858A54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0 - 3000</w:t>
            </w:r>
          </w:p>
        </w:tc>
        <w:tc>
          <w:tcPr>
            <w:tcW w:w="3118" w:type="dxa"/>
            <w:vAlign w:val="center"/>
          </w:tcPr>
          <w:p w14:paraId="51B24422" w14:textId="77777777" w:rsidR="007B4644" w:rsidRPr="00EC34D6" w:rsidRDefault="007B4644" w:rsidP="007B4644">
            <w:pPr>
              <w:pStyle w:val="TAC"/>
              <w:rPr>
                <w:lang w:eastAsia="ja-JP"/>
              </w:rPr>
            </w:pPr>
            <w:r w:rsidRPr="00EC34D6">
              <w:rPr>
                <w:lang w:eastAsia="ja-JP"/>
              </w:rPr>
              <w:t>N * 1200 kHz + M * 50 kHz,</w:t>
            </w:r>
          </w:p>
          <w:p w14:paraId="47DE231C" w14:textId="3EECB39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>N = 1:2499, M ϵ {1,3,5} (Note)</w:t>
            </w:r>
          </w:p>
        </w:tc>
        <w:tc>
          <w:tcPr>
            <w:tcW w:w="1560" w:type="dxa"/>
            <w:vAlign w:val="center"/>
          </w:tcPr>
          <w:p w14:paraId="2FF5BB12" w14:textId="6074E2C7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3N + (M-3)/2</w:t>
            </w:r>
          </w:p>
        </w:tc>
        <w:tc>
          <w:tcPr>
            <w:tcW w:w="1564" w:type="dxa"/>
            <w:vAlign w:val="center"/>
          </w:tcPr>
          <w:p w14:paraId="01166979" w14:textId="69F34F6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2 - 7498</w:t>
            </w:r>
          </w:p>
        </w:tc>
      </w:tr>
      <w:tr w:rsidR="00EA6345" w14:paraId="00E56ED5" w14:textId="77777777" w:rsidTr="007B4644">
        <w:trPr>
          <w:jc w:val="center"/>
        </w:trPr>
        <w:tc>
          <w:tcPr>
            <w:tcW w:w="1980" w:type="dxa"/>
            <w:vAlign w:val="center"/>
          </w:tcPr>
          <w:p w14:paraId="48342D2B" w14:textId="4560FB04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3000 - 24250</w:t>
            </w:r>
          </w:p>
        </w:tc>
        <w:tc>
          <w:tcPr>
            <w:tcW w:w="3118" w:type="dxa"/>
            <w:vAlign w:val="center"/>
          </w:tcPr>
          <w:p w14:paraId="14B59780" w14:textId="0AE3B251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3000 MHz + N * 1.44 MHz, </w:t>
            </w:r>
            <w:r w:rsidRPr="00EC34D6">
              <w:rPr>
                <w:lang w:eastAsia="ja-JP"/>
              </w:rPr>
              <w:br/>
              <w:t>N = 0:14756</w:t>
            </w:r>
          </w:p>
        </w:tc>
        <w:tc>
          <w:tcPr>
            <w:tcW w:w="1560" w:type="dxa"/>
            <w:vAlign w:val="center"/>
          </w:tcPr>
          <w:p w14:paraId="1581CAEA" w14:textId="7C8586F0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+ N</w:t>
            </w:r>
          </w:p>
        </w:tc>
        <w:tc>
          <w:tcPr>
            <w:tcW w:w="1564" w:type="dxa"/>
            <w:vAlign w:val="center"/>
          </w:tcPr>
          <w:p w14:paraId="2F523C70" w14:textId="25D62B7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7499 - 22255</w:t>
            </w:r>
          </w:p>
        </w:tc>
      </w:tr>
      <w:tr w:rsidR="00EA6345" w14:paraId="7BEB94A9" w14:textId="77777777" w:rsidTr="007B4644">
        <w:trPr>
          <w:jc w:val="center"/>
        </w:trPr>
        <w:tc>
          <w:tcPr>
            <w:tcW w:w="1980" w:type="dxa"/>
            <w:vAlign w:val="center"/>
          </w:tcPr>
          <w:p w14:paraId="7CD98232" w14:textId="611C57C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24250 - 100000</w:t>
            </w:r>
          </w:p>
        </w:tc>
        <w:tc>
          <w:tcPr>
            <w:tcW w:w="3118" w:type="dxa"/>
            <w:vAlign w:val="center"/>
          </w:tcPr>
          <w:p w14:paraId="3F64A76F" w14:textId="6A5B06D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24250.08 MHz + N * 17.28 MHz, </w:t>
            </w:r>
            <w:r w:rsidRPr="00EC34D6">
              <w:rPr>
                <w:lang w:eastAsia="ja-JP"/>
              </w:rPr>
              <w:br/>
              <w:t>N = 0:4383</w:t>
            </w:r>
          </w:p>
        </w:tc>
        <w:tc>
          <w:tcPr>
            <w:tcW w:w="1560" w:type="dxa"/>
            <w:vAlign w:val="center"/>
          </w:tcPr>
          <w:p w14:paraId="137828AA" w14:textId="16E4C60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+ N</w:t>
            </w:r>
          </w:p>
        </w:tc>
        <w:tc>
          <w:tcPr>
            <w:tcW w:w="1564" w:type="dxa"/>
            <w:vAlign w:val="center"/>
          </w:tcPr>
          <w:p w14:paraId="03BCC559" w14:textId="0D383CD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22256 - 26639</w:t>
            </w:r>
          </w:p>
        </w:tc>
      </w:tr>
      <w:tr w:rsidR="00E42D23" w14:paraId="331ADC50" w14:textId="77777777" w:rsidTr="00413764">
        <w:trPr>
          <w:jc w:val="center"/>
        </w:trPr>
        <w:tc>
          <w:tcPr>
            <w:tcW w:w="8222" w:type="dxa"/>
            <w:gridSpan w:val="4"/>
          </w:tcPr>
          <w:p w14:paraId="20D1FE70" w14:textId="67734CF5" w:rsidR="00E42D23" w:rsidRPr="00EA6345" w:rsidRDefault="00E42D23" w:rsidP="00B4076C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42D23">
              <w:rPr>
                <w:sz w:val="20"/>
                <w:szCs w:val="20"/>
                <w:lang w:eastAsia="ko-KR"/>
              </w:rPr>
              <w:t>The default value for operating bands with SCS spaced channel raster is M=3.</w:t>
            </w:r>
          </w:p>
        </w:tc>
      </w:tr>
    </w:tbl>
    <w:p w14:paraId="287C3966" w14:textId="40B2BF78" w:rsidR="00B4076C" w:rsidRDefault="00B4076C" w:rsidP="00B4076C">
      <w:pPr>
        <w:rPr>
          <w:lang w:eastAsia="ko-KR"/>
        </w:rPr>
      </w:pPr>
    </w:p>
    <w:p w14:paraId="24682807" w14:textId="4873CF45" w:rsidR="00B4076C" w:rsidRDefault="00E42D23" w:rsidP="00E42D23">
      <w:pPr>
        <w:pStyle w:val="4"/>
        <w:rPr>
          <w:lang w:eastAsia="ko-KR"/>
        </w:rPr>
      </w:pPr>
      <w:r w:rsidRPr="00E42D23">
        <w:rPr>
          <w:lang w:eastAsia="ko-KR"/>
        </w:rPr>
        <w:t>Synchronization raster to synchronization block resource element mapping</w:t>
      </w:r>
    </w:p>
    <w:p w14:paraId="1DE35D64" w14:textId="5195745E" w:rsidR="00AB3CF6" w:rsidRDefault="00AB3CF6" w:rsidP="00AB3CF6">
      <w:pPr>
        <w:rPr>
          <w:lang w:eastAsia="ko-KR"/>
        </w:rPr>
      </w:pPr>
      <w:r w:rsidRPr="00AB3CF6">
        <w:rPr>
          <w:rFonts w:hint="eastAsia"/>
          <w:lang w:eastAsia="ko-KR"/>
        </w:rPr>
        <w:t>동기화</w:t>
      </w:r>
      <w:r w:rsidRPr="00AB3CF6">
        <w:rPr>
          <w:rFonts w:hint="eastAsia"/>
          <w:lang w:eastAsia="ko-KR"/>
        </w:rPr>
        <w:t xml:space="preserve"> </w:t>
      </w:r>
      <w:proofErr w:type="spellStart"/>
      <w:r w:rsidRPr="00AB3CF6">
        <w:rPr>
          <w:rFonts w:hint="eastAsia"/>
          <w:lang w:eastAsia="ko-KR"/>
        </w:rPr>
        <w:t>래스터와</w:t>
      </w:r>
      <w:proofErr w:type="spellEnd"/>
      <w:r w:rsidRPr="00AB3CF6">
        <w:rPr>
          <w:rFonts w:hint="eastAsia"/>
          <w:lang w:eastAsia="ko-KR"/>
        </w:rPr>
        <w:t xml:space="preserve"> SS </w:t>
      </w:r>
      <w:r w:rsidRPr="00AB3CF6">
        <w:rPr>
          <w:rFonts w:hint="eastAsia"/>
          <w:lang w:eastAsia="ko-KR"/>
        </w:rPr>
        <w:t>블록의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해당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자원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요소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간의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매핑은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표</w:t>
      </w:r>
      <w:r w:rsidRPr="00AB3CF6">
        <w:rPr>
          <w:rFonts w:hint="eastAsia"/>
          <w:lang w:eastAsia="ko-KR"/>
        </w:rPr>
        <w:t xml:space="preserve"> 5.4.3.2-1</w:t>
      </w:r>
      <w:r w:rsidRPr="00AB3CF6">
        <w:rPr>
          <w:rFonts w:hint="eastAsia"/>
          <w:lang w:eastAsia="ko-KR"/>
        </w:rPr>
        <w:t>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나와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있다</w:t>
      </w:r>
      <w:r w:rsidRPr="00AB3CF6">
        <w:rPr>
          <w:rFonts w:hint="eastAsia"/>
          <w:lang w:eastAsia="ko-KR"/>
        </w:rPr>
        <w:t xml:space="preserve">. </w:t>
      </w:r>
      <w:r w:rsidRPr="00AB3CF6">
        <w:rPr>
          <w:rFonts w:hint="eastAsia"/>
          <w:lang w:eastAsia="ko-KR"/>
        </w:rPr>
        <w:t>맵핑은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채널에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할당되어</w:t>
      </w:r>
      <w:r w:rsidRPr="00AB3CF6">
        <w:rPr>
          <w:rFonts w:hint="eastAsia"/>
          <w:lang w:eastAsia="ko-KR"/>
        </w:rPr>
        <w:t xml:space="preserve"> UL </w:t>
      </w:r>
      <w:r w:rsidRPr="00AB3CF6">
        <w:rPr>
          <w:rFonts w:hint="eastAsia"/>
          <w:lang w:eastAsia="ko-KR"/>
        </w:rPr>
        <w:t>및</w:t>
      </w:r>
      <w:r w:rsidRPr="00AB3CF6">
        <w:rPr>
          <w:rFonts w:hint="eastAsia"/>
          <w:lang w:eastAsia="ko-KR"/>
        </w:rPr>
        <w:t xml:space="preserve"> DL </w:t>
      </w:r>
      <w:r w:rsidRPr="00AB3CF6">
        <w:rPr>
          <w:rFonts w:hint="eastAsia"/>
          <w:lang w:eastAsia="ko-KR"/>
        </w:rPr>
        <w:t>모두에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적용되는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총</w:t>
      </w:r>
      <w:r w:rsidRPr="00AB3CF6">
        <w:rPr>
          <w:rFonts w:hint="eastAsia"/>
          <w:lang w:eastAsia="ko-KR"/>
        </w:rPr>
        <w:t xml:space="preserve"> RB </w:t>
      </w:r>
      <w:r w:rsidRPr="00AB3CF6">
        <w:rPr>
          <w:rFonts w:hint="eastAsia"/>
          <w:lang w:eastAsia="ko-KR"/>
        </w:rPr>
        <w:t>수에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따라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AB3CF6">
        <w:rPr>
          <w:rFonts w:hint="eastAsia"/>
          <w:lang w:eastAsia="ko-KR"/>
        </w:rPr>
        <w:t>다</w:t>
      </w:r>
      <w:r w:rsidRPr="00AB3CF6">
        <w:rPr>
          <w:rFonts w:hint="eastAsia"/>
          <w:lang w:eastAsia="ko-KR"/>
        </w:rPr>
        <w:t>.</w:t>
      </w:r>
    </w:p>
    <w:p w14:paraId="6D9E1EA0" w14:textId="11E1C5C8" w:rsidR="00E02DE8" w:rsidRPr="00E02DE8" w:rsidRDefault="00E02DE8" w:rsidP="00E02DE8">
      <w:pPr>
        <w:jc w:val="center"/>
        <w:rPr>
          <w:b/>
          <w:bCs/>
          <w:lang w:eastAsia="ko-KR"/>
        </w:rPr>
      </w:pPr>
      <w:r w:rsidRPr="00E02DE8">
        <w:rPr>
          <w:b/>
          <w:bCs/>
          <w:lang w:eastAsia="ko-KR"/>
        </w:rPr>
        <w:lastRenderedPageBreak/>
        <w:t>Table 5.4.3.2-</w:t>
      </w:r>
      <w:proofErr w:type="gramStart"/>
      <w:r w:rsidRPr="00E02DE8">
        <w:rPr>
          <w:b/>
          <w:bCs/>
          <w:lang w:eastAsia="ko-KR"/>
        </w:rPr>
        <w:t>1:Synchronization</w:t>
      </w:r>
      <w:proofErr w:type="gramEnd"/>
      <w:r w:rsidRPr="00E02DE8">
        <w:rPr>
          <w:b/>
          <w:bCs/>
          <w:lang w:eastAsia="ko-KR"/>
        </w:rPr>
        <w:t xml:space="preserve"> Raster to SS block Resource Element Mapping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5103"/>
        <w:gridCol w:w="2835"/>
      </w:tblGrid>
      <w:tr w:rsidR="00EE53CB" w14:paraId="3A3DA267" w14:textId="77777777" w:rsidTr="00EE53CB">
        <w:tc>
          <w:tcPr>
            <w:tcW w:w="5103" w:type="dxa"/>
          </w:tcPr>
          <w:p w14:paraId="1CB8E80B" w14:textId="44A76EC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Resource element index k</w:t>
            </w:r>
          </w:p>
        </w:tc>
        <w:tc>
          <w:tcPr>
            <w:tcW w:w="2835" w:type="dxa"/>
          </w:tcPr>
          <w:p w14:paraId="7CAAA9B6" w14:textId="66529858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</w:tr>
      <w:tr w:rsidR="00EE53CB" w14:paraId="2B565C13" w14:textId="77777777" w:rsidTr="00EE53CB">
        <w:tc>
          <w:tcPr>
            <w:tcW w:w="5103" w:type="dxa"/>
          </w:tcPr>
          <w:p w14:paraId="698C29D9" w14:textId="08B90593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Physical resource block number </w:t>
            </w:r>
            <w:proofErr w:type="spellStart"/>
            <w:r>
              <w:rPr>
                <w:sz w:val="20"/>
                <w:szCs w:val="20"/>
                <w:lang w:eastAsia="ko-KR"/>
              </w:rPr>
              <w:t>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of the SS block</w:t>
            </w:r>
          </w:p>
        </w:tc>
        <w:tc>
          <w:tcPr>
            <w:tcW w:w="2835" w:type="dxa"/>
          </w:tcPr>
          <w:p w14:paraId="412E6145" w14:textId="1187EBA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= 10</w:t>
            </w:r>
          </w:p>
        </w:tc>
      </w:tr>
    </w:tbl>
    <w:p w14:paraId="464A498B" w14:textId="05C06C71" w:rsidR="00AB3CF6" w:rsidRDefault="00AB3CF6" w:rsidP="00AB3CF6">
      <w:pPr>
        <w:rPr>
          <w:lang w:eastAsia="ko-KR"/>
        </w:rPr>
      </w:pPr>
    </w:p>
    <w:p w14:paraId="420CEAE4" w14:textId="5138D892" w:rsidR="00A539C5" w:rsidRDefault="00A539C5" w:rsidP="00AB3CF6">
      <w:pPr>
        <w:rPr>
          <w:lang w:eastAsia="ko-KR"/>
        </w:rPr>
      </w:pPr>
      <w:r>
        <w:rPr>
          <w:lang w:eastAsia="ko-KR"/>
        </w:rPr>
        <w:t xml:space="preserve">k and </w:t>
      </w:r>
      <w:proofErr w:type="spellStart"/>
      <w:r>
        <w:rPr>
          <w:lang w:eastAsia="ko-KR"/>
        </w:rPr>
        <w:t>n</w:t>
      </w:r>
      <w:r w:rsidRPr="00A539C5">
        <w:rPr>
          <w:vertAlign w:val="subscript"/>
          <w:lang w:eastAsia="ko-KR"/>
        </w:rPr>
        <w:t>PRB</w:t>
      </w:r>
      <w:proofErr w:type="spellEnd"/>
      <w:r>
        <w:rPr>
          <w:lang w:eastAsia="ko-KR"/>
        </w:rPr>
        <w:t xml:space="preserve"> are as defined in </w:t>
      </w:r>
      <w:r w:rsidRPr="005762DB">
        <w:rPr>
          <w:b/>
          <w:bCs/>
          <w:lang w:eastAsia="ko-KR"/>
        </w:rPr>
        <w:t>TS 38.211</w:t>
      </w:r>
      <w:r>
        <w:rPr>
          <w:lang w:eastAsia="ko-KR"/>
        </w:rPr>
        <w:t xml:space="preserve"> [9].</w:t>
      </w:r>
    </w:p>
    <w:p w14:paraId="74820600" w14:textId="643FC871" w:rsidR="00AB3CF6" w:rsidRDefault="00BA56EF" w:rsidP="00BA56EF">
      <w:pPr>
        <w:pStyle w:val="4"/>
        <w:rPr>
          <w:lang w:eastAsia="ko-KR"/>
        </w:rPr>
      </w:pPr>
      <w:r>
        <w:rPr>
          <w:lang w:eastAsia="ko-KR"/>
        </w:rPr>
        <w:t>Synchronization raster entries for each operating band</w:t>
      </w:r>
    </w:p>
    <w:p w14:paraId="4BAEFC8A" w14:textId="11F9A200" w:rsidR="00AB3CF6" w:rsidRDefault="006968D0" w:rsidP="00AB3CF6">
      <w:pPr>
        <w:rPr>
          <w:lang w:eastAsia="ko-KR"/>
        </w:rPr>
      </w:pPr>
      <w:r w:rsidRPr="006968D0">
        <w:rPr>
          <w:rFonts w:hint="eastAsia"/>
          <w:lang w:eastAsia="ko-KR"/>
        </w:rPr>
        <w:t>각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대역의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동기화</w:t>
      </w:r>
      <w:r w:rsidRPr="006968D0">
        <w:rPr>
          <w:rFonts w:hint="eastAsia"/>
          <w:lang w:eastAsia="ko-KR"/>
        </w:rPr>
        <w:t xml:space="preserve"> </w:t>
      </w:r>
      <w:proofErr w:type="spellStart"/>
      <w:r w:rsidRPr="006968D0">
        <w:rPr>
          <w:rFonts w:hint="eastAsia"/>
          <w:lang w:eastAsia="ko-KR"/>
        </w:rPr>
        <w:t>래스터는</w:t>
      </w:r>
      <w:proofErr w:type="spellEnd"/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5.4.3.3-1</w:t>
      </w:r>
      <w:r w:rsidRPr="006968D0">
        <w:rPr>
          <w:rFonts w:hint="eastAsia"/>
          <w:lang w:eastAsia="ko-KR"/>
        </w:rPr>
        <w:t>에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나와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있다</w:t>
      </w:r>
      <w:r w:rsidRPr="006968D0">
        <w:rPr>
          <w:rFonts w:hint="eastAsia"/>
          <w:lang w:eastAsia="ko-KR"/>
        </w:rPr>
        <w:t xml:space="preserve">. </w:t>
      </w:r>
      <w:r w:rsidRPr="006968D0">
        <w:rPr>
          <w:rFonts w:hint="eastAsia"/>
          <w:lang w:eastAsia="ko-KR"/>
        </w:rPr>
        <w:t>적용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가능한</w:t>
      </w:r>
      <w:r w:rsidRPr="006968D0">
        <w:rPr>
          <w:rFonts w:hint="eastAsia"/>
          <w:lang w:eastAsia="ko-KR"/>
        </w:rPr>
        <w:t xml:space="preserve"> GSCN </w:t>
      </w:r>
      <w:r w:rsidRPr="006968D0">
        <w:rPr>
          <w:rFonts w:hint="eastAsia"/>
          <w:lang w:eastAsia="ko-KR"/>
        </w:rPr>
        <w:t>항목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간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거리는</w:t>
      </w:r>
      <w:r w:rsidRPr="006968D0">
        <w:rPr>
          <w:rFonts w:hint="eastAsia"/>
          <w:lang w:eastAsia="ko-KR"/>
        </w:rPr>
        <w:t xml:space="preserve"> FR1</w:t>
      </w:r>
      <w:r w:rsidRPr="006968D0">
        <w:rPr>
          <w:rFonts w:hint="eastAsia"/>
          <w:lang w:eastAsia="ko-KR"/>
        </w:rPr>
        <w:t>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경우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5.4.3.3-1</w:t>
      </w:r>
      <w:r w:rsidR="00A80AF2">
        <w:rPr>
          <w:rFonts w:hint="eastAsia"/>
          <w:lang w:eastAsia="ko-KR"/>
        </w:rPr>
        <w:t>,</w:t>
      </w:r>
      <w:r w:rsidRPr="006968D0">
        <w:rPr>
          <w:rFonts w:hint="eastAsia"/>
          <w:lang w:eastAsia="ko-KR"/>
        </w:rPr>
        <w:t xml:space="preserve"> FR2</w:t>
      </w:r>
      <w:r w:rsidRPr="006968D0">
        <w:rPr>
          <w:rFonts w:hint="eastAsia"/>
          <w:lang w:eastAsia="ko-KR"/>
        </w:rPr>
        <w:t>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경우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5.4.3.3-2</w:t>
      </w:r>
      <w:r w:rsidRPr="006968D0">
        <w:rPr>
          <w:rFonts w:hint="eastAsia"/>
          <w:lang w:eastAsia="ko-KR"/>
        </w:rPr>
        <w:t>에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표시된</w:t>
      </w:r>
      <w:r w:rsidRPr="006968D0">
        <w:rPr>
          <w:rFonts w:hint="eastAsia"/>
          <w:lang w:eastAsia="ko-KR"/>
        </w:rPr>
        <w:t xml:space="preserve"> &lt;</w:t>
      </w:r>
      <w:r w:rsidR="00FC5C57">
        <w:rPr>
          <w:lang w:eastAsia="ko-KR"/>
        </w:rPr>
        <w:t>S</w:t>
      </w:r>
      <w:r>
        <w:rPr>
          <w:lang w:eastAsia="ko-KR"/>
        </w:rPr>
        <w:t>tep size</w:t>
      </w:r>
      <w:r w:rsidRPr="006968D0">
        <w:rPr>
          <w:rFonts w:hint="eastAsia"/>
          <w:lang w:eastAsia="ko-KR"/>
        </w:rPr>
        <w:t>&gt;</w:t>
      </w:r>
      <w:r w:rsidRPr="006968D0">
        <w:rPr>
          <w:rFonts w:hint="eastAsia"/>
          <w:lang w:eastAsia="ko-KR"/>
        </w:rPr>
        <w:t>로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표시</w:t>
      </w:r>
      <w:r>
        <w:rPr>
          <w:rFonts w:hint="eastAsia"/>
          <w:lang w:eastAsia="ko-KR"/>
        </w:rPr>
        <w:t>된</w:t>
      </w:r>
      <w:r w:rsidRPr="006968D0">
        <w:rPr>
          <w:rFonts w:hint="eastAsia"/>
          <w:lang w:eastAsia="ko-KR"/>
        </w:rPr>
        <w:t>다</w:t>
      </w:r>
      <w:r w:rsidRPr="006968D0">
        <w:rPr>
          <w:rFonts w:hint="eastAsia"/>
          <w:lang w:eastAsia="ko-KR"/>
        </w:rPr>
        <w:t>.</w:t>
      </w:r>
    </w:p>
    <w:p w14:paraId="30C889E1" w14:textId="5080EA11" w:rsidR="00A80AF2" w:rsidRPr="00A80AF2" w:rsidRDefault="00A80AF2" w:rsidP="00A80AF2">
      <w:pPr>
        <w:jc w:val="center"/>
        <w:rPr>
          <w:b/>
          <w:bCs/>
          <w:lang w:eastAsia="ko-KR"/>
        </w:rPr>
      </w:pPr>
      <w:r w:rsidRPr="00A80AF2">
        <w:rPr>
          <w:rFonts w:hint="eastAsia"/>
          <w:b/>
          <w:bCs/>
          <w:lang w:eastAsia="ko-KR"/>
        </w:rPr>
        <w:t>T</w:t>
      </w:r>
      <w:r w:rsidRPr="00A80AF2">
        <w:rPr>
          <w:b/>
          <w:bCs/>
          <w:lang w:eastAsia="ko-KR"/>
        </w:rPr>
        <w:t xml:space="preserve">able 5.4.3.3-1: </w:t>
      </w:r>
      <w:proofErr w:type="spellStart"/>
      <w:r w:rsidRPr="00A80AF2">
        <w:rPr>
          <w:b/>
          <w:bCs/>
          <w:lang w:eastAsia="ko-KR"/>
        </w:rPr>
        <w:t>Applicabale</w:t>
      </w:r>
      <w:proofErr w:type="spellEnd"/>
      <w:r w:rsidRPr="00A80AF2">
        <w:rPr>
          <w:b/>
          <w:bCs/>
          <w:lang w:eastAsia="ko-KR"/>
        </w:rPr>
        <w:t xml:space="preserve"> SS raster entries per operating </w:t>
      </w:r>
      <w:proofErr w:type="gramStart"/>
      <w:r w:rsidRPr="00A80AF2">
        <w:rPr>
          <w:b/>
          <w:bCs/>
          <w:lang w:eastAsia="ko-KR"/>
        </w:rPr>
        <w:t>band(</w:t>
      </w:r>
      <w:proofErr w:type="gramEnd"/>
      <w:r w:rsidRPr="00A80AF2">
        <w:rPr>
          <w:b/>
          <w:bCs/>
          <w:lang w:eastAsia="ko-KR"/>
        </w:rPr>
        <w:t>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3118"/>
      </w:tblGrid>
      <w:tr w:rsidR="00562FF8" w14:paraId="6AE275B2" w14:textId="77777777" w:rsidTr="003E16F7">
        <w:tc>
          <w:tcPr>
            <w:tcW w:w="1980" w:type="dxa"/>
            <w:shd w:val="clear" w:color="auto" w:fill="EAF1DD" w:themeFill="accent3" w:themeFillTint="33"/>
            <w:vAlign w:val="center"/>
          </w:tcPr>
          <w:p w14:paraId="4D4CA605" w14:textId="1F9ECD2D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1089DD3E" w14:textId="39970E22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SCS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00941F92" w14:textId="77777777" w:rsidR="00562FF8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pattern</w:t>
            </w:r>
          </w:p>
          <w:p w14:paraId="13F95BAF" w14:textId="51F738F8" w:rsidR="00D46F12" w:rsidRPr="003E16F7" w:rsidRDefault="00D46F12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17E78F56" w14:textId="77777777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  <w:p w14:paraId="603EF8FA" w14:textId="7C086A77" w:rsidR="003E16F7" w:rsidRPr="003E16F7" w:rsidRDefault="003E16F7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562FF8" w14:paraId="57326F2E" w14:textId="77777777" w:rsidTr="003E16F7">
        <w:tc>
          <w:tcPr>
            <w:tcW w:w="1980" w:type="dxa"/>
          </w:tcPr>
          <w:p w14:paraId="0CCA1691" w14:textId="79E5B0AE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2126" w:type="dxa"/>
          </w:tcPr>
          <w:p w14:paraId="3FD0778A" w14:textId="7F87DCF8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86D22F" w14:textId="220BEC94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3E3A21E0" w14:textId="7A4D97CF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5279 - &lt;1&gt; - 5419</w:t>
            </w:r>
          </w:p>
        </w:tc>
      </w:tr>
      <w:tr w:rsidR="00562FF8" w14:paraId="35172239" w14:textId="77777777" w:rsidTr="003E16F7">
        <w:tc>
          <w:tcPr>
            <w:tcW w:w="1980" w:type="dxa"/>
          </w:tcPr>
          <w:p w14:paraId="44E02BA0" w14:textId="241C4C3D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2126" w:type="dxa"/>
          </w:tcPr>
          <w:p w14:paraId="66F672E3" w14:textId="0B97724D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17A25F89" w14:textId="0DBAC11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B37C1EB" w14:textId="676BDCF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4829 - &lt;1&gt; - 4969</w:t>
            </w:r>
          </w:p>
        </w:tc>
      </w:tr>
      <w:tr w:rsidR="00562FF8" w14:paraId="688B93F7" w14:textId="77777777" w:rsidTr="003E16F7">
        <w:tc>
          <w:tcPr>
            <w:tcW w:w="1980" w:type="dxa"/>
          </w:tcPr>
          <w:p w14:paraId="5388B3FB" w14:textId="43089924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2126" w:type="dxa"/>
          </w:tcPr>
          <w:p w14:paraId="3E6D84C4" w14:textId="11E77DD5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0A8B3237" w14:textId="595317C9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91227BF" w14:textId="747F6EB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4517 - &lt;1&gt; - 4693</w:t>
            </w:r>
          </w:p>
        </w:tc>
      </w:tr>
      <w:tr w:rsidR="00EE2E28" w14:paraId="2DFAE001" w14:textId="77777777" w:rsidTr="00EE2E28">
        <w:tc>
          <w:tcPr>
            <w:tcW w:w="1980" w:type="dxa"/>
            <w:vMerge w:val="restart"/>
            <w:vAlign w:val="center"/>
          </w:tcPr>
          <w:p w14:paraId="4DB852CE" w14:textId="760D6250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2126" w:type="dxa"/>
          </w:tcPr>
          <w:p w14:paraId="334D8E24" w14:textId="4946411A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152C4BC" w14:textId="045AE5FE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F5228FB" w14:textId="642341F7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2177 - &lt;1&gt; - 2230</w:t>
            </w:r>
          </w:p>
        </w:tc>
      </w:tr>
      <w:tr w:rsidR="00EE2E28" w14:paraId="08B6425F" w14:textId="77777777" w:rsidTr="003E16F7">
        <w:tc>
          <w:tcPr>
            <w:tcW w:w="1980" w:type="dxa"/>
            <w:vMerge/>
          </w:tcPr>
          <w:p w14:paraId="0C705065" w14:textId="77777777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4BC8F7DA" w14:textId="2843B845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77D932C5" w14:textId="6F9D2DFB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B</w:t>
            </w:r>
          </w:p>
        </w:tc>
        <w:tc>
          <w:tcPr>
            <w:tcW w:w="3118" w:type="dxa"/>
          </w:tcPr>
          <w:p w14:paraId="627DA1D5" w14:textId="347B704E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2183 - &lt;1&gt; - 2224</w:t>
            </w:r>
          </w:p>
        </w:tc>
      </w:tr>
      <w:tr w:rsidR="00562FF8" w14:paraId="1194E8AA" w14:textId="77777777" w:rsidTr="003E16F7">
        <w:tc>
          <w:tcPr>
            <w:tcW w:w="1980" w:type="dxa"/>
          </w:tcPr>
          <w:p w14:paraId="531CEFC2" w14:textId="2A8E18E6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2126" w:type="dxa"/>
          </w:tcPr>
          <w:p w14:paraId="1826B6A0" w14:textId="75452A7F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038E71A" w14:textId="004B6DA3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2069528" w14:textId="51D3AF59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6554 - &lt;1&gt; - 6718</w:t>
            </w:r>
          </w:p>
        </w:tc>
      </w:tr>
      <w:tr w:rsidR="00413764" w14:paraId="4B515F4E" w14:textId="77777777" w:rsidTr="003E16F7">
        <w:tc>
          <w:tcPr>
            <w:tcW w:w="1980" w:type="dxa"/>
          </w:tcPr>
          <w:p w14:paraId="6F6215C1" w14:textId="72099F07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2126" w:type="dxa"/>
          </w:tcPr>
          <w:p w14:paraId="20E990B1" w14:textId="2B65B9CC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608847" w14:textId="2F6A90C3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0158EB8E" w14:textId="076C1E38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2318 - &lt;1&gt; - 2395</w:t>
            </w:r>
          </w:p>
        </w:tc>
      </w:tr>
      <w:tr w:rsidR="00413764" w14:paraId="611E2A0E" w14:textId="77777777" w:rsidTr="003E16F7">
        <w:tc>
          <w:tcPr>
            <w:tcW w:w="1980" w:type="dxa"/>
          </w:tcPr>
          <w:p w14:paraId="22DB5DFB" w14:textId="4A88643E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2126" w:type="dxa"/>
          </w:tcPr>
          <w:p w14:paraId="54B13395" w14:textId="0D492AA6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D14CD52" w14:textId="308E9E12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21595BD" w14:textId="50E30E37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1828 - &lt;1&gt; - 1858</w:t>
            </w:r>
          </w:p>
        </w:tc>
      </w:tr>
      <w:tr w:rsidR="00413764" w14:paraId="0B560ED6" w14:textId="77777777" w:rsidTr="003E16F7">
        <w:tc>
          <w:tcPr>
            <w:tcW w:w="1980" w:type="dxa"/>
          </w:tcPr>
          <w:p w14:paraId="766C63B7" w14:textId="3BA5DB25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2126" w:type="dxa"/>
          </w:tcPr>
          <w:p w14:paraId="373A59B8" w14:textId="4DB11B2E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5490B398" w14:textId="4F6CE99F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E46C08F" w14:textId="184E1E2F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1982 - &lt;1&gt; - 2047</w:t>
            </w:r>
          </w:p>
        </w:tc>
      </w:tr>
      <w:tr w:rsidR="00413764" w14:paraId="37F259CD" w14:textId="77777777" w:rsidTr="003E16F7">
        <w:tc>
          <w:tcPr>
            <w:tcW w:w="1980" w:type="dxa"/>
          </w:tcPr>
          <w:p w14:paraId="1D31E7BF" w14:textId="0F27F0A9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2126" w:type="dxa"/>
          </w:tcPr>
          <w:p w14:paraId="1E9455D8" w14:textId="19855D5D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ADEF93" w14:textId="5F46FA4C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ACCA568" w14:textId="728D3205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4829 - &lt;1&gt; - 4981</w:t>
            </w:r>
          </w:p>
        </w:tc>
      </w:tr>
      <w:tr w:rsidR="00413764" w14:paraId="3095DDC7" w14:textId="77777777" w:rsidTr="003E16F7">
        <w:tc>
          <w:tcPr>
            <w:tcW w:w="1980" w:type="dxa"/>
          </w:tcPr>
          <w:p w14:paraId="74254D40" w14:textId="6E9A5703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2126" w:type="dxa"/>
          </w:tcPr>
          <w:p w14:paraId="5611848A" w14:textId="6F8E08B6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916785F" w14:textId="2ED5675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E14D756" w14:textId="3511EBF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1901 - &lt;1&gt; - 2002</w:t>
            </w:r>
          </w:p>
        </w:tc>
      </w:tr>
      <w:tr w:rsidR="00413764" w14:paraId="3E08D562" w14:textId="77777777" w:rsidTr="003E16F7">
        <w:tc>
          <w:tcPr>
            <w:tcW w:w="1980" w:type="dxa"/>
          </w:tcPr>
          <w:p w14:paraId="623E5E04" w14:textId="37D79C4A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2126" w:type="dxa"/>
          </w:tcPr>
          <w:p w14:paraId="0DA9B22C" w14:textId="77201EEF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224F8FB" w14:textId="0C1B4E0E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F709B77" w14:textId="2594305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5030 - &lt;1&gt; - 5056</w:t>
            </w:r>
          </w:p>
        </w:tc>
      </w:tr>
      <w:tr w:rsidR="00413764" w14:paraId="48FA7319" w14:textId="77777777" w:rsidTr="003E16F7">
        <w:tc>
          <w:tcPr>
            <w:tcW w:w="1980" w:type="dxa"/>
          </w:tcPr>
          <w:p w14:paraId="5E1E390C" w14:textId="42D2227E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2126" w:type="dxa"/>
          </w:tcPr>
          <w:p w14:paraId="487F5DF8" w14:textId="5F79777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5944E06A" w14:textId="68E050FA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2621CDF" w14:textId="3DBBF841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6431 - &lt;1&gt; - 6544</w:t>
            </w:r>
          </w:p>
        </w:tc>
      </w:tr>
      <w:tr w:rsidR="00413764" w14:paraId="3C3F5FB5" w14:textId="77777777" w:rsidTr="003E16F7">
        <w:tc>
          <w:tcPr>
            <w:tcW w:w="1980" w:type="dxa"/>
          </w:tcPr>
          <w:p w14:paraId="1202658A" w14:textId="0BFB8475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2126" w:type="dxa"/>
          </w:tcPr>
          <w:p w14:paraId="00FE16E2" w14:textId="7E6F4EFB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EC094F9" w14:textId="5CBB6A29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D1FE921" w14:textId="0F896FD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4706 - &lt;1&gt; - 4795</w:t>
            </w:r>
          </w:p>
        </w:tc>
      </w:tr>
      <w:tr w:rsidR="00413764" w14:paraId="0A128518" w14:textId="77777777" w:rsidTr="003E16F7">
        <w:tc>
          <w:tcPr>
            <w:tcW w:w="1980" w:type="dxa"/>
          </w:tcPr>
          <w:p w14:paraId="11E58A53" w14:textId="20F361D1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2126" w:type="dxa"/>
          </w:tcPr>
          <w:p w14:paraId="2DF85F41" w14:textId="2A5EA544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C6B16EF" w14:textId="00663A13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35B8BE5" w14:textId="52BE957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5756 - &lt;1&gt; - 5995</w:t>
            </w:r>
          </w:p>
        </w:tc>
      </w:tr>
      <w:tr w:rsidR="00805BE6" w14:paraId="0EB540B6" w14:textId="77777777" w:rsidTr="00805BE6">
        <w:tc>
          <w:tcPr>
            <w:tcW w:w="1980" w:type="dxa"/>
            <w:vMerge w:val="restart"/>
            <w:vAlign w:val="center"/>
          </w:tcPr>
          <w:p w14:paraId="41D81544" w14:textId="0093EEB2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2126" w:type="dxa"/>
          </w:tcPr>
          <w:p w14:paraId="19B49B10" w14:textId="5EE8C375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0AD619F" w14:textId="304B5D14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5686DC10" w14:textId="5DA653A4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6246 - &lt;3&gt; - 6717</w:t>
            </w:r>
          </w:p>
        </w:tc>
      </w:tr>
      <w:tr w:rsidR="00805BE6" w14:paraId="3BCFBA62" w14:textId="77777777" w:rsidTr="003E16F7">
        <w:tc>
          <w:tcPr>
            <w:tcW w:w="1980" w:type="dxa"/>
            <w:vMerge/>
          </w:tcPr>
          <w:p w14:paraId="31883304" w14:textId="77777777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5119FB7E" w14:textId="33CD03E1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6CD1DED9" w14:textId="2CC4D999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4A5F0F03" w14:textId="153A7ADA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6252 - &lt;3&gt; - 6714</w:t>
            </w:r>
          </w:p>
        </w:tc>
      </w:tr>
      <w:tr w:rsidR="00413764" w14:paraId="2479858C" w14:textId="77777777" w:rsidTr="003E16F7">
        <w:tc>
          <w:tcPr>
            <w:tcW w:w="1980" w:type="dxa"/>
          </w:tcPr>
          <w:p w14:paraId="5C5AE5E6" w14:textId="685B1C7E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2126" w:type="dxa"/>
          </w:tcPr>
          <w:p w14:paraId="26328A7D" w14:textId="3198EF5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BF7A065" w14:textId="0DCD52CF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5D12B5D" w14:textId="197A7BD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3584 - &lt;1&gt; - 3787</w:t>
            </w:r>
          </w:p>
        </w:tc>
      </w:tr>
      <w:tr w:rsidR="00413764" w14:paraId="53B6AEFC" w14:textId="77777777" w:rsidTr="003E16F7">
        <w:tc>
          <w:tcPr>
            <w:tcW w:w="1980" w:type="dxa"/>
          </w:tcPr>
          <w:p w14:paraId="6B1DDEBE" w14:textId="344C39CF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2126" w:type="dxa"/>
          </w:tcPr>
          <w:p w14:paraId="73F706A5" w14:textId="7D890431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66C6F03C" w14:textId="57F4B3A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78FB1738" w14:textId="6B4A7B8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3572 - &lt;1&gt; - 3574</w:t>
            </w:r>
          </w:p>
        </w:tc>
      </w:tr>
      <w:tr w:rsidR="00E16F64" w14:paraId="7A8BC148" w14:textId="77777777" w:rsidTr="00E16F64">
        <w:tc>
          <w:tcPr>
            <w:tcW w:w="1980" w:type="dxa"/>
            <w:vMerge w:val="restart"/>
            <w:vAlign w:val="center"/>
          </w:tcPr>
          <w:p w14:paraId="2D292487" w14:textId="7E4C6BA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2126" w:type="dxa"/>
          </w:tcPr>
          <w:p w14:paraId="1E6B1A93" w14:textId="52DA599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0DE7307A" w14:textId="4009CB91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793B7F33" w14:textId="7C196BF5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5279 - &lt;1&gt; - 5494</w:t>
            </w:r>
          </w:p>
        </w:tc>
      </w:tr>
      <w:tr w:rsidR="00E16F64" w14:paraId="37D4A468" w14:textId="77777777" w:rsidTr="003E16F7">
        <w:tc>
          <w:tcPr>
            <w:tcW w:w="1980" w:type="dxa"/>
            <w:vMerge/>
          </w:tcPr>
          <w:p w14:paraId="7716328C" w14:textId="77777777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99E0F7C" w14:textId="3E949B08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2FC4CDCE" w14:textId="48CF386A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B</w:t>
            </w:r>
          </w:p>
        </w:tc>
        <w:tc>
          <w:tcPr>
            <w:tcW w:w="3118" w:type="dxa"/>
          </w:tcPr>
          <w:p w14:paraId="2C1835CC" w14:textId="5D62C95F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5285 - &lt;1&gt; - 5488</w:t>
            </w:r>
          </w:p>
        </w:tc>
      </w:tr>
      <w:tr w:rsidR="00413764" w14:paraId="44E9A291" w14:textId="77777777" w:rsidTr="003E16F7">
        <w:tc>
          <w:tcPr>
            <w:tcW w:w="1980" w:type="dxa"/>
          </w:tcPr>
          <w:p w14:paraId="2D044448" w14:textId="3F15A08C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2126" w:type="dxa"/>
          </w:tcPr>
          <w:p w14:paraId="17BC371B" w14:textId="7223D00E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A9ABC16" w14:textId="2A333E43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0D2E5117" w14:textId="7BB78841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4993 - &lt;1&gt; - 5044</w:t>
            </w:r>
          </w:p>
        </w:tc>
      </w:tr>
      <w:tr w:rsidR="00413764" w14:paraId="78CCFA7C" w14:textId="77777777" w:rsidTr="003E16F7">
        <w:tc>
          <w:tcPr>
            <w:tcW w:w="1980" w:type="dxa"/>
          </w:tcPr>
          <w:p w14:paraId="5580E5E9" w14:textId="6A5747FD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2126" w:type="dxa"/>
          </w:tcPr>
          <w:p w14:paraId="4D00FCAD" w14:textId="75100A42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9EA5B4E" w14:textId="35B4CCF6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EBD8CBC" w14:textId="492D33BF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1547 - &lt;1&gt; - 1624</w:t>
            </w:r>
          </w:p>
        </w:tc>
      </w:tr>
      <w:tr w:rsidR="00413764" w14:paraId="4727D489" w14:textId="77777777" w:rsidTr="003E16F7">
        <w:tc>
          <w:tcPr>
            <w:tcW w:w="1980" w:type="dxa"/>
          </w:tcPr>
          <w:p w14:paraId="73388783" w14:textId="67A5C692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2126" w:type="dxa"/>
          </w:tcPr>
          <w:p w14:paraId="5AB3A97E" w14:textId="033C11A5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97A3F2F" w14:textId="71949771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1D6C3F2" w14:textId="60A32F4E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3692 - &lt;1&gt; - 3790</w:t>
            </w:r>
          </w:p>
        </w:tc>
      </w:tr>
      <w:tr w:rsidR="00562FF8" w14:paraId="17E92DB1" w14:textId="77777777" w:rsidTr="003E16F7">
        <w:tc>
          <w:tcPr>
            <w:tcW w:w="1980" w:type="dxa"/>
          </w:tcPr>
          <w:p w14:paraId="18AE8007" w14:textId="4559C94E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2126" w:type="dxa"/>
          </w:tcPr>
          <w:p w14:paraId="79723DD8" w14:textId="3718B720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EBB753D" w14:textId="57EB355B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88D830B" w14:textId="6C6AEBFF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3584 - &lt;1&gt; - 3787</w:t>
            </w:r>
          </w:p>
        </w:tc>
      </w:tr>
      <w:tr w:rsidR="00E16F64" w14:paraId="6DB8D660" w14:textId="77777777" w:rsidTr="003E16F7">
        <w:tc>
          <w:tcPr>
            <w:tcW w:w="1980" w:type="dxa"/>
          </w:tcPr>
          <w:p w14:paraId="1CAF945D" w14:textId="50026BE9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2126" w:type="dxa"/>
          </w:tcPr>
          <w:p w14:paraId="16DB8443" w14:textId="0C75D88B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E6DB4F6" w14:textId="2C7FC1A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51C42B2A" w14:textId="78DD035B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3572 - &lt;1&gt; - 3574</w:t>
            </w:r>
          </w:p>
        </w:tc>
      </w:tr>
      <w:tr w:rsidR="00E16F64" w14:paraId="28C3A3F4" w14:textId="77777777" w:rsidTr="003E16F7">
        <w:tc>
          <w:tcPr>
            <w:tcW w:w="1980" w:type="dxa"/>
          </w:tcPr>
          <w:p w14:paraId="7AD7D055" w14:textId="7FE0DA3F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2126" w:type="dxa"/>
          </w:tcPr>
          <w:p w14:paraId="44604909" w14:textId="400AAC4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3CDEB75C" w14:textId="5D05B993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472D1D23" w14:textId="1D145F8A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7711 - &lt;1&gt; - 8329</w:t>
            </w:r>
          </w:p>
        </w:tc>
      </w:tr>
      <w:tr w:rsidR="00E16F64" w14:paraId="2723A0C7" w14:textId="77777777" w:rsidTr="003E16F7">
        <w:tc>
          <w:tcPr>
            <w:tcW w:w="1980" w:type="dxa"/>
          </w:tcPr>
          <w:p w14:paraId="48FAA041" w14:textId="7AAB26B6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2126" w:type="dxa"/>
          </w:tcPr>
          <w:p w14:paraId="51E2AB8A" w14:textId="0933DE69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7FDBA35F" w14:textId="5C6DA554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28177657" w14:textId="16B2CE0E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7711 - &lt;1&gt; - 8051</w:t>
            </w:r>
          </w:p>
        </w:tc>
      </w:tr>
      <w:tr w:rsidR="00E16F64" w14:paraId="52BB221D" w14:textId="77777777" w:rsidTr="003E16F7">
        <w:tc>
          <w:tcPr>
            <w:tcW w:w="1980" w:type="dxa"/>
          </w:tcPr>
          <w:p w14:paraId="194888B7" w14:textId="7E8F52B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lastRenderedPageBreak/>
              <w:t>n79</w:t>
            </w:r>
          </w:p>
        </w:tc>
        <w:tc>
          <w:tcPr>
            <w:tcW w:w="2126" w:type="dxa"/>
          </w:tcPr>
          <w:p w14:paraId="0EB19645" w14:textId="0DFA6EE7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4DDE9AF9" w14:textId="345E182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6FEC2E5A" w14:textId="1D5F713E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8480 - &lt;1&gt; - 8880</w:t>
            </w:r>
          </w:p>
        </w:tc>
      </w:tr>
      <w:tr w:rsidR="00E16F64" w14:paraId="3CAACDE1" w14:textId="77777777" w:rsidTr="00592202">
        <w:tc>
          <w:tcPr>
            <w:tcW w:w="9350" w:type="dxa"/>
            <w:gridSpan w:val="4"/>
          </w:tcPr>
          <w:p w14:paraId="0923C78B" w14:textId="0BDC6AB8" w:rsidR="00E16F64" w:rsidRPr="00562FF8" w:rsidRDefault="00E16F64" w:rsidP="00E16F64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16F64">
              <w:rPr>
                <w:sz w:val="20"/>
                <w:szCs w:val="20"/>
                <w:lang w:eastAsia="ko-KR"/>
              </w:rPr>
              <w:t xml:space="preserve">SS Block pattern is defined in section 4.1 in </w:t>
            </w:r>
            <w:r w:rsidRPr="00E16F64">
              <w:rPr>
                <w:b/>
                <w:bCs/>
                <w:sz w:val="20"/>
                <w:szCs w:val="20"/>
                <w:lang w:eastAsia="ko-KR"/>
              </w:rPr>
              <w:t>TS 38.213</w:t>
            </w:r>
            <w:r w:rsidRPr="00E16F64">
              <w:rPr>
                <w:sz w:val="20"/>
                <w:szCs w:val="20"/>
                <w:lang w:eastAsia="ko-KR"/>
              </w:rPr>
              <w:t xml:space="preserve"> [10].</w:t>
            </w:r>
          </w:p>
        </w:tc>
      </w:tr>
    </w:tbl>
    <w:p w14:paraId="625581C9" w14:textId="0560EC6A" w:rsidR="006968D0" w:rsidRDefault="006968D0" w:rsidP="00AB3CF6">
      <w:pPr>
        <w:rPr>
          <w:lang w:eastAsia="ko-KR"/>
        </w:rPr>
      </w:pPr>
    </w:p>
    <w:p w14:paraId="725A63AA" w14:textId="102C013F" w:rsidR="006968D0" w:rsidRPr="005762DB" w:rsidRDefault="005762DB" w:rsidP="005762DB">
      <w:pPr>
        <w:jc w:val="center"/>
        <w:rPr>
          <w:b/>
          <w:bCs/>
          <w:lang w:eastAsia="ko-KR"/>
        </w:rPr>
      </w:pPr>
      <w:r w:rsidRPr="005762DB">
        <w:rPr>
          <w:b/>
          <w:bCs/>
          <w:lang w:eastAsia="ko-KR"/>
        </w:rPr>
        <w:t>Table 5.4.3.3-2: Applicable SS raster entries per operating band (FR2)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3118"/>
      </w:tblGrid>
      <w:tr w:rsidR="005762DB" w14:paraId="6BB54519" w14:textId="77777777" w:rsidTr="0075690F">
        <w:tc>
          <w:tcPr>
            <w:tcW w:w="1980" w:type="dxa"/>
            <w:shd w:val="clear" w:color="auto" w:fill="EAF1DD" w:themeFill="accent3" w:themeFillTint="33"/>
            <w:vAlign w:val="center"/>
          </w:tcPr>
          <w:p w14:paraId="6B737414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47391AC7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SCS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74C51357" w14:textId="77777777" w:rsidR="005762DB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pattern</w:t>
            </w:r>
          </w:p>
          <w:p w14:paraId="4783E2A5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299ABF77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  <w:p w14:paraId="30B004CF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5762DB" w14:paraId="29DF84E1" w14:textId="77777777" w:rsidTr="0075690F">
        <w:tc>
          <w:tcPr>
            <w:tcW w:w="1980" w:type="dxa"/>
            <w:vMerge w:val="restart"/>
            <w:vAlign w:val="center"/>
          </w:tcPr>
          <w:p w14:paraId="1F0CE0FC" w14:textId="0B30AA7D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2126" w:type="dxa"/>
          </w:tcPr>
          <w:p w14:paraId="4C1FF0F3" w14:textId="40FA04D4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120kHz</w:t>
            </w:r>
          </w:p>
        </w:tc>
        <w:tc>
          <w:tcPr>
            <w:tcW w:w="2126" w:type="dxa"/>
          </w:tcPr>
          <w:p w14:paraId="006B661C" w14:textId="68F9281B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D</w:t>
            </w:r>
          </w:p>
        </w:tc>
        <w:tc>
          <w:tcPr>
            <w:tcW w:w="3118" w:type="dxa"/>
          </w:tcPr>
          <w:p w14:paraId="3338ECC1" w14:textId="046F55A0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22388 - &lt;1&gt; - 22558</w:t>
            </w:r>
          </w:p>
        </w:tc>
      </w:tr>
      <w:tr w:rsidR="005762DB" w14:paraId="44B6FD55" w14:textId="77777777" w:rsidTr="0075690F">
        <w:tc>
          <w:tcPr>
            <w:tcW w:w="1980" w:type="dxa"/>
            <w:vMerge/>
          </w:tcPr>
          <w:p w14:paraId="7EF965C4" w14:textId="77777777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40C21756" w14:textId="7A23EF6D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240kHz</w:t>
            </w:r>
          </w:p>
        </w:tc>
        <w:tc>
          <w:tcPr>
            <w:tcW w:w="2126" w:type="dxa"/>
          </w:tcPr>
          <w:p w14:paraId="71061B86" w14:textId="0EE7291E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E</w:t>
            </w:r>
          </w:p>
        </w:tc>
        <w:tc>
          <w:tcPr>
            <w:tcW w:w="3118" w:type="dxa"/>
          </w:tcPr>
          <w:p w14:paraId="125AE95B" w14:textId="0E381F85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22390 - &lt;1&gt; - 22556</w:t>
            </w:r>
          </w:p>
        </w:tc>
      </w:tr>
      <w:tr w:rsidR="005762DB" w14:paraId="7B2C7B9B" w14:textId="77777777" w:rsidTr="0075690F">
        <w:tc>
          <w:tcPr>
            <w:tcW w:w="1980" w:type="dxa"/>
            <w:vMerge w:val="restart"/>
            <w:vAlign w:val="center"/>
          </w:tcPr>
          <w:p w14:paraId="32EE7AAF" w14:textId="064207BB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="00E756C4">
              <w:rPr>
                <w:sz w:val="20"/>
                <w:szCs w:val="20"/>
                <w:lang w:eastAsia="ko-KR"/>
              </w:rPr>
              <w:t>258</w:t>
            </w:r>
          </w:p>
        </w:tc>
        <w:tc>
          <w:tcPr>
            <w:tcW w:w="2126" w:type="dxa"/>
          </w:tcPr>
          <w:p w14:paraId="01E558D4" w14:textId="0E20EAB0" w:rsidR="005762DB" w:rsidRPr="00562FF8" w:rsidRDefault="00E756C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568D7AE8" w14:textId="3F475A5A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E756C4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0CB0F17A" w14:textId="59495B4A" w:rsidR="005762DB" w:rsidRPr="00562FF8" w:rsidRDefault="00E756C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22257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1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22443</w:t>
            </w:r>
          </w:p>
        </w:tc>
      </w:tr>
      <w:tr w:rsidR="005762DB" w14:paraId="0F4574A1" w14:textId="77777777" w:rsidTr="0075690F">
        <w:tc>
          <w:tcPr>
            <w:tcW w:w="1980" w:type="dxa"/>
            <w:vMerge/>
          </w:tcPr>
          <w:p w14:paraId="748EE28A" w14:textId="77777777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895C471" w14:textId="12FB1451" w:rsidR="005762DB" w:rsidRPr="00562FF8" w:rsidRDefault="00E756C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149DE3B8" w14:textId="56D6BF72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E756C4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0835B3F5" w14:textId="08256D98" w:rsidR="005762DB" w:rsidRPr="00562FF8" w:rsidRDefault="00E756C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22258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2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22442</w:t>
            </w:r>
          </w:p>
        </w:tc>
      </w:tr>
      <w:tr w:rsidR="005762DB" w14:paraId="76105EDA" w14:textId="77777777" w:rsidTr="0075690F">
        <w:tc>
          <w:tcPr>
            <w:tcW w:w="1980" w:type="dxa"/>
            <w:vMerge w:val="restart"/>
            <w:vAlign w:val="center"/>
          </w:tcPr>
          <w:p w14:paraId="43156840" w14:textId="6C758FA3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="00226019">
              <w:rPr>
                <w:sz w:val="20"/>
                <w:szCs w:val="20"/>
                <w:lang w:eastAsia="ko-KR"/>
              </w:rPr>
              <w:t>260</w:t>
            </w:r>
          </w:p>
        </w:tc>
        <w:tc>
          <w:tcPr>
            <w:tcW w:w="2126" w:type="dxa"/>
          </w:tcPr>
          <w:p w14:paraId="274D441B" w14:textId="3CAF7419" w:rsidR="005762DB" w:rsidRPr="00562FF8" w:rsidRDefault="00226019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5A3A8604" w14:textId="1F5050E0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226019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123428DD" w14:textId="6C7FF40E" w:rsidR="005762DB" w:rsidRPr="00562FF8" w:rsidRDefault="00226019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22995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23166</w:t>
            </w:r>
          </w:p>
        </w:tc>
      </w:tr>
      <w:tr w:rsidR="005762DB" w14:paraId="61FD1277" w14:textId="77777777" w:rsidTr="0075690F">
        <w:tc>
          <w:tcPr>
            <w:tcW w:w="1980" w:type="dxa"/>
            <w:vMerge/>
          </w:tcPr>
          <w:p w14:paraId="6D13D6B7" w14:textId="77777777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D211EB2" w14:textId="6607C9BC" w:rsidR="005762DB" w:rsidRPr="00562FF8" w:rsidRDefault="00226019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6AA36203" w14:textId="62C96A9A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226019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18F3F4A5" w14:textId="3D5C50B0" w:rsidR="005762DB" w:rsidRPr="00562FF8" w:rsidRDefault="00226019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22996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2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23164</w:t>
            </w:r>
          </w:p>
        </w:tc>
      </w:tr>
      <w:tr w:rsidR="005762DB" w14:paraId="64C151C1" w14:textId="77777777" w:rsidTr="005762DB">
        <w:tc>
          <w:tcPr>
            <w:tcW w:w="1980" w:type="dxa"/>
            <w:vMerge w:val="restart"/>
            <w:vAlign w:val="center"/>
          </w:tcPr>
          <w:p w14:paraId="44BA45BB" w14:textId="6FC1DFFD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2126" w:type="dxa"/>
          </w:tcPr>
          <w:p w14:paraId="3912035B" w14:textId="2191D8AA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03178D88" w14:textId="535A77EF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690664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399D5B38" w14:textId="60F27E7F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22446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22492</w:t>
            </w:r>
          </w:p>
        </w:tc>
      </w:tr>
      <w:tr w:rsidR="005762DB" w14:paraId="31312518" w14:textId="77777777" w:rsidTr="0075690F">
        <w:tc>
          <w:tcPr>
            <w:tcW w:w="1980" w:type="dxa"/>
            <w:vMerge/>
          </w:tcPr>
          <w:p w14:paraId="676A44DC" w14:textId="4428D7C3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72E08D67" w14:textId="6165E55D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2B9D8E52" w14:textId="7C125A6E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690664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5669BAD3" w14:textId="4B3A35F4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22446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22490</w:t>
            </w:r>
          </w:p>
        </w:tc>
      </w:tr>
      <w:tr w:rsidR="005762DB" w14:paraId="727AB0CB" w14:textId="77777777" w:rsidTr="0075690F">
        <w:tc>
          <w:tcPr>
            <w:tcW w:w="9350" w:type="dxa"/>
            <w:gridSpan w:val="4"/>
          </w:tcPr>
          <w:p w14:paraId="4FE72B73" w14:textId="77777777" w:rsidR="005762DB" w:rsidRPr="00562FF8" w:rsidRDefault="005762DB" w:rsidP="0075690F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16F64">
              <w:rPr>
                <w:sz w:val="20"/>
                <w:szCs w:val="20"/>
                <w:lang w:eastAsia="ko-KR"/>
              </w:rPr>
              <w:t xml:space="preserve">SS Block pattern is defined in section 4.1 in </w:t>
            </w:r>
            <w:r w:rsidRPr="00E16F64">
              <w:rPr>
                <w:b/>
                <w:bCs/>
                <w:sz w:val="20"/>
                <w:szCs w:val="20"/>
                <w:lang w:eastAsia="ko-KR"/>
              </w:rPr>
              <w:t>TS 38.213</w:t>
            </w:r>
            <w:r w:rsidRPr="00E16F64">
              <w:rPr>
                <w:sz w:val="20"/>
                <w:szCs w:val="20"/>
                <w:lang w:eastAsia="ko-KR"/>
              </w:rPr>
              <w:t xml:space="preserve"> [10].</w:t>
            </w:r>
          </w:p>
        </w:tc>
      </w:tr>
    </w:tbl>
    <w:p w14:paraId="0D339615" w14:textId="0F11651F" w:rsidR="006968D0" w:rsidRDefault="006968D0" w:rsidP="00AB3CF6">
      <w:pPr>
        <w:rPr>
          <w:lang w:eastAsia="ko-KR"/>
        </w:rPr>
      </w:pPr>
    </w:p>
    <w:p w14:paraId="2961004C" w14:textId="3333ED07" w:rsidR="006968D0" w:rsidRDefault="0022440A" w:rsidP="0022440A">
      <w:pPr>
        <w:pStyle w:val="1"/>
        <w:rPr>
          <w:lang w:eastAsia="ko-KR"/>
        </w:rPr>
      </w:pPr>
      <w:r>
        <w:rPr>
          <w:lang w:eastAsia="ko-KR"/>
        </w:rPr>
        <w:t>Conducted transmitter characteristics</w:t>
      </w:r>
    </w:p>
    <w:p w14:paraId="25909D0C" w14:textId="4EE0EBF7" w:rsidR="006968D0" w:rsidRDefault="00F72623" w:rsidP="00F72623">
      <w:pPr>
        <w:pStyle w:val="2"/>
        <w:rPr>
          <w:lang w:eastAsia="ko-KR"/>
        </w:rPr>
      </w:pPr>
      <w:r>
        <w:rPr>
          <w:lang w:eastAsia="ko-KR"/>
        </w:rPr>
        <w:t>General</w:t>
      </w:r>
    </w:p>
    <w:p w14:paraId="7E6E4C80" w14:textId="495531CD" w:rsidR="006968D0" w:rsidRDefault="00D86FDD" w:rsidP="00AB3CF6">
      <w:pPr>
        <w:rPr>
          <w:lang w:eastAsia="ko-KR"/>
        </w:rPr>
      </w:pPr>
      <w:r w:rsidRPr="00D86FDD">
        <w:rPr>
          <w:rFonts w:hint="eastAsia"/>
          <w:lang w:eastAsia="ko-KR"/>
        </w:rPr>
        <w:t>달리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언급되지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않는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한</w:t>
      </w:r>
      <w:r w:rsidRPr="00D86FDD">
        <w:rPr>
          <w:rFonts w:hint="eastAsia"/>
          <w:lang w:eastAsia="ko-KR"/>
        </w:rPr>
        <w:t xml:space="preserve">, </w:t>
      </w:r>
      <w:proofErr w:type="gramStart"/>
      <w:r w:rsidRPr="00D86FDD">
        <w:rPr>
          <w:rFonts w:hint="eastAsia"/>
          <w:lang w:eastAsia="ko-KR"/>
        </w:rPr>
        <w:t>수행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된</w:t>
      </w:r>
      <w:proofErr w:type="gramEnd"/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송신기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특성은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정상적인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작동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조건에서의</w:t>
      </w:r>
      <w:r w:rsidRPr="00D86FDD">
        <w:rPr>
          <w:rFonts w:hint="eastAsia"/>
          <w:lang w:eastAsia="ko-KR"/>
        </w:rPr>
        <w:t xml:space="preserve"> </w:t>
      </w:r>
      <w:proofErr w:type="spellStart"/>
      <w:r w:rsidRPr="00D86FDD">
        <w:rPr>
          <w:rFonts w:hint="eastAsia"/>
          <w:lang w:eastAsia="ko-KR"/>
        </w:rPr>
        <w:t>구성을위한</w:t>
      </w:r>
      <w:proofErr w:type="spellEnd"/>
      <w:r w:rsidRPr="00D86FDD">
        <w:rPr>
          <w:rFonts w:hint="eastAsia"/>
          <w:lang w:eastAsia="ko-KR"/>
        </w:rPr>
        <w:t xml:space="preserve"> </w:t>
      </w:r>
      <w:proofErr w:type="spellStart"/>
      <w:r w:rsidRPr="00D86FDD">
        <w:rPr>
          <w:rFonts w:hint="eastAsia"/>
          <w:lang w:eastAsia="ko-KR"/>
        </w:rPr>
        <w:t>트랜시버</w:t>
      </w:r>
      <w:proofErr w:type="spellEnd"/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장치의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완전한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보완과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함께</w:t>
      </w:r>
      <w:r w:rsidRPr="00D86FD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6FDD">
        <w:rPr>
          <w:rFonts w:hint="eastAsia"/>
          <w:lang w:eastAsia="ko-KR"/>
        </w:rPr>
        <w:t xml:space="preserve"> 1-C </w:t>
      </w:r>
      <w:r w:rsidRPr="00D86FDD">
        <w:rPr>
          <w:rFonts w:hint="eastAsia"/>
          <w:lang w:eastAsia="ko-KR"/>
        </w:rPr>
        <w:t>용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안테나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커넥터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및</w:t>
      </w:r>
      <w:r w:rsidRPr="00D86FD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6FDD">
        <w:rPr>
          <w:rFonts w:hint="eastAsia"/>
          <w:lang w:eastAsia="ko-KR"/>
        </w:rPr>
        <w:t xml:space="preserve"> 1-H </w:t>
      </w:r>
      <w:r w:rsidRPr="00D86FDD">
        <w:rPr>
          <w:rFonts w:hint="eastAsia"/>
          <w:lang w:eastAsia="ko-KR"/>
        </w:rPr>
        <w:t>용</w:t>
      </w:r>
      <w:r w:rsidRPr="00D86FDD">
        <w:rPr>
          <w:rFonts w:hint="eastAsia"/>
          <w:lang w:eastAsia="ko-KR"/>
        </w:rPr>
        <w:t xml:space="preserve"> TAB </w:t>
      </w:r>
      <w:r w:rsidRPr="00D86FDD">
        <w:rPr>
          <w:rFonts w:hint="eastAsia"/>
          <w:lang w:eastAsia="ko-KR"/>
        </w:rPr>
        <w:t>커넥터에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된다</w:t>
      </w:r>
      <w:r w:rsidRPr="00D86FDD">
        <w:rPr>
          <w:rFonts w:hint="eastAsia"/>
          <w:lang w:eastAsia="ko-KR"/>
        </w:rPr>
        <w:t>.</w:t>
      </w:r>
    </w:p>
    <w:p w14:paraId="64646335" w14:textId="4099DECA" w:rsidR="00FB0E6D" w:rsidRDefault="00FB0E6D" w:rsidP="00AB3CF6">
      <w:pPr>
        <w:rPr>
          <w:lang w:eastAsia="ko-KR"/>
        </w:rPr>
      </w:pPr>
      <w:r w:rsidRPr="00FB0E6D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B0E6D">
        <w:rPr>
          <w:rFonts w:hint="eastAsia"/>
          <w:lang w:eastAsia="ko-KR"/>
        </w:rPr>
        <w:t xml:space="preserve"> 1-H</w:t>
      </w:r>
      <w:r w:rsidRPr="00FB0E6D">
        <w:rPr>
          <w:rFonts w:hint="eastAsia"/>
          <w:lang w:eastAsia="ko-KR"/>
        </w:rPr>
        <w:t>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경우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제조업체는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지리적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수</w:t>
      </w:r>
      <w:r w:rsidRPr="00FB0E6D">
        <w:rPr>
          <w:rFonts w:hint="eastAsia"/>
          <w:lang w:eastAsia="ko-KR"/>
        </w:rPr>
        <w:t xml:space="preserve"> (</w:t>
      </w:r>
      <w:r w:rsidRPr="00FB0E6D">
        <w:rPr>
          <w:rFonts w:hint="eastAsia"/>
          <w:lang w:eastAsia="ko-KR"/>
        </w:rPr>
        <w:t>즉</w:t>
      </w:r>
      <w:r w:rsidRPr="00FB0E6D">
        <w:rPr>
          <w:rFonts w:hint="eastAsia"/>
          <w:lang w:eastAsia="ko-KR"/>
        </w:rPr>
        <w:t xml:space="preserve">, </w:t>
      </w:r>
      <w:r w:rsidRPr="00FB0E6D">
        <w:rPr>
          <w:rFonts w:hint="eastAsia"/>
          <w:lang w:eastAsia="ko-KR"/>
        </w:rPr>
        <w:t>빔으로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덮인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지리적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영역</w:t>
      </w:r>
      <w:r w:rsidRPr="00FB0E6D">
        <w:rPr>
          <w:rFonts w:hint="eastAsia"/>
          <w:lang w:eastAsia="ko-KR"/>
        </w:rPr>
        <w:t>)</w:t>
      </w:r>
      <w:r w:rsidRPr="00FB0E6D">
        <w:rPr>
          <w:rFonts w:hint="eastAsia"/>
          <w:lang w:eastAsia="ko-KR"/>
        </w:rPr>
        <w:t>를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FB0E6D">
        <w:rPr>
          <w:rFonts w:hint="eastAsia"/>
          <w:lang w:eastAsia="ko-KR"/>
        </w:rPr>
        <w:t>다</w:t>
      </w:r>
      <w:r w:rsidRPr="00FB0E6D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FB0E6D">
        <w:rPr>
          <w:rFonts w:hint="eastAsia"/>
          <w:lang w:eastAsia="ko-KR"/>
        </w:rPr>
        <w:t>지원되는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(</w:t>
      </w:r>
      <w:proofErr w:type="spellStart"/>
      <w:r w:rsidRPr="00FB0E6D">
        <w:rPr>
          <w:rFonts w:hint="eastAsia"/>
          <w:lang w:eastAsia="ko-KR"/>
        </w:rPr>
        <w:t>N</w:t>
      </w:r>
      <w:r w:rsidRPr="00FB0E6D">
        <w:rPr>
          <w:rFonts w:hint="eastAsia"/>
          <w:vertAlign w:val="subscript"/>
          <w:lang w:eastAsia="ko-KR"/>
        </w:rPr>
        <w:t>cell</w:t>
      </w:r>
      <w:r w:rsidRPr="00FB0E6D">
        <w:rPr>
          <w:vertAlign w:val="subscript"/>
          <w:lang w:eastAsia="ko-KR"/>
        </w:rPr>
        <w:t>s</w:t>
      </w:r>
      <w:proofErr w:type="spellEnd"/>
      <w:r w:rsidRPr="00FB0E6D">
        <w:rPr>
          <w:rFonts w:hint="eastAsia"/>
          <w:lang w:eastAsia="ko-KR"/>
        </w:rPr>
        <w:t>)</w:t>
      </w:r>
      <w:r w:rsidRPr="00FB0E6D">
        <w:rPr>
          <w:rFonts w:hint="eastAsia"/>
          <w:lang w:eastAsia="ko-KR"/>
        </w:rPr>
        <w:t>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동작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대역을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모든</w:t>
      </w:r>
      <w:r w:rsidRPr="00FB0E6D">
        <w:rPr>
          <w:rFonts w:hint="eastAsia"/>
          <w:lang w:eastAsia="ko-KR"/>
        </w:rPr>
        <w:t xml:space="preserve"> TAB </w:t>
      </w:r>
      <w:r w:rsidRPr="00FB0E6D">
        <w:rPr>
          <w:rFonts w:hint="eastAsia"/>
          <w:lang w:eastAsia="ko-KR"/>
        </w:rPr>
        <w:t>커넥터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또는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전송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빔의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전송을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분할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량을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갖는</w:t>
      </w:r>
      <w:r w:rsidRPr="00FB0E6D">
        <w:rPr>
          <w:rFonts w:hint="eastAsia"/>
          <w:lang w:eastAsia="ko-KR"/>
        </w:rPr>
        <w:t xml:space="preserve"> BS </w:t>
      </w:r>
      <w:r w:rsidRPr="00FB0E6D">
        <w:rPr>
          <w:rFonts w:hint="eastAsia"/>
          <w:lang w:eastAsia="ko-KR"/>
        </w:rPr>
        <w:t>설정과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관련이</w:t>
      </w:r>
      <w:r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있다</w:t>
      </w:r>
      <w:r w:rsidRPr="00FB0E6D">
        <w:rPr>
          <w:rFonts w:hint="eastAsia"/>
          <w:lang w:eastAsia="ko-KR"/>
        </w:rPr>
        <w:t>.</w:t>
      </w:r>
    </w:p>
    <w:p w14:paraId="6A04BABB" w14:textId="4E3EEC7F" w:rsidR="007E2E83" w:rsidRDefault="007E2E83" w:rsidP="00AB3CF6">
      <w:pPr>
        <w:rPr>
          <w:lang w:eastAsia="ko-KR"/>
        </w:rPr>
      </w:pPr>
      <w:r w:rsidRPr="007E2E83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E2E83">
        <w:rPr>
          <w:rFonts w:hint="eastAsia"/>
          <w:lang w:eastAsia="ko-KR"/>
        </w:rPr>
        <w:t xml:space="preserve"> 1-H </w:t>
      </w:r>
      <w:r w:rsidRPr="007E2E83">
        <w:rPr>
          <w:rFonts w:hint="eastAsia"/>
          <w:lang w:eastAsia="ko-KR"/>
        </w:rPr>
        <w:t>제조업체의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경우</w:t>
      </w:r>
      <w:r w:rsidRPr="007E2E83">
        <w:rPr>
          <w:rFonts w:hint="eastAsia"/>
          <w:lang w:eastAsia="ko-KR"/>
        </w:rPr>
        <w:t xml:space="preserve"> TAB </w:t>
      </w:r>
      <w:r w:rsidRPr="007E2E83">
        <w:rPr>
          <w:rFonts w:hint="eastAsia"/>
          <w:lang w:eastAsia="ko-KR"/>
        </w:rPr>
        <w:t>커넥터</w:t>
      </w:r>
      <w:r w:rsidRPr="007E2E83">
        <w:rPr>
          <w:rFonts w:hint="eastAsia"/>
          <w:lang w:eastAsia="ko-KR"/>
        </w:rPr>
        <w:t xml:space="preserve"> TX </w:t>
      </w:r>
      <w:r w:rsidRPr="007E2E83">
        <w:rPr>
          <w:rFonts w:hint="eastAsia"/>
          <w:lang w:eastAsia="ko-KR"/>
        </w:rPr>
        <w:t>최소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셀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그룹도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7E2E83">
        <w:rPr>
          <w:rFonts w:hint="eastAsia"/>
          <w:lang w:eastAsia="ko-KR"/>
        </w:rPr>
        <w:t>다</w:t>
      </w:r>
      <w:r w:rsidRPr="007E2E83">
        <w:rPr>
          <w:rFonts w:hint="eastAsia"/>
          <w:lang w:eastAsia="ko-KR"/>
        </w:rPr>
        <w:t>.</w:t>
      </w:r>
      <w:r w:rsidR="00DA1019">
        <w:rPr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동작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대역에서의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전송을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지원하는</w:t>
      </w:r>
      <w:r w:rsidR="00DA1019" w:rsidRPr="00DA1019">
        <w:rPr>
          <w:rFonts w:hint="eastAsia"/>
          <w:lang w:eastAsia="ko-KR"/>
        </w:rPr>
        <w:t xml:space="preserve"> BS </w:t>
      </w:r>
      <w:r w:rsidR="00DA1019">
        <w:rPr>
          <w:rFonts w:hint="eastAsia"/>
          <w:lang w:eastAsia="ko-KR"/>
        </w:rPr>
        <w:t>t</w:t>
      </w:r>
      <w:r w:rsidR="00DA1019">
        <w:rPr>
          <w:lang w:eastAsia="ko-KR"/>
        </w:rPr>
        <w:t>ype</w:t>
      </w:r>
      <w:r w:rsidR="00DA1019" w:rsidRPr="00DA1019">
        <w:rPr>
          <w:rFonts w:hint="eastAsia"/>
          <w:lang w:eastAsia="ko-KR"/>
        </w:rPr>
        <w:t xml:space="preserve"> 1-H</w:t>
      </w:r>
      <w:r w:rsidR="00DA1019" w:rsidRPr="00DA1019">
        <w:rPr>
          <w:rFonts w:hint="eastAsia"/>
          <w:lang w:eastAsia="ko-KR"/>
        </w:rPr>
        <w:t>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모든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커넥터는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동일한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동작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대역을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지원하는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하나의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</w:t>
      </w:r>
      <w:r w:rsidR="00DA1019" w:rsidRPr="00DA1019">
        <w:rPr>
          <w:rFonts w:hint="eastAsia"/>
          <w:lang w:eastAsia="ko-KR"/>
        </w:rPr>
        <w:t xml:space="preserve"> TX </w:t>
      </w:r>
      <w:r w:rsidR="00DA1019" w:rsidRPr="00DA1019">
        <w:rPr>
          <w:rFonts w:hint="eastAsia"/>
          <w:lang w:eastAsia="ko-KR"/>
        </w:rPr>
        <w:t>최소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셀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그룹에</w:t>
      </w:r>
      <w:r w:rsidR="00DA1019" w:rsidRPr="00DA1019">
        <w:rPr>
          <w:rFonts w:hint="eastAsia"/>
          <w:lang w:eastAsia="ko-KR"/>
        </w:rPr>
        <w:t xml:space="preserve"> </w:t>
      </w:r>
      <w:proofErr w:type="spellStart"/>
      <w:r w:rsidR="00DA1019" w:rsidRPr="00DA1019">
        <w:rPr>
          <w:rFonts w:hint="eastAsia"/>
          <w:lang w:eastAsia="ko-KR"/>
        </w:rPr>
        <w:t>매핑되어야</w:t>
      </w:r>
      <w:proofErr w:type="spellEnd"/>
      <w:r w:rsid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하며</w:t>
      </w:r>
      <w:r w:rsidR="00DA1019" w:rsidRPr="00DA1019">
        <w:rPr>
          <w:rFonts w:hint="eastAsia"/>
          <w:lang w:eastAsia="ko-KR"/>
        </w:rPr>
        <w:t xml:space="preserve">, </w:t>
      </w:r>
      <w:r w:rsidR="00DA1019" w:rsidRPr="00DA1019">
        <w:rPr>
          <w:rFonts w:hint="eastAsia"/>
          <w:lang w:eastAsia="ko-KR"/>
        </w:rPr>
        <w:t>여기서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커넥터의</w:t>
      </w:r>
      <w:r w:rsidR="00DA1019" w:rsidRPr="00DA1019">
        <w:rPr>
          <w:rFonts w:hint="eastAsia"/>
          <w:lang w:eastAsia="ko-KR"/>
        </w:rPr>
        <w:t xml:space="preserve"> </w:t>
      </w:r>
      <w:proofErr w:type="gramStart"/>
      <w:r w:rsidR="00DA1019" w:rsidRPr="00DA1019">
        <w:rPr>
          <w:rFonts w:hint="eastAsia"/>
          <w:lang w:eastAsia="ko-KR"/>
        </w:rPr>
        <w:t>셀</w:t>
      </w:r>
      <w:r w:rsidR="00DA1019" w:rsidRPr="00DA1019">
        <w:rPr>
          <w:rFonts w:hint="eastAsia"/>
          <w:lang w:eastAsia="ko-KR"/>
        </w:rPr>
        <w:t xml:space="preserve"> /</w:t>
      </w:r>
      <w:proofErr w:type="gramEnd"/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빔에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대한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매핑은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구현에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의존한다</w:t>
      </w:r>
      <w:r w:rsidR="00DA1019" w:rsidRPr="00DA1019">
        <w:rPr>
          <w:rFonts w:hint="eastAsia"/>
          <w:lang w:eastAsia="ko-KR"/>
        </w:rPr>
        <w:t>.</w:t>
      </w:r>
    </w:p>
    <w:p w14:paraId="5F03A0F9" w14:textId="0ADBF1C4" w:rsidR="002E5F7F" w:rsidRDefault="002E5F7F" w:rsidP="00AB3CF6">
      <w:pPr>
        <w:rPr>
          <w:lang w:eastAsia="ko-KR"/>
        </w:rPr>
      </w:pPr>
      <w:r w:rsidRPr="002E5F7F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5F7F">
        <w:rPr>
          <w:rFonts w:hint="eastAsia"/>
          <w:lang w:eastAsia="ko-KR"/>
        </w:rPr>
        <w:t xml:space="preserve"> 1-H</w:t>
      </w:r>
      <w:r w:rsidRPr="002E5F7F">
        <w:rPr>
          <w:rFonts w:hint="eastAsia"/>
          <w:lang w:eastAsia="ko-KR"/>
        </w:rPr>
        <w:t>에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대한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전도</w:t>
      </w:r>
      <w:r w:rsidRPr="002E5F7F">
        <w:rPr>
          <w:rFonts w:hint="eastAsia"/>
          <w:lang w:eastAsia="ko-KR"/>
        </w:rPr>
        <w:t xml:space="preserve"> TX </w:t>
      </w:r>
      <w:r w:rsidRPr="002E5F7F">
        <w:rPr>
          <w:rFonts w:hint="eastAsia"/>
          <w:lang w:eastAsia="ko-KR"/>
        </w:rPr>
        <w:t>방출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한계</w:t>
      </w:r>
      <w:r w:rsidRPr="002E5F7F">
        <w:rPr>
          <w:rFonts w:hint="eastAsia"/>
          <w:lang w:eastAsia="ko-KR"/>
        </w:rPr>
        <w:t xml:space="preserve"> (</w:t>
      </w:r>
      <w:proofErr w:type="spellStart"/>
      <w:r w:rsidRPr="002E5F7F">
        <w:rPr>
          <w:rFonts w:hint="eastAsia"/>
          <w:lang w:eastAsia="ko-KR"/>
        </w:rPr>
        <w:t>N</w:t>
      </w:r>
      <w:r w:rsidRPr="001932A5">
        <w:rPr>
          <w:rFonts w:hint="eastAsia"/>
          <w:vertAlign w:val="subscript"/>
          <w:lang w:eastAsia="ko-KR"/>
        </w:rPr>
        <w:t>TXU</w:t>
      </w:r>
      <w:r w:rsidR="005B3F9E" w:rsidRPr="001932A5">
        <w:rPr>
          <w:vertAlign w:val="subscript"/>
          <w:lang w:eastAsia="ko-KR"/>
        </w:rPr>
        <w:t>_counted</w:t>
      </w:r>
      <w:proofErr w:type="spellEnd"/>
      <w:r w:rsidRPr="002E5F7F">
        <w:rPr>
          <w:rFonts w:hint="eastAsia"/>
          <w:lang w:eastAsia="ko-KR"/>
        </w:rPr>
        <w:t>)</w:t>
      </w:r>
      <w:proofErr w:type="spellStart"/>
      <w:r w:rsidRPr="002E5F7F">
        <w:rPr>
          <w:rFonts w:hint="eastAsia"/>
          <w:lang w:eastAsia="ko-KR"/>
        </w:rPr>
        <w:t>를</w:t>
      </w:r>
      <w:proofErr w:type="spellEnd"/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계산할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때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고려되는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활성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송신기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장치의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수는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다음과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같이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된</w:t>
      </w:r>
      <w:r w:rsidRPr="002E5F7F">
        <w:rPr>
          <w:rFonts w:hint="eastAsia"/>
          <w:lang w:eastAsia="ko-KR"/>
        </w:rPr>
        <w:t>다</w:t>
      </w:r>
      <w:r w:rsidR="002943CD">
        <w:rPr>
          <w:lang w:eastAsia="ko-KR"/>
        </w:rPr>
        <w:t>:</w:t>
      </w:r>
    </w:p>
    <w:p w14:paraId="351A4340" w14:textId="7F0A6AC2" w:rsidR="00724135" w:rsidRDefault="00724135" w:rsidP="00724135">
      <w:pPr>
        <w:ind w:left="720"/>
        <w:rPr>
          <w:lang w:eastAsia="ko-KR"/>
        </w:rPr>
      </w:pPr>
      <w:proofErr w:type="spellStart"/>
      <w:r w:rsidRPr="00724135">
        <w:rPr>
          <w:lang w:eastAsia="ko-KR"/>
        </w:rPr>
        <w:t>N</w:t>
      </w:r>
      <w:r w:rsidRPr="00724135">
        <w:rPr>
          <w:vertAlign w:val="subscript"/>
          <w:lang w:eastAsia="ko-KR"/>
        </w:rPr>
        <w:t>TXU_counted</w:t>
      </w:r>
      <w:proofErr w:type="spellEnd"/>
      <w:r w:rsidRPr="00724135">
        <w:rPr>
          <w:lang w:eastAsia="ko-KR"/>
        </w:rPr>
        <w:t xml:space="preserve"> = </w:t>
      </w:r>
      <w:proofErr w:type="gramStart"/>
      <w:r w:rsidRPr="00724135">
        <w:rPr>
          <w:lang w:eastAsia="ko-KR"/>
        </w:rPr>
        <w:t>min(</w:t>
      </w:r>
      <w:proofErr w:type="spellStart"/>
      <w:proofErr w:type="gramEnd"/>
      <w:r w:rsidRPr="00724135">
        <w:rPr>
          <w:lang w:eastAsia="ko-KR"/>
        </w:rPr>
        <w:t>N</w:t>
      </w:r>
      <w:r w:rsidRPr="00724135">
        <w:rPr>
          <w:vertAlign w:val="subscript"/>
          <w:lang w:eastAsia="ko-KR"/>
        </w:rPr>
        <w:t>TXU_active</w:t>
      </w:r>
      <w:proofErr w:type="spellEnd"/>
      <w:r w:rsidRPr="00724135">
        <w:rPr>
          <w:lang w:eastAsia="ko-KR"/>
        </w:rPr>
        <w:t xml:space="preserve"> , 8×N</w:t>
      </w:r>
      <w:r w:rsidRPr="00724135">
        <w:rPr>
          <w:vertAlign w:val="subscript"/>
          <w:lang w:eastAsia="ko-KR"/>
        </w:rPr>
        <w:t>cells</w:t>
      </w:r>
      <w:r w:rsidRPr="00724135">
        <w:rPr>
          <w:lang w:eastAsia="ko-KR"/>
        </w:rPr>
        <w:t>)</w:t>
      </w:r>
    </w:p>
    <w:p w14:paraId="2530F83E" w14:textId="6321E7CC" w:rsidR="006968D0" w:rsidRDefault="001840C7" w:rsidP="00AB3CF6">
      <w:pPr>
        <w:rPr>
          <w:lang w:eastAsia="ko-KR"/>
        </w:rPr>
      </w:pPr>
      <w:proofErr w:type="spellStart"/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countedpercell</w:t>
      </w:r>
      <w:proofErr w:type="spellEnd"/>
      <w:r w:rsidRPr="001840C7">
        <w:rPr>
          <w:rFonts w:hint="eastAsia"/>
          <w:lang w:eastAsia="ko-KR"/>
        </w:rPr>
        <w:t>은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기본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한계의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스케일링에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사용되며</w:t>
      </w:r>
      <w:r w:rsidRPr="001840C7">
        <w:rPr>
          <w:rFonts w:hint="eastAsia"/>
          <w:lang w:eastAsia="ko-KR"/>
        </w:rPr>
        <w:t xml:space="preserve"> </w:t>
      </w:r>
      <w:proofErr w:type="spellStart"/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countedpercell</w:t>
      </w:r>
      <w:proofErr w:type="spellEnd"/>
      <w:r w:rsidRPr="001840C7">
        <w:rPr>
          <w:rFonts w:hint="eastAsia"/>
          <w:lang w:eastAsia="ko-KR"/>
        </w:rPr>
        <w:t xml:space="preserve"> = </w:t>
      </w:r>
      <w:proofErr w:type="spellStart"/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proofErr w:type="gramStart"/>
      <w:r w:rsidRPr="001840C7">
        <w:rPr>
          <w:rFonts w:hint="eastAsia"/>
          <w:vertAlign w:val="subscript"/>
          <w:lang w:eastAsia="ko-KR"/>
        </w:rPr>
        <w:t>counted</w:t>
      </w:r>
      <w:proofErr w:type="spellEnd"/>
      <w:r w:rsidRPr="001840C7">
        <w:rPr>
          <w:rFonts w:hint="eastAsia"/>
          <w:lang w:eastAsia="ko-KR"/>
        </w:rPr>
        <w:t xml:space="preserve"> /</w:t>
      </w:r>
      <w:proofErr w:type="gramEnd"/>
      <w:r w:rsidRPr="001840C7">
        <w:rPr>
          <w:rFonts w:hint="eastAsia"/>
          <w:lang w:eastAsia="ko-KR"/>
        </w:rPr>
        <w:t xml:space="preserve"> </w:t>
      </w:r>
      <w:proofErr w:type="spellStart"/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cells</w:t>
      </w:r>
      <w:proofErr w:type="spellEnd"/>
      <w:r w:rsidRPr="001840C7">
        <w:rPr>
          <w:rFonts w:hint="eastAsia"/>
          <w:lang w:eastAsia="ko-KR"/>
        </w:rPr>
        <w:t>로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파생</w:t>
      </w:r>
      <w:r>
        <w:rPr>
          <w:rFonts w:hint="eastAsia"/>
          <w:lang w:eastAsia="ko-KR"/>
        </w:rPr>
        <w:t>된</w:t>
      </w:r>
      <w:r w:rsidRPr="001840C7">
        <w:rPr>
          <w:rFonts w:hint="eastAsia"/>
          <w:lang w:eastAsia="ko-KR"/>
        </w:rPr>
        <w:t>다</w:t>
      </w:r>
      <w:r w:rsidRPr="001840C7">
        <w:rPr>
          <w:rFonts w:hint="eastAsia"/>
          <w:lang w:eastAsia="ko-KR"/>
        </w:rPr>
        <w:t>.</w:t>
      </w:r>
    </w:p>
    <w:p w14:paraId="1C4541C3" w14:textId="7A08C8A1" w:rsidR="006968D0" w:rsidRDefault="00C65D56" w:rsidP="00AB3CF6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C65D56">
        <w:rPr>
          <w:rFonts w:hint="eastAsia"/>
          <w:lang w:eastAsia="ko-KR"/>
        </w:rPr>
        <w:t>N</w:t>
      </w:r>
      <w:r w:rsidRPr="00C65D56">
        <w:rPr>
          <w:rFonts w:hint="eastAsia"/>
          <w:vertAlign w:val="subscript"/>
          <w:lang w:eastAsia="ko-KR"/>
        </w:rPr>
        <w:t>TXU</w:t>
      </w:r>
      <w:r w:rsidRPr="00C65D56">
        <w:rPr>
          <w:vertAlign w:val="subscript"/>
          <w:lang w:eastAsia="ko-KR"/>
        </w:rPr>
        <w:t>_</w:t>
      </w:r>
      <w:r w:rsidRPr="00C65D56">
        <w:rPr>
          <w:rFonts w:hint="eastAsia"/>
          <w:vertAlign w:val="subscript"/>
          <w:lang w:eastAsia="ko-KR"/>
        </w:rPr>
        <w:t>active</w:t>
      </w:r>
      <w:proofErr w:type="spellEnd"/>
      <w:r w:rsidRPr="00C65D56">
        <w:rPr>
          <w:rFonts w:hint="eastAsia"/>
          <w:lang w:eastAsia="ko-KR"/>
        </w:rPr>
        <w:t>는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실제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활성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송신기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단위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수에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따라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다르며</w:t>
      </w:r>
      <w:r w:rsidRPr="00C65D56">
        <w:rPr>
          <w:rFonts w:hint="eastAsia"/>
          <w:lang w:eastAsia="ko-KR"/>
        </w:rPr>
        <w:t xml:space="preserve"> </w:t>
      </w:r>
      <w:proofErr w:type="spellStart"/>
      <w:r w:rsidRPr="00C65D56">
        <w:rPr>
          <w:rFonts w:hint="eastAsia"/>
          <w:lang w:eastAsia="ko-KR"/>
        </w:rPr>
        <w:t>N</w:t>
      </w:r>
      <w:r w:rsidRPr="00C65D56">
        <w:rPr>
          <w:rFonts w:hint="eastAsia"/>
          <w:vertAlign w:val="subscript"/>
          <w:lang w:eastAsia="ko-KR"/>
        </w:rPr>
        <w:t>cell</w:t>
      </w:r>
      <w:proofErr w:type="spellEnd"/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선언과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무관</w:t>
      </w:r>
      <w:r>
        <w:rPr>
          <w:rFonts w:hint="eastAsia"/>
          <w:lang w:eastAsia="ko-KR"/>
        </w:rPr>
        <w:t>하</w:t>
      </w:r>
      <w:r w:rsidRPr="00C65D56">
        <w:rPr>
          <w:rFonts w:hint="eastAsia"/>
          <w:lang w:eastAsia="ko-KR"/>
        </w:rPr>
        <w:t>다</w:t>
      </w:r>
      <w:r w:rsidRPr="00C65D56">
        <w:rPr>
          <w:rFonts w:hint="eastAsia"/>
          <w:lang w:eastAsia="ko-KR"/>
        </w:rPr>
        <w:t>.</w:t>
      </w:r>
    </w:p>
    <w:p w14:paraId="3E05D0EF" w14:textId="64D4FA24" w:rsidR="00872A8C" w:rsidRDefault="00872A8C" w:rsidP="00872A8C">
      <w:pPr>
        <w:pStyle w:val="2"/>
        <w:rPr>
          <w:lang w:eastAsia="ko-KR"/>
        </w:rPr>
      </w:pPr>
      <w:r>
        <w:rPr>
          <w:lang w:eastAsia="ko-KR"/>
        </w:rPr>
        <w:lastRenderedPageBreak/>
        <w:t>Base station output power</w:t>
      </w:r>
    </w:p>
    <w:p w14:paraId="09A0E196" w14:textId="0563F8F6" w:rsidR="006968D0" w:rsidRDefault="00CC4268" w:rsidP="00CC4268">
      <w:pPr>
        <w:pStyle w:val="3"/>
        <w:rPr>
          <w:lang w:eastAsia="ko-KR"/>
        </w:rPr>
      </w:pPr>
      <w:r>
        <w:rPr>
          <w:lang w:eastAsia="ko-KR"/>
        </w:rPr>
        <w:t>General</w:t>
      </w:r>
    </w:p>
    <w:p w14:paraId="64571ACA" w14:textId="3A588F03" w:rsidR="006968D0" w:rsidRDefault="00B2664B" w:rsidP="00AB3CF6">
      <w:pPr>
        <w:rPr>
          <w:lang w:eastAsia="ko-KR"/>
        </w:rPr>
      </w:pPr>
      <w:r w:rsidRPr="00B2664B">
        <w:rPr>
          <w:rFonts w:hint="eastAsia"/>
          <w:lang w:eastAsia="ko-KR"/>
        </w:rPr>
        <w:t xml:space="preserve">BS </w:t>
      </w:r>
      <w:r w:rsidRPr="00B2664B">
        <w:rPr>
          <w:rFonts w:hint="eastAsia"/>
          <w:lang w:eastAsia="ko-KR"/>
        </w:rPr>
        <w:t>수행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출력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전력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요구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사항은</w:t>
      </w:r>
      <w:r w:rsidRPr="00B2664B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2664B">
        <w:rPr>
          <w:rFonts w:hint="eastAsia"/>
          <w:lang w:eastAsia="ko-KR"/>
        </w:rPr>
        <w:t xml:space="preserve"> 1-C </w:t>
      </w:r>
      <w:r w:rsidRPr="00B2664B">
        <w:rPr>
          <w:rFonts w:hint="eastAsia"/>
          <w:lang w:eastAsia="ko-KR"/>
        </w:rPr>
        <w:t>용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안테나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커넥터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또는</w:t>
      </w:r>
      <w:r w:rsidRPr="00B2664B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2664B">
        <w:rPr>
          <w:rFonts w:hint="eastAsia"/>
          <w:lang w:eastAsia="ko-KR"/>
        </w:rPr>
        <w:t xml:space="preserve"> 1-H</w:t>
      </w:r>
      <w:r w:rsidRPr="00B2664B">
        <w:rPr>
          <w:rFonts w:hint="eastAsia"/>
          <w:lang w:eastAsia="ko-KR"/>
        </w:rPr>
        <w:t>의</w:t>
      </w:r>
      <w:r w:rsidRPr="00B2664B">
        <w:rPr>
          <w:rFonts w:hint="eastAsia"/>
          <w:lang w:eastAsia="ko-KR"/>
        </w:rPr>
        <w:t xml:space="preserve"> TAB </w:t>
      </w:r>
      <w:r w:rsidRPr="00B2664B">
        <w:rPr>
          <w:rFonts w:hint="eastAsia"/>
          <w:lang w:eastAsia="ko-KR"/>
        </w:rPr>
        <w:t>커넥터에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있다</w:t>
      </w:r>
      <w:r w:rsidRPr="00B2664B">
        <w:rPr>
          <w:rFonts w:hint="eastAsia"/>
          <w:lang w:eastAsia="ko-KR"/>
        </w:rPr>
        <w:t>.</w:t>
      </w:r>
    </w:p>
    <w:p w14:paraId="72734B04" w14:textId="5F912236" w:rsidR="00C116D4" w:rsidRDefault="00C116D4" w:rsidP="00AB3CF6">
      <w:pPr>
        <w:rPr>
          <w:lang w:eastAsia="ko-KR"/>
        </w:rPr>
      </w:pPr>
      <w:r w:rsidRPr="00C116D4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C116D4">
        <w:rPr>
          <w:rFonts w:hint="eastAsia"/>
          <w:lang w:eastAsia="ko-KR"/>
        </w:rPr>
        <w:t xml:space="preserve"> 1-C</w:t>
      </w:r>
      <w:r w:rsidRPr="00C116D4">
        <w:rPr>
          <w:rFonts w:hint="eastAsia"/>
          <w:lang w:eastAsia="ko-KR"/>
        </w:rPr>
        <w:t>의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정격</w:t>
      </w:r>
      <w:r w:rsidRPr="00C116D4">
        <w:rPr>
          <w:rFonts w:hint="eastAsia"/>
          <w:lang w:eastAsia="ko-KR"/>
        </w:rPr>
        <w:t xml:space="preserve"> </w:t>
      </w:r>
      <w:proofErr w:type="spellStart"/>
      <w:r w:rsidRPr="00C116D4">
        <w:rPr>
          <w:rFonts w:hint="eastAsia"/>
          <w:lang w:eastAsia="ko-KR"/>
        </w:rPr>
        <w:t>반송파</w:t>
      </w:r>
      <w:proofErr w:type="spellEnd"/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출력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전력은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표</w:t>
      </w:r>
      <w:r w:rsidRPr="00C116D4">
        <w:rPr>
          <w:rFonts w:hint="eastAsia"/>
          <w:lang w:eastAsia="ko-KR"/>
        </w:rPr>
        <w:t xml:space="preserve"> 6.2.1-1</w:t>
      </w:r>
      <w:r w:rsidRPr="00C116D4">
        <w:rPr>
          <w:rFonts w:hint="eastAsia"/>
          <w:lang w:eastAsia="ko-KR"/>
        </w:rPr>
        <w:t>에</w:t>
      </w:r>
      <w:r w:rsidRPr="00C116D4">
        <w:rPr>
          <w:rFonts w:hint="eastAsia"/>
          <w:lang w:eastAsia="ko-KR"/>
        </w:rPr>
        <w:t xml:space="preserve"> </w:t>
      </w:r>
      <w:proofErr w:type="gramStart"/>
      <w:r w:rsidRPr="00C116D4">
        <w:rPr>
          <w:rFonts w:hint="eastAsia"/>
          <w:lang w:eastAsia="ko-KR"/>
        </w:rPr>
        <w:t>규정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된</w:t>
      </w:r>
      <w:proofErr w:type="gramEnd"/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것과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한다</w:t>
      </w:r>
      <w:r w:rsidRPr="00C116D4">
        <w:rPr>
          <w:rFonts w:hint="eastAsia"/>
          <w:lang w:eastAsia="ko-KR"/>
        </w:rPr>
        <w:t>.</w:t>
      </w:r>
    </w:p>
    <w:p w14:paraId="5DDA5379" w14:textId="7941EBB3" w:rsidR="00C116D4" w:rsidRPr="00C116D4" w:rsidRDefault="00C116D4" w:rsidP="00C116D4">
      <w:pPr>
        <w:jc w:val="center"/>
        <w:rPr>
          <w:b/>
          <w:bCs/>
          <w:lang w:eastAsia="ko-KR"/>
        </w:rPr>
      </w:pPr>
      <w:r w:rsidRPr="00C116D4">
        <w:rPr>
          <w:b/>
          <w:bCs/>
          <w:lang w:eastAsia="ko-KR"/>
        </w:rPr>
        <w:t xml:space="preserve">Table 6.2.1-1: BS type 1-C rated output </w:t>
      </w:r>
      <w:proofErr w:type="spellStart"/>
      <w:r w:rsidRPr="00C116D4">
        <w:rPr>
          <w:b/>
          <w:bCs/>
          <w:lang w:eastAsia="ko-KR"/>
        </w:rPr>
        <w:t>pwer</w:t>
      </w:r>
      <w:proofErr w:type="spellEnd"/>
      <w:r w:rsidRPr="00C116D4">
        <w:rPr>
          <w:b/>
          <w:bCs/>
          <w:lang w:eastAsia="ko-KR"/>
        </w:rPr>
        <w:t xml:space="preserve"> limits for BS classes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4113"/>
        <w:gridCol w:w="4109"/>
      </w:tblGrid>
      <w:tr w:rsidR="00BD11DD" w14:paraId="6A74DEA3" w14:textId="77777777" w:rsidTr="002D5A02">
        <w:tc>
          <w:tcPr>
            <w:tcW w:w="4113" w:type="dxa"/>
            <w:shd w:val="clear" w:color="auto" w:fill="EAF1DD" w:themeFill="accent3" w:themeFillTint="33"/>
          </w:tcPr>
          <w:p w14:paraId="4BF372CF" w14:textId="0B1C5E66" w:rsidR="00BD11DD" w:rsidRPr="00BD11DD" w:rsidRDefault="00BD11DD" w:rsidP="00BD11D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BD11DD"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4109" w:type="dxa"/>
            <w:shd w:val="clear" w:color="auto" w:fill="EAF1DD" w:themeFill="accent3" w:themeFillTint="33"/>
          </w:tcPr>
          <w:p w14:paraId="558856C0" w14:textId="1B17D4BE" w:rsidR="00BD11DD" w:rsidRPr="00BD11DD" w:rsidRDefault="00BD11DD" w:rsidP="00BD11D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BD11DD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BD11D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rated_c_AC</w:t>
            </w:r>
            <w:proofErr w:type="spellEnd"/>
          </w:p>
        </w:tc>
      </w:tr>
      <w:tr w:rsidR="00BD11DD" w14:paraId="1D34EA64" w14:textId="77777777" w:rsidTr="00BD11DD">
        <w:tc>
          <w:tcPr>
            <w:tcW w:w="4113" w:type="dxa"/>
          </w:tcPr>
          <w:p w14:paraId="208DF9B8" w14:textId="58380649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4109" w:type="dxa"/>
          </w:tcPr>
          <w:p w14:paraId="01B1CDE8" w14:textId="23DF04D2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</w:tr>
      <w:tr w:rsidR="00BD11DD" w14:paraId="374F5674" w14:textId="77777777" w:rsidTr="00BD11DD">
        <w:tc>
          <w:tcPr>
            <w:tcW w:w="4113" w:type="dxa"/>
          </w:tcPr>
          <w:p w14:paraId="1210BF26" w14:textId="04EAC87E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4109" w:type="dxa"/>
          </w:tcPr>
          <w:p w14:paraId="2781BD7E" w14:textId="6FBFCE79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</w:t>
            </w:r>
          </w:p>
        </w:tc>
      </w:tr>
      <w:tr w:rsidR="00BD11DD" w14:paraId="4B64A458" w14:textId="77777777" w:rsidTr="00BD11DD">
        <w:tc>
          <w:tcPr>
            <w:tcW w:w="4113" w:type="dxa"/>
          </w:tcPr>
          <w:p w14:paraId="79B46525" w14:textId="0DBD1687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4109" w:type="dxa"/>
          </w:tcPr>
          <w:p w14:paraId="189947D0" w14:textId="3735CCE0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24 dBm</w:t>
            </w:r>
          </w:p>
        </w:tc>
      </w:tr>
      <w:tr w:rsidR="00BD11DD" w14:paraId="17928E77" w14:textId="77777777" w:rsidTr="008E7877">
        <w:tc>
          <w:tcPr>
            <w:tcW w:w="8222" w:type="dxa"/>
            <w:gridSpan w:val="2"/>
          </w:tcPr>
          <w:p w14:paraId="2BF60109" w14:textId="55A22847" w:rsidR="00BD11DD" w:rsidRPr="00BD11DD" w:rsidRDefault="00BD11DD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There is no upper limit for the </w:t>
            </w:r>
            <w:proofErr w:type="spellStart"/>
            <w:r>
              <w:rPr>
                <w:sz w:val="20"/>
                <w:szCs w:val="20"/>
                <w:lang w:eastAsia="ko-KR"/>
              </w:rPr>
              <w:t>P</w:t>
            </w:r>
            <w:r w:rsidRPr="00BD11DD">
              <w:rPr>
                <w:sz w:val="20"/>
                <w:szCs w:val="20"/>
                <w:vertAlign w:val="subscript"/>
                <w:lang w:eastAsia="ko-KR"/>
              </w:rPr>
              <w:t>rated_c_AC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rated output power of the Wide Area Base Station.</w:t>
            </w:r>
          </w:p>
        </w:tc>
      </w:tr>
    </w:tbl>
    <w:p w14:paraId="5FEBA6FA" w14:textId="6E71AE8B" w:rsidR="006968D0" w:rsidRDefault="006968D0" w:rsidP="00AB3CF6">
      <w:pPr>
        <w:rPr>
          <w:lang w:eastAsia="ko-KR"/>
        </w:rPr>
      </w:pPr>
    </w:p>
    <w:p w14:paraId="1A41EFA7" w14:textId="1819924A" w:rsidR="006968D0" w:rsidRDefault="009C3351" w:rsidP="00AB3CF6">
      <w:pPr>
        <w:rPr>
          <w:lang w:eastAsia="ko-KR"/>
        </w:rPr>
      </w:pPr>
      <w:r w:rsidRPr="009C3351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C3351">
        <w:rPr>
          <w:rFonts w:hint="eastAsia"/>
          <w:lang w:eastAsia="ko-KR"/>
        </w:rPr>
        <w:t xml:space="preserve"> 1-H</w:t>
      </w:r>
      <w:r w:rsidRPr="009C3351">
        <w:rPr>
          <w:rFonts w:hint="eastAsia"/>
          <w:lang w:eastAsia="ko-KR"/>
        </w:rPr>
        <w:t>의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정격</w:t>
      </w:r>
      <w:r w:rsidRPr="009C3351">
        <w:rPr>
          <w:rFonts w:hint="eastAsia"/>
          <w:lang w:eastAsia="ko-KR"/>
        </w:rPr>
        <w:t xml:space="preserve"> </w:t>
      </w:r>
      <w:proofErr w:type="spellStart"/>
      <w:r w:rsidRPr="009C3351">
        <w:rPr>
          <w:rFonts w:hint="eastAsia"/>
          <w:lang w:eastAsia="ko-KR"/>
        </w:rPr>
        <w:t>반송파</w:t>
      </w:r>
      <w:proofErr w:type="spellEnd"/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출력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전력은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표</w:t>
      </w:r>
      <w:r w:rsidRPr="009C3351">
        <w:rPr>
          <w:rFonts w:hint="eastAsia"/>
          <w:lang w:eastAsia="ko-KR"/>
        </w:rPr>
        <w:t xml:space="preserve"> 6.2.1-2</w:t>
      </w:r>
      <w:r w:rsidRPr="009C3351">
        <w:rPr>
          <w:rFonts w:hint="eastAsia"/>
          <w:lang w:eastAsia="ko-KR"/>
        </w:rPr>
        <w:t>에</w:t>
      </w:r>
      <w:r w:rsidRPr="009C3351">
        <w:rPr>
          <w:rFonts w:hint="eastAsia"/>
          <w:lang w:eastAsia="ko-KR"/>
        </w:rPr>
        <w:t xml:space="preserve"> </w:t>
      </w:r>
      <w:proofErr w:type="gramStart"/>
      <w:r w:rsidRPr="009C3351">
        <w:rPr>
          <w:rFonts w:hint="eastAsia"/>
          <w:lang w:eastAsia="ko-KR"/>
        </w:rPr>
        <w:t>규정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된</w:t>
      </w:r>
      <w:proofErr w:type="gramEnd"/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것과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한다</w:t>
      </w:r>
      <w:r w:rsidRPr="009C3351">
        <w:rPr>
          <w:rFonts w:hint="eastAsia"/>
          <w:lang w:eastAsia="ko-KR"/>
        </w:rPr>
        <w:t>.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2554"/>
        <w:gridCol w:w="3117"/>
        <w:gridCol w:w="2551"/>
      </w:tblGrid>
      <w:tr w:rsidR="00CD7C73" w14:paraId="34A63B9D" w14:textId="77777777" w:rsidTr="00CD7C73">
        <w:tc>
          <w:tcPr>
            <w:tcW w:w="2554" w:type="dxa"/>
            <w:shd w:val="clear" w:color="auto" w:fill="EAF1DD" w:themeFill="accent3" w:themeFillTint="33"/>
          </w:tcPr>
          <w:p w14:paraId="15E8A8AF" w14:textId="410CF077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D7C73"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99BF8CD" w14:textId="29302919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CD7C73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CD7C7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rated_c_sys</w:t>
            </w:r>
            <w:proofErr w:type="spellEnd"/>
          </w:p>
        </w:tc>
        <w:tc>
          <w:tcPr>
            <w:tcW w:w="2551" w:type="dxa"/>
            <w:shd w:val="clear" w:color="auto" w:fill="EAF1DD" w:themeFill="accent3" w:themeFillTint="33"/>
          </w:tcPr>
          <w:p w14:paraId="0FA47EEE" w14:textId="49342499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CD7C73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CD7C7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rated_c_TABC</w:t>
            </w:r>
            <w:proofErr w:type="spellEnd"/>
          </w:p>
        </w:tc>
      </w:tr>
      <w:tr w:rsidR="00CD7C73" w14:paraId="18F70E3E" w14:textId="77777777" w:rsidTr="00CD7C73">
        <w:tc>
          <w:tcPr>
            <w:tcW w:w="2554" w:type="dxa"/>
          </w:tcPr>
          <w:p w14:paraId="6849D6FD" w14:textId="0CCFC03D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3117" w:type="dxa"/>
          </w:tcPr>
          <w:p w14:paraId="73C9A9C2" w14:textId="4FCD24F6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2551" w:type="dxa"/>
          </w:tcPr>
          <w:p w14:paraId="1A826F5D" w14:textId="50D2BD6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</w:tr>
      <w:tr w:rsidR="00CD7C73" w14:paraId="59F58679" w14:textId="77777777" w:rsidTr="00CD7C73">
        <w:tc>
          <w:tcPr>
            <w:tcW w:w="2554" w:type="dxa"/>
          </w:tcPr>
          <w:p w14:paraId="58EA10A0" w14:textId="62683002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3117" w:type="dxa"/>
          </w:tcPr>
          <w:p w14:paraId="268CBB7E" w14:textId="7726CAE0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 + 10</w:t>
            </w:r>
            <w:proofErr w:type="gramStart"/>
            <w:r>
              <w:rPr>
                <w:sz w:val="20"/>
                <w:szCs w:val="20"/>
                <w:lang w:eastAsia="ko-KR"/>
              </w:rPr>
              <w:t>log(</w:t>
            </w:r>
            <w:proofErr w:type="spellStart"/>
            <w:proofErr w:type="gramEnd"/>
            <w:r>
              <w:rPr>
                <w:sz w:val="20"/>
                <w:szCs w:val="20"/>
                <w:lang w:eastAsia="ko-KR"/>
              </w:rPr>
              <w:t>N</w:t>
            </w:r>
            <w:r w:rsidRPr="00844E66">
              <w:rPr>
                <w:sz w:val="20"/>
                <w:szCs w:val="20"/>
                <w:vertAlign w:val="subscript"/>
                <w:lang w:eastAsia="ko-KR"/>
              </w:rPr>
              <w:t>TXU_couonted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2551" w:type="dxa"/>
          </w:tcPr>
          <w:p w14:paraId="0001A3CC" w14:textId="5FAA891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</w:t>
            </w:r>
          </w:p>
        </w:tc>
      </w:tr>
      <w:tr w:rsidR="00CD7C73" w14:paraId="6070F1B6" w14:textId="77777777" w:rsidTr="00CD7C73">
        <w:tc>
          <w:tcPr>
            <w:tcW w:w="2554" w:type="dxa"/>
          </w:tcPr>
          <w:p w14:paraId="3B34C718" w14:textId="73C59C53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3117" w:type="dxa"/>
          </w:tcPr>
          <w:p w14:paraId="72C6C413" w14:textId="70D3AA04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24 dBm + 10</w:t>
            </w:r>
            <w:proofErr w:type="gramStart"/>
            <w:r>
              <w:rPr>
                <w:sz w:val="20"/>
                <w:szCs w:val="20"/>
                <w:lang w:eastAsia="ko-KR"/>
              </w:rPr>
              <w:t>log(</w:t>
            </w:r>
            <w:proofErr w:type="spellStart"/>
            <w:proofErr w:type="gramEnd"/>
            <w:r>
              <w:rPr>
                <w:sz w:val="20"/>
                <w:szCs w:val="20"/>
                <w:lang w:eastAsia="ko-KR"/>
              </w:rPr>
              <w:t>N</w:t>
            </w:r>
            <w:r w:rsidRPr="00844E66">
              <w:rPr>
                <w:sz w:val="20"/>
                <w:szCs w:val="20"/>
                <w:vertAlign w:val="subscript"/>
                <w:lang w:eastAsia="ko-KR"/>
              </w:rPr>
              <w:t>TXU_counted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2551" w:type="dxa"/>
          </w:tcPr>
          <w:p w14:paraId="4E5CFD5F" w14:textId="6E70B38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24 dBm</w:t>
            </w:r>
          </w:p>
        </w:tc>
      </w:tr>
      <w:tr w:rsidR="00844E66" w14:paraId="2538E005" w14:textId="77777777" w:rsidTr="003A6264">
        <w:tc>
          <w:tcPr>
            <w:tcW w:w="8222" w:type="dxa"/>
            <w:gridSpan w:val="3"/>
          </w:tcPr>
          <w:p w14:paraId="56CD8374" w14:textId="260217B2" w:rsidR="00844E66" w:rsidRPr="00CD7C73" w:rsidRDefault="00966098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There is no upper limit for the </w:t>
            </w:r>
            <w:proofErr w:type="spellStart"/>
            <w:r>
              <w:rPr>
                <w:sz w:val="20"/>
                <w:szCs w:val="20"/>
                <w:lang w:eastAsia="ko-KR"/>
              </w:rPr>
              <w:t>P</w:t>
            </w:r>
            <w:r w:rsidRPr="00966098">
              <w:rPr>
                <w:sz w:val="20"/>
                <w:szCs w:val="20"/>
                <w:vertAlign w:val="subscript"/>
                <w:lang w:eastAsia="ko-KR"/>
              </w:rPr>
              <w:t>Rated_c_sys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or </w:t>
            </w:r>
            <w:proofErr w:type="spellStart"/>
            <w:r>
              <w:rPr>
                <w:sz w:val="20"/>
                <w:szCs w:val="20"/>
                <w:lang w:eastAsia="ko-KR"/>
              </w:rPr>
              <w:t>P</w:t>
            </w:r>
            <w:r w:rsidRPr="00966098">
              <w:rPr>
                <w:sz w:val="20"/>
                <w:szCs w:val="20"/>
                <w:vertAlign w:val="subscript"/>
                <w:lang w:eastAsia="ko-KR"/>
              </w:rPr>
              <w:t>Rated_c_TABC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of the Wide Area Base Station.</w:t>
            </w:r>
          </w:p>
        </w:tc>
      </w:tr>
    </w:tbl>
    <w:p w14:paraId="280DD81B" w14:textId="77777777" w:rsidR="009C3351" w:rsidRDefault="009C3351" w:rsidP="00AB3CF6">
      <w:pPr>
        <w:rPr>
          <w:lang w:eastAsia="ko-KR"/>
        </w:rPr>
      </w:pPr>
    </w:p>
    <w:p w14:paraId="2EDC87A1" w14:textId="65FA01A6" w:rsidR="006968D0" w:rsidRDefault="00397B31" w:rsidP="00397B31">
      <w:pPr>
        <w:pStyle w:val="3"/>
        <w:rPr>
          <w:lang w:eastAsia="ko-KR"/>
        </w:rPr>
      </w:pPr>
      <w:r>
        <w:rPr>
          <w:lang w:eastAsia="ko-KR"/>
        </w:rPr>
        <w:t>Minimum requirement for BS type 1-C</w:t>
      </w:r>
    </w:p>
    <w:p w14:paraId="483BBBC6" w14:textId="75DCBC87" w:rsidR="006968D0" w:rsidRDefault="00463B92" w:rsidP="00AB3CF6">
      <w:pPr>
        <w:rPr>
          <w:lang w:eastAsia="ko-KR"/>
        </w:rPr>
      </w:pPr>
      <w:r w:rsidRPr="00463B92">
        <w:rPr>
          <w:rFonts w:hint="eastAsia"/>
          <w:lang w:eastAsia="ko-KR"/>
        </w:rPr>
        <w:t>정상적인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조건에서</w:t>
      </w:r>
      <w:r w:rsidRPr="00463B92">
        <w:rPr>
          <w:rFonts w:hint="eastAsia"/>
          <w:lang w:eastAsia="ko-KR"/>
        </w:rPr>
        <w:t xml:space="preserve"> </w:t>
      </w:r>
      <w:proofErr w:type="spellStart"/>
      <w:r w:rsidRPr="00463B92">
        <w:rPr>
          <w:rFonts w:hint="eastAsia"/>
          <w:lang w:eastAsia="ko-KR"/>
        </w:rPr>
        <w:t>P</w:t>
      </w:r>
      <w:r w:rsidRPr="00463B92">
        <w:rPr>
          <w:rFonts w:hint="eastAsia"/>
          <w:vertAlign w:val="subscript"/>
          <w:lang w:eastAsia="ko-KR"/>
        </w:rPr>
        <w:t>max_c_AC</w:t>
      </w:r>
      <w:proofErr w:type="spellEnd"/>
      <w:r w:rsidRPr="00463B92">
        <w:rPr>
          <w:rFonts w:hint="eastAsia"/>
          <w:lang w:eastAsia="ko-KR"/>
        </w:rPr>
        <w:t>는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제조업체가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선언한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정격</w:t>
      </w:r>
      <w:r w:rsidRPr="00463B92">
        <w:rPr>
          <w:rFonts w:hint="eastAsia"/>
          <w:lang w:eastAsia="ko-KR"/>
        </w:rPr>
        <w:t xml:space="preserve"> </w:t>
      </w:r>
      <w:proofErr w:type="spellStart"/>
      <w:r w:rsidRPr="00463B92">
        <w:rPr>
          <w:rFonts w:hint="eastAsia"/>
          <w:lang w:eastAsia="ko-KR"/>
        </w:rPr>
        <w:t>반송파</w:t>
      </w:r>
      <w:proofErr w:type="spellEnd"/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출력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전력</w:t>
      </w:r>
      <w:r w:rsidRPr="00463B92">
        <w:rPr>
          <w:rFonts w:hint="eastAsia"/>
          <w:lang w:eastAsia="ko-KR"/>
        </w:rPr>
        <w:t xml:space="preserve"> </w:t>
      </w:r>
      <w:proofErr w:type="spellStart"/>
      <w:r w:rsidRPr="00463B92">
        <w:rPr>
          <w:rFonts w:hint="eastAsia"/>
          <w:lang w:eastAsia="ko-KR"/>
        </w:rPr>
        <w:t>P</w:t>
      </w:r>
      <w:r w:rsidRPr="00463B92">
        <w:rPr>
          <w:rFonts w:hint="eastAsia"/>
          <w:vertAlign w:val="subscript"/>
          <w:lang w:eastAsia="ko-KR"/>
        </w:rPr>
        <w:t>rated_c_AC</w:t>
      </w:r>
      <w:proofErr w:type="spellEnd"/>
      <w:r w:rsidRPr="00463B92">
        <w:rPr>
          <w:rFonts w:hint="eastAsia"/>
          <w:lang w:eastAsia="ko-KR"/>
        </w:rPr>
        <w:t>의</w:t>
      </w:r>
      <w:r w:rsidRPr="00463B92">
        <w:rPr>
          <w:rFonts w:hint="eastAsia"/>
          <w:lang w:eastAsia="ko-KR"/>
        </w:rPr>
        <w:t xml:space="preserve"> + 2dB </w:t>
      </w:r>
      <w:r w:rsidRPr="00463B92">
        <w:rPr>
          <w:rFonts w:hint="eastAsia"/>
          <w:lang w:eastAsia="ko-KR"/>
        </w:rPr>
        <w:t>및</w:t>
      </w:r>
      <w:r w:rsidRPr="00463B92">
        <w:rPr>
          <w:rFonts w:hint="eastAsia"/>
          <w:lang w:eastAsia="ko-KR"/>
        </w:rPr>
        <w:t xml:space="preserve"> -2dB </w:t>
      </w:r>
      <w:r w:rsidRPr="00463B92">
        <w:rPr>
          <w:rFonts w:hint="eastAsia"/>
          <w:lang w:eastAsia="ko-KR"/>
        </w:rPr>
        <w:t>이내로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유지</w:t>
      </w:r>
      <w:r>
        <w:rPr>
          <w:rFonts w:hint="eastAsia"/>
          <w:lang w:eastAsia="ko-KR"/>
        </w:rPr>
        <w:t>된</w:t>
      </w:r>
      <w:r w:rsidRPr="00463B92">
        <w:rPr>
          <w:rFonts w:hint="eastAsia"/>
          <w:lang w:eastAsia="ko-KR"/>
        </w:rPr>
        <w:t>다</w:t>
      </w:r>
      <w:r w:rsidRPr="00463B92">
        <w:rPr>
          <w:rFonts w:hint="eastAsia"/>
          <w:lang w:eastAsia="ko-KR"/>
        </w:rPr>
        <w:t>.</w:t>
      </w:r>
    </w:p>
    <w:p w14:paraId="30398B25" w14:textId="733E8B1A" w:rsidR="008E5BC5" w:rsidRDefault="008E5BC5" w:rsidP="00AB3CF6">
      <w:pPr>
        <w:rPr>
          <w:lang w:eastAsia="ko-KR"/>
        </w:rPr>
      </w:pPr>
      <w:r w:rsidRPr="008E5BC5">
        <w:rPr>
          <w:rFonts w:hint="eastAsia"/>
          <w:lang w:eastAsia="ko-KR"/>
        </w:rPr>
        <w:t>극한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조건에서</w:t>
      </w:r>
      <w:r w:rsidRPr="008E5BC5">
        <w:rPr>
          <w:rFonts w:hint="eastAsia"/>
          <w:lang w:eastAsia="ko-KR"/>
        </w:rPr>
        <w:t xml:space="preserve"> </w:t>
      </w:r>
      <w:proofErr w:type="spellStart"/>
      <w:r w:rsidRPr="008E5BC5">
        <w:rPr>
          <w:rFonts w:hint="eastAsia"/>
          <w:lang w:eastAsia="ko-KR"/>
        </w:rPr>
        <w:t>P</w:t>
      </w:r>
      <w:r w:rsidRPr="008E5BC5">
        <w:rPr>
          <w:rFonts w:hint="eastAsia"/>
          <w:vertAlign w:val="subscript"/>
          <w:lang w:eastAsia="ko-KR"/>
        </w:rPr>
        <w:t>max_c_AC</w:t>
      </w:r>
      <w:proofErr w:type="spellEnd"/>
      <w:r w:rsidRPr="008E5BC5">
        <w:rPr>
          <w:rFonts w:hint="eastAsia"/>
          <w:lang w:eastAsia="ko-KR"/>
        </w:rPr>
        <w:t>는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제조업체가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선언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한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정격</w:t>
      </w:r>
      <w:r w:rsidRPr="008E5BC5">
        <w:rPr>
          <w:rFonts w:hint="eastAsia"/>
          <w:lang w:eastAsia="ko-KR"/>
        </w:rPr>
        <w:t xml:space="preserve"> </w:t>
      </w:r>
      <w:proofErr w:type="spellStart"/>
      <w:r w:rsidRPr="008E5BC5">
        <w:rPr>
          <w:rFonts w:hint="eastAsia"/>
          <w:lang w:eastAsia="ko-KR"/>
        </w:rPr>
        <w:t>반송파</w:t>
      </w:r>
      <w:proofErr w:type="spellEnd"/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출력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전력</w:t>
      </w:r>
      <w:r w:rsidRPr="008E5BC5">
        <w:rPr>
          <w:rFonts w:hint="eastAsia"/>
          <w:lang w:eastAsia="ko-KR"/>
        </w:rPr>
        <w:t xml:space="preserve"> </w:t>
      </w:r>
      <w:proofErr w:type="spellStart"/>
      <w:r w:rsidRPr="008E5BC5">
        <w:rPr>
          <w:rFonts w:hint="eastAsia"/>
          <w:lang w:eastAsia="ko-KR"/>
        </w:rPr>
        <w:t>P</w:t>
      </w:r>
      <w:r w:rsidRPr="008E5BC5">
        <w:rPr>
          <w:rFonts w:hint="eastAsia"/>
          <w:vertAlign w:val="subscript"/>
          <w:lang w:eastAsia="ko-KR"/>
        </w:rPr>
        <w:t>rated_c_AC</w:t>
      </w:r>
      <w:proofErr w:type="spellEnd"/>
      <w:r w:rsidRPr="008E5BC5">
        <w:rPr>
          <w:rFonts w:hint="eastAsia"/>
          <w:lang w:eastAsia="ko-KR"/>
        </w:rPr>
        <w:t>의</w:t>
      </w:r>
      <w:r w:rsidRPr="008E5BC5">
        <w:rPr>
          <w:rFonts w:hint="eastAsia"/>
          <w:lang w:eastAsia="ko-KR"/>
        </w:rPr>
        <w:t xml:space="preserve"> + 2.5dB </w:t>
      </w:r>
      <w:r w:rsidRPr="008E5BC5">
        <w:rPr>
          <w:rFonts w:hint="eastAsia"/>
          <w:lang w:eastAsia="ko-KR"/>
        </w:rPr>
        <w:t>및</w:t>
      </w:r>
      <w:r w:rsidRPr="008E5BC5">
        <w:rPr>
          <w:rFonts w:hint="eastAsia"/>
          <w:lang w:eastAsia="ko-KR"/>
        </w:rPr>
        <w:t xml:space="preserve"> -2.5dB </w:t>
      </w:r>
      <w:r w:rsidRPr="008E5BC5">
        <w:rPr>
          <w:rFonts w:hint="eastAsia"/>
          <w:lang w:eastAsia="ko-KR"/>
        </w:rPr>
        <w:t>내에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8E5BC5">
        <w:rPr>
          <w:rFonts w:hint="eastAsia"/>
          <w:lang w:eastAsia="ko-KR"/>
        </w:rPr>
        <w:t>다</w:t>
      </w:r>
      <w:r w:rsidRPr="008E5BC5">
        <w:rPr>
          <w:rFonts w:hint="eastAsia"/>
          <w:lang w:eastAsia="ko-KR"/>
        </w:rPr>
        <w:t>.</w:t>
      </w:r>
    </w:p>
    <w:p w14:paraId="416B58F6" w14:textId="528B84EE" w:rsidR="001131A6" w:rsidRDefault="001131A6" w:rsidP="00AB3CF6">
      <w:pPr>
        <w:rPr>
          <w:lang w:eastAsia="ko-KR"/>
        </w:rPr>
      </w:pPr>
      <w:r w:rsidRPr="001131A6">
        <w:rPr>
          <w:rFonts w:hint="eastAsia"/>
          <w:lang w:eastAsia="ko-KR"/>
        </w:rPr>
        <w:t>특정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지역에서는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정상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조건에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대한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최소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요구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사항이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정상으로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정의된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조건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범위를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벗어난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일부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조건에도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적용될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수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있다</w:t>
      </w:r>
      <w:r w:rsidRPr="001131A6">
        <w:rPr>
          <w:rFonts w:hint="eastAsia"/>
          <w:lang w:eastAsia="ko-KR"/>
        </w:rPr>
        <w:t>.</w:t>
      </w:r>
    </w:p>
    <w:p w14:paraId="4D779080" w14:textId="70C8E6B2" w:rsidR="007520E9" w:rsidRDefault="007520E9" w:rsidP="007520E9">
      <w:pPr>
        <w:pStyle w:val="3"/>
        <w:rPr>
          <w:lang w:eastAsia="ko-KR"/>
        </w:rPr>
      </w:pPr>
      <w:r>
        <w:rPr>
          <w:lang w:eastAsia="ko-KR"/>
        </w:rPr>
        <w:t>Minimum requirement for BS type 1-H</w:t>
      </w:r>
    </w:p>
    <w:p w14:paraId="7B2ED605" w14:textId="03499CD0" w:rsidR="007520E9" w:rsidRDefault="007A3A15" w:rsidP="00AB3CF6">
      <w:pPr>
        <w:rPr>
          <w:lang w:eastAsia="ko-KR"/>
        </w:rPr>
      </w:pPr>
      <w:r w:rsidRPr="007A3A15">
        <w:rPr>
          <w:rFonts w:hint="eastAsia"/>
          <w:lang w:eastAsia="ko-KR"/>
        </w:rPr>
        <w:t>정상적인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조건에서</w:t>
      </w:r>
      <w:r w:rsidRPr="007A3A15">
        <w:rPr>
          <w:rFonts w:hint="eastAsia"/>
          <w:lang w:eastAsia="ko-KR"/>
        </w:rPr>
        <w:t xml:space="preserve"> </w:t>
      </w:r>
      <w:proofErr w:type="spellStart"/>
      <w:r w:rsidRPr="007A3A15">
        <w:rPr>
          <w:rFonts w:hint="eastAsia"/>
          <w:lang w:eastAsia="ko-KR"/>
        </w:rPr>
        <w:t>P</w:t>
      </w:r>
      <w:r w:rsidRPr="007A3A15">
        <w:rPr>
          <w:rFonts w:hint="eastAsia"/>
          <w:vertAlign w:val="subscript"/>
          <w:lang w:eastAsia="ko-KR"/>
        </w:rPr>
        <w:t>max_c_TABC</w:t>
      </w:r>
      <w:proofErr w:type="spellEnd"/>
      <w:r w:rsidRPr="007A3A15">
        <w:rPr>
          <w:rFonts w:hint="eastAsia"/>
          <w:lang w:eastAsia="ko-KR"/>
        </w:rPr>
        <w:t>는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제조업체가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선언</w:t>
      </w:r>
      <w:r w:rsidRPr="007A3A15">
        <w:rPr>
          <w:rFonts w:hint="eastAsia"/>
          <w:lang w:eastAsia="ko-KR"/>
        </w:rPr>
        <w:t xml:space="preserve"> </w:t>
      </w:r>
      <w:proofErr w:type="gramStart"/>
      <w:r w:rsidRPr="007A3A15">
        <w:rPr>
          <w:rFonts w:hint="eastAsia"/>
          <w:lang w:eastAsia="ko-KR"/>
        </w:rPr>
        <w:t>한대로</w:t>
      </w:r>
      <w:proofErr w:type="gramEnd"/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각</w:t>
      </w:r>
      <w:r w:rsidRPr="007A3A15">
        <w:rPr>
          <w:rFonts w:hint="eastAsia"/>
          <w:lang w:eastAsia="ko-KR"/>
        </w:rPr>
        <w:t xml:space="preserve"> TAB </w:t>
      </w:r>
      <w:r w:rsidRPr="007A3A15">
        <w:rPr>
          <w:rFonts w:hint="eastAsia"/>
          <w:lang w:eastAsia="ko-KR"/>
        </w:rPr>
        <w:t>커넥터에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대해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정격</w:t>
      </w:r>
      <w:r w:rsidRPr="007A3A15">
        <w:rPr>
          <w:rFonts w:hint="eastAsia"/>
          <w:lang w:eastAsia="ko-KR"/>
        </w:rPr>
        <w:t xml:space="preserve"> </w:t>
      </w:r>
      <w:proofErr w:type="spellStart"/>
      <w:r w:rsidRPr="007A3A15">
        <w:rPr>
          <w:rFonts w:hint="eastAsia"/>
          <w:lang w:eastAsia="ko-KR"/>
        </w:rPr>
        <w:t>반송파</w:t>
      </w:r>
      <w:proofErr w:type="spellEnd"/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출력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전력</w:t>
      </w:r>
      <w:r w:rsidRPr="007A3A15">
        <w:rPr>
          <w:rFonts w:hint="eastAsia"/>
          <w:lang w:eastAsia="ko-KR"/>
        </w:rPr>
        <w:t xml:space="preserve"> </w:t>
      </w:r>
      <w:proofErr w:type="spellStart"/>
      <w:r w:rsidRPr="007A3A15">
        <w:rPr>
          <w:rFonts w:hint="eastAsia"/>
          <w:lang w:eastAsia="ko-KR"/>
        </w:rPr>
        <w:t>P</w:t>
      </w:r>
      <w:r w:rsidRPr="007A3A15">
        <w:rPr>
          <w:rFonts w:hint="eastAsia"/>
          <w:vertAlign w:val="subscript"/>
          <w:lang w:eastAsia="ko-KR"/>
        </w:rPr>
        <w:t>rated_c_TABC</w:t>
      </w:r>
      <w:proofErr w:type="spellEnd"/>
      <w:r w:rsidRPr="007A3A15">
        <w:rPr>
          <w:rFonts w:hint="eastAsia"/>
          <w:lang w:eastAsia="ko-KR"/>
        </w:rPr>
        <w:t>의</w:t>
      </w:r>
      <w:r w:rsidRPr="007A3A15">
        <w:rPr>
          <w:rFonts w:hint="eastAsia"/>
          <w:lang w:eastAsia="ko-KR"/>
        </w:rPr>
        <w:t xml:space="preserve"> + 2dB </w:t>
      </w:r>
      <w:r w:rsidRPr="007A3A15">
        <w:rPr>
          <w:rFonts w:hint="eastAsia"/>
          <w:lang w:eastAsia="ko-KR"/>
        </w:rPr>
        <w:t>및</w:t>
      </w:r>
      <w:r w:rsidRPr="007A3A15">
        <w:rPr>
          <w:rFonts w:hint="eastAsia"/>
          <w:lang w:eastAsia="ko-KR"/>
        </w:rPr>
        <w:t xml:space="preserve"> -2dB </w:t>
      </w:r>
      <w:r w:rsidRPr="007A3A15">
        <w:rPr>
          <w:rFonts w:hint="eastAsia"/>
          <w:lang w:eastAsia="ko-KR"/>
        </w:rPr>
        <w:t>내에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있어야합니다</w:t>
      </w:r>
      <w:r w:rsidRPr="007A3A15">
        <w:rPr>
          <w:rFonts w:hint="eastAsia"/>
          <w:lang w:eastAsia="ko-KR"/>
        </w:rPr>
        <w:t>.</w:t>
      </w:r>
    </w:p>
    <w:p w14:paraId="1F18B230" w14:textId="132F8E56" w:rsidR="006968D0" w:rsidRDefault="007A3A15" w:rsidP="00AB3CF6">
      <w:pPr>
        <w:rPr>
          <w:lang w:eastAsia="ko-KR"/>
        </w:rPr>
      </w:pPr>
      <w:r w:rsidRPr="007A3A15">
        <w:rPr>
          <w:rFonts w:hint="eastAsia"/>
          <w:lang w:eastAsia="ko-KR"/>
        </w:rPr>
        <w:t>극한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조건에서</w:t>
      </w:r>
      <w:r w:rsidRPr="007A3A15">
        <w:rPr>
          <w:rFonts w:hint="eastAsia"/>
          <w:lang w:eastAsia="ko-KR"/>
        </w:rPr>
        <w:t xml:space="preserve"> </w:t>
      </w:r>
      <w:proofErr w:type="spellStart"/>
      <w:r w:rsidRPr="007A3A15">
        <w:rPr>
          <w:rFonts w:hint="eastAsia"/>
          <w:lang w:eastAsia="ko-KR"/>
        </w:rPr>
        <w:t>P</w:t>
      </w:r>
      <w:r w:rsidRPr="007A3A15">
        <w:rPr>
          <w:rFonts w:hint="eastAsia"/>
          <w:vertAlign w:val="subscript"/>
          <w:lang w:eastAsia="ko-KR"/>
        </w:rPr>
        <w:t>max_c_TABC</w:t>
      </w:r>
      <w:proofErr w:type="spellEnd"/>
      <w:r w:rsidRPr="007A3A15">
        <w:rPr>
          <w:rFonts w:hint="eastAsia"/>
          <w:lang w:eastAsia="ko-KR"/>
        </w:rPr>
        <w:t>는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제조업체가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선언</w:t>
      </w:r>
      <w:r w:rsidRPr="007A3A15">
        <w:rPr>
          <w:rFonts w:hint="eastAsia"/>
          <w:lang w:eastAsia="ko-KR"/>
        </w:rPr>
        <w:t xml:space="preserve"> </w:t>
      </w:r>
      <w:proofErr w:type="gramStart"/>
      <w:r w:rsidRPr="007A3A15">
        <w:rPr>
          <w:rFonts w:hint="eastAsia"/>
          <w:lang w:eastAsia="ko-KR"/>
        </w:rPr>
        <w:t>한대로</w:t>
      </w:r>
      <w:proofErr w:type="gramEnd"/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각</w:t>
      </w:r>
      <w:r w:rsidRPr="007A3A15">
        <w:rPr>
          <w:rFonts w:hint="eastAsia"/>
          <w:lang w:eastAsia="ko-KR"/>
        </w:rPr>
        <w:t xml:space="preserve"> TAB </w:t>
      </w:r>
      <w:r w:rsidRPr="007A3A15">
        <w:rPr>
          <w:rFonts w:hint="eastAsia"/>
          <w:lang w:eastAsia="ko-KR"/>
        </w:rPr>
        <w:t>커넥터에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대해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정격</w:t>
      </w:r>
      <w:r w:rsidRPr="007A3A15">
        <w:rPr>
          <w:rFonts w:hint="eastAsia"/>
          <w:lang w:eastAsia="ko-KR"/>
        </w:rPr>
        <w:t xml:space="preserve"> </w:t>
      </w:r>
      <w:proofErr w:type="spellStart"/>
      <w:r w:rsidRPr="007A3A15">
        <w:rPr>
          <w:rFonts w:hint="eastAsia"/>
          <w:lang w:eastAsia="ko-KR"/>
        </w:rPr>
        <w:t>반송파</w:t>
      </w:r>
      <w:proofErr w:type="spellEnd"/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출력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전력</w:t>
      </w:r>
      <w:r w:rsidRPr="007A3A15">
        <w:rPr>
          <w:rFonts w:hint="eastAsia"/>
          <w:lang w:eastAsia="ko-KR"/>
        </w:rPr>
        <w:t xml:space="preserve"> </w:t>
      </w:r>
      <w:proofErr w:type="spellStart"/>
      <w:r w:rsidRPr="007A3A15">
        <w:rPr>
          <w:rFonts w:hint="eastAsia"/>
          <w:lang w:eastAsia="ko-KR"/>
        </w:rPr>
        <w:t>P</w:t>
      </w:r>
      <w:r w:rsidRPr="007A3A15">
        <w:rPr>
          <w:rFonts w:hint="eastAsia"/>
          <w:vertAlign w:val="subscript"/>
          <w:lang w:eastAsia="ko-KR"/>
        </w:rPr>
        <w:t>rated_c_TABC</w:t>
      </w:r>
      <w:proofErr w:type="spellEnd"/>
      <w:r w:rsidRPr="007A3A15">
        <w:rPr>
          <w:rFonts w:hint="eastAsia"/>
          <w:lang w:eastAsia="ko-KR"/>
        </w:rPr>
        <w:t>의</w:t>
      </w:r>
      <w:r w:rsidRPr="007A3A15">
        <w:rPr>
          <w:rFonts w:hint="eastAsia"/>
          <w:lang w:eastAsia="ko-KR"/>
        </w:rPr>
        <w:t xml:space="preserve"> + 2.5dB </w:t>
      </w:r>
      <w:r w:rsidRPr="007A3A15">
        <w:rPr>
          <w:rFonts w:hint="eastAsia"/>
          <w:lang w:eastAsia="ko-KR"/>
        </w:rPr>
        <w:t>및</w:t>
      </w:r>
      <w:r w:rsidRPr="007A3A15">
        <w:rPr>
          <w:rFonts w:hint="eastAsia"/>
          <w:lang w:eastAsia="ko-KR"/>
        </w:rPr>
        <w:t xml:space="preserve"> -2.5dB </w:t>
      </w:r>
      <w:r w:rsidRPr="007A3A15">
        <w:rPr>
          <w:rFonts w:hint="eastAsia"/>
          <w:lang w:eastAsia="ko-KR"/>
        </w:rPr>
        <w:t>내에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7A3A15">
        <w:rPr>
          <w:rFonts w:hint="eastAsia"/>
          <w:lang w:eastAsia="ko-KR"/>
        </w:rPr>
        <w:t>다</w:t>
      </w:r>
      <w:r w:rsidRPr="007A3A15">
        <w:rPr>
          <w:rFonts w:hint="eastAsia"/>
          <w:lang w:eastAsia="ko-KR"/>
        </w:rPr>
        <w:t>.</w:t>
      </w:r>
    </w:p>
    <w:p w14:paraId="22743B42" w14:textId="4841442C" w:rsidR="00F40A69" w:rsidRDefault="00F40A69" w:rsidP="00AB3CF6">
      <w:pPr>
        <w:rPr>
          <w:lang w:eastAsia="ko-KR"/>
        </w:rPr>
      </w:pPr>
      <w:r w:rsidRPr="00F40A69">
        <w:rPr>
          <w:rFonts w:hint="eastAsia"/>
          <w:lang w:eastAsia="ko-KR"/>
        </w:rPr>
        <w:lastRenderedPageBreak/>
        <w:t>특정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지역에서는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정상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조건에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대한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최소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요구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사항이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정상으로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정의된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조건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범위를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벗어난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일부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조건에도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적용될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수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있다</w:t>
      </w:r>
      <w:r w:rsidRPr="00F40A69">
        <w:rPr>
          <w:rFonts w:hint="eastAsia"/>
          <w:lang w:eastAsia="ko-KR"/>
        </w:rPr>
        <w:t>.</w:t>
      </w:r>
    </w:p>
    <w:p w14:paraId="0AE13A35" w14:textId="05EE1BBA" w:rsidR="00215C14" w:rsidRDefault="00215C14" w:rsidP="00215C14">
      <w:pPr>
        <w:pStyle w:val="3"/>
        <w:rPr>
          <w:rFonts w:hint="eastAsia"/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dditional requirements (regional)</w:t>
      </w:r>
    </w:p>
    <w:p w14:paraId="5BC159A4" w14:textId="06C7EB90" w:rsidR="006968D0" w:rsidRDefault="00013D8C" w:rsidP="00AB3CF6">
      <w:pPr>
        <w:rPr>
          <w:lang w:eastAsia="ko-KR"/>
        </w:rPr>
      </w:pPr>
      <w:r w:rsidRPr="00013D8C">
        <w:rPr>
          <w:rFonts w:hint="eastAsia"/>
          <w:lang w:eastAsia="ko-KR"/>
        </w:rPr>
        <w:t>특정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지역에서는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추가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지역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요구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사항이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적용될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수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있다</w:t>
      </w:r>
      <w:r w:rsidRPr="00013D8C">
        <w:rPr>
          <w:rFonts w:hint="eastAsia"/>
          <w:lang w:eastAsia="ko-KR"/>
        </w:rPr>
        <w:t>.</w:t>
      </w:r>
    </w:p>
    <w:p w14:paraId="379806D6" w14:textId="5FF0C435" w:rsidR="006968D0" w:rsidRDefault="007A0D5E" w:rsidP="007A0D5E">
      <w:pPr>
        <w:pStyle w:val="2"/>
        <w:rPr>
          <w:rFonts w:hint="eastAsia"/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utput power dynamics</w:t>
      </w:r>
    </w:p>
    <w:p w14:paraId="7FD6D52E" w14:textId="6FBD422A" w:rsidR="006968D0" w:rsidRDefault="006968D0" w:rsidP="00AB3CF6">
      <w:pPr>
        <w:rPr>
          <w:lang w:eastAsia="ko-KR"/>
        </w:rPr>
      </w:pPr>
      <w:bookmarkStart w:id="34" w:name="_GoBack"/>
      <w:bookmarkEnd w:id="34"/>
    </w:p>
    <w:p w14:paraId="4AA03A38" w14:textId="7FE66502" w:rsidR="006968D0" w:rsidRDefault="006968D0" w:rsidP="00AB3CF6">
      <w:pPr>
        <w:rPr>
          <w:lang w:eastAsia="ko-KR"/>
        </w:rPr>
      </w:pPr>
    </w:p>
    <w:p w14:paraId="44BE08CB" w14:textId="77777777" w:rsidR="006968D0" w:rsidRDefault="006968D0" w:rsidP="00AB3CF6">
      <w:pPr>
        <w:rPr>
          <w:lang w:eastAsia="ko-KR"/>
        </w:rPr>
      </w:pPr>
    </w:p>
    <w:p w14:paraId="10B4AAD0" w14:textId="7E09AFCC" w:rsidR="00AB3CF6" w:rsidRDefault="00AB3CF6" w:rsidP="00AB3CF6">
      <w:pPr>
        <w:rPr>
          <w:lang w:eastAsia="ko-KR"/>
        </w:rPr>
      </w:pPr>
    </w:p>
    <w:p w14:paraId="54AA14D4" w14:textId="1BEDDC43" w:rsidR="00AB3CF6" w:rsidRDefault="00AB3CF6" w:rsidP="00AB3CF6">
      <w:pPr>
        <w:rPr>
          <w:lang w:eastAsia="ko-KR"/>
        </w:rPr>
      </w:pPr>
    </w:p>
    <w:p w14:paraId="0F27C89D" w14:textId="0447F373" w:rsidR="00AB3CF6" w:rsidRDefault="00AB3CF6" w:rsidP="00AB3CF6">
      <w:pPr>
        <w:rPr>
          <w:lang w:eastAsia="ko-KR"/>
        </w:rPr>
      </w:pPr>
    </w:p>
    <w:p w14:paraId="57533008" w14:textId="2D669805" w:rsidR="00AB3CF6" w:rsidRDefault="00AB3CF6" w:rsidP="00AB3CF6">
      <w:pPr>
        <w:rPr>
          <w:lang w:eastAsia="ko-KR"/>
        </w:rPr>
      </w:pPr>
    </w:p>
    <w:p w14:paraId="53E2CDFC" w14:textId="3F05120A" w:rsidR="00AB3CF6" w:rsidRDefault="00AB3CF6" w:rsidP="00AB3CF6">
      <w:pPr>
        <w:rPr>
          <w:lang w:eastAsia="ko-KR"/>
        </w:rPr>
      </w:pPr>
    </w:p>
    <w:p w14:paraId="4091ED23" w14:textId="394339F2" w:rsidR="00AB3CF6" w:rsidRDefault="00AB3CF6" w:rsidP="00AB3CF6">
      <w:pPr>
        <w:rPr>
          <w:lang w:eastAsia="ko-KR"/>
        </w:rPr>
      </w:pPr>
    </w:p>
    <w:p w14:paraId="6312D7C5" w14:textId="77777777" w:rsidR="00AB3CF6" w:rsidRPr="00AB3CF6" w:rsidRDefault="00AB3CF6" w:rsidP="00AB3CF6">
      <w:pPr>
        <w:rPr>
          <w:lang w:eastAsia="ko-KR"/>
        </w:rPr>
      </w:pPr>
    </w:p>
    <w:p w14:paraId="4CE738F8" w14:textId="5D81715C" w:rsidR="00B4076C" w:rsidRDefault="00B4076C" w:rsidP="00B4076C">
      <w:pPr>
        <w:rPr>
          <w:lang w:eastAsia="ko-KR"/>
        </w:rPr>
      </w:pPr>
    </w:p>
    <w:p w14:paraId="49E6CC82" w14:textId="77777777" w:rsidR="00B4076C" w:rsidRPr="00B4076C" w:rsidRDefault="00B4076C" w:rsidP="00B4076C">
      <w:pPr>
        <w:rPr>
          <w:lang w:eastAsia="ko-KR"/>
        </w:rPr>
      </w:pPr>
    </w:p>
    <w:sectPr w:rsidR="00B4076C" w:rsidRPr="00B4076C" w:rsidSect="002E5997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7DED65" w14:textId="77777777" w:rsidR="007C79D4" w:rsidRDefault="007C79D4" w:rsidP="00A33843">
      <w:pPr>
        <w:spacing w:after="0" w:line="240" w:lineRule="auto"/>
      </w:pPr>
      <w:r>
        <w:separator/>
      </w:r>
    </w:p>
  </w:endnote>
  <w:endnote w:type="continuationSeparator" w:id="0">
    <w:p w14:paraId="0984650A" w14:textId="77777777" w:rsidR="007C79D4" w:rsidRDefault="007C79D4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413764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413764" w:rsidRPr="003F3259" w:rsidRDefault="00413764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413764" w:rsidRPr="003F3259" w:rsidRDefault="00413764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413764" w:rsidRPr="00AB710B" w:rsidRDefault="00413764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413764" w:rsidRPr="003F3259" w:rsidRDefault="00413764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413764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413764" w:rsidRPr="003F3259" w:rsidRDefault="00413764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413764" w:rsidRPr="003F3259" w:rsidRDefault="0041376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413764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413764" w:rsidRPr="003F3259" w:rsidRDefault="0041376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413764" w:rsidRPr="000311E3" w:rsidRDefault="00413764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413764" w14:paraId="7AFC072F" w14:textId="77777777" w:rsidTr="001A0EF6">
      <w:tc>
        <w:tcPr>
          <w:tcW w:w="9540" w:type="dxa"/>
          <w:gridSpan w:val="2"/>
        </w:tcPr>
        <w:p w14:paraId="7AFC072D" w14:textId="77777777" w:rsidR="00413764" w:rsidRPr="001A0EF6" w:rsidRDefault="0041376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413764" w:rsidRDefault="0041376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413764" w14:paraId="7AFC0732" w14:textId="77777777" w:rsidTr="001A0EF6">
      <w:tc>
        <w:tcPr>
          <w:tcW w:w="5580" w:type="dxa"/>
        </w:tcPr>
        <w:p w14:paraId="7AFC0730" w14:textId="77777777" w:rsidR="00413764" w:rsidRDefault="00413764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413764" w:rsidRDefault="00413764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413764" w:rsidRPr="004906B9" w:rsidRDefault="00413764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E456A4" w14:textId="77777777" w:rsidR="007C79D4" w:rsidRDefault="007C79D4" w:rsidP="00A33843">
      <w:pPr>
        <w:spacing w:after="0" w:line="240" w:lineRule="auto"/>
      </w:pPr>
      <w:r>
        <w:separator/>
      </w:r>
    </w:p>
  </w:footnote>
  <w:footnote w:type="continuationSeparator" w:id="0">
    <w:p w14:paraId="3761F654" w14:textId="77777777" w:rsidR="007C79D4" w:rsidRDefault="007C79D4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D21B00A" w:rsidR="00413764" w:rsidRPr="00385CAB" w:rsidRDefault="00413764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413764" w:rsidRDefault="0041376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9B371A"/>
    <w:multiLevelType w:val="hybridMultilevel"/>
    <w:tmpl w:val="40B82F98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23"/>
  </w:num>
  <w:num w:numId="4">
    <w:abstractNumId w:val="30"/>
  </w:num>
  <w:num w:numId="5">
    <w:abstractNumId w:val="36"/>
  </w:num>
  <w:num w:numId="6">
    <w:abstractNumId w:val="31"/>
  </w:num>
  <w:num w:numId="7">
    <w:abstractNumId w:val="17"/>
  </w:num>
  <w:num w:numId="8">
    <w:abstractNumId w:val="11"/>
  </w:num>
  <w:num w:numId="9">
    <w:abstractNumId w:val="24"/>
  </w:num>
  <w:num w:numId="10">
    <w:abstractNumId w:val="28"/>
  </w:num>
  <w:num w:numId="11">
    <w:abstractNumId w:val="14"/>
  </w:num>
  <w:num w:numId="1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4"/>
  </w:num>
  <w:num w:numId="15">
    <w:abstractNumId w:val="20"/>
  </w:num>
  <w:num w:numId="16">
    <w:abstractNumId w:val="29"/>
  </w:num>
  <w:num w:numId="17">
    <w:abstractNumId w:val="27"/>
  </w:num>
  <w:num w:numId="18">
    <w:abstractNumId w:val="22"/>
  </w:num>
  <w:num w:numId="19">
    <w:abstractNumId w:val="18"/>
  </w:num>
  <w:num w:numId="20">
    <w:abstractNumId w:val="12"/>
  </w:num>
  <w:num w:numId="21">
    <w:abstractNumId w:val="37"/>
  </w:num>
  <w:num w:numId="22">
    <w:abstractNumId w:val="19"/>
  </w:num>
  <w:num w:numId="23">
    <w:abstractNumId w:val="5"/>
  </w:num>
  <w:num w:numId="24">
    <w:abstractNumId w:val="21"/>
  </w:num>
  <w:num w:numId="25">
    <w:abstractNumId w:val="7"/>
  </w:num>
  <w:num w:numId="26">
    <w:abstractNumId w:val="26"/>
  </w:num>
  <w:num w:numId="27">
    <w:abstractNumId w:val="34"/>
  </w:num>
  <w:num w:numId="28">
    <w:abstractNumId w:val="15"/>
  </w:num>
  <w:num w:numId="29">
    <w:abstractNumId w:val="25"/>
  </w:num>
  <w:num w:numId="30">
    <w:abstractNumId w:val="35"/>
  </w:num>
  <w:num w:numId="31">
    <w:abstractNumId w:val="2"/>
  </w:num>
  <w:num w:numId="32">
    <w:abstractNumId w:val="13"/>
  </w:num>
  <w:num w:numId="33">
    <w:abstractNumId w:val="1"/>
  </w:num>
  <w:num w:numId="34">
    <w:abstractNumId w:val="32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 w:numId="39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3D8C"/>
    <w:rsid w:val="00014C55"/>
    <w:rsid w:val="00014E3D"/>
    <w:rsid w:val="00014F64"/>
    <w:rsid w:val="00015F41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080D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6EC3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6D05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1A6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0C7"/>
    <w:rsid w:val="00184704"/>
    <w:rsid w:val="001848F0"/>
    <w:rsid w:val="001854B7"/>
    <w:rsid w:val="001855D0"/>
    <w:rsid w:val="00185A90"/>
    <w:rsid w:val="00185E57"/>
    <w:rsid w:val="00186691"/>
    <w:rsid w:val="00186C56"/>
    <w:rsid w:val="0018754C"/>
    <w:rsid w:val="001923BB"/>
    <w:rsid w:val="00192469"/>
    <w:rsid w:val="00192A74"/>
    <w:rsid w:val="00193036"/>
    <w:rsid w:val="001932A5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5C14"/>
    <w:rsid w:val="00217295"/>
    <w:rsid w:val="00217BB1"/>
    <w:rsid w:val="002204F5"/>
    <w:rsid w:val="00220A35"/>
    <w:rsid w:val="00220F7D"/>
    <w:rsid w:val="0022273F"/>
    <w:rsid w:val="002230F2"/>
    <w:rsid w:val="00223D0E"/>
    <w:rsid w:val="0022440A"/>
    <w:rsid w:val="00225285"/>
    <w:rsid w:val="00226019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56D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43CD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5A02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5F7F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97E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31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0A18"/>
    <w:rsid w:val="003E12FC"/>
    <w:rsid w:val="003E16F7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39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764"/>
    <w:rsid w:val="00413F3D"/>
    <w:rsid w:val="0041587B"/>
    <w:rsid w:val="00415C6E"/>
    <w:rsid w:val="00416210"/>
    <w:rsid w:val="0041678E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93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B92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2FF8"/>
    <w:rsid w:val="0056348D"/>
    <w:rsid w:val="00563507"/>
    <w:rsid w:val="00564ADE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762DB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4F6E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3F9E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673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287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280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1850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775"/>
    <w:rsid w:val="00657A98"/>
    <w:rsid w:val="00660220"/>
    <w:rsid w:val="00660447"/>
    <w:rsid w:val="006605C2"/>
    <w:rsid w:val="00660D84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003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0664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68D0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0A0C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6E64"/>
    <w:rsid w:val="006E705F"/>
    <w:rsid w:val="006E719F"/>
    <w:rsid w:val="006F06D9"/>
    <w:rsid w:val="006F0A96"/>
    <w:rsid w:val="006F1774"/>
    <w:rsid w:val="006F2F21"/>
    <w:rsid w:val="006F5C84"/>
    <w:rsid w:val="006F6C82"/>
    <w:rsid w:val="006F738B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135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22D"/>
    <w:rsid w:val="00734DC9"/>
    <w:rsid w:val="00734E4C"/>
    <w:rsid w:val="00737731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0E9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52C2"/>
    <w:rsid w:val="00796658"/>
    <w:rsid w:val="00796F7A"/>
    <w:rsid w:val="0079721A"/>
    <w:rsid w:val="00797F75"/>
    <w:rsid w:val="007A03CC"/>
    <w:rsid w:val="007A0D5E"/>
    <w:rsid w:val="007A1D18"/>
    <w:rsid w:val="007A2905"/>
    <w:rsid w:val="007A3A1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644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C79D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2E83"/>
    <w:rsid w:val="007E32C9"/>
    <w:rsid w:val="007E3883"/>
    <w:rsid w:val="007E3942"/>
    <w:rsid w:val="007E4575"/>
    <w:rsid w:val="007E48FB"/>
    <w:rsid w:val="007E4C96"/>
    <w:rsid w:val="007E507E"/>
    <w:rsid w:val="007E616A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BE6"/>
    <w:rsid w:val="00805C67"/>
    <w:rsid w:val="00805E32"/>
    <w:rsid w:val="0080621E"/>
    <w:rsid w:val="008078F5"/>
    <w:rsid w:val="00807C66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4E66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A8C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A7813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5F33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5BC5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208"/>
    <w:rsid w:val="00912B0B"/>
    <w:rsid w:val="00912FDC"/>
    <w:rsid w:val="00913620"/>
    <w:rsid w:val="00913910"/>
    <w:rsid w:val="00914612"/>
    <w:rsid w:val="009146C5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2C1F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6098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2B4"/>
    <w:rsid w:val="009C1D93"/>
    <w:rsid w:val="009C1D96"/>
    <w:rsid w:val="009C1E07"/>
    <w:rsid w:val="009C2523"/>
    <w:rsid w:val="009C294A"/>
    <w:rsid w:val="009C301F"/>
    <w:rsid w:val="009C3351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68F9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4894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E2"/>
    <w:rsid w:val="00A539C5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AF2"/>
    <w:rsid w:val="00A80D05"/>
    <w:rsid w:val="00A813CC"/>
    <w:rsid w:val="00A81DA7"/>
    <w:rsid w:val="00A82E2A"/>
    <w:rsid w:val="00A831FA"/>
    <w:rsid w:val="00A83F11"/>
    <w:rsid w:val="00A84CCE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94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CF6"/>
    <w:rsid w:val="00AB3DA0"/>
    <w:rsid w:val="00AB3EEA"/>
    <w:rsid w:val="00AB44B8"/>
    <w:rsid w:val="00AB4B0D"/>
    <w:rsid w:val="00AB4C5C"/>
    <w:rsid w:val="00AB5EC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1FE5"/>
    <w:rsid w:val="00AE2A88"/>
    <w:rsid w:val="00AE3D6A"/>
    <w:rsid w:val="00AE40D5"/>
    <w:rsid w:val="00AE499A"/>
    <w:rsid w:val="00AE5D40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7CC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4B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076C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3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6EF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11DD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3745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6D4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5D56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0BFC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4268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D7C7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88E"/>
    <w:rsid w:val="00CE6A2D"/>
    <w:rsid w:val="00CE7214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731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6690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6F12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6FDD"/>
    <w:rsid w:val="00D8703C"/>
    <w:rsid w:val="00D87361"/>
    <w:rsid w:val="00D87536"/>
    <w:rsid w:val="00D87A4B"/>
    <w:rsid w:val="00D87BCE"/>
    <w:rsid w:val="00D87C14"/>
    <w:rsid w:val="00D90321"/>
    <w:rsid w:val="00D9055F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1019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C7A8C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2DE8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6F64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C25"/>
    <w:rsid w:val="00E335A1"/>
    <w:rsid w:val="00E33662"/>
    <w:rsid w:val="00E3389D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2D23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56C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157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345"/>
    <w:rsid w:val="00EA68C2"/>
    <w:rsid w:val="00EA6B97"/>
    <w:rsid w:val="00EB02C9"/>
    <w:rsid w:val="00EB0C67"/>
    <w:rsid w:val="00EB28D2"/>
    <w:rsid w:val="00EB3346"/>
    <w:rsid w:val="00EB40DB"/>
    <w:rsid w:val="00EB5267"/>
    <w:rsid w:val="00EB5591"/>
    <w:rsid w:val="00EB6BC7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2E28"/>
    <w:rsid w:val="00EE3462"/>
    <w:rsid w:val="00EE3815"/>
    <w:rsid w:val="00EE44C6"/>
    <w:rsid w:val="00EE53CB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4B65"/>
    <w:rsid w:val="00F36859"/>
    <w:rsid w:val="00F36F4F"/>
    <w:rsid w:val="00F37C16"/>
    <w:rsid w:val="00F40A69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3FED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2623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0E6D"/>
    <w:rsid w:val="00FB2554"/>
    <w:rsid w:val="00FB299F"/>
    <w:rsid w:val="00FB2A10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5C57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  <w:style w:type="paragraph" w:customStyle="1" w:styleId="TAC">
    <w:name w:val="TAC"/>
    <w:basedOn w:val="a"/>
    <w:link w:val="TACChar"/>
    <w:qFormat/>
    <w:rsid w:val="007B4644"/>
    <w:pPr>
      <w:keepNext/>
      <w:keepLines/>
      <w:spacing w:after="0" w:line="240" w:lineRule="auto"/>
      <w:jc w:val="center"/>
    </w:pPr>
    <w:rPr>
      <w:rFonts w:ascii="Arial" w:eastAsiaTheme="minorEastAsia" w:hAnsi="Arial" w:cs="Times New Roman"/>
      <w:sz w:val="18"/>
      <w:szCs w:val="20"/>
      <w:lang w:val="en-GB"/>
    </w:rPr>
  </w:style>
  <w:style w:type="character" w:customStyle="1" w:styleId="TACChar">
    <w:name w:val="TAC Char"/>
    <w:link w:val="TAC"/>
    <w:qFormat/>
    <w:rsid w:val="007B4644"/>
    <w:rPr>
      <w:rFonts w:ascii="Arial" w:eastAsiaTheme="minorEastAsia" w:hAnsi="Arial" w:cs="Times New Roman"/>
      <w:sz w:val="1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2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7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9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8935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57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4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31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oleObject" Target="embeddings/oleObject3.bin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1.w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6261"/>
    <w:rsid w:val="0025745E"/>
    <w:rsid w:val="002705F6"/>
    <w:rsid w:val="00291424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A6B77"/>
    <w:rsid w:val="004C4026"/>
    <w:rsid w:val="004C699A"/>
    <w:rsid w:val="004E351C"/>
    <w:rsid w:val="004F0B22"/>
    <w:rsid w:val="00501D5A"/>
    <w:rsid w:val="005318B7"/>
    <w:rsid w:val="00534AD7"/>
    <w:rsid w:val="0056116D"/>
    <w:rsid w:val="00563F6C"/>
    <w:rsid w:val="005A2675"/>
    <w:rsid w:val="005B1AD1"/>
    <w:rsid w:val="005B1C2D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1F7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84C19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506E3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55B0A"/>
    <w:rsid w:val="00E6349E"/>
    <w:rsid w:val="00E7571C"/>
    <w:rsid w:val="00E76D6B"/>
    <w:rsid w:val="00E809FF"/>
    <w:rsid w:val="00EB4B5C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43BB1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E2F7F24-741C-4497-B06A-5B1082EB7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1885</TotalTime>
  <Pages>43</Pages>
  <Words>8152</Words>
  <Characters>46473</Characters>
  <Application>Microsoft Office Word</Application>
  <DocSecurity>0</DocSecurity>
  <Lines>387</Lines>
  <Paragraphs>109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246</cp:revision>
  <cp:lastPrinted>2016-05-11T05:52:00Z</cp:lastPrinted>
  <dcterms:created xsi:type="dcterms:W3CDTF">2020-01-31T05:18:00Z</dcterms:created>
  <dcterms:modified xsi:type="dcterms:W3CDTF">2020-04-28T06:22:00Z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