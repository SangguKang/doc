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05361B" w14:textId="4FFD1CEB" w:rsidR="00E82E78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0602641" w:history="1">
            <w:r w:rsidR="00E82E78" w:rsidRPr="007B7A30">
              <w:rPr>
                <w:rStyle w:val="a6"/>
                <w:noProof/>
                <w:lang w:eastAsia="ko-KR"/>
              </w:rPr>
              <w:t>1</w:t>
            </w:r>
            <w:r w:rsidR="00E82E78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Scope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_Toc30602641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44F98213" w14:textId="4B6CF98F" w:rsidR="00E82E78" w:rsidRDefault="00AB123A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0602642" w:history="1">
            <w:r w:rsidR="00E82E78" w:rsidRPr="007B7A30">
              <w:rPr>
                <w:rStyle w:val="a6"/>
                <w:noProof/>
                <w:lang w:eastAsia="ko-KR"/>
              </w:rPr>
              <w:t>2</w:t>
            </w:r>
            <w:r w:rsidR="00E82E78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References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_Toc30602642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32FFEBB2" w14:textId="67D00A5C" w:rsidR="00E82E78" w:rsidRDefault="00AB123A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0602643" w:history="1">
            <w:r w:rsidR="00E82E78" w:rsidRPr="007B7A30">
              <w:rPr>
                <w:rStyle w:val="a6"/>
                <w:noProof/>
                <w:lang w:eastAsia="ko-KR"/>
              </w:rPr>
              <w:t>3</w:t>
            </w:r>
            <w:r w:rsidR="00E82E78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Definitions, symbols and abbreviations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_Toc30602643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1F01C882" w14:textId="37C010FB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4" w:history="1">
            <w:r w:rsidR="00E82E78" w:rsidRPr="007B7A30">
              <w:rPr>
                <w:rStyle w:val="a6"/>
                <w:noProof/>
                <w:lang w:eastAsia="ko-KR"/>
              </w:rPr>
              <w:t>3.1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Definitions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_Toc30602644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2275E996" w14:textId="4E50E53C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5" w:history="1">
            <w:r w:rsidR="00E82E78" w:rsidRPr="007B7A30">
              <w:rPr>
                <w:rStyle w:val="a6"/>
                <w:noProof/>
                <w:lang w:eastAsia="ko-KR"/>
              </w:rPr>
              <w:t>3.2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Symbols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_Toc30602645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11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208EE879" w14:textId="5E5515E8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6" w:history="1">
            <w:r w:rsidR="00E82E78" w:rsidRPr="007B7A30">
              <w:rPr>
                <w:rStyle w:val="a6"/>
                <w:noProof/>
                <w:lang w:eastAsia="ko-KR"/>
              </w:rPr>
              <w:t>3.3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Abbreviations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_Toc30602646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13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257940A7" w14:textId="36FB94E0" w:rsidR="00E82E78" w:rsidRDefault="00AB123A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0602647" w:history="1">
            <w:r w:rsidR="00E82E78" w:rsidRPr="007B7A30">
              <w:rPr>
                <w:rStyle w:val="a6"/>
                <w:noProof/>
                <w:lang w:eastAsia="ko-KR"/>
              </w:rPr>
              <w:t>4</w:t>
            </w:r>
            <w:r w:rsidR="00E82E78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General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_Toc30602647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37B20037" w14:textId="24E78A90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8" w:history="1">
            <w:r w:rsidR="00E82E78" w:rsidRPr="007B7A30">
              <w:rPr>
                <w:rStyle w:val="a6"/>
                <w:noProof/>
                <w:lang w:eastAsia="ko-KR"/>
              </w:rPr>
              <w:t>4.1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Relationship with other core specifications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_Toc30602648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42BF04A3" w14:textId="4D95CEC9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49" w:history="1">
            <w:r w:rsidR="00E82E78" w:rsidRPr="007B7A30">
              <w:rPr>
                <w:rStyle w:val="a6"/>
                <w:noProof/>
                <w:lang w:eastAsia="ko-KR"/>
              </w:rPr>
              <w:t>4.2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_Toc30602649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14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3521C612" w14:textId="46D6C483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0" w:history="1">
            <w:r w:rsidR="00E82E78" w:rsidRPr="007B7A30">
              <w:rPr>
                <w:rStyle w:val="a6"/>
                <w:noProof/>
                <w:lang w:eastAsia="ko-KR"/>
              </w:rPr>
              <w:t>4.3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_Toc30602650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15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6BB866BF" w14:textId="4B2293EB" w:rsidR="00E82E78" w:rsidRDefault="00AB123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1" w:history="1">
            <w:r w:rsidR="00E82E78" w:rsidRPr="007B7A30">
              <w:rPr>
                <w:rStyle w:val="a6"/>
                <w:noProof/>
                <w:lang w:eastAsia="ko-KR"/>
              </w:rPr>
              <w:t>4.3.1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BS type 1-C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_Toc30602651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15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1C4A8ECC" w14:textId="2830109D" w:rsidR="00E82E78" w:rsidRDefault="00AB123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2" w:history="1">
            <w:r w:rsidR="00E82E78" w:rsidRPr="007B7A30">
              <w:rPr>
                <w:rStyle w:val="a6"/>
                <w:noProof/>
                <w:lang w:eastAsia="ko-KR"/>
              </w:rPr>
              <w:t>4.3.2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BS type 1-H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_Toc30602652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16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7354E0AD" w14:textId="63720052" w:rsidR="00E82E78" w:rsidRDefault="00AB123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3" w:history="1">
            <w:r w:rsidR="00E82E78" w:rsidRPr="007B7A30">
              <w:rPr>
                <w:rStyle w:val="a6"/>
                <w:noProof/>
                <w:lang w:eastAsia="ko-KR"/>
              </w:rPr>
              <w:t>4.3.3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BS type 1-O and BS type 2-O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_Toc30602653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17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1A3C525F" w14:textId="45F7D7E8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4" w:history="1">
            <w:r w:rsidR="00E82E78" w:rsidRPr="007B7A30">
              <w:rPr>
                <w:rStyle w:val="a6"/>
                <w:noProof/>
                <w:lang w:eastAsia="ko-KR"/>
              </w:rPr>
              <w:t>4.4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Base station classes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_Toc30602654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17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1730D45D" w14:textId="310909EC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5" w:history="1">
            <w:r w:rsidR="00E82E78" w:rsidRPr="007B7A30">
              <w:rPr>
                <w:rStyle w:val="a6"/>
                <w:noProof/>
                <w:lang w:eastAsia="ko-KR"/>
              </w:rPr>
              <w:t>4.5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Regional requirements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_Toc30602655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18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474FC30F" w14:textId="5510CF8D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6" w:history="1">
            <w:r w:rsidR="00E82E78" w:rsidRPr="007B7A30">
              <w:rPr>
                <w:rStyle w:val="a6"/>
                <w:noProof/>
                <w:lang w:eastAsia="ko-KR"/>
              </w:rPr>
              <w:t>4.6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Todo - Applicability of requirements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_Toc30602656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19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59FAF708" w14:textId="0F032D75" w:rsidR="00E82E78" w:rsidRDefault="00AB123A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7" w:history="1">
            <w:r w:rsidR="00E82E78" w:rsidRPr="007B7A30">
              <w:rPr>
                <w:rStyle w:val="a6"/>
                <w:noProof/>
                <w:lang w:eastAsia="ko-KR"/>
              </w:rPr>
              <w:t>4.7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Test Configurations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_Toc30602657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19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0BE3CCEB" w14:textId="06A92734" w:rsidR="00E82E78" w:rsidRDefault="00AB123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8" w:history="1">
            <w:r w:rsidR="00E82E78" w:rsidRPr="007B7A30">
              <w:rPr>
                <w:rStyle w:val="a6"/>
                <w:noProof/>
                <w:lang w:eastAsia="ko-KR"/>
              </w:rPr>
              <w:t>4.7.1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General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_Toc30602658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19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3D391323" w14:textId="62B8C72A" w:rsidR="00E82E78" w:rsidRDefault="00AB123A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0602659" w:history="1">
            <w:r w:rsidR="00E82E78" w:rsidRPr="007B7A30">
              <w:rPr>
                <w:rStyle w:val="a6"/>
                <w:noProof/>
                <w:lang w:eastAsia="ko-KR"/>
              </w:rPr>
              <w:t>4.7.2</w:t>
            </w:r>
            <w:r w:rsidR="00E82E78">
              <w:rPr>
                <w:noProof/>
                <w:lang w:eastAsia="ko-KR"/>
              </w:rPr>
              <w:tab/>
            </w:r>
            <w:r w:rsidR="00E82E78" w:rsidRPr="007B7A30">
              <w:rPr>
                <w:rStyle w:val="a6"/>
                <w:noProof/>
                <w:lang w:eastAsia="ko-KR"/>
              </w:rPr>
              <w:t>Test signal used to build Test Configurations</w:t>
            </w:r>
            <w:r w:rsidR="00E82E78">
              <w:rPr>
                <w:noProof/>
                <w:webHidden/>
              </w:rPr>
              <w:tab/>
            </w:r>
            <w:r w:rsidR="00E82E78">
              <w:rPr>
                <w:noProof/>
                <w:webHidden/>
              </w:rPr>
              <w:fldChar w:fldCharType="begin"/>
            </w:r>
            <w:r w:rsidR="00E82E78">
              <w:rPr>
                <w:noProof/>
                <w:webHidden/>
              </w:rPr>
              <w:instrText xml:space="preserve"> PAGEREF _Toc30602659 \h </w:instrText>
            </w:r>
            <w:r w:rsidR="00E82E78">
              <w:rPr>
                <w:noProof/>
                <w:webHidden/>
              </w:rPr>
            </w:r>
            <w:r w:rsidR="00E82E78">
              <w:rPr>
                <w:noProof/>
                <w:webHidden/>
              </w:rPr>
              <w:fldChar w:fldCharType="separate"/>
            </w:r>
            <w:r w:rsidR="00E82E78">
              <w:rPr>
                <w:noProof/>
                <w:webHidden/>
              </w:rPr>
              <w:t>19</w:t>
            </w:r>
            <w:r w:rsidR="00E82E78">
              <w:rPr>
                <w:noProof/>
                <w:webHidden/>
              </w:rPr>
              <w:fldChar w:fldCharType="end"/>
            </w:r>
          </w:hyperlink>
        </w:p>
        <w:p w14:paraId="7AFC02C8" w14:textId="519FEF4B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0602641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0602642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0602643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0602644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0602645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3pt;height:15.55pt" o:ole="">
                  <v:imagedata r:id="rId11" o:title=""/>
                </v:shape>
                <o:OLEObject Type="Embed" ProgID="Equation.3" ShapeID="_x0000_i1025" DrawAspect="Content" ObjectID="_1643524945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0602646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0602647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0602648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0602649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0602650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0602651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0602652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2.55pt;height:186.6pt" o:ole="">
            <v:imagedata r:id="rId15" o:title=""/>
          </v:shape>
          <o:OLEObject Type="Embed" ProgID="Visio.Drawing.15" ShapeID="_x0000_i1026" DrawAspect="Content" ObjectID="_1643524946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0602653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30.05pt;height:173.4pt" o:ole="">
            <v:imagedata r:id="rId17" o:title=""/>
          </v:shape>
          <o:OLEObject Type="Embed" ProgID="Visio.Drawing.15" ShapeID="_x0000_i1027" DrawAspect="Content" ObjectID="_1643524947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0602654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0602655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0602656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r>
        <w:rPr>
          <w:lang w:eastAsia="ko-KR"/>
        </w:rPr>
        <w:t>Requirements for contiguous and non-contiguous spectrum</w:t>
      </w:r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r w:rsidRPr="0028797B">
        <w:rPr>
          <w:lang w:eastAsia="ko-KR"/>
        </w:rPr>
        <w:t>Requirements for BS capable of multi-band operation</w:t>
      </w:r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r w:rsidRPr="00A81DA7">
        <w:rPr>
          <w:lang w:eastAsia="ko-KR"/>
        </w:rPr>
        <w:t>OTA co-location with other base stations</w:t>
      </w:r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r w:rsidRPr="009774FD">
        <w:rPr>
          <w:lang w:eastAsia="ko-KR"/>
        </w:rPr>
        <w:t>Operating bands and channel arrangement</w:t>
      </w:r>
    </w:p>
    <w:p w14:paraId="60456576" w14:textId="00F32442" w:rsidR="00DE2CEA" w:rsidRDefault="00F33AE2" w:rsidP="00F33AE2">
      <w:pPr>
        <w:pStyle w:val="2"/>
        <w:rPr>
          <w:lang w:eastAsia="ko-KR"/>
        </w:rPr>
      </w:pPr>
      <w:r>
        <w:rPr>
          <w:lang w:eastAsia="ko-KR"/>
        </w:rPr>
        <w:t>General</w:t>
      </w:r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r>
        <w:rPr>
          <w:lang w:eastAsia="ko-KR"/>
        </w:rPr>
        <w:t>Operating bands</w:t>
      </w:r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r>
        <w:rPr>
          <w:lang w:eastAsia="ko-KR"/>
        </w:rPr>
        <w:lastRenderedPageBreak/>
        <w:t>BS channel bandwidth</w:t>
      </w:r>
    </w:p>
    <w:p w14:paraId="5FA3C484" w14:textId="5369EC80" w:rsidR="009E2ED3" w:rsidRDefault="009E2ED3" w:rsidP="009E2ED3">
      <w:pPr>
        <w:pStyle w:val="3"/>
        <w:rPr>
          <w:lang w:eastAsia="ko-KR"/>
        </w:rPr>
      </w:pPr>
      <w:r>
        <w:rPr>
          <w:lang w:eastAsia="ko-KR"/>
        </w:rPr>
        <w:t>General</w:t>
      </w:r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3524948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r>
        <w:rPr>
          <w:lang w:eastAsia="ko-KR"/>
        </w:rPr>
        <w:t>Transmission bandwidth configuration</w:t>
      </w:r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>, TS 38.331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r w:rsidRPr="00E61EC7">
        <w:rPr>
          <w:lang w:eastAsia="ko-KR"/>
        </w:rPr>
        <w:t>BS channel bandwidth per operating band</w:t>
      </w:r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r w:rsidRPr="0059486B">
        <w:lastRenderedPageBreak/>
        <w:t>BS channel bandwidth for CA</w:t>
      </w:r>
    </w:p>
    <w:p w14:paraId="273A08F2" w14:textId="08998327" w:rsidR="0059486B" w:rsidRDefault="0059486B" w:rsidP="0059486B">
      <w:pPr>
        <w:pStyle w:val="3"/>
        <w:rPr>
          <w:lang w:eastAsia="ko-KR"/>
        </w:rPr>
      </w:pPr>
      <w:r>
        <w:rPr>
          <w:lang w:eastAsia="ko-KR"/>
        </w:rPr>
        <w:t>Transmission bandwidth configuration for CA</w:t>
      </w:r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  <w:proofErr w:type="spellEnd"/>
                            </w:p>
                            <w:p w14:paraId="454DF23D" w14:textId="77777777" w:rsidR="00AB123A" w:rsidRDefault="00AB123A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AB123A" w:rsidRDefault="00AB123A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AB123A" w:rsidRDefault="00AB123A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  <w:proofErr w:type="gramEnd"/>
                            </w:p>
                            <w:p w14:paraId="38923A82" w14:textId="77777777" w:rsidR="00AB123A" w:rsidRDefault="00AB123A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AB123A" w:rsidRDefault="00AB123A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  <w:proofErr w:type="spellEnd"/>
                            </w:p>
                            <w:p w14:paraId="1C075F2D" w14:textId="77777777" w:rsidR="00AB123A" w:rsidRDefault="00AB123A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  <w:proofErr w:type="spellEnd"/>
                            </w:p>
                            <w:p w14:paraId="176917F2" w14:textId="77777777" w:rsidR="00AB123A" w:rsidRDefault="00AB123A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AB123A" w:rsidRDefault="00AB123A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AB123A" w:rsidRDefault="00AB123A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AB123A" w:rsidRDefault="00AB123A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AB123A" w:rsidRDefault="00AB123A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proofErr w:type="spellEnd"/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AB123A" w:rsidRDefault="00AB123A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  <w:proofErr w:type="spellEnd"/>
                            </w:p>
                            <w:p w14:paraId="2613C408" w14:textId="77777777" w:rsidR="00AB123A" w:rsidRDefault="00AB123A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  <w:proofErr w:type="spellEnd"/>
                            </w:p>
                            <w:p w14:paraId="6082B622" w14:textId="77777777" w:rsidR="00AB123A" w:rsidRDefault="00AB123A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AB123A" w:rsidRDefault="00AB123A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  <w:proofErr w:type="spellEnd"/>
                            </w:p>
                            <w:p w14:paraId="0E56ACCC" w14:textId="77777777" w:rsidR="00AB123A" w:rsidRDefault="00AB123A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AB123A" w:rsidRDefault="00AB123A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  <w:proofErr w:type="spellEnd"/>
                      </w:p>
                      <w:p w14:paraId="454DF23D" w14:textId="77777777" w:rsidR="00AB123A" w:rsidRDefault="00AB123A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AB123A" w:rsidRDefault="00AB123A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AB123A" w:rsidRDefault="00AB123A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gram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  <w:proofErr w:type="gramEnd"/>
                      </w:p>
                      <w:p w14:paraId="38923A82" w14:textId="77777777" w:rsidR="00AB123A" w:rsidRDefault="00AB123A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AB123A" w:rsidRDefault="00AB123A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  <w:proofErr w:type="spellEnd"/>
                      </w:p>
                      <w:p w14:paraId="1C075F2D" w14:textId="77777777" w:rsidR="00AB123A" w:rsidRDefault="00AB123A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  <w:proofErr w:type="spellEnd"/>
                      </w:p>
                      <w:p w14:paraId="176917F2" w14:textId="77777777" w:rsidR="00AB123A" w:rsidRDefault="00AB123A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AB123A" w:rsidRDefault="00AB123A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AB123A" w:rsidRDefault="00AB123A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AB123A" w:rsidRDefault="00AB123A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AB123A" w:rsidRDefault="00AB123A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proofErr w:type="spellEnd"/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AB123A" w:rsidRDefault="00AB123A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  <w:proofErr w:type="spellEnd"/>
                      </w:p>
                      <w:p w14:paraId="2613C408" w14:textId="77777777" w:rsidR="00AB123A" w:rsidRDefault="00AB123A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  <w:proofErr w:type="spellEnd"/>
                      </w:p>
                      <w:p w14:paraId="6082B622" w14:textId="77777777" w:rsidR="00AB123A" w:rsidRDefault="00AB123A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AB123A" w:rsidRDefault="00AB123A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proofErr w:type="spell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  <w:proofErr w:type="spellEnd"/>
                      </w:p>
                      <w:p w14:paraId="0E56ACCC" w14:textId="77777777" w:rsidR="00AB123A" w:rsidRDefault="00AB123A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AB123A" w:rsidRDefault="00AB123A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AB123A" w:rsidRDefault="00AB123A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 xml:space="preserve"> 1,low</w:t>
                              </w:r>
                            </w:p>
                            <w:p w14:paraId="3652F896" w14:textId="77777777" w:rsidR="00AB123A" w:rsidRDefault="00AB123A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AB123A" w:rsidRDefault="00AB123A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</w:t>
                        </w:r>
                        <w:proofErr w:type="spellEnd"/>
                        <w:proofErr w:type="gramEnd"/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 xml:space="preserve"> 1,low</w:t>
                        </w:r>
                      </w:p>
                      <w:p w14:paraId="3652F896" w14:textId="77777777" w:rsidR="00AB123A" w:rsidRDefault="00AB123A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AB123A" w:rsidRDefault="00AB123A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AB123A" w:rsidRDefault="00AB123A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</w:t>
                            </w:r>
                            <w:proofErr w:type="gramStart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block  [</w:t>
                            </w:r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RB]</w:t>
                            </w:r>
                          </w:p>
                          <w:p w14:paraId="41F49446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</w:t>
                      </w:r>
                      <w:proofErr w:type="gramStart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block  [</w:t>
                      </w:r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RB]</w:t>
                      </w:r>
                    </w:p>
                    <w:p w14:paraId="41F49446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299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05" name="그룹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4" name="그룹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06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11" name="그룹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0" name="그룹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2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7" name="그룹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1,high</w:t>
                            </w:r>
                          </w:p>
                          <w:p w14:paraId="600B209C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1,high</w:t>
                      </w:r>
                    </w:p>
                    <w:p w14:paraId="600B209C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  <w:proofErr w:type="spellEnd"/>
                          </w:p>
                          <w:p w14:paraId="54BE9CCD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  <w:proofErr w:type="spellEnd"/>
                    </w:p>
                    <w:p w14:paraId="54BE9CCD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6" name="직사각형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6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G0Tyln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proofErr w:type="spellEnd"/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 low</w:t>
                            </w:r>
                          </w:p>
                          <w:p w14:paraId="29D8AEE3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 low</w:t>
                      </w:r>
                    </w:p>
                    <w:p w14:paraId="29D8AEE3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1,high</w:t>
                            </w:r>
                          </w:p>
                          <w:p w14:paraId="4321E6DB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1,high</w:t>
                      </w:r>
                    </w:p>
                    <w:p w14:paraId="4321E6DB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  <w:proofErr w:type="spellEnd"/>
                          </w:p>
                          <w:p w14:paraId="735AF419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  <w:proofErr w:type="spellEnd"/>
                    </w:p>
                    <w:p w14:paraId="735AF419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AB123A" w:rsidRDefault="00AB123A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AB123A" w:rsidRDefault="00AB123A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AB123A" w:rsidRDefault="00AB123A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AB123A" w:rsidRDefault="00AB123A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AB123A" w:rsidRDefault="00AB123A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AB123A" w:rsidRDefault="00AB123A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n,low</w:t>
                            </w:r>
                            <w:proofErr w:type="spellEnd"/>
                          </w:p>
                          <w:p w14:paraId="67D100EB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n,low</w:t>
                      </w:r>
                      <w:proofErr w:type="spellEnd"/>
                    </w:p>
                    <w:p w14:paraId="67D100EB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</w:t>
                            </w:r>
                            <w:proofErr w:type="gramStart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block  [</w:t>
                            </w:r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RB]</w:t>
                            </w:r>
                          </w:p>
                          <w:p w14:paraId="7276E6D8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</w:t>
                      </w:r>
                      <w:proofErr w:type="gramStart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block  [</w:t>
                      </w:r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RB]</w:t>
                      </w:r>
                    </w:p>
                    <w:p w14:paraId="7276E6D8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318" name="직선 연결선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319" name="그룹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19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198" name="직선 연결선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199" name="직선 연결선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n,high</w:t>
                            </w:r>
                            <w:proofErr w:type="spellEnd"/>
                          </w:p>
                          <w:p w14:paraId="6759CE63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n,high</w:t>
                      </w:r>
                      <w:proofErr w:type="spellEnd"/>
                    </w:p>
                    <w:p w14:paraId="6759CE63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  <w:proofErr w:type="spellEnd"/>
                          </w:p>
                          <w:p w14:paraId="7C42B1B5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  <w:proofErr w:type="spellEnd"/>
                    </w:p>
                    <w:p w14:paraId="7C42B1B5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201" name="자유형: 도형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200" name="자유형: 도형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proofErr w:type="spellEnd"/>
                      <w:proofErr w:type="gramEnd"/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n, low</w:t>
                            </w:r>
                          </w:p>
                          <w:p w14:paraId="2294EE7F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n, low</w:t>
                      </w:r>
                    </w:p>
                    <w:p w14:paraId="2294EE7F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n,high</w:t>
                            </w:r>
                            <w:proofErr w:type="spellEnd"/>
                          </w:p>
                          <w:p w14:paraId="40A2EFDD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</w:t>
                      </w:r>
                      <w:proofErr w:type="spellEnd"/>
                      <w:proofErr w:type="gramEnd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n,high</w:t>
                      </w:r>
                      <w:proofErr w:type="spellEnd"/>
                    </w:p>
                    <w:p w14:paraId="40A2EFDD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  <w:proofErr w:type="spellEnd"/>
                          </w:p>
                          <w:p w14:paraId="3AED0876" w14:textId="77777777" w:rsidR="00AB123A" w:rsidRDefault="00AB123A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AB123A" w:rsidRDefault="00AB123A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  <w:proofErr w:type="spellEnd"/>
                    </w:p>
                    <w:p w14:paraId="3AED0876" w14:textId="77777777" w:rsidR="00AB123A" w:rsidRDefault="00AB123A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AB123A" w:rsidRDefault="00AB123A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16" name="자유형: 도형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17" name="그룹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7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0" name="직선 연결선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r>
        <w:rPr>
          <w:lang w:eastAsia="ko-KR"/>
        </w:rPr>
        <w:t>Channel arrangement</w:t>
      </w:r>
    </w:p>
    <w:p w14:paraId="062F019E" w14:textId="0386029B" w:rsidR="00B57DD0" w:rsidRDefault="008E738A" w:rsidP="008E738A">
      <w:pPr>
        <w:pStyle w:val="3"/>
        <w:rPr>
          <w:lang w:eastAsia="ko-KR"/>
        </w:rPr>
      </w:pPr>
      <w:r>
        <w:rPr>
          <w:lang w:eastAsia="ko-KR"/>
        </w:rPr>
        <w:t>Channel spacing</w:t>
      </w:r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1F4D7786" w:rsidR="00B57DD0" w:rsidRDefault="00B57DD0" w:rsidP="00DE2CEA">
      <w:pPr>
        <w:rPr>
          <w:lang w:eastAsia="ko-KR"/>
        </w:rPr>
      </w:pPr>
      <w:bookmarkStart w:id="16" w:name="_GoBack"/>
      <w:bookmarkEnd w:id="16"/>
    </w:p>
    <w:p w14:paraId="79EF252B" w14:textId="6671EC7D" w:rsidR="00B57DD0" w:rsidRDefault="00B57DD0" w:rsidP="00DE2CEA">
      <w:pPr>
        <w:rPr>
          <w:lang w:eastAsia="ko-KR"/>
        </w:rPr>
      </w:pPr>
    </w:p>
    <w:p w14:paraId="3B8A59A4" w14:textId="459DC770" w:rsidR="00B57DD0" w:rsidRDefault="00B57DD0" w:rsidP="00DE2CEA">
      <w:pPr>
        <w:rPr>
          <w:lang w:eastAsia="ko-KR"/>
        </w:rPr>
      </w:pPr>
    </w:p>
    <w:p w14:paraId="50F8EBE1" w14:textId="787DE88F" w:rsidR="00B57DD0" w:rsidRDefault="00B57DD0" w:rsidP="00DE2CEA">
      <w:pPr>
        <w:rPr>
          <w:lang w:eastAsia="ko-KR"/>
        </w:rPr>
      </w:pPr>
    </w:p>
    <w:p w14:paraId="114F9D47" w14:textId="365172DA" w:rsidR="00B57DD0" w:rsidRDefault="00B57DD0" w:rsidP="00DE2CEA">
      <w:pPr>
        <w:rPr>
          <w:lang w:eastAsia="ko-KR"/>
        </w:rPr>
      </w:pPr>
    </w:p>
    <w:p w14:paraId="6DAFE8AA" w14:textId="107DA8F0" w:rsidR="00B57DD0" w:rsidRDefault="00B57DD0" w:rsidP="00DE2CEA">
      <w:pPr>
        <w:rPr>
          <w:lang w:eastAsia="ko-KR"/>
        </w:rPr>
      </w:pPr>
    </w:p>
    <w:p w14:paraId="3FC6B74F" w14:textId="45732D69" w:rsidR="00B57DD0" w:rsidRDefault="00B57DD0" w:rsidP="00DE2CEA">
      <w:pPr>
        <w:rPr>
          <w:lang w:eastAsia="ko-KR"/>
        </w:rPr>
      </w:pPr>
    </w:p>
    <w:p w14:paraId="6EA1FB92" w14:textId="573CF57E" w:rsidR="00B57DD0" w:rsidRDefault="00B57DD0" w:rsidP="00DE2CEA">
      <w:pPr>
        <w:rPr>
          <w:lang w:eastAsia="ko-KR"/>
        </w:rPr>
      </w:pPr>
    </w:p>
    <w:p w14:paraId="58A2BA83" w14:textId="75DA2853" w:rsidR="00B57DD0" w:rsidRDefault="00B57DD0" w:rsidP="00DE2CEA">
      <w:pPr>
        <w:rPr>
          <w:lang w:eastAsia="ko-KR"/>
        </w:rPr>
      </w:pPr>
    </w:p>
    <w:p w14:paraId="4D49F834" w14:textId="29C3CD11" w:rsidR="00B57DD0" w:rsidRDefault="00B57DD0" w:rsidP="00DE2CEA">
      <w:pPr>
        <w:rPr>
          <w:lang w:eastAsia="ko-KR"/>
        </w:rPr>
      </w:pPr>
    </w:p>
    <w:p w14:paraId="579EC769" w14:textId="0154F6DE" w:rsidR="00B57DD0" w:rsidRDefault="00B57DD0" w:rsidP="00DE2CEA">
      <w:pPr>
        <w:rPr>
          <w:lang w:eastAsia="ko-KR"/>
        </w:rPr>
      </w:pPr>
    </w:p>
    <w:p w14:paraId="338F4F75" w14:textId="1BE806CF" w:rsidR="00B57DD0" w:rsidRDefault="00B57DD0" w:rsidP="00DE2CEA">
      <w:pPr>
        <w:rPr>
          <w:lang w:eastAsia="ko-KR"/>
        </w:rPr>
      </w:pPr>
    </w:p>
    <w:p w14:paraId="2F5A073C" w14:textId="2BD44454" w:rsidR="00B57DD0" w:rsidRDefault="00B57DD0" w:rsidP="00DE2CEA">
      <w:pPr>
        <w:rPr>
          <w:lang w:eastAsia="ko-KR"/>
        </w:rPr>
      </w:pPr>
    </w:p>
    <w:p w14:paraId="094E1D34" w14:textId="14C30516" w:rsidR="00B57DD0" w:rsidRDefault="00B57DD0" w:rsidP="00DE2CEA">
      <w:pPr>
        <w:rPr>
          <w:lang w:eastAsia="ko-KR"/>
        </w:rPr>
      </w:pPr>
    </w:p>
    <w:p w14:paraId="18A6C6C4" w14:textId="51241E03" w:rsidR="00B57DD0" w:rsidRDefault="00B57DD0" w:rsidP="00DE2CEA">
      <w:pPr>
        <w:rPr>
          <w:lang w:eastAsia="ko-KR"/>
        </w:rPr>
      </w:pPr>
    </w:p>
    <w:p w14:paraId="71A04240" w14:textId="2C1A7BA6" w:rsidR="00B57DD0" w:rsidRDefault="00B57DD0" w:rsidP="00DE2CEA">
      <w:pPr>
        <w:rPr>
          <w:lang w:eastAsia="ko-KR"/>
        </w:rPr>
      </w:pPr>
    </w:p>
    <w:p w14:paraId="0F066673" w14:textId="039506C6" w:rsidR="00B57DD0" w:rsidRDefault="00B57DD0" w:rsidP="00DE2CEA">
      <w:pPr>
        <w:rPr>
          <w:lang w:eastAsia="ko-KR"/>
        </w:rPr>
      </w:pPr>
    </w:p>
    <w:p w14:paraId="073187DD" w14:textId="77777777" w:rsidR="00B57DD0" w:rsidRPr="00DE2CEA" w:rsidRDefault="00B57DD0" w:rsidP="00DE2CEA">
      <w:pPr>
        <w:rPr>
          <w:lang w:eastAsia="ko-KR"/>
        </w:rPr>
      </w:pPr>
    </w:p>
    <w:sectPr w:rsidR="00B57DD0" w:rsidRPr="00DE2CEA" w:rsidSect="002E599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E2EDF8" w14:textId="77777777" w:rsidR="00E03563" w:rsidRDefault="00E03563" w:rsidP="00A33843">
      <w:pPr>
        <w:spacing w:after="0" w:line="240" w:lineRule="auto"/>
      </w:pPr>
      <w:r>
        <w:separator/>
      </w:r>
    </w:p>
  </w:endnote>
  <w:endnote w:type="continuationSeparator" w:id="0">
    <w:p w14:paraId="1F4E47FB" w14:textId="77777777" w:rsidR="00E03563" w:rsidRDefault="00E03563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AB123A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AB123A" w:rsidRPr="003F3259" w:rsidRDefault="00AB123A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AB123A" w:rsidRPr="003F3259" w:rsidRDefault="00AB123A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AB123A" w:rsidRPr="00AB710B" w:rsidRDefault="00AB123A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AB123A" w:rsidRPr="003F3259" w:rsidRDefault="00AB123A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AB123A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AB123A" w:rsidRPr="003F3259" w:rsidRDefault="00AB123A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AB123A" w:rsidRPr="003F3259" w:rsidRDefault="00AB123A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AB123A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AB123A" w:rsidRPr="003F3259" w:rsidRDefault="00AB123A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AB123A" w:rsidRPr="000311E3" w:rsidRDefault="00AB123A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AB123A" w14:paraId="7AFC072F" w14:textId="77777777" w:rsidTr="001A0EF6">
      <w:tc>
        <w:tcPr>
          <w:tcW w:w="9540" w:type="dxa"/>
          <w:gridSpan w:val="2"/>
        </w:tcPr>
        <w:p w14:paraId="7AFC072D" w14:textId="77777777" w:rsidR="00AB123A" w:rsidRPr="001A0EF6" w:rsidRDefault="00AB123A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AB123A" w:rsidRDefault="00AB123A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AB123A" w14:paraId="7AFC0732" w14:textId="77777777" w:rsidTr="001A0EF6">
      <w:tc>
        <w:tcPr>
          <w:tcW w:w="5580" w:type="dxa"/>
        </w:tcPr>
        <w:p w14:paraId="7AFC0730" w14:textId="77777777" w:rsidR="00AB123A" w:rsidRDefault="00AB123A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AB123A" w:rsidRDefault="00AB123A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AB123A" w:rsidRPr="004906B9" w:rsidRDefault="00AB123A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7573F5" w14:textId="77777777" w:rsidR="00E03563" w:rsidRDefault="00E03563" w:rsidP="00A33843">
      <w:pPr>
        <w:spacing w:after="0" w:line="240" w:lineRule="auto"/>
      </w:pPr>
      <w:r>
        <w:separator/>
      </w:r>
    </w:p>
  </w:footnote>
  <w:footnote w:type="continuationSeparator" w:id="0">
    <w:p w14:paraId="754AE406" w14:textId="77777777" w:rsidR="00E03563" w:rsidRDefault="00E03563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5D21B00A" w:rsidR="00AB123A" w:rsidRPr="00385CAB" w:rsidRDefault="00AB123A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AB123A" w:rsidRDefault="00AB123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2"/>
  </w:num>
  <w:num w:numId="3">
    <w:abstractNumId w:val="22"/>
  </w:num>
  <w:num w:numId="4">
    <w:abstractNumId w:val="29"/>
  </w:num>
  <w:num w:numId="5">
    <w:abstractNumId w:val="35"/>
  </w:num>
  <w:num w:numId="6">
    <w:abstractNumId w:val="30"/>
  </w:num>
  <w:num w:numId="7">
    <w:abstractNumId w:val="16"/>
  </w:num>
  <w:num w:numId="8">
    <w:abstractNumId w:val="10"/>
  </w:num>
  <w:num w:numId="9">
    <w:abstractNumId w:val="23"/>
  </w:num>
  <w:num w:numId="10">
    <w:abstractNumId w:val="27"/>
  </w:num>
  <w:num w:numId="11">
    <w:abstractNumId w:val="13"/>
  </w:num>
  <w:num w:numId="1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4"/>
  </w:num>
  <w:num w:numId="15">
    <w:abstractNumId w:val="19"/>
  </w:num>
  <w:num w:numId="16">
    <w:abstractNumId w:val="28"/>
  </w:num>
  <w:num w:numId="17">
    <w:abstractNumId w:val="26"/>
  </w:num>
  <w:num w:numId="18">
    <w:abstractNumId w:val="21"/>
  </w:num>
  <w:num w:numId="19">
    <w:abstractNumId w:val="17"/>
  </w:num>
  <w:num w:numId="20">
    <w:abstractNumId w:val="11"/>
  </w:num>
  <w:num w:numId="21">
    <w:abstractNumId w:val="36"/>
  </w:num>
  <w:num w:numId="22">
    <w:abstractNumId w:val="18"/>
  </w:num>
  <w:num w:numId="23">
    <w:abstractNumId w:val="5"/>
  </w:num>
  <w:num w:numId="24">
    <w:abstractNumId w:val="20"/>
  </w:num>
  <w:num w:numId="25">
    <w:abstractNumId w:val="7"/>
  </w:num>
  <w:num w:numId="26">
    <w:abstractNumId w:val="25"/>
  </w:num>
  <w:num w:numId="27">
    <w:abstractNumId w:val="33"/>
  </w:num>
  <w:num w:numId="28">
    <w:abstractNumId w:val="14"/>
  </w:num>
  <w:num w:numId="29">
    <w:abstractNumId w:val="24"/>
  </w:num>
  <w:num w:numId="30">
    <w:abstractNumId w:val="34"/>
  </w:num>
  <w:num w:numId="31">
    <w:abstractNumId w:val="2"/>
  </w:num>
  <w:num w:numId="32">
    <w:abstractNumId w:val="12"/>
  </w:num>
  <w:num w:numId="33">
    <w:abstractNumId w:val="1"/>
  </w:num>
  <w:num w:numId="34">
    <w:abstractNumId w:val="31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6073"/>
    <w:rsid w:val="000161D1"/>
    <w:rsid w:val="000167CE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77BB"/>
    <w:rsid w:val="000D77EA"/>
    <w:rsid w:val="000D7A83"/>
    <w:rsid w:val="000E01EC"/>
    <w:rsid w:val="000E05B1"/>
    <w:rsid w:val="000E12EF"/>
    <w:rsid w:val="000E153E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704"/>
    <w:rsid w:val="001848F0"/>
    <w:rsid w:val="001854B7"/>
    <w:rsid w:val="001855D0"/>
    <w:rsid w:val="00185A90"/>
    <w:rsid w:val="00186691"/>
    <w:rsid w:val="00186C56"/>
    <w:rsid w:val="0018754C"/>
    <w:rsid w:val="001923BB"/>
    <w:rsid w:val="00192469"/>
    <w:rsid w:val="00192A74"/>
    <w:rsid w:val="00193036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5285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12FC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F3D"/>
    <w:rsid w:val="0041587B"/>
    <w:rsid w:val="00415C6E"/>
    <w:rsid w:val="00416210"/>
    <w:rsid w:val="0041678E"/>
    <w:rsid w:val="00420B56"/>
    <w:rsid w:val="00420FF5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705F"/>
    <w:rsid w:val="006E719F"/>
    <w:rsid w:val="006F06D9"/>
    <w:rsid w:val="006F0A96"/>
    <w:rsid w:val="006F1774"/>
    <w:rsid w:val="006F2F21"/>
    <w:rsid w:val="006F5C84"/>
    <w:rsid w:val="006F6C82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DC9"/>
    <w:rsid w:val="00734E4C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3883"/>
    <w:rsid w:val="007E3942"/>
    <w:rsid w:val="007E4575"/>
    <w:rsid w:val="007E48FB"/>
    <w:rsid w:val="007E4C96"/>
    <w:rsid w:val="007E507E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C67"/>
    <w:rsid w:val="00805E32"/>
    <w:rsid w:val="0080621E"/>
    <w:rsid w:val="008078F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B0B"/>
    <w:rsid w:val="00912FDC"/>
    <w:rsid w:val="00913620"/>
    <w:rsid w:val="00913910"/>
    <w:rsid w:val="00914612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7B04"/>
    <w:rsid w:val="00967B9A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D93"/>
    <w:rsid w:val="009C1D96"/>
    <w:rsid w:val="009C2523"/>
    <w:rsid w:val="009C294A"/>
    <w:rsid w:val="009C301F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227A"/>
    <w:rsid w:val="00A5309B"/>
    <w:rsid w:val="00A530A6"/>
    <w:rsid w:val="00A534E2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80D05"/>
    <w:rsid w:val="00A813CC"/>
    <w:rsid w:val="00A81DA7"/>
    <w:rsid w:val="00A82E2A"/>
    <w:rsid w:val="00A831FA"/>
    <w:rsid w:val="00A83F11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2A88"/>
    <w:rsid w:val="00AE3D6A"/>
    <w:rsid w:val="00AE40D5"/>
    <w:rsid w:val="00AE499A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52B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6679"/>
    <w:rsid w:val="00CC7BB7"/>
    <w:rsid w:val="00CD17C9"/>
    <w:rsid w:val="00CD1D04"/>
    <w:rsid w:val="00CD2D63"/>
    <w:rsid w:val="00CD2FE4"/>
    <w:rsid w:val="00CD34AC"/>
    <w:rsid w:val="00CD3604"/>
    <w:rsid w:val="00CD3BDF"/>
    <w:rsid w:val="00CD4F66"/>
    <w:rsid w:val="00CD61A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A2D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703C"/>
    <w:rsid w:val="00D87361"/>
    <w:rsid w:val="00D87536"/>
    <w:rsid w:val="00D87A4B"/>
    <w:rsid w:val="00D87BCE"/>
    <w:rsid w:val="00D87C14"/>
    <w:rsid w:val="00D90321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F65"/>
    <w:rsid w:val="00E015B8"/>
    <w:rsid w:val="00E0168A"/>
    <w:rsid w:val="00E021B0"/>
    <w:rsid w:val="00E0251B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C25"/>
    <w:rsid w:val="00E335A1"/>
    <w:rsid w:val="00E33662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8C2"/>
    <w:rsid w:val="00EA6B97"/>
    <w:rsid w:val="00EB02C9"/>
    <w:rsid w:val="00EB0C67"/>
    <w:rsid w:val="00EB28D2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3462"/>
    <w:rsid w:val="00EE3815"/>
    <w:rsid w:val="00EE44C6"/>
    <w:rsid w:val="00EE6073"/>
    <w:rsid w:val="00EE6082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6859"/>
    <w:rsid w:val="00F36F4F"/>
    <w:rsid w:val="00F40AB2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2554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A51D0"/>
    <w:rsid w:val="004C4026"/>
    <w:rsid w:val="004C699A"/>
    <w:rsid w:val="004E351C"/>
    <w:rsid w:val="004F0B22"/>
    <w:rsid w:val="00501D5A"/>
    <w:rsid w:val="005318B7"/>
    <w:rsid w:val="00534AD7"/>
    <w:rsid w:val="00563F6C"/>
    <w:rsid w:val="005A2675"/>
    <w:rsid w:val="005B1AD1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6349E"/>
    <w:rsid w:val="00E7571C"/>
    <w:rsid w:val="00E76D6B"/>
    <w:rsid w:val="00E809FF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05537E-BE5B-4C62-AD41-53190994E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1662</TotalTime>
  <Pages>34</Pages>
  <Words>6197</Words>
  <Characters>35328</Characters>
  <Application>Microsoft Office Word</Application>
  <DocSecurity>0</DocSecurity>
  <Lines>294</Lines>
  <Paragraphs>82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41443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119</cp:revision>
  <cp:lastPrinted>2016-05-11T05:52:00Z</cp:lastPrinted>
  <dcterms:created xsi:type="dcterms:W3CDTF">2020-01-31T05:18:00Z</dcterms:created>
  <dcterms:modified xsi:type="dcterms:W3CDTF">2020-02-18T00:53:00Z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