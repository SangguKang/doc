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77748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77748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7774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7774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77748D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77748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77748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7774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7774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7774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7774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7774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7774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7774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77748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7774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7774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7774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7774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7774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77748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7774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7774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77748D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77748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77748D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77748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77748D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77748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1561FEF5" w:rsidR="007954A6" w:rsidRDefault="007954A6" w:rsidP="00954214">
      <w:pPr>
        <w:jc w:val="center"/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r>
        <w:rPr>
          <w:rFonts w:hint="eastAsia"/>
          <w:lang w:eastAsia="ko-KR"/>
        </w:rPr>
        <w:t>작업트리에서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커밋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스테이징도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78BE6E2A" w:rsidR="006C3D3A" w:rsidRPr="006C3D3A" w:rsidRDefault="00564C69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6159C0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스테이징</w:t>
            </w:r>
            <w:proofErr w:type="spellEnd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가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5E58F8CF" w:rsidR="006C3D3A" w:rsidRPr="006C3D3A" w:rsidRDefault="00465D7C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A83F0F">
              <w:rPr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워킹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트리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64C138EE" w:rsidR="006C3D3A" w:rsidRPr="006C3D3A" w:rsidRDefault="00E5775E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파일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수정을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하기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>
              <w:rPr>
                <w:rFonts w:hint="eastAsia"/>
                <w:sz w:val="20"/>
                <w:szCs w:val="20"/>
                <w:lang w:eastAsia="ko-KR"/>
              </w:rPr>
              <w:t>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되돌린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내용은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복구할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없다</w:t>
            </w:r>
            <w:r w:rsidR="00A83F0F">
              <w:rPr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5E040A97" w:rsidR="006C0991" w:rsidRDefault="006D79F4" w:rsidP="00394C36">
      <w:pPr>
        <w:rPr>
          <w:lang w:eastAsia="ko-KR"/>
        </w:rPr>
      </w:pPr>
      <w:r>
        <w:rPr>
          <w:lang w:eastAsia="ko-KR"/>
        </w:rPr>
        <w:t>git reset &lt;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</w:p>
    <w:p w14:paraId="5C172FF3" w14:textId="09D7757F" w:rsidR="00D33783" w:rsidRDefault="00D33783" w:rsidP="00394C36">
      <w:pPr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리셋한다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 HEAD^</w:t>
      </w:r>
      <w:r w:rsidR="00D45DC7">
        <w:rPr>
          <w:rFonts w:hint="eastAsia"/>
          <w:lang w:eastAsia="ko-KR"/>
        </w:rPr>
        <w:t>가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최신</w:t>
      </w:r>
      <w:r w:rsidR="00D45DC7">
        <w:rPr>
          <w:rFonts w:hint="eastAsia"/>
          <w:lang w:eastAsia="ko-KR"/>
        </w:rPr>
        <w:t xml:space="preserve"> </w:t>
      </w:r>
      <w:proofErr w:type="spellStart"/>
      <w:r w:rsidR="00D45DC7">
        <w:rPr>
          <w:rFonts w:hint="eastAsia"/>
          <w:lang w:eastAsia="ko-KR"/>
        </w:rPr>
        <w:t>커밋을</w:t>
      </w:r>
      <w:proofErr w:type="spellEnd"/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삭제한다는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점에서</w:t>
      </w:r>
      <w:r w:rsidR="00D45DC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 w:rsidR="00D45DC7">
        <w:rPr>
          <w:rFonts w:hint="eastAsia"/>
          <w:lang w:eastAsia="ko-KR"/>
        </w:rPr>
        <w:t>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9C33DD0" w14:textId="1BEB51CD" w:rsidR="00F86B5C" w:rsidRDefault="00F86B5C" w:rsidP="00F86B5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2DADF5DF" w14:textId="6A563D99" w:rsidR="00F86B5C" w:rsidRDefault="00F86B5C" w:rsidP="00F86B5C">
      <w:pPr>
        <w:rPr>
          <w:lang w:eastAsia="ko-KR"/>
        </w:rPr>
      </w:pPr>
      <w:r>
        <w:rPr>
          <w:lang w:eastAsia="ko-KR"/>
        </w:rPr>
        <w:t>git revert</w:t>
      </w:r>
    </w:p>
    <w:p w14:paraId="098605EE" w14:textId="1BDE065D" w:rsidR="00F86B5C" w:rsidRDefault="00906D3F" w:rsidP="00F86B5C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남겨두어야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reset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revert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FA6DCA7" w14:textId="32E42E9D" w:rsidR="00727545" w:rsidRDefault="00727545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6DD0DF4" w14:textId="305EC36D" w:rsidR="00971D13" w:rsidRDefault="00971D13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evert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E7BEDDC" w14:textId="78B80190" w:rsidR="00A877FE" w:rsidRDefault="00A877FE" w:rsidP="00A877FE">
      <w:pPr>
        <w:pStyle w:val="3"/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원복하기</w:t>
      </w:r>
    </w:p>
    <w:p w14:paraId="57FD74C2" w14:textId="6BCB6F76" w:rsidR="00A877FE" w:rsidRDefault="00A877FE" w:rsidP="00A877FE">
      <w:pPr>
        <w:rPr>
          <w:lang w:eastAsia="ko-KR"/>
        </w:rPr>
      </w:pPr>
      <w:r>
        <w:rPr>
          <w:lang w:eastAsia="ko-KR"/>
        </w:rPr>
        <w:t>git reset --hard HEAD~~</w:t>
      </w:r>
    </w:p>
    <w:p w14:paraId="767FF1F5" w14:textId="56AC4872" w:rsidR="00A877FE" w:rsidRDefault="00A877FE" w:rsidP="00A877FE">
      <w:pPr>
        <w:rPr>
          <w:lang w:eastAsia="ko-KR"/>
        </w:rPr>
      </w:pP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지웠음을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인지했다면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620EC32" w14:textId="6881D60C" w:rsidR="00A877FE" w:rsidRPr="00A877FE" w:rsidRDefault="00A877FE" w:rsidP="00A877FE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--hard ORIG_HEAD</w:t>
      </w:r>
    </w:p>
    <w:p w14:paraId="6719691C" w14:textId="627E495D" w:rsidR="006C0991" w:rsidRDefault="000C0C24" w:rsidP="006F283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21D156DE" w14:textId="694A269E" w:rsidR="00BC587C" w:rsidRPr="00BC587C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3F32E133" w14:textId="1DF63A2B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-branches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75D6ED2" w14:textId="7ED7FDDC" w:rsidR="00E42FB8" w:rsidRDefault="00920F40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20F40">
        <w:rPr>
          <w:lang w:eastAsia="ko-KR"/>
        </w:rPr>
        <w:t>$ git log --</w:t>
      </w:r>
      <w:proofErr w:type="spellStart"/>
      <w:r w:rsidRPr="00920F40">
        <w:rPr>
          <w:lang w:eastAsia="ko-KR"/>
        </w:rPr>
        <w:t>oneline</w:t>
      </w:r>
      <w:proofErr w:type="spellEnd"/>
      <w:r w:rsidRPr="00920F40">
        <w:rPr>
          <w:lang w:eastAsia="ko-KR"/>
        </w:rPr>
        <w:t xml:space="preserve"> --branches</w:t>
      </w:r>
      <w:r w:rsidR="00E42FB8">
        <w:rPr>
          <w:lang w:eastAsia="ko-KR"/>
        </w:rPr>
        <w:br/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b38f4fc (</w:t>
      </w:r>
      <w:r w:rsidR="00E42FB8"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 w:rsidR="00E42FB8">
        <w:rPr>
          <w:rFonts w:ascii="Lucida Console" w:hAnsi="Lucida Console" w:cs="Lucida Console"/>
          <w:color w:val="40FF40"/>
          <w:sz w:val="18"/>
          <w:szCs w:val="18"/>
        </w:rPr>
        <w:t>apple</w:t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)</w:t>
      </w:r>
      <w:r w:rsidR="00E42FB8"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46712776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7E03A40B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6CB93374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8fbd8d9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2</w:t>
      </w:r>
    </w:p>
    <w:p w14:paraId="12F1A378" w14:textId="16CE2E6E" w:rsidR="00920F40" w:rsidRP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1bfec66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1</w:t>
      </w:r>
    </w:p>
    <w:p w14:paraId="68CE4936" w14:textId="77777777" w:rsidR="00920F40" w:rsidRDefault="00920F40" w:rsidP="00394C36">
      <w:pPr>
        <w:rPr>
          <w:lang w:eastAsia="ko-KR"/>
        </w:rPr>
      </w:pPr>
    </w:p>
    <w:p w14:paraId="2AB3B555" w14:textId="68E4E186" w:rsidR="007479E6" w:rsidRDefault="00E42FB8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log </w:t>
      </w:r>
      <w:r>
        <w:rPr>
          <w:rFonts w:hint="eastAsia"/>
          <w:lang w:eastAsia="ko-KR"/>
        </w:rPr>
        <w:t>명령에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--graph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apple </w:t>
      </w:r>
      <w:proofErr w:type="spellStart"/>
      <w:r w:rsidR="00E76F7E">
        <w:rPr>
          <w:rFonts w:hint="eastAsia"/>
          <w:lang w:eastAsia="ko-KR"/>
        </w:rPr>
        <w:t>브랜치의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최신</w:t>
      </w:r>
      <w:r w:rsidR="00E76F7E">
        <w:rPr>
          <w:rFonts w:hint="eastAsia"/>
          <w:lang w:eastAsia="ko-KR"/>
        </w:rPr>
        <w:t xml:space="preserve"> </w:t>
      </w:r>
      <w:proofErr w:type="spellStart"/>
      <w:r w:rsidR="00E76F7E">
        <w:rPr>
          <w:rFonts w:hint="eastAsia"/>
          <w:lang w:eastAsia="ko-KR"/>
        </w:rPr>
        <w:t>커밋은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>‘apple content 4’</w:t>
      </w:r>
      <w:r w:rsidR="00E76F7E">
        <w:rPr>
          <w:rFonts w:hint="eastAsia"/>
          <w:lang w:eastAsia="ko-KR"/>
        </w:rPr>
        <w:t>인데</w:t>
      </w:r>
      <w:r w:rsidR="00E76F7E">
        <w:rPr>
          <w:rFonts w:hint="eastAsia"/>
          <w:lang w:eastAsia="ko-KR"/>
        </w:rPr>
        <w:t>,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점선을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따라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부모를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찾아가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보면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커밋을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만나게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된다</w:t>
      </w:r>
      <w:r w:rsidR="00E76F7E"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즉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apple </w:t>
      </w:r>
      <w:proofErr w:type="spellStart"/>
      <w:r w:rsidR="00E76F7E">
        <w:rPr>
          <w:rFonts w:hint="eastAsia"/>
          <w:lang w:eastAsia="ko-KR"/>
        </w:rPr>
        <w:t>브랜치에서는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다음에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커밋이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만들어졌다는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뜻이다</w:t>
      </w:r>
      <w:r w:rsidR="00E76F7E">
        <w:rPr>
          <w:rFonts w:hint="eastAsia"/>
          <w:lang w:eastAsia="ko-KR"/>
        </w:rPr>
        <w:t>.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브랜치까지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본다면</w:t>
      </w:r>
      <w:r w:rsidR="002F5C7D">
        <w:rPr>
          <w:rFonts w:hint="eastAsia"/>
          <w:lang w:eastAsia="ko-KR"/>
        </w:rPr>
        <w:t>,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브랜치나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apple </w:t>
      </w:r>
      <w:proofErr w:type="spellStart"/>
      <w:r w:rsidR="002F5C7D">
        <w:rPr>
          <w:rFonts w:hint="eastAsia"/>
          <w:lang w:eastAsia="ko-KR"/>
        </w:rPr>
        <w:t>브랜치는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‘work 3’ </w:t>
      </w:r>
      <w:proofErr w:type="spellStart"/>
      <w:r w:rsidR="002F5C7D">
        <w:rPr>
          <w:rFonts w:hint="eastAsia"/>
          <w:lang w:eastAsia="ko-KR"/>
        </w:rPr>
        <w:t>커밋까지는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같고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그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이후부터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브랜치마다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다른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커밋을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만들었다는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사실을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알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수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있다</w:t>
      </w:r>
      <w:r w:rsidR="002F5C7D">
        <w:rPr>
          <w:rFonts w:hint="eastAsia"/>
          <w:lang w:eastAsia="ko-KR"/>
        </w:rPr>
        <w:t>.</w:t>
      </w:r>
      <w:r w:rsidR="007479E6">
        <w:rPr>
          <w:lang w:eastAsia="ko-KR"/>
        </w:rPr>
        <w:br/>
      </w:r>
      <w:r w:rsidR="007479E6">
        <w:rPr>
          <w:rFonts w:ascii="Lucida Console" w:hAnsi="Lucida Console" w:cs="Lucida Console"/>
          <w:sz w:val="18"/>
          <w:szCs w:val="18"/>
          <w:lang w:eastAsia="ko-KR"/>
        </w:rPr>
        <w:t>$ git log --</w:t>
      </w:r>
      <w:proofErr w:type="spellStart"/>
      <w:r w:rsidR="007479E6">
        <w:rPr>
          <w:rFonts w:ascii="Lucida Console" w:hAnsi="Lucida Console" w:cs="Lucida Console"/>
          <w:sz w:val="18"/>
          <w:szCs w:val="18"/>
          <w:lang w:eastAsia="ko-KR"/>
        </w:rPr>
        <w:t>oneline</w:t>
      </w:r>
      <w:proofErr w:type="spellEnd"/>
      <w:r w:rsidR="007479E6">
        <w:rPr>
          <w:rFonts w:ascii="Lucida Console" w:hAnsi="Lucida Console" w:cs="Lucida Console"/>
          <w:sz w:val="18"/>
          <w:szCs w:val="18"/>
          <w:lang w:eastAsia="ko-KR"/>
        </w:rPr>
        <w:t xml:space="preserve"> --branches --graph</w:t>
      </w:r>
    </w:p>
    <w:p w14:paraId="4B4058EB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b38f4fc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7E9FFD71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* </w:t>
      </w: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5ACAE298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|/</w:t>
      </w:r>
    </w:p>
    <w:p w14:paraId="3463B584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703749B0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8fbd8d9</w:t>
      </w:r>
      <w:r>
        <w:rPr>
          <w:rFonts w:ascii="Lucida Console" w:hAnsi="Lucida Console" w:cs="Lucida Console"/>
          <w:sz w:val="18"/>
          <w:szCs w:val="18"/>
        </w:rPr>
        <w:t xml:space="preserve"> work 2</w:t>
      </w:r>
    </w:p>
    <w:p w14:paraId="1412E2BF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1bfec66</w:t>
      </w:r>
      <w:r>
        <w:rPr>
          <w:rFonts w:ascii="Lucida Console" w:hAnsi="Lucida Console" w:cs="Lucida Console"/>
          <w:sz w:val="18"/>
          <w:szCs w:val="18"/>
        </w:rPr>
        <w:t xml:space="preserve"> work 1</w:t>
      </w:r>
    </w:p>
    <w:p w14:paraId="10AC2E25" w14:textId="33916BF7" w:rsidR="006F2835" w:rsidRDefault="006F2835" w:rsidP="00394C36">
      <w:pPr>
        <w:rPr>
          <w:lang w:eastAsia="ko-KR"/>
        </w:rPr>
      </w:pPr>
    </w:p>
    <w:p w14:paraId="305B0851" w14:textId="37ABBA2C" w:rsidR="006F2835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1D95C6" w14:textId="076EC3EF" w:rsidR="006F2835" w:rsidRDefault="00B51CE6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브랜치마다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쌓여갈수록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어려워진다</w:t>
      </w:r>
      <w:r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이때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이름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사이에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두개를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넣는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명령으로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차이점을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쉽게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확인할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수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있다</w:t>
      </w:r>
      <w:r w:rsidR="005A2998"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왼쪽에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있는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브랜치를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기준으로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오른쪽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브랜치와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비교한다</w:t>
      </w:r>
      <w:r w:rsidR="005A2998">
        <w:rPr>
          <w:rFonts w:hint="eastAsia"/>
          <w:lang w:eastAsia="ko-KR"/>
        </w:rPr>
        <w:t>.</w:t>
      </w:r>
      <w:r w:rsidR="00C7171C">
        <w:rPr>
          <w:lang w:eastAsia="ko-KR"/>
        </w:rPr>
        <w:t xml:space="preserve"> </w:t>
      </w:r>
      <w:proofErr w:type="spellStart"/>
      <w:r w:rsidR="00C7171C">
        <w:rPr>
          <w:rFonts w:hint="eastAsia"/>
          <w:lang w:eastAsia="ko-KR"/>
        </w:rPr>
        <w:t>브랜치</w:t>
      </w:r>
      <w:proofErr w:type="spellEnd"/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이름과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마침표는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공백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없이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이어준다</w:t>
      </w:r>
      <w:r w:rsidR="00C7171C">
        <w:rPr>
          <w:rFonts w:hint="eastAsia"/>
          <w:lang w:eastAsia="ko-KR"/>
        </w:rPr>
        <w:t>.</w:t>
      </w:r>
    </w:p>
    <w:p w14:paraId="380BDBB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master..</w:t>
      </w:r>
      <w:proofErr w:type="gramEnd"/>
      <w:r>
        <w:rPr>
          <w:rFonts w:ascii="Lucida Console" w:hAnsi="Lucida Console" w:cs="Lucida Console"/>
          <w:sz w:val="18"/>
          <w:szCs w:val="18"/>
        </w:rPr>
        <w:t>apple</w:t>
      </w:r>
      <w:proofErr w:type="spellEnd"/>
    </w:p>
    <w:p w14:paraId="39F97CD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b38f4fc4752f7766e74b84dedb42093d658dbf1c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3337DB4A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00E477C9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19:46:07 2020 +0900</w:t>
      </w:r>
    </w:p>
    <w:p w14:paraId="57D3FB96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6791B7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apple content 4</w:t>
      </w:r>
    </w:p>
    <w:p w14:paraId="7FD17FFD" w14:textId="1201B21E" w:rsidR="006F2835" w:rsidRDefault="004D53C6" w:rsidP="00394C36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‘apple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5284F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apple..</w:t>
      </w:r>
      <w:proofErr w:type="gramEnd"/>
      <w:r>
        <w:rPr>
          <w:rFonts w:ascii="Lucida Console" w:hAnsi="Lucida Console" w:cs="Lucida Console"/>
          <w:sz w:val="18"/>
          <w:szCs w:val="18"/>
        </w:rPr>
        <w:t>master</w:t>
      </w:r>
      <w:proofErr w:type="spellEnd"/>
    </w:p>
    <w:p w14:paraId="22C49C7A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2a428e94494327c1f8c90e1d81fe5d75856349a3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6BB3C17E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6A13026C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19:13:54 2020 +0900</w:t>
      </w:r>
    </w:p>
    <w:p w14:paraId="7650C89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2D3802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master content 4</w:t>
      </w:r>
    </w:p>
    <w:p w14:paraId="661AEEE1" w14:textId="6D3A47C4" w:rsidR="004D53C6" w:rsidRDefault="00627EE0" w:rsidP="00394C36">
      <w:pPr>
        <w:rPr>
          <w:lang w:eastAsia="ko-KR"/>
        </w:rPr>
      </w:pP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‘master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2DC5FA9" w14:textId="11BBC2FD" w:rsidR="006F2835" w:rsidRDefault="003A0B49" w:rsidP="003A0B49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45BA54BC" w14:textId="1ED8CE6D" w:rsidR="006F2835" w:rsidRDefault="00F8201D" w:rsidP="00F8201D">
      <w:pPr>
        <w:pStyle w:val="3"/>
        <w:rPr>
          <w:lang w:eastAsia="ko-KR"/>
        </w:rPr>
      </w:pP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6193BCF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7BC4D6E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master                                                                                                   </w:t>
      </w:r>
    </w:p>
    <w:p w14:paraId="4976065B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o2                                                                                                       </w:t>
      </w:r>
    </w:p>
    <w:p w14:paraId="7E73ED4E" w14:textId="2F0C6BA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48482C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--branches --graph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</w:t>
      </w:r>
    </w:p>
    <w:p w14:paraId="13D6CD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9dcecfb (HEAD -&gt; o2) o2 work 2                                                                           </w:t>
      </w:r>
    </w:p>
    <w:p w14:paraId="3288F73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27b0246 (master) master work 2                                                                         </w:t>
      </w:r>
    </w:p>
    <w:p w14:paraId="4B8176C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40B5F8F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67B2AECD" w14:textId="3FB8E55B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2F5D7D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</w:t>
      </w:r>
    </w:p>
    <w:p w14:paraId="7C2285F5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Switched to branch 'master'                                                                                </w:t>
      </w:r>
    </w:p>
    <w:p w14:paraId="2AB79661" w14:textId="0BED072E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3629ABE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o2                                                                                             </w:t>
      </w:r>
    </w:p>
    <w:p w14:paraId="77B5972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Merge made by the 'recursive' strategy.                                                                    </w:t>
      </w:r>
    </w:p>
    <w:p w14:paraId="0C74E79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o2.txt | 1 +                                                                                              </w:t>
      </w:r>
    </w:p>
    <w:p w14:paraId="7BE59B0A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</w:t>
      </w:r>
    </w:p>
    <w:p w14:paraId="3279D3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o2.txt                                                                                 </w:t>
      </w:r>
    </w:p>
    <w:p w14:paraId="049414CE" w14:textId="4F161830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138A829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43C195B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master                                                                                                   </w:t>
      </w:r>
    </w:p>
    <w:p w14:paraId="7498FDF8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o2                                                                                                       </w:t>
      </w:r>
    </w:p>
    <w:p w14:paraId="5A063853" w14:textId="2D02A3F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AC663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--branches --graph                                                                     </w:t>
      </w:r>
    </w:p>
    <w:p w14:paraId="38DB504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  57b5c87 (HEAD -&gt; master) Merge branch 'o2'                                                             </w:t>
      </w:r>
    </w:p>
    <w:p w14:paraId="50A447D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|\                                                                                                         </w:t>
      </w:r>
    </w:p>
    <w:p w14:paraId="496470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9dcecfb (o2) o2 work 2                                                                                 </w:t>
      </w:r>
    </w:p>
    <w:p w14:paraId="2D2F3D5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| 27b0246 master work 2                                                                                  </w:t>
      </w:r>
    </w:p>
    <w:p w14:paraId="085217A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5061B5E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16C991F6" w14:textId="5C76BCE4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9B65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ll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</w:t>
      </w:r>
    </w:p>
    <w:p w14:paraId="123D6B3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                                                                                                   </w:t>
      </w:r>
    </w:p>
    <w:p w14:paraId="59463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10 2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06:37 master.txt                                                     </w:t>
      </w:r>
    </w:p>
    <w:p w14:paraId="74C1BE27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197121  6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06:38 o2.txt                                                         </w:t>
      </w:r>
    </w:p>
    <w:p w14:paraId="47A8E710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197121  2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06:26 work.txt                                                       </w:t>
      </w:r>
    </w:p>
    <w:p w14:paraId="24B65F68" w14:textId="016323A8" w:rsidR="006F2835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27BA15C1" w14:textId="505F0F3A" w:rsidR="00F8201D" w:rsidRDefault="009D153F" w:rsidP="00394C36">
      <w:pPr>
        <w:rPr>
          <w:lang w:eastAsia="ko-KR"/>
        </w:rPr>
      </w:pPr>
      <w:r w:rsidRPr="00D80D8B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>&gt; 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분기한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fast-forward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>(</w:t>
      </w:r>
      <w:r>
        <w:rPr>
          <w:lang w:eastAsia="ko-KR"/>
        </w:rPr>
        <w:t>fast-forward merge)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5734181" w14:textId="214CDD2C" w:rsidR="00F8201D" w:rsidRDefault="009A0B49" w:rsidP="009A0B49">
      <w:pPr>
        <w:pStyle w:val="3"/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1F97576" w14:textId="1C6F21F3" w:rsidR="006F2835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</w:p>
    <w:p w14:paraId="33F29E14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lastRenderedPageBreak/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DA726AD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o2</w:t>
      </w:r>
    </w:p>
    <w:p w14:paraId="1083AAA5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work.txt</w:t>
      </w:r>
    </w:p>
    <w:p w14:paraId="26362FB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work.txt</w:t>
      </w:r>
    </w:p>
    <w:p w14:paraId="07D16D0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14:paraId="2EBE36D3" w14:textId="77777777" w:rsidR="00532C5D" w:rsidRDefault="00532C5D" w:rsidP="00394C36">
      <w:pPr>
        <w:rPr>
          <w:lang w:eastAsia="ko-KR"/>
        </w:rPr>
      </w:pPr>
    </w:p>
    <w:p w14:paraId="44C8F067" w14:textId="3B00F4DB" w:rsidR="006C0991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ECB4A9F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77FA8854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work.txt</w:t>
      </w:r>
    </w:p>
    <w:p w14:paraId="7F3F5085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0DEE4B" w14:textId="4248D5CF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017B6946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content</w:t>
      </w:r>
    </w:p>
    <w:p w14:paraId="7682547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&lt;&lt;&lt;&lt;&lt;&lt;&lt; HEAD</w:t>
      </w:r>
    </w:p>
    <w:p w14:paraId="00EFD96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master content 2</w:t>
      </w:r>
    </w:p>
    <w:p w14:paraId="0C7477B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</w:t>
      </w:r>
    </w:p>
    <w:p w14:paraId="6B21C13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o2 content 2</w:t>
      </w:r>
    </w:p>
    <w:p w14:paraId="08FEF5A7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&gt;&gt;&gt;&gt;&gt;&gt;&gt; o2</w:t>
      </w:r>
    </w:p>
    <w:p w14:paraId="3822B141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25F6DD30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content</w:t>
      </w:r>
    </w:p>
    <w:p w14:paraId="1016C273" w14:textId="542E5FF6" w:rsidR="006C0991" w:rsidRDefault="006C0991" w:rsidP="00394C36">
      <w:pPr>
        <w:rPr>
          <w:lang w:eastAsia="ko-KR"/>
        </w:rPr>
      </w:pPr>
    </w:p>
    <w:p w14:paraId="5385FBAB" w14:textId="44D91F35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&lt;&lt;&lt;&lt;&lt;&lt;&lt; HEAD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가운데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=======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현재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 w:hint="eastAsia"/>
          <w:sz w:val="18"/>
          <w:szCs w:val="18"/>
          <w:lang w:eastAsia="ko-KR"/>
        </w:rPr>
        <w:t>브랜치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,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즉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master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>=======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&gt;&gt;&gt;&gt;&gt;&gt;&gt; o2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o2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양쪽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참고하면서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직접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수정해야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한다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</w:p>
    <w:p w14:paraId="12244453" w14:textId="5614B625" w:rsidR="006C0991" w:rsidRDefault="006C0991" w:rsidP="00394C36">
      <w:pPr>
        <w:rPr>
          <w:lang w:eastAsia="ko-KR"/>
        </w:rPr>
      </w:pPr>
    </w:p>
    <w:p w14:paraId="6D37B615" w14:textId="42001215" w:rsidR="00532C5D" w:rsidRDefault="00E86856" w:rsidP="00394C36">
      <w:pPr>
        <w:rPr>
          <w:lang w:eastAsia="ko-KR"/>
        </w:rPr>
      </w:pPr>
      <w:r w:rsidRPr="00E86856">
        <w:rPr>
          <w:rFonts w:hint="eastAsia"/>
          <w:color w:val="FF0000"/>
          <w:lang w:eastAsia="ko-KR"/>
        </w:rPr>
        <w:t>T</w:t>
      </w:r>
      <w:r w:rsidRPr="00E86856">
        <w:rPr>
          <w:color w:val="FF0000"/>
          <w:lang w:eastAsia="ko-KR"/>
        </w:rPr>
        <w:t>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237"/>
      </w:tblGrid>
      <w:tr w:rsidR="006345D3" w14:paraId="4220F164" w14:textId="77777777" w:rsidTr="006345D3">
        <w:tc>
          <w:tcPr>
            <w:tcW w:w="2409" w:type="dxa"/>
          </w:tcPr>
          <w:p w14:paraId="1E747D38" w14:textId="6589F3EA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프로그램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</w:tc>
        <w:tc>
          <w:tcPr>
            <w:tcW w:w="6237" w:type="dxa"/>
          </w:tcPr>
          <w:p w14:paraId="75F48F0E" w14:textId="7FDB5EA7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설명</w:t>
            </w:r>
          </w:p>
        </w:tc>
      </w:tr>
      <w:tr w:rsidR="006345D3" w14:paraId="6B65D040" w14:textId="77777777" w:rsidTr="006345D3">
        <w:tc>
          <w:tcPr>
            <w:tcW w:w="2409" w:type="dxa"/>
          </w:tcPr>
          <w:p w14:paraId="04D952FD" w14:textId="64B85FCB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P4Merge</w:t>
            </w:r>
          </w:p>
        </w:tc>
        <w:tc>
          <w:tcPr>
            <w:tcW w:w="6237" w:type="dxa"/>
          </w:tcPr>
          <w:p w14:paraId="2051563B" w14:textId="35578686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무료익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직관적이며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단축키가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지원되지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않는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단점이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3B61E406" w14:textId="77777777" w:rsidTr="006345D3">
        <w:tc>
          <w:tcPr>
            <w:tcW w:w="2409" w:type="dxa"/>
          </w:tcPr>
          <w:p w14:paraId="3BF317A5" w14:textId="06D9B7F0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Meld</w:t>
            </w:r>
          </w:p>
        </w:tc>
        <w:tc>
          <w:tcPr>
            <w:tcW w:w="6237" w:type="dxa"/>
          </w:tcPr>
          <w:p w14:paraId="77DEDA19" w14:textId="7E30FD14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무료에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오픈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소스이다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파일을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비교하는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것뿐만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아니라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직접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편집할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638C59EA" w14:textId="77777777" w:rsidTr="006345D3">
        <w:tc>
          <w:tcPr>
            <w:tcW w:w="2409" w:type="dxa"/>
          </w:tcPr>
          <w:p w14:paraId="3575863C" w14:textId="28827A45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Kdiff3</w:t>
            </w:r>
          </w:p>
        </w:tc>
        <w:tc>
          <w:tcPr>
            <w:tcW w:w="6237" w:type="dxa"/>
          </w:tcPr>
          <w:p w14:paraId="78AB6D48" w14:textId="30FDD798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무료이고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뛰어나지만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한글이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깨져보일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</w:tbl>
    <w:p w14:paraId="0028A533" w14:textId="3256566B" w:rsidR="00532C5D" w:rsidRDefault="00532C5D" w:rsidP="00394C36">
      <w:pPr>
        <w:rPr>
          <w:lang w:eastAsia="ko-KR"/>
        </w:rPr>
      </w:pPr>
    </w:p>
    <w:p w14:paraId="353E05E3" w14:textId="5A65371E" w:rsidR="00532C5D" w:rsidRDefault="00EF419B" w:rsidP="00EF419B">
      <w:pPr>
        <w:pStyle w:val="3"/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433C6C16" w14:textId="7F44265C" w:rsidR="00532C5D" w:rsidRDefault="00EF1C02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5034764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9D67628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br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-d o2</w:t>
      </w:r>
    </w:p>
    <w:p w14:paraId="637FCA86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o2 (was 2923745).</w:t>
      </w:r>
    </w:p>
    <w:p w14:paraId="3D5CD5C0" w14:textId="77777777" w:rsidR="00EF1C02" w:rsidRDefault="00EF1C02" w:rsidP="00394C36">
      <w:pPr>
        <w:rPr>
          <w:lang w:eastAsia="ko-KR"/>
        </w:rPr>
      </w:pPr>
    </w:p>
    <w:p w14:paraId="4D45361D" w14:textId="397A93D4" w:rsidR="00532C5D" w:rsidRDefault="00EF1C02" w:rsidP="00394C36">
      <w:pPr>
        <w:rPr>
          <w:lang w:eastAsia="ko-KR"/>
        </w:rPr>
      </w:pPr>
      <w:r>
        <w:rPr>
          <w:lang w:eastAsia="ko-KR"/>
        </w:rPr>
        <w:lastRenderedPageBreak/>
        <w:t xml:space="preserve">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-d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사용해서강제로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E85F153" w14:textId="1F504A6D" w:rsidR="00261FD1" w:rsidRDefault="00261FD1" w:rsidP="00394C36">
      <w:pPr>
        <w:rPr>
          <w:lang w:eastAsia="ko-KR"/>
        </w:rPr>
      </w:pPr>
      <w:r>
        <w:rPr>
          <w:rFonts w:hint="eastAsia"/>
          <w:lang w:eastAsia="ko-KR"/>
        </w:rPr>
        <w:t>삭제한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0DB39E66" w14:textId="27EF44C7" w:rsidR="00532C5D" w:rsidRDefault="00833642" w:rsidP="00833642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관리하기</w:t>
      </w:r>
    </w:p>
    <w:p w14:paraId="5EE76478" w14:textId="5E3FDB8C" w:rsidR="00532C5D" w:rsidRDefault="00182067" w:rsidP="00182067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브랜치에서의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</w:p>
    <w:p w14:paraId="6513C15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test</w:t>
      </w:r>
    </w:p>
    <w:p w14:paraId="41ED11D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C:/Works/02_project_ind/41_Utils/01_Git/test/.git/</w:t>
      </w:r>
    </w:p>
    <w:p w14:paraId="4A5FB7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test/</w:t>
      </w:r>
    </w:p>
    <w:p w14:paraId="6EE39B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c1.txt</w:t>
      </w:r>
    </w:p>
    <w:p w14:paraId="0FD972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2400C2D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c1.txt.</w:t>
      </w:r>
    </w:p>
    <w:p w14:paraId="4C3E7C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9DEFF4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"c1"</w:t>
      </w:r>
    </w:p>
    <w:p w14:paraId="2AF396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497eeb3] c1</w:t>
      </w:r>
    </w:p>
    <w:p w14:paraId="5DEBA67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345EAF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c1.txt</w:t>
      </w:r>
    </w:p>
    <w:p w14:paraId="438B62E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555D460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497eeb3efc7b4ab0be37ab2e2af6b254fbff638d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765450C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1BAC0B7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Fri Feb 21 16:18:22 2020 +0900</w:t>
      </w:r>
    </w:p>
    <w:p w14:paraId="32414D3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3C27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c1</w:t>
      </w:r>
    </w:p>
    <w:p w14:paraId="75C170F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sub</w:t>
      </w:r>
    </w:p>
    <w:p w14:paraId="58688F8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3E57971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1755E5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c2.txt</w:t>
      </w:r>
    </w:p>
    <w:p w14:paraId="5594E12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4B8EB28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c2.txt.</w:t>
      </w:r>
    </w:p>
    <w:p w14:paraId="3C635CE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4EF0C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51C0610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C56123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6D04CFC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C16AFC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6D61A03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54BFF5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5F8EE68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056DF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2FCE52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19493DC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59D0B5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sub</w:t>
      </w:r>
    </w:p>
    <w:p w14:paraId="36D0ED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gitSwitched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branch 'sub'</w:t>
      </w:r>
    </w:p>
    <w:p w14:paraId="6200C89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31B7C5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30B698D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s1.txt</w:t>
      </w:r>
    </w:p>
    <w:p w14:paraId="0E84A23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114FC0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s1.txt.</w:t>
      </w:r>
    </w:p>
    <w:p w14:paraId="3BA20BA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FAD13E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"s1"</w:t>
      </w:r>
    </w:p>
    <w:p w14:paraId="5DE1ECD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[sub 2355447] s1</w:t>
      </w:r>
    </w:p>
    <w:p w14:paraId="3F471506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24FE4D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create mode 100644 s1.txt</w:t>
      </w:r>
    </w:p>
    <w:p w14:paraId="398913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ACE64D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3B0005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5F5053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</w:t>
      </w:r>
    </w:p>
    <w:p w14:paraId="43D6D76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2411F63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601E67A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66F7CC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reset 7233345</w:t>
      </w:r>
    </w:p>
    <w:p w14:paraId="2E12DC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Unstaged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changes after reset:</w:t>
      </w:r>
    </w:p>
    <w:p w14:paraId="24B222AD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       c2.txt</w:t>
      </w:r>
    </w:p>
    <w:p w14:paraId="5885EFE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 --graph</w:t>
      </w:r>
    </w:p>
    <w:p w14:paraId="25511A2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33643A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EEBC7EC" w14:textId="7B45FCDD" w:rsidR="00532C5D" w:rsidRDefault="00532C5D" w:rsidP="00394C36">
      <w:pPr>
        <w:rPr>
          <w:lang w:eastAsia="ko-KR"/>
        </w:rPr>
      </w:pPr>
    </w:p>
    <w:p w14:paraId="4702B760" w14:textId="626095E4" w:rsidR="004379A8" w:rsidRDefault="004379A8" w:rsidP="00394C36">
      <w:pPr>
        <w:rPr>
          <w:lang w:eastAsia="ko-KR"/>
        </w:rPr>
      </w:pPr>
      <w:r>
        <w:rPr>
          <w:lang w:eastAsia="ko-KR"/>
        </w:rPr>
        <w:t xml:space="preserve">git checkout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reset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끊긴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삭제된다</w:t>
      </w:r>
      <w:r>
        <w:rPr>
          <w:rFonts w:hint="eastAsia"/>
          <w:lang w:eastAsia="ko-KR"/>
        </w:rPr>
        <w:t>.</w:t>
      </w:r>
    </w:p>
    <w:p w14:paraId="5A86DD59" w14:textId="030356DD" w:rsidR="00532C5D" w:rsidRDefault="00E10E44" w:rsidP="00E10E44">
      <w:pPr>
        <w:pStyle w:val="3"/>
        <w:rPr>
          <w:lang w:eastAsia="ko-KR"/>
        </w:rPr>
      </w:pPr>
      <w:r>
        <w:rPr>
          <w:rFonts w:hint="eastAsia"/>
          <w:lang w:eastAsia="ko-KR"/>
        </w:rPr>
        <w:t>수정중인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1895EB6" w14:textId="6A5C78EF" w:rsidR="00532C5D" w:rsidRDefault="00E10E44" w:rsidP="00394C36">
      <w:pPr>
        <w:rPr>
          <w:lang w:eastAsia="ko-KR"/>
        </w:rPr>
      </w:pPr>
      <w:r>
        <w:rPr>
          <w:lang w:eastAsia="ko-KR"/>
        </w:rPr>
        <w:t>git stash</w:t>
      </w:r>
    </w:p>
    <w:p w14:paraId="78984D9A" w14:textId="0C685FAC" w:rsidR="006F4669" w:rsidRDefault="006F4669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잠시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44E1E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st</w:t>
      </w:r>
      <w:proofErr w:type="spellEnd"/>
    </w:p>
    <w:p w14:paraId="13F4FF5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C:/Works/02_project_ind/41_Utils/01_Git/st/.git/</w:t>
      </w:r>
    </w:p>
    <w:p w14:paraId="762EDD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12161F1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0A149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568CF6F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78EAF7D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091001C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"f1"</w:t>
      </w:r>
    </w:p>
    <w:p w14:paraId="4621523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4891f0d] f1</w:t>
      </w:r>
    </w:p>
    <w:p w14:paraId="075AD0E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420E1DF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f1.txt</w:t>
      </w:r>
    </w:p>
    <w:p w14:paraId="772A63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0E771A4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A3910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4A3A18F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41B8E1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"f2"</w:t>
      </w:r>
    </w:p>
    <w:p w14:paraId="6CA492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3d969f0] f2</w:t>
      </w:r>
    </w:p>
    <w:p w14:paraId="0095606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7DA09E9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f2.txt</w:t>
      </w:r>
    </w:p>
    <w:p w14:paraId="7C30B29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7D769D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3CF8DB7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</w:p>
    <w:p w14:paraId="32078AB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66607FD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1F1454C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6A047C8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492A3004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80F5A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585CC63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A2DB90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720E59D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40D2764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</w:t>
      </w:r>
    </w:p>
    <w:p w14:paraId="650F888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1FF6B3D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565DE31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6ADD0A9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CEB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master: 3d969f0 f2</w:t>
      </w:r>
    </w:p>
    <w:p w14:paraId="7095EA4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249C1C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1895971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ll</w:t>
      </w:r>
      <w:proofErr w:type="spellEnd"/>
    </w:p>
    <w:p w14:paraId="3DD2B2A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</w:t>
      </w:r>
    </w:p>
    <w:p w14:paraId="571BEA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f1.txt</w:t>
      </w:r>
    </w:p>
    <w:p w14:paraId="64F303A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f2.txt</w:t>
      </w:r>
    </w:p>
    <w:p w14:paraId="0A39E46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list</w:t>
      </w:r>
    </w:p>
    <w:p w14:paraId="69FC20A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0}: WIP on master: 3d969f0 f2</w:t>
      </w:r>
    </w:p>
    <w:p w14:paraId="20F0560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pop</w:t>
      </w:r>
    </w:p>
    <w:p w14:paraId="3F21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7F3F84E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42D9EAC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3D11C1D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6D47441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0C8D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16921C8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E5CF43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F12541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0D30324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Dropped refs/stash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 (1146960deb3c68d7891e0ccb150b2c1d2a73733a)</w:t>
      </w:r>
    </w:p>
    <w:p w14:paraId="46CB06F7" w14:textId="75D716A8" w:rsidR="00A502D4" w:rsidRDefault="00A502D4" w:rsidP="00394C36">
      <w:pPr>
        <w:rPr>
          <w:lang w:eastAsia="ko-KR"/>
        </w:rPr>
      </w:pPr>
    </w:p>
    <w:p w14:paraId="578D1E92" w14:textId="0E61DB5C" w:rsidR="00A502D4" w:rsidRDefault="00855ECD" w:rsidP="00855ECD">
      <w:pPr>
        <w:pStyle w:val="2"/>
        <w:rPr>
          <w:lang w:eastAsia="ko-KR"/>
        </w:rPr>
      </w:pP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5B28FE1C" w14:textId="4533875F" w:rsidR="00F67338" w:rsidRPr="00F67338" w:rsidRDefault="00F67338" w:rsidP="00F67338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6DE4A333" w14:textId="22069686" w:rsidR="00A502D4" w:rsidRDefault="003B26B9" w:rsidP="00394C36">
      <w:pPr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보겠다</w:t>
      </w:r>
      <w:r>
        <w:rPr>
          <w:rFonts w:hint="eastAsia"/>
          <w:lang w:eastAsia="ko-KR"/>
        </w:rPr>
        <w:t>.</w:t>
      </w:r>
    </w:p>
    <w:p w14:paraId="71C966BF" w14:textId="2EF21904" w:rsidR="003B26B9" w:rsidRDefault="003B26B9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593E85C" wp14:editId="4AE0D903">
            <wp:extent cx="5938520" cy="582930"/>
            <wp:effectExtent l="0" t="0" r="508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EB1F" w14:textId="6C249D43" w:rsidR="00BE111C" w:rsidRPr="00BE111C" w:rsidRDefault="00BE111C" w:rsidP="00BE11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hyperlink r:id="rId15" w:history="1">
        <w:r w:rsidRPr="00DF2A61">
          <w:rPr>
            <w:rStyle w:val="a6"/>
            <w:rFonts w:ascii="Lucida Console" w:hAnsi="Lucida Console" w:cs="Lucida Console"/>
            <w:sz w:val="18"/>
            <w:szCs w:val="18"/>
          </w:rPr>
          <w:t>https://github.com/SangguKang/test-1.git</w:t>
        </w:r>
      </w:hyperlink>
    </w:p>
    <w:p w14:paraId="704BF693" w14:textId="53B2024F" w:rsidR="00A502D4" w:rsidRDefault="00A502D4" w:rsidP="00394C36">
      <w:pPr>
        <w:rPr>
          <w:lang w:eastAsia="ko-KR"/>
        </w:rPr>
      </w:pPr>
    </w:p>
    <w:p w14:paraId="6F0F6AFC" w14:textId="7E646F8C" w:rsidR="00BE111C" w:rsidRDefault="00BE111C" w:rsidP="00394C36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>(</w:t>
      </w:r>
      <w:r>
        <w:rPr>
          <w:lang w:eastAsia="ko-KR"/>
        </w:rPr>
        <w:t>remote)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(</w:t>
      </w:r>
      <w:r>
        <w:rPr>
          <w:lang w:eastAsia="ko-KR"/>
        </w:rPr>
        <w:t>add)</w:t>
      </w:r>
      <w:r>
        <w:rPr>
          <w:rFonts w:hint="eastAsia"/>
          <w:lang w:eastAsia="ko-KR"/>
        </w:rPr>
        <w:t>하겠다고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(</w:t>
      </w:r>
      <w:hyperlink r:id="rId16" w:history="1">
        <w:r w:rsidRPr="00DF2A61">
          <w:rPr>
            <w:rStyle w:val="a6"/>
            <w:rFonts w:ascii="Lucida Console" w:hAnsi="Lucida Console" w:cs="Lucida Console"/>
            <w:sz w:val="18"/>
            <w:szCs w:val="18"/>
            <w:lang w:eastAsia="ko-KR"/>
          </w:rPr>
          <w:t>https://github.com/SangguKang/test-1.git</w:t>
        </w:r>
      </w:hyperlink>
      <w:r>
        <w:rPr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BA55E0">
        <w:rPr>
          <w:lang w:eastAsia="ko-KR"/>
        </w:rPr>
        <w:t xml:space="preserve"> </w:t>
      </w:r>
      <w:proofErr w:type="spellStart"/>
      <w:r w:rsidR="00BA55E0">
        <w:rPr>
          <w:rFonts w:hint="eastAsia"/>
          <w:lang w:eastAsia="ko-KR"/>
        </w:rPr>
        <w:t>깃허브</w:t>
      </w:r>
      <w:proofErr w:type="spellEnd"/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저장소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주소를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그대로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쓰면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너무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길기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때문에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origin</w:t>
      </w:r>
      <w:r w:rsidR="00BA55E0">
        <w:rPr>
          <w:rFonts w:hint="eastAsia"/>
          <w:lang w:eastAsia="ko-KR"/>
        </w:rPr>
        <w:t>이라는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단어로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줄여서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remote</w:t>
      </w:r>
      <w:r w:rsidR="00BA55E0">
        <w:rPr>
          <w:rFonts w:hint="eastAsia"/>
          <w:lang w:eastAsia="ko-KR"/>
        </w:rPr>
        <w:t>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추가하는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것이다</w:t>
      </w:r>
      <w:r w:rsidR="00BA55E0">
        <w:rPr>
          <w:rFonts w:hint="eastAsia"/>
          <w:lang w:eastAsia="ko-KR"/>
        </w:rPr>
        <w:t>.</w:t>
      </w:r>
    </w:p>
    <w:p w14:paraId="6E1847D7" w14:textId="573402F5" w:rsidR="00BA55E0" w:rsidRDefault="00BA55E0" w:rsidP="00394C36">
      <w:pPr>
        <w:rPr>
          <w:lang w:eastAsia="ko-KR"/>
        </w:rPr>
      </w:pPr>
      <w:r w:rsidRPr="00DA42B3">
        <w:rPr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92EB484" w14:textId="77777777" w:rsidR="00CF4C6F" w:rsidRDefault="008D49FE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hint="eastAsia"/>
          <w:lang w:eastAsia="ko-KR"/>
        </w:rPr>
        <w:lastRenderedPageBreak/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 w:rsidR="00CF4C6F">
        <w:rPr>
          <w:lang w:eastAsia="ko-KR"/>
        </w:rPr>
        <w:br/>
      </w:r>
      <w:r w:rsidR="00CF4C6F">
        <w:rPr>
          <w:rFonts w:ascii="Lucida Console" w:hAnsi="Lucida Console" w:cs="Lucida Console"/>
          <w:sz w:val="18"/>
          <w:szCs w:val="18"/>
          <w:lang w:eastAsia="ko-KR"/>
        </w:rPr>
        <w:t>$ git remote -v</w:t>
      </w:r>
    </w:p>
    <w:p w14:paraId="3FD02629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14:paraId="2F54D68D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14:paraId="016242FB" w14:textId="64B7A906" w:rsidR="008D49FE" w:rsidRDefault="008D49FE" w:rsidP="00394C36">
      <w:pPr>
        <w:rPr>
          <w:lang w:eastAsia="ko-KR"/>
        </w:rPr>
      </w:pPr>
    </w:p>
    <w:p w14:paraId="70E262D1" w14:textId="2313C524" w:rsidR="00A502D4" w:rsidRDefault="001E2080" w:rsidP="001E2080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내려받기</w:t>
      </w:r>
      <w:proofErr w:type="spellEnd"/>
    </w:p>
    <w:p w14:paraId="6DC73E75" w14:textId="6BEF7449" w:rsidR="00A502D4" w:rsidRDefault="001E2080" w:rsidP="001E2080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</w:p>
    <w:p w14:paraId="02BB694F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r w:rsidRPr="001E2080">
        <w:rPr>
          <w:rFonts w:ascii="Lucida Console" w:hAnsi="Lucida Console" w:cs="Lucida Console"/>
          <w:b/>
          <w:bCs/>
          <w:sz w:val="18"/>
          <w:szCs w:val="18"/>
        </w:rPr>
        <w:t>git push -u origin master</w:t>
      </w:r>
    </w:p>
    <w:p w14:paraId="6AC3A642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3, done.</w:t>
      </w:r>
    </w:p>
    <w:p w14:paraId="6ECE126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(3/3), done.</w:t>
      </w:r>
    </w:p>
    <w:p w14:paraId="72A52E38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209 bytes | 69.00 KiB/s, done.</w:t>
      </w:r>
    </w:p>
    <w:p w14:paraId="45EAFFB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</w:t>
      </w:r>
    </w:p>
    <w:p w14:paraId="63612CE7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https://github.com/SangguKang/test-1.git</w:t>
      </w:r>
    </w:p>
    <w:p w14:paraId="22048BD0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branch]   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master -&gt; master</w:t>
      </w:r>
    </w:p>
    <w:p w14:paraId="237461A3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'master' set up to track remote branch 'master' from 'origin'.</w:t>
      </w:r>
    </w:p>
    <w:p w14:paraId="656EC09E" w14:textId="77777777" w:rsidR="00100B27" w:rsidRDefault="00100B27" w:rsidP="00394C36">
      <w:pPr>
        <w:rPr>
          <w:lang w:eastAsia="ko-KR"/>
        </w:rPr>
      </w:pPr>
    </w:p>
    <w:p w14:paraId="113D728D" w14:textId="79A90D43" w:rsidR="00532C5D" w:rsidRDefault="00025E64" w:rsidP="00394C36">
      <w:pPr>
        <w:rPr>
          <w:lang w:eastAsia="ko-KR"/>
        </w:rPr>
      </w:pPr>
      <w:r>
        <w:rPr>
          <w:rFonts w:hint="eastAsia"/>
          <w:lang w:eastAsia="ko-KR"/>
        </w:rPr>
        <w:t>여기에서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-u </w:t>
      </w:r>
      <w:r>
        <w:rPr>
          <w:rFonts w:hint="eastAsia"/>
          <w:lang w:eastAsia="ko-KR"/>
        </w:rPr>
        <w:t>옵션은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EBFBCCD" w14:textId="0C969D8E" w:rsidR="00532C5D" w:rsidRDefault="0002694B" w:rsidP="00D52BD7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접속하기</w:t>
      </w:r>
    </w:p>
    <w:p w14:paraId="3DDD3087" w14:textId="4CD1B159" w:rsidR="00532C5D" w:rsidRDefault="00903501" w:rsidP="00394C36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SH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한쌍으로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B69C2">
        <w:rPr>
          <w:lang w:eastAsia="ko-KR"/>
        </w:rPr>
        <w:t xml:space="preserve"> public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외부로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공개되는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키이고</w:t>
      </w:r>
      <w:r w:rsidR="00EB69C2">
        <w:rPr>
          <w:rFonts w:hint="eastAsia"/>
          <w:lang w:eastAsia="ko-KR"/>
        </w:rPr>
        <w:t>,</w:t>
      </w:r>
      <w:r w:rsidR="00EB69C2">
        <w:rPr>
          <w:lang w:eastAsia="ko-KR"/>
        </w:rPr>
        <w:t xml:space="preserve"> private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사용자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컴퓨터에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저장되는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키이다</w:t>
      </w:r>
      <w:r w:rsidR="00EB69C2">
        <w:rPr>
          <w:rFonts w:hint="eastAsia"/>
          <w:lang w:eastAsia="ko-KR"/>
        </w:rPr>
        <w:t>.</w:t>
      </w:r>
      <w:r w:rsidR="00EB69C2">
        <w:rPr>
          <w:lang w:eastAsia="ko-KR"/>
        </w:rPr>
        <w:t xml:space="preserve"> </w:t>
      </w:r>
      <w:r w:rsidR="00E87117">
        <w:rPr>
          <w:rFonts w:hint="eastAsia"/>
          <w:lang w:eastAsia="ko-KR"/>
        </w:rPr>
        <w:t>사용자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컴퓨터에서</w:t>
      </w:r>
      <w:r w:rsidR="00E87117">
        <w:rPr>
          <w:rFonts w:hint="eastAsia"/>
          <w:lang w:eastAsia="ko-KR"/>
        </w:rPr>
        <w:t xml:space="preserve"> </w:t>
      </w:r>
      <w:r w:rsidR="00E87117">
        <w:rPr>
          <w:lang w:eastAsia="ko-KR"/>
        </w:rPr>
        <w:t xml:space="preserve">SSH </w:t>
      </w:r>
      <w:r w:rsidR="00E87117">
        <w:rPr>
          <w:rFonts w:hint="eastAsia"/>
          <w:lang w:eastAsia="ko-KR"/>
        </w:rPr>
        <w:t>키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생성기를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실행하면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rivate key</w:t>
      </w:r>
      <w:r w:rsidR="00E87117">
        <w:rPr>
          <w:rFonts w:hint="eastAsia"/>
          <w:lang w:eastAsia="ko-KR"/>
        </w:rPr>
        <w:t>와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ublic key</w:t>
      </w:r>
      <w:r w:rsidR="00E87117">
        <w:rPr>
          <w:rFonts w:hint="eastAsia"/>
          <w:lang w:eastAsia="ko-KR"/>
        </w:rPr>
        <w:t>가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만들어진다</w:t>
      </w:r>
      <w:r w:rsidR="00E87117">
        <w:rPr>
          <w:rFonts w:hint="eastAsia"/>
          <w:lang w:eastAsia="ko-KR"/>
        </w:rPr>
        <w:t>.</w:t>
      </w:r>
    </w:p>
    <w:p w14:paraId="0B1DE81E" w14:textId="7D9089FB" w:rsidR="00532C5D" w:rsidRDefault="00F22522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접속은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</w:p>
    <w:p w14:paraId="2D0A501B" w14:textId="70F3B64A" w:rsidR="00F22522" w:rsidRDefault="000923EC" w:rsidP="000923EC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</w:p>
    <w:p w14:paraId="373648B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</w:t>
      </w:r>
    </w:p>
    <w:p w14:paraId="664CF5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31631E4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AppData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428DD9C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'Application Data'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6E9239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Contacts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4906AEA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Cookies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066CD8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Desktop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2E788D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Documents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77A517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Downloads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9316A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Favorites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7D8936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IntelGraphicsProfiles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6A9CB47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Links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8C4C48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'Local Settings'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4FB338F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Music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99D4D19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'My Documents'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12A38B1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NetHood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271C48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</w:t>
      </w:r>
    </w:p>
    <w:p w14:paraId="0309B720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ntuser.dat.LOG1</w:t>
      </w:r>
    </w:p>
    <w:p w14:paraId="26C2F2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ntuser.dat.LOG2</w:t>
      </w:r>
    </w:p>
    <w:p w14:paraId="1FE7D5CC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</w:t>
      </w:r>
      <w:proofErr w:type="spellStart"/>
      <w:r>
        <w:rPr>
          <w:rFonts w:ascii="Lucida Console" w:hAnsi="Lucida Console" w:cs="Lucida Console"/>
          <w:sz w:val="18"/>
          <w:szCs w:val="18"/>
        </w:rPr>
        <w:t>TM.blf</w:t>
      </w:r>
      <w:proofErr w:type="spellEnd"/>
    </w:p>
    <w:p w14:paraId="1C01AB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016888bd-6c6f-11de-8d1d-001e0bcde3ec}.TMContainer00000000000000000001.regtrans-ms</w:t>
      </w:r>
    </w:p>
    <w:p w14:paraId="070A328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016888bd-6c6f-11de-8d1d-001e0bcde3ec}.TMContainer00000000000000000002.regtrans-ms</w:t>
      </w:r>
    </w:p>
    <w:p w14:paraId="2D417E3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ntuser.ini</w:t>
      </w:r>
    </w:p>
    <w:p w14:paraId="4493287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ntuser.pol</w:t>
      </w:r>
      <w:proofErr w:type="spellEnd"/>
    </w:p>
    <w:p w14:paraId="5C854B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ODBA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00BEC15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Pictures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10C76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PrintHood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4617FC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Recent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1321A5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'Saved Games'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2918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Searches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58D920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SendTo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132708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'Start Menu'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B8E60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Templates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0022EB9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Videos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56B3BB2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'VirtualBox VMs'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2F8E01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-keygen</w:t>
      </w:r>
    </w:p>
    <w:p w14:paraId="10BAB6A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Generating public/private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key pair.</w:t>
      </w:r>
    </w:p>
    <w:p w14:paraId="65FD7FF3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file in which to save the key (/c/Users/kan63697/.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):</w:t>
      </w:r>
    </w:p>
    <w:p w14:paraId="49228D5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already exists.</w:t>
      </w:r>
    </w:p>
    <w:p w14:paraId="4D94B99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Overwrite (y/n)? y</w:t>
      </w:r>
    </w:p>
    <w:p w14:paraId="5DA19DA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passphrase (empty for no passphrase):</w:t>
      </w:r>
    </w:p>
    <w:p w14:paraId="1C2A7699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same passphrase again:</w:t>
      </w:r>
    </w:p>
    <w:p w14:paraId="24149E6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identification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FE28FD">
        <w:rPr>
          <w:rFonts w:ascii="Lucida Console" w:hAnsi="Lucida Console" w:cs="Lucida Console"/>
          <w:color w:val="FF0000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14:paraId="460CBE10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public key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r w:rsidRPr="00FE28FD">
        <w:rPr>
          <w:rFonts w:ascii="Lucida Console" w:hAnsi="Lucida Console" w:cs="Lucida Console"/>
          <w:color w:val="FF0000"/>
          <w:sz w:val="18"/>
          <w:szCs w:val="18"/>
        </w:rPr>
        <w:t>id_rsa.pub</w:t>
      </w:r>
      <w:r>
        <w:rPr>
          <w:rFonts w:ascii="Lucida Console" w:hAnsi="Lucida Console" w:cs="Lucida Console"/>
          <w:sz w:val="18"/>
          <w:szCs w:val="18"/>
        </w:rPr>
        <w:t>.</w:t>
      </w:r>
    </w:p>
    <w:p w14:paraId="71E448F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key fingerprint is:</w:t>
      </w:r>
    </w:p>
    <w:p w14:paraId="5DCF63A6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SHA256:9vOro2CyqXJVKnRkfVlby2rca+iC5tWFs0yaHTFHc/Q kan63697@19WCP72</w:t>
      </w:r>
    </w:p>
    <w:p w14:paraId="782EBB5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 key's </w:t>
      </w:r>
      <w:proofErr w:type="spellStart"/>
      <w:r>
        <w:rPr>
          <w:rFonts w:ascii="Lucida Console" w:hAnsi="Lucida Console" w:cs="Lucida Console"/>
          <w:sz w:val="18"/>
          <w:szCs w:val="18"/>
        </w:rPr>
        <w:t>randomart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image is:</w:t>
      </w:r>
    </w:p>
    <w:p w14:paraId="33D59887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+---[RSA </w:t>
      </w:r>
      <w:proofErr w:type="gramStart"/>
      <w:r>
        <w:rPr>
          <w:rFonts w:ascii="Lucida Console" w:hAnsi="Lucida Console" w:cs="Lucida Console"/>
          <w:sz w:val="18"/>
          <w:szCs w:val="18"/>
        </w:rPr>
        <w:t>3072]----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2449353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 .   o. </w:t>
      </w:r>
      <w:proofErr w:type="gramStart"/>
      <w:r>
        <w:rPr>
          <w:rFonts w:ascii="Lucida Console" w:hAnsi="Lucida Console" w:cs="Lucida Console"/>
          <w:sz w:val="18"/>
          <w:szCs w:val="18"/>
        </w:rPr>
        <w:t>+.o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|</w:t>
      </w:r>
    </w:p>
    <w:p w14:paraId="278AF4A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</w:t>
      </w:r>
      <w:proofErr w:type="gramStart"/>
      <w:r>
        <w:rPr>
          <w:rFonts w:ascii="Lucida Console" w:hAnsi="Lucida Console" w:cs="Lucida Console"/>
          <w:sz w:val="18"/>
          <w:szCs w:val="18"/>
        </w:rPr>
        <w:t>o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o  =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+ . |</w:t>
      </w:r>
    </w:p>
    <w:p w14:paraId="18D80E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+ +   E|</w:t>
      </w:r>
    </w:p>
    <w:p w14:paraId="33BF4BF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. . .  . B     |</w:t>
      </w:r>
    </w:p>
    <w:p w14:paraId="4CD1289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. . </w:t>
      </w:r>
      <w:proofErr w:type="gramStart"/>
      <w:r>
        <w:rPr>
          <w:rFonts w:ascii="Lucida Console" w:hAnsi="Lucida Console" w:cs="Lucida Console"/>
          <w:sz w:val="18"/>
          <w:szCs w:val="18"/>
        </w:rPr>
        <w:t>o  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0F0F83C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. </w:t>
      </w:r>
      <w:proofErr w:type="gramStart"/>
      <w:r>
        <w:rPr>
          <w:rFonts w:ascii="Lucida Console" w:hAnsi="Lucida Console" w:cs="Lucida Console"/>
          <w:sz w:val="18"/>
          <w:szCs w:val="18"/>
        </w:rPr>
        <w:t>o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X </w:t>
      </w:r>
      <w:proofErr w:type="gramStart"/>
      <w:r>
        <w:rPr>
          <w:rFonts w:ascii="Lucida Console" w:hAnsi="Lucida Console" w:cs="Lucida Console"/>
          <w:sz w:val="18"/>
          <w:szCs w:val="18"/>
        </w:rPr>
        <w:t>*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|</w:t>
      </w:r>
    </w:p>
    <w:p w14:paraId="613FF98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o. o.+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6E53C63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 .  =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>...+     |</w:t>
      </w:r>
    </w:p>
    <w:p w14:paraId="1EE9267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o..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. </w:t>
      </w:r>
      <w:proofErr w:type="gramStart"/>
      <w:r>
        <w:rPr>
          <w:rFonts w:ascii="Lucida Console" w:hAnsi="Lucida Console" w:cs="Lucida Console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sz w:val="18"/>
          <w:szCs w:val="18"/>
        </w:rPr>
        <w:t>oooo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.   |</w:t>
      </w:r>
    </w:p>
    <w:p w14:paraId="7174A8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+----[SHA</w:t>
      </w:r>
      <w:proofErr w:type="gramStart"/>
      <w:r>
        <w:rPr>
          <w:rFonts w:ascii="Lucida Console" w:hAnsi="Lucida Console" w:cs="Lucida Console"/>
          <w:sz w:val="18"/>
          <w:szCs w:val="18"/>
        </w:rPr>
        <w:t>256]-----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65895B09" w14:textId="6D262C0A" w:rsidR="00532C5D" w:rsidRDefault="00532C5D" w:rsidP="00394C36">
      <w:pPr>
        <w:rPr>
          <w:lang w:eastAsia="ko-KR"/>
        </w:rPr>
      </w:pPr>
    </w:p>
    <w:p w14:paraId="37679E3C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76750971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02F83B86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21</w:t>
      </w:r>
    </w:p>
    <w:p w14:paraId="081046BF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   0 </w:t>
      </w:r>
      <w:proofErr w:type="gramStart"/>
      <w:r>
        <w:rPr>
          <w:rFonts w:ascii="Lucida Console" w:hAnsi="Lucida Console" w:cs="Lucida Console"/>
          <w:sz w:val="18"/>
          <w:szCs w:val="18"/>
        </w:rPr>
        <w:t>Aug  6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2019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7376B04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   0 Feb 21 20:21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2B56838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1049089 2602 Feb 21 21:14 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</w:p>
    <w:p w14:paraId="3100D5F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1049089  570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Feb 21 21:14 id_rsa.pub</w:t>
      </w:r>
    </w:p>
    <w:p w14:paraId="081E461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1049089  621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Oct 28 10:04 </w:t>
      </w:r>
      <w:proofErr w:type="spellStart"/>
      <w:r>
        <w:rPr>
          <w:rFonts w:ascii="Lucida Console" w:hAnsi="Lucida Console" w:cs="Lucida Console"/>
          <w:sz w:val="18"/>
          <w:szCs w:val="18"/>
        </w:rPr>
        <w:t>known_hosts</w:t>
      </w:r>
      <w:proofErr w:type="spellEnd"/>
    </w:p>
    <w:p w14:paraId="6929AA65" w14:textId="7E7AD3BB" w:rsidR="000923EC" w:rsidRDefault="000923EC" w:rsidP="00394C36">
      <w:pPr>
        <w:rPr>
          <w:lang w:eastAsia="ko-KR"/>
        </w:rPr>
      </w:pPr>
    </w:p>
    <w:p w14:paraId="4919B47B" w14:textId="6CD4D5A6" w:rsidR="000923EC" w:rsidRDefault="00A3589B" w:rsidP="00A3589B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전송하기</w:t>
      </w:r>
    </w:p>
    <w:p w14:paraId="42E4BD83" w14:textId="6FC03B13" w:rsidR="000923EC" w:rsidRDefault="00A3589B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3CA7329A" w14:textId="4D684454" w:rsidR="00F03510" w:rsidRDefault="00F0351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7C14B2ED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</w:p>
    <w:p w14:paraId="6360FEDF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id_rsa.pub</w:t>
      </w:r>
    </w:p>
    <w:p w14:paraId="1B1EA0BB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ssh-rsa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 kan63697@19WCP72</w:t>
      </w:r>
    </w:p>
    <w:p w14:paraId="2DB27FA3" w14:textId="26F9BD12" w:rsidR="000923EC" w:rsidRDefault="000923EC" w:rsidP="00394C36">
      <w:pPr>
        <w:rPr>
          <w:lang w:eastAsia="ko-KR"/>
        </w:rPr>
      </w:pPr>
    </w:p>
    <w:p w14:paraId="55D713E2" w14:textId="2F430E20" w:rsidR="008F17EE" w:rsidRDefault="008F17EE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sh-rsa</w:t>
      </w:r>
      <w:proofErr w:type="spellEnd"/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끝까지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opy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A81AE5A" w14:textId="4B3F986B" w:rsidR="001A315B" w:rsidRDefault="001A315B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DF6A8C4" wp14:editId="6AFB718A">
            <wp:extent cx="5943600" cy="2286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32B4" w14:textId="4A08308D" w:rsidR="000923EC" w:rsidRDefault="001A315B" w:rsidP="00394C36">
      <w:pPr>
        <w:rPr>
          <w:lang w:eastAsia="ko-KR"/>
        </w:rPr>
      </w:pPr>
      <w:r>
        <w:rPr>
          <w:lang w:eastAsia="ko-KR"/>
        </w:rPr>
        <w:t xml:space="preserve">New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  <w:r w:rsidR="00C14175">
        <w:rPr>
          <w:lang w:eastAsia="ko-KR"/>
        </w:rPr>
        <w:t xml:space="preserve"> </w:t>
      </w:r>
      <w:r w:rsidR="00C14175">
        <w:rPr>
          <w:rFonts w:hint="eastAsia"/>
          <w:lang w:eastAsia="ko-KR"/>
        </w:rPr>
        <w:t>S</w:t>
      </w:r>
      <w:r w:rsidR="00C14175">
        <w:rPr>
          <w:lang w:eastAsia="ko-KR"/>
        </w:rPr>
        <w:t>SH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중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퍼블릭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키는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여러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개를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등록할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수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있다</w:t>
      </w:r>
      <w:r w:rsidR="00C14175">
        <w:rPr>
          <w:rFonts w:hint="eastAsia"/>
          <w:lang w:eastAsia="ko-KR"/>
        </w:rPr>
        <w:t>.</w:t>
      </w:r>
    </w:p>
    <w:p w14:paraId="5D3619E1" w14:textId="46308B82" w:rsidR="00000E3F" w:rsidRDefault="00000E3F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417DAAF" wp14:editId="1571B4C4">
            <wp:extent cx="5933440" cy="2546985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D48C" w14:textId="3AD943B7" w:rsidR="000923EC" w:rsidRDefault="00000E3F" w:rsidP="00394C36">
      <w:p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dd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2ECF6645" w14:textId="37B0292F" w:rsidR="000923EC" w:rsidRDefault="00E31E4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F73684" wp14:editId="3FD05DED">
            <wp:extent cx="5943600" cy="2044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2017" w14:textId="141335FB" w:rsidR="000923EC" w:rsidRDefault="009E4205" w:rsidP="009E4205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2AE0AFA5" w14:textId="22DBC10C" w:rsidR="000923EC" w:rsidRDefault="009E4205" w:rsidP="00394C36">
      <w:pPr>
        <w:rPr>
          <w:lang w:eastAsia="ko-KR"/>
        </w:rPr>
      </w:pP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http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SSH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연결시켜주면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2048D4">
        <w:rPr>
          <w:lang w:eastAsia="ko-KR"/>
        </w:rPr>
        <w:t xml:space="preserve"> </w:t>
      </w:r>
      <w:r w:rsidR="002048D4">
        <w:rPr>
          <w:rFonts w:hint="eastAsia"/>
          <w:lang w:eastAsia="ko-KR"/>
        </w:rPr>
        <w:t>혹은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기존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저장소는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그대로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이용하되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로컬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저장소를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새로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만들어서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연결을</w:t>
      </w:r>
      <w:r w:rsidR="002048D4">
        <w:rPr>
          <w:rFonts w:hint="eastAsia"/>
          <w:lang w:eastAsia="ko-KR"/>
        </w:rPr>
        <w:t xml:space="preserve"> </w:t>
      </w:r>
      <w:r w:rsidR="002048D4">
        <w:rPr>
          <w:lang w:eastAsia="ko-KR"/>
        </w:rPr>
        <w:t>SSH</w:t>
      </w:r>
      <w:r w:rsidR="002048D4">
        <w:rPr>
          <w:rFonts w:hint="eastAsia"/>
          <w:lang w:eastAsia="ko-KR"/>
        </w:rPr>
        <w:t>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다시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해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준다</w:t>
      </w:r>
      <w:r w:rsidR="002048D4">
        <w:rPr>
          <w:rFonts w:hint="eastAsia"/>
          <w:lang w:eastAsia="ko-KR"/>
        </w:rPr>
        <w:t>.</w:t>
      </w:r>
    </w:p>
    <w:p w14:paraId="32C6BE53" w14:textId="77777777" w:rsidR="009E4205" w:rsidRDefault="009E4205" w:rsidP="009E42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git@github.com:SangguKang</w:t>
      </w:r>
      <w:proofErr w:type="spellEnd"/>
      <w:r>
        <w:rPr>
          <w:rFonts w:ascii="Lucida Console" w:hAnsi="Lucida Console" w:cs="Lucida Console"/>
          <w:sz w:val="18"/>
          <w:szCs w:val="18"/>
        </w:rPr>
        <w:t>/test-1.git</w:t>
      </w:r>
      <w:proofErr w:type="gramEnd"/>
    </w:p>
    <w:p w14:paraId="5919B65D" w14:textId="77777777" w:rsidR="009E4205" w:rsidRDefault="009E4205" w:rsidP="00394C36">
      <w:pPr>
        <w:rPr>
          <w:lang w:eastAsia="ko-KR"/>
        </w:rPr>
      </w:pPr>
    </w:p>
    <w:p w14:paraId="25C734C8" w14:textId="0DB56476" w:rsidR="000923EC" w:rsidRDefault="007961F5" w:rsidP="007961F5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597850E6" w14:textId="13F1B1A9" w:rsidR="000923EC" w:rsidRDefault="007961F5" w:rsidP="007961F5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복제하기</w:t>
      </w:r>
    </w:p>
    <w:p w14:paraId="42DC3CBE" w14:textId="529ADA03" w:rsidR="000923EC" w:rsidRDefault="007961F5" w:rsidP="00394C36">
      <w:pPr>
        <w:rPr>
          <w:lang w:eastAsia="ko-KR"/>
        </w:rPr>
      </w:pPr>
      <w:r>
        <w:rPr>
          <w:lang w:eastAsia="ko-KR"/>
        </w:rPr>
        <w:t>git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주소</w:t>
      </w:r>
      <w:r w:rsidR="001E10BB">
        <w:rPr>
          <w:rFonts w:hint="eastAsia"/>
          <w:lang w:eastAsia="ko-KR"/>
        </w:rPr>
        <w:t>&gt;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로컬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</w:t>
      </w:r>
      <w:r w:rsidR="001E10BB">
        <w:rPr>
          <w:rFonts w:hint="eastAsia"/>
          <w:lang w:eastAsia="ko-KR"/>
        </w:rPr>
        <w:t>&gt;</w:t>
      </w:r>
    </w:p>
    <w:p w14:paraId="5F771BC5" w14:textId="69DBA76A" w:rsidR="007961F5" w:rsidRPr="001E10BB" w:rsidRDefault="00C760E6" w:rsidP="00394C3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복사한다</w:t>
      </w:r>
      <w:r>
        <w:rPr>
          <w:rFonts w:hint="eastAsia"/>
          <w:lang w:eastAsia="ko-KR"/>
        </w:rPr>
        <w:t>.</w:t>
      </w:r>
      <w:r w:rsidR="00457EEB">
        <w:rPr>
          <w:lang w:eastAsia="ko-KR"/>
        </w:rPr>
        <w:t xml:space="preserve"> </w:t>
      </w:r>
      <w:r w:rsidR="00457EEB">
        <w:rPr>
          <w:rFonts w:hint="eastAsia"/>
          <w:lang w:eastAsia="ko-KR"/>
        </w:rPr>
        <w:t>원하는</w:t>
      </w:r>
      <w:r w:rsidR="00457EEB">
        <w:rPr>
          <w:rFonts w:hint="eastAsia"/>
          <w:lang w:eastAsia="ko-KR"/>
        </w:rPr>
        <w:t xml:space="preserve"> </w:t>
      </w:r>
      <w:r w:rsidR="00457EEB">
        <w:rPr>
          <w:rFonts w:hint="eastAsia"/>
          <w:lang w:eastAsia="ko-KR"/>
        </w:rPr>
        <w:t>위치에</w:t>
      </w:r>
      <w:r w:rsidR="00457EEB">
        <w:rPr>
          <w:rFonts w:hint="eastAsia"/>
          <w:lang w:eastAsia="ko-KR"/>
        </w:rPr>
        <w:t xml:space="preserve"> </w:t>
      </w:r>
      <w:r w:rsidR="00457EEB">
        <w:rPr>
          <w:lang w:eastAsia="ko-KR"/>
        </w:rPr>
        <w:t>clone</w:t>
      </w:r>
      <w:r w:rsidR="00457EEB">
        <w:rPr>
          <w:rFonts w:hint="eastAsia"/>
          <w:lang w:eastAsia="ko-KR"/>
        </w:rPr>
        <w:t>한다</w:t>
      </w:r>
      <w:r w:rsidR="00457EE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이때</w:t>
      </w:r>
      <w:r w:rsidR="001E10BB">
        <w:rPr>
          <w:rFonts w:hint="eastAsia"/>
          <w:lang w:eastAsia="ko-KR"/>
        </w:rPr>
        <w:t xml:space="preserve">,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rFonts w:hint="eastAsia"/>
          <w:lang w:eastAsia="ko-KR"/>
        </w:rPr>
        <w:t>이라는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디렉토리가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없다면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자동으로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만들어진다</w:t>
      </w:r>
      <w:r w:rsidR="001E10B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현재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디렉토리에</w:t>
      </w:r>
      <w:r w:rsidR="001E10BB">
        <w:rPr>
          <w:rFonts w:hint="eastAsia"/>
          <w:lang w:eastAsia="ko-KR"/>
        </w:rPr>
        <w:t xml:space="preserve"> </w:t>
      </w:r>
      <w:r w:rsidR="001E10BB">
        <w:rPr>
          <w:lang w:eastAsia="ko-KR"/>
        </w:rPr>
        <w:t>clone</w:t>
      </w:r>
      <w:r w:rsidR="001E10BB">
        <w:rPr>
          <w:rFonts w:hint="eastAsia"/>
          <w:lang w:eastAsia="ko-KR"/>
        </w:rPr>
        <w:t>하려면</w:t>
      </w:r>
      <w:r w:rsidR="001E10BB">
        <w:rPr>
          <w:rFonts w:hint="eastAsia"/>
          <w:lang w:eastAsia="ko-KR"/>
        </w:rPr>
        <w:t xml:space="preserve">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lang w:eastAsia="ko-KR"/>
        </w:rPr>
        <w:t xml:space="preserve"> </w:t>
      </w:r>
      <w:proofErr w:type="spellStart"/>
      <w:proofErr w:type="gramStart"/>
      <w:r w:rsidR="001E10BB">
        <w:rPr>
          <w:rFonts w:hint="eastAsia"/>
          <w:lang w:eastAsia="ko-KR"/>
        </w:rPr>
        <w:t>대신마침표</w:t>
      </w:r>
      <w:proofErr w:type="spellEnd"/>
      <w:r w:rsidR="001E10BB">
        <w:rPr>
          <w:rFonts w:hint="eastAsia"/>
          <w:lang w:eastAsia="ko-KR"/>
        </w:rPr>
        <w:t>.</w:t>
      </w:r>
      <w:proofErr w:type="spellStart"/>
      <w:r w:rsidR="001E10BB">
        <w:rPr>
          <w:rFonts w:hint="eastAsia"/>
          <w:lang w:eastAsia="ko-KR"/>
        </w:rPr>
        <w:t>를</w:t>
      </w:r>
      <w:proofErr w:type="spellEnd"/>
      <w:proofErr w:type="gramEnd"/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입력한다</w:t>
      </w:r>
      <w:r w:rsidR="001E10BB">
        <w:rPr>
          <w:rFonts w:hint="eastAsia"/>
          <w:lang w:eastAsia="ko-KR"/>
        </w:rPr>
        <w:t>.</w:t>
      </w:r>
    </w:p>
    <w:p w14:paraId="63EB7F48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clone </w:t>
      </w:r>
      <w:proofErr w:type="spellStart"/>
      <w:proofErr w:type="gram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git@github.com:SangguKang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</w:t>
      </w:r>
    </w:p>
    <w:p w14:paraId="5C7ED155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Cloning into '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'...                                                                                       </w:t>
      </w:r>
    </w:p>
    <w:p w14:paraId="0831A477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9, done.                                                                            </w:t>
      </w:r>
    </w:p>
    <w:p w14:paraId="737F22F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(9/9), done.                                                                      </w:t>
      </w:r>
    </w:p>
    <w:p w14:paraId="6F6E928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Compressing objects: 100% (4/4), done.                                                                   </w:t>
      </w:r>
    </w:p>
    <w:p w14:paraId="7FF976F3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9 (delta 0), reused 6 (delta 0), pack-reused 0                                                     </w:t>
      </w:r>
    </w:p>
    <w:p w14:paraId="3D74CEB6" w14:textId="021DF032" w:rsidR="007961F5" w:rsidRDefault="001E10BB" w:rsidP="001E10BB">
      <w:pPr>
        <w:rPr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Receiving objects: 100% (9/9), done.                                                                             </w:t>
      </w:r>
    </w:p>
    <w:p w14:paraId="373A5C49" w14:textId="2098D4FE" w:rsidR="007961F5" w:rsidRDefault="00D87099" w:rsidP="00394C36">
      <w:pPr>
        <w:rPr>
          <w:lang w:eastAsia="ko-KR"/>
        </w:rPr>
      </w:pPr>
      <w:r>
        <w:rPr>
          <w:rFonts w:hint="eastAsia"/>
          <w:lang w:eastAsia="ko-KR"/>
        </w:rPr>
        <w:t>원격저장소를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지역저장소와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20C6FF3D" w14:textId="1B28489D" w:rsidR="007961F5" w:rsidRDefault="007A54C5" w:rsidP="00916251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</w:p>
    <w:p w14:paraId="453AE16C" w14:textId="7A636CAD" w:rsidR="007961F5" w:rsidRDefault="00880C27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최신커밋을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원격저장소에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어떤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변화가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있는지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살펴봐야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proofErr w:type="spellStart"/>
      <w:r w:rsidRPr="00880C27">
        <w:rPr>
          <w:rFonts w:hint="eastAsia"/>
          <w:b/>
          <w:color w:val="0000FF"/>
          <w:lang w:eastAsia="ko-KR"/>
        </w:rPr>
        <w:t>브랜치에서</w:t>
      </w:r>
      <w:proofErr w:type="spellEnd"/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정보만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가져올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수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BB35680" w14:textId="580D5254" w:rsidR="007A54C5" w:rsidRDefault="00916251" w:rsidP="00916251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0C8BE76D" w14:textId="519E00AE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log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47D54F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730A01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master, origin/master, origin/HEAD) add d                                                       </w:t>
      </w:r>
    </w:p>
    <w:p w14:paraId="6F7AFDB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63D0A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7C49B1C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3236D25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358CF6A4" w14:textId="6CE82357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55A7B6D" w14:textId="1868D893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495C824E" w14:textId="7D048DFB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771CBC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f3.txt                                                                                                     </w:t>
      </w:r>
    </w:p>
    <w:p w14:paraId="32C7C8E6" w14:textId="003D56B6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58C53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f3.txt                                                                                                 </w:t>
      </w:r>
    </w:p>
    <w:p w14:paraId="18938FA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warning: LF will be replaced by CRLF in f3.txt.                                                                  </w:t>
      </w:r>
    </w:p>
    <w:p w14:paraId="6FFBA38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The file will have its original line endings in your working directory                                           </w:t>
      </w:r>
    </w:p>
    <w:p w14:paraId="0BE2E48C" w14:textId="1375D89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68ED0E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"create f3.txt"                                                                                  </w:t>
      </w:r>
    </w:p>
    <w:p w14:paraId="1FF1EA0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[master 6acb952] create f3.txt                                                                                   </w:t>
      </w:r>
    </w:p>
    <w:p w14:paraId="1EAC6896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57350BF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504756AC" w14:textId="68E76072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113166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44FC7C3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master) create f3.txt                                                                           </w:t>
      </w:r>
    </w:p>
    <w:p w14:paraId="03AF430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(origin/master, origin/HEAD) add d                                                                       </w:t>
      </w:r>
    </w:p>
    <w:p w14:paraId="75AA5BE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3954F6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321477E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6482C4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27C7470F" w14:textId="31E7A77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20AC52" w14:textId="4AD141C5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‘create f3.txt’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origin/master, origin/HEAD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‘add d’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B4AB8D6" w14:textId="24275418" w:rsidR="007A54C5" w:rsidRDefault="00725411" w:rsidP="00394C36">
      <w:pPr>
        <w:rPr>
          <w:lang w:eastAsia="ko-KR"/>
        </w:rPr>
      </w:pPr>
      <w:r>
        <w:rPr>
          <w:rFonts w:hint="eastAsia"/>
          <w:lang w:eastAsia="ko-KR"/>
        </w:rPr>
        <w:t>git status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push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4E3E100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53B8EE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68E5D57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ahead of 'origin/master' by 1 commit.                                                             </w:t>
      </w:r>
    </w:p>
    <w:p w14:paraId="543BDE4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push" to publish your local commits)                                                                 </w:t>
      </w:r>
    </w:p>
    <w:p w14:paraId="17CAF04F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71C81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25C8407" w14:textId="244EE2DF" w:rsidR="007A54C5" w:rsidRDefault="00725411" w:rsidP="00725411">
      <w:pPr>
        <w:rPr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18840BCB" w14:textId="6D4BE7D8" w:rsidR="007A54C5" w:rsidRDefault="0041443F" w:rsidP="00394C36">
      <w:pPr>
        <w:rPr>
          <w:lang w:eastAsia="ko-KR"/>
        </w:rPr>
      </w:pPr>
      <w:r>
        <w:rPr>
          <w:rFonts w:hint="eastAsia"/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같아졌다</w:t>
      </w:r>
      <w:r>
        <w:rPr>
          <w:rFonts w:hint="eastAsia"/>
          <w:lang w:eastAsia="ko-KR"/>
        </w:rPr>
        <w:t>.</w:t>
      </w:r>
    </w:p>
    <w:p w14:paraId="71F0DD6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                                                                                                      </w:t>
      </w:r>
    </w:p>
    <w:p w14:paraId="406B65EE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4, done.                                                                                    </w:t>
      </w:r>
    </w:p>
    <w:p w14:paraId="7332324D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(4/4), done.                                                                              </w:t>
      </w:r>
    </w:p>
    <w:p w14:paraId="67C0A1D1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640CB3D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565CA5B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297 bytes | 42.00 KiB/s, done.                                                      </w:t>
      </w:r>
    </w:p>
    <w:p w14:paraId="3B4EFA9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1 (delta 0)                                                                            </w:t>
      </w:r>
    </w:p>
    <w:p w14:paraId="5FF00570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60D755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-&gt; master                                                                            </w:t>
      </w:r>
    </w:p>
    <w:p w14:paraId="140A391D" w14:textId="4001DA3F" w:rsidR="0041443F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BE1A24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6A1B964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3F60C768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7ECEC1A9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E86B47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5B68586F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4D158BC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4BCAE93C" w14:textId="606A0F68" w:rsidR="007A54C5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802815" w14:textId="0AB65C9A" w:rsidR="007A54C5" w:rsidRDefault="00C32BF7" w:rsidP="00394C36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 git fetch</w:t>
      </w:r>
    </w:p>
    <w:p w14:paraId="110B3AB1" w14:textId="57D08119" w:rsidR="000B446C" w:rsidRDefault="000B446C" w:rsidP="000B446C">
      <w:pPr>
        <w:rPr>
          <w:lang w:eastAsia="ko-KR"/>
        </w:rPr>
      </w:pPr>
      <w:r>
        <w:rPr>
          <w:rFonts w:hint="eastAsia"/>
          <w:lang w:eastAsia="ko-KR"/>
        </w:rPr>
        <w:t>git fetch</w:t>
      </w:r>
    </w:p>
    <w:p w14:paraId="74F58CB2" w14:textId="2D9C77D6" w:rsidR="000B446C" w:rsidRDefault="00B62552" w:rsidP="000B446C">
      <w:pPr>
        <w:rPr>
          <w:lang w:eastAsia="ko-KR"/>
        </w:rPr>
      </w:pPr>
      <w:r>
        <w:rPr>
          <w:rFonts w:hint="eastAsia"/>
          <w:lang w:eastAsia="ko-KR"/>
        </w:rPr>
        <w:t>fetch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불러오다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가져오다</w:t>
      </w:r>
      <w:r>
        <w:rPr>
          <w:lang w:eastAsia="ko-KR"/>
        </w:rPr>
        <w:t>’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F7721C">
        <w:rPr>
          <w:lang w:eastAsia="ko-KR"/>
        </w:rPr>
        <w:t xml:space="preserve"> </w:t>
      </w:r>
      <w:r w:rsidR="00F7721C">
        <w:rPr>
          <w:rFonts w:hint="eastAsia"/>
          <w:lang w:eastAsia="ko-KR"/>
        </w:rPr>
        <w:t>그래서</w:t>
      </w:r>
      <w:r w:rsidR="00F7721C">
        <w:rPr>
          <w:rFonts w:hint="eastAsia"/>
          <w:lang w:eastAsia="ko-KR"/>
        </w:rPr>
        <w:t xml:space="preserve"> </w:t>
      </w:r>
      <w:r w:rsidR="00F7721C">
        <w:rPr>
          <w:lang w:eastAsia="ko-KR"/>
        </w:rPr>
        <w:t xml:space="preserve">git fetch </w:t>
      </w:r>
      <w:r w:rsidR="00F7721C">
        <w:rPr>
          <w:rFonts w:hint="eastAsia"/>
          <w:lang w:eastAsia="ko-KR"/>
        </w:rPr>
        <w:t>명령은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원격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저장소의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정보를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가져오는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기능이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있다</w:t>
      </w:r>
      <w:r w:rsidR="00F7721C">
        <w:rPr>
          <w:rFonts w:hint="eastAsia"/>
          <w:lang w:eastAsia="ko-KR"/>
        </w:rPr>
        <w:t>.</w:t>
      </w:r>
      <w:r w:rsidR="009C4B9D">
        <w:rPr>
          <w:lang w:eastAsia="ko-KR"/>
        </w:rPr>
        <w:t xml:space="preserve"> pull </w:t>
      </w:r>
      <w:r w:rsidR="009C4B9D">
        <w:rPr>
          <w:rFonts w:hint="eastAsia"/>
          <w:lang w:eastAsia="ko-KR"/>
        </w:rPr>
        <w:t>명령이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저장소의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커밋을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가져와서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무조건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지역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합친다면</w:t>
      </w:r>
      <w:r w:rsidR="009C4B9D">
        <w:rPr>
          <w:rFonts w:hint="eastAsia"/>
          <w:lang w:eastAsia="ko-KR"/>
        </w:rPr>
        <w:t>,</w:t>
      </w:r>
      <w:r w:rsidR="009C4B9D">
        <w:rPr>
          <w:lang w:eastAsia="ko-KR"/>
        </w:rPr>
        <w:t xml:space="preserve"> fetch </w:t>
      </w:r>
      <w:r w:rsidR="009C4B9D">
        <w:rPr>
          <w:rFonts w:hint="eastAsia"/>
          <w:lang w:eastAsia="ko-KR"/>
        </w:rPr>
        <w:t>명령은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브랜치에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어떤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변화가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있는지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그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정보만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가져온다</w:t>
      </w:r>
      <w:r w:rsidR="009C4B9D">
        <w:rPr>
          <w:rFonts w:hint="eastAsia"/>
          <w:lang w:eastAsia="ko-KR"/>
        </w:rPr>
        <w:t>.</w:t>
      </w:r>
      <w:r w:rsidR="0063592F">
        <w:rPr>
          <w:lang w:eastAsia="ko-KR"/>
        </w:rPr>
        <w:t xml:space="preserve"> </w:t>
      </w:r>
      <w:r w:rsidR="0063592F">
        <w:rPr>
          <w:rFonts w:hint="eastAsia"/>
          <w:lang w:eastAsia="ko-KR"/>
        </w:rPr>
        <w:t>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작업을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다른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사람이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수정한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소스를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한번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더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훑어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보고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싶다면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대신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페치를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사용해서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커밋을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가져온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된다</w:t>
      </w:r>
      <w:r w:rsidR="0063592F">
        <w:rPr>
          <w:rFonts w:hint="eastAsia"/>
          <w:lang w:eastAsia="ko-KR"/>
        </w:rPr>
        <w:t>.</w:t>
      </w:r>
    </w:p>
    <w:p w14:paraId="09418A86" w14:textId="1DF7F2C1" w:rsidR="000B446C" w:rsidRDefault="0007164A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fetch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4728CDFC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fetch                                                                                                      </w:t>
      </w:r>
    </w:p>
    <w:p w14:paraId="03730635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4, done.                                                                            </w:t>
      </w:r>
    </w:p>
    <w:p w14:paraId="6EC1C19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(4/4), done.                                                                      </w:t>
      </w:r>
    </w:p>
    <w:p w14:paraId="1A2BDF39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Compressing objects: 100% (2/2), done.                                                                   </w:t>
      </w:r>
    </w:p>
    <w:p w14:paraId="201F57D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3 (delta 0), reused 3 (delta 0), pack-reused 0                                                     </w:t>
      </w:r>
    </w:p>
    <w:p w14:paraId="6D7892B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Unpacking objects: 100% (3/3), done.                                                                             </w:t>
      </w:r>
    </w:p>
    <w:p w14:paraId="45A058C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From </w:t>
      </w:r>
      <w:proofErr w:type="spellStart"/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/test-1                                                                                </w:t>
      </w:r>
    </w:p>
    <w:p w14:paraId="3379D6D4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-&gt; origin/master                                                                 </w:t>
      </w:r>
    </w:p>
    <w:p w14:paraId="4C28864B" w14:textId="22052927" w:rsidR="002C79C4" w:rsidRDefault="002C79C4" w:rsidP="002C79C4">
      <w:pPr>
        <w:rPr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078E77C" w14:textId="3666C5A7" w:rsidR="000B446C" w:rsidRDefault="002C79C4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HEAD-&gt;master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가져왔지만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</w:p>
    <w:p w14:paraId="1B4AE118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22AA2405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master) add d                                                                                   </w:t>
      </w:r>
    </w:p>
    <w:p w14:paraId="7434A689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2E5C3F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9CA23D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0B08FC7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8E5B869" w14:textId="773195A0" w:rsidR="000B446C" w:rsidRDefault="00D43735" w:rsidP="00D43735">
      <w:pPr>
        <w:rPr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C8B35E" w14:textId="4351B556" w:rsidR="00E62C7C" w:rsidRDefault="00E62C7C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status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뒤쳐져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252229">
        <w:rPr>
          <w:lang w:eastAsia="ko-KR"/>
        </w:rPr>
        <w:t xml:space="preserve"> git pull </w:t>
      </w:r>
      <w:r w:rsidR="00252229">
        <w:rPr>
          <w:rFonts w:hint="eastAsia"/>
          <w:lang w:eastAsia="ko-KR"/>
        </w:rPr>
        <w:t>명령을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사용하면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지역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저장소를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업데이트할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수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알려주고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</w:t>
      </w:r>
      <w:r w:rsidR="00252229">
        <w:rPr>
          <w:rFonts w:hint="eastAsia"/>
          <w:lang w:eastAsia="ko-KR"/>
        </w:rPr>
        <w:t>.</w:t>
      </w:r>
    </w:p>
    <w:p w14:paraId="693652C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status                                                                                                     </w:t>
      </w:r>
    </w:p>
    <w:p w14:paraId="64138DB0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5D2F8582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0321ADA3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3E0EFEC9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6051442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25565D86" w14:textId="3C252A25" w:rsidR="00E62C7C" w:rsidRDefault="00252229" w:rsidP="00252229">
      <w:pPr>
        <w:rPr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470E6F5" w14:textId="6634F5DB" w:rsidR="000B446C" w:rsidRDefault="00D43735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가져온다</w:t>
      </w:r>
      <w:r>
        <w:rPr>
          <w:rFonts w:hint="eastAsia"/>
          <w:lang w:eastAsia="ko-KR"/>
        </w:rPr>
        <w:t>.</w:t>
      </w:r>
      <w:r w:rsidR="00BB4736">
        <w:rPr>
          <w:lang w:eastAsia="ko-KR"/>
        </w:rPr>
        <w:t xml:space="preserve"> </w:t>
      </w:r>
      <w:r w:rsidR="00BB4736">
        <w:rPr>
          <w:rFonts w:hint="eastAsia"/>
          <w:lang w:eastAsia="ko-KR"/>
        </w:rPr>
        <w:t>이</w:t>
      </w:r>
      <w:r w:rsidR="00BB4736">
        <w:rPr>
          <w:rFonts w:hint="eastAsia"/>
          <w:lang w:eastAsia="ko-KR"/>
        </w:rPr>
        <w:t xml:space="preserve"> </w:t>
      </w:r>
      <w:proofErr w:type="spellStart"/>
      <w:r w:rsidR="00BB4736">
        <w:rPr>
          <w:rFonts w:hint="eastAsia"/>
          <w:lang w:eastAsia="ko-KR"/>
        </w:rPr>
        <w:t>브랜치로</w:t>
      </w:r>
      <w:proofErr w:type="spellEnd"/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가져온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정보는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지역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저장소에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바로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반영되지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않는다</w:t>
      </w:r>
      <w:r w:rsidR="00BB4736">
        <w:rPr>
          <w:rFonts w:hint="eastAsia"/>
          <w:lang w:eastAsia="ko-KR"/>
        </w:rPr>
        <w:t>.</w:t>
      </w:r>
    </w:p>
    <w:p w14:paraId="0BBC4203" w14:textId="28122C26" w:rsidR="000B446C" w:rsidRPr="00252229" w:rsidRDefault="00252229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페치해서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FETCH_HEAD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체크아웃해서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4AA9C8A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FETCH_HEAD                                                                                        </w:t>
      </w:r>
    </w:p>
    <w:p w14:paraId="10442C2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Note: checking out 'FETCH_HEAD'.                                                                                 </w:t>
      </w:r>
    </w:p>
    <w:p w14:paraId="225FB695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4CEC2BC0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 are in 'detached HEAD' state. You can look around, make experimental                                         </w:t>
      </w:r>
    </w:p>
    <w:p w14:paraId="1B57326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changes and commit them, and you can discard any commits you make in this                                        </w:t>
      </w:r>
    </w:p>
    <w:p w14:paraId="7B346D9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state without impacting any branches by performing another checkout.                                             </w:t>
      </w:r>
    </w:p>
    <w:p w14:paraId="255DC04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A55BA7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If you want to create a new branch to retain commits you create, you may                                         </w:t>
      </w:r>
    </w:p>
    <w:p w14:paraId="1AB9C793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do so (now or later) by using -b with the checkout command again. Example:                                       </w:t>
      </w:r>
    </w:p>
    <w:p w14:paraId="642A04D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B081C39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git checkout -b                                                                               </w:t>
      </w:r>
    </w:p>
    <w:p w14:paraId="412F7D1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5DDBE28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is now at 6acb952 create f3.txt                                                                             </w:t>
      </w:r>
    </w:p>
    <w:p w14:paraId="16768B5D" w14:textId="1EEAF99E" w:rsid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2D7C0C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7A0AD0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(HEAD, origin/master, origin/HEAD) create f3.txt                                                         </w:t>
      </w:r>
    </w:p>
    <w:p w14:paraId="0BF9521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(master) add d                                                                                           </w:t>
      </w:r>
    </w:p>
    <w:p w14:paraId="76D0164C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7F453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3FB26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1DAC8FA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6985683D" w14:textId="5CB58782" w:rsidR="000B446C" w:rsidRP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43230B0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482B9F6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detached at FETCH_HEAD                                                                                      </w:t>
      </w:r>
    </w:p>
    <w:p w14:paraId="3624ED08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DE94923" w14:textId="1CC6B049" w:rsidR="007A54C5" w:rsidRDefault="005E19D5" w:rsidP="005E19D5">
      <w:pPr>
        <w:rPr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10D001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ls -al                                                                                                         </w:t>
      </w:r>
    </w:p>
    <w:p w14:paraId="5AC964D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7                                                                                                          </w:t>
      </w:r>
    </w:p>
    <w:p w14:paraId="7B2EA14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./                                                                   </w:t>
      </w:r>
    </w:p>
    <w:p w14:paraId="46EE602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../                                                                  </w:t>
      </w:r>
    </w:p>
    <w:p w14:paraId="41EBDB70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17:05 .git/                                                                </w:t>
      </w:r>
    </w:p>
    <w:p w14:paraId="104E29A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12 2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16:19 f1.txt                                                               </w:t>
      </w:r>
    </w:p>
    <w:p w14:paraId="21A1074C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197121  7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f2.txt                                                               </w:t>
      </w:r>
    </w:p>
    <w:p w14:paraId="39A1AC5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f3.txt                                                               </w:t>
      </w:r>
    </w:p>
    <w:p w14:paraId="3DC2B6F5" w14:textId="4A7FB92B" w:rsidR="007A54C5" w:rsidRDefault="00FC73FB" w:rsidP="00FC73FB">
      <w:pPr>
        <w:rPr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5C570E3" w14:textId="6BD63301" w:rsidR="007961F5" w:rsidRDefault="00FC73FB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36F8EA0" w14:textId="48F0B1D4" w:rsidR="000E30A8" w:rsidRDefault="000E30A8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merge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C505CC5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      </w:t>
      </w:r>
    </w:p>
    <w:p w14:paraId="3203E8A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Previous HEAD position was 6acb952 create f3.txt                                                                 </w:t>
      </w:r>
    </w:p>
    <w:p w14:paraId="5B00341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branch 'master'                                                                                      </w:t>
      </w:r>
    </w:p>
    <w:p w14:paraId="31DB3AC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426A0D9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15FBA354" w14:textId="6F5A692A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EC87B5E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FETCH_HEAD                                                                                           </w:t>
      </w:r>
    </w:p>
    <w:p w14:paraId="3C3172C8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Updating ec00b4d..6acb952                                                                                        </w:t>
      </w:r>
    </w:p>
    <w:p w14:paraId="500D2DE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Fast-forward                                                                                                     </w:t>
      </w:r>
    </w:p>
    <w:p w14:paraId="24A61F0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f3.txt | 1 +                                                                                                    </w:t>
      </w:r>
    </w:p>
    <w:p w14:paraId="140126E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0B3E8A8B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400649E2" w14:textId="697743D2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A41F4B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1F553D6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2420C7F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18A3659C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4F7DCB3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27E9EA0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3C2E6D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9233878" w14:textId="00F8B19D" w:rsidR="000923EC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05270BA" w14:textId="62935726" w:rsidR="009F2A50" w:rsidRDefault="00FD3E39" w:rsidP="00394C36">
      <w:pPr>
        <w:rPr>
          <w:lang w:eastAsia="ko-KR"/>
        </w:rPr>
      </w:pPr>
      <w:r>
        <w:rPr>
          <w:rFonts w:hint="eastAsia"/>
          <w:lang w:eastAsia="ko-KR"/>
        </w:rPr>
        <w:t>살펴본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fetch </w:t>
      </w:r>
      <w:r>
        <w:rPr>
          <w:rFonts w:hint="eastAsia"/>
          <w:lang w:eastAsia="ko-KR"/>
        </w:rPr>
        <w:t>명령과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merge FETCH_HEAD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EF49F13" w14:textId="1D716EFD" w:rsidR="009F2A50" w:rsidRDefault="000E7DDE" w:rsidP="00394C36">
      <w:pPr>
        <w:rPr>
          <w:lang w:eastAsia="ko-KR"/>
        </w:rPr>
      </w:pPr>
      <w:r w:rsidRPr="000E7DDE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 xml:space="preserve">&gt; </w:t>
      </w: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72D16511" w14:textId="661F37C2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병합할 때 원격 </w:t>
      </w:r>
      <w:r>
        <w:t xml:space="preserve">master </w:t>
      </w:r>
      <w:proofErr w:type="spellStart"/>
      <w:r>
        <w:rPr>
          <w:rFonts w:hint="eastAsia"/>
        </w:rPr>
        <w:t>브랜치에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origin/master</w:t>
      </w:r>
    </w:p>
    <w:p w14:paraId="796A8EBA" w14:textId="506EC111" w:rsidR="000E7DDE" w:rsidRDefault="000E7DDE" w:rsidP="00394C36">
      <w:pPr>
        <w:rPr>
          <w:lang w:eastAsia="ko-KR"/>
        </w:rPr>
      </w:pPr>
    </w:p>
    <w:p w14:paraId="3B85DA13" w14:textId="190BE1F9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lastRenderedPageBreak/>
        <w:t xml:space="preserve">다른 </w:t>
      </w:r>
      <w:proofErr w:type="spellStart"/>
      <w:r>
        <w:rPr>
          <w:rFonts w:hint="eastAsia"/>
        </w:rPr>
        <w:t>브렌치에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</w:t>
      </w:r>
      <w:proofErr w:type="spellStart"/>
      <w:r w:rsidRPr="0010021D">
        <w:rPr>
          <w:rFonts w:ascii="inherit" w:hAnsi="inherit"/>
          <w:color w:val="BFBFBF"/>
        </w:rPr>
        <w:t>브랜치</w:t>
      </w:r>
      <w:proofErr w:type="spellEnd"/>
      <w:r w:rsidRPr="0010021D">
        <w:rPr>
          <w:rFonts w:ascii="inherit" w:hAnsi="inherit"/>
          <w:color w:val="BFBFBF"/>
        </w:rPr>
        <w:t xml:space="preserve"> </w:t>
      </w:r>
      <w:r w:rsidRPr="0010021D">
        <w:rPr>
          <w:rFonts w:ascii="inherit" w:hAnsi="inherit"/>
          <w:color w:val="BFBFBF"/>
        </w:rPr>
        <w:t>이름</w:t>
      </w:r>
    </w:p>
    <w:p w14:paraId="722A5189" w14:textId="27CE60CA" w:rsidR="000E7DDE" w:rsidRPr="0010021D" w:rsidRDefault="000E7DDE" w:rsidP="00394C36">
      <w:pPr>
        <w:rPr>
          <w:lang w:eastAsia="ko-KR"/>
        </w:rPr>
      </w:pPr>
    </w:p>
    <w:p w14:paraId="3EB60F5B" w14:textId="6977FE35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매번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이름을 써야 한다면 번거롭다.</w:t>
      </w:r>
      <w:r>
        <w:t xml:space="preserve"> </w:t>
      </w:r>
      <w:r>
        <w:rPr>
          <w:rFonts w:hint="eastAsia"/>
        </w:rPr>
        <w:t xml:space="preserve">다음과 같이 명령하면 </w:t>
      </w: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지역 저장소에 반영하지 않은 최신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병합할 수 있다.</w:t>
      </w:r>
      <w:r>
        <w:br/>
      </w:r>
      <w:r w:rsidRPr="0010021D">
        <w:rPr>
          <w:rFonts w:ascii="inherit" w:hAnsi="inherit"/>
          <w:color w:val="BFBFBF"/>
        </w:rPr>
        <w:t>$ git merge FETCH_HEAD</w:t>
      </w:r>
    </w:p>
    <w:p w14:paraId="3D9749FC" w14:textId="6ADF7D22" w:rsidR="000E7DDE" w:rsidRDefault="000E7DDE" w:rsidP="00394C36">
      <w:pPr>
        <w:rPr>
          <w:lang w:eastAsia="ko-KR"/>
        </w:rPr>
      </w:pPr>
    </w:p>
    <w:p w14:paraId="4B85DB2B" w14:textId="08902BD6" w:rsidR="000E7DDE" w:rsidRDefault="001E56FC" w:rsidP="001E56FC">
      <w:pPr>
        <w:pStyle w:val="2"/>
        <w:rPr>
          <w:lang w:eastAsia="ko-KR"/>
        </w:rPr>
      </w:pPr>
      <w:r>
        <w:rPr>
          <w:rFonts w:hint="eastAsia"/>
          <w:lang w:eastAsia="ko-KR"/>
        </w:rPr>
        <w:t>협업에서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3FC5338A" w14:textId="6F8AF301" w:rsidR="000E7DDE" w:rsidRDefault="00E070D4" w:rsidP="00E070D4">
      <w:pPr>
        <w:pStyle w:val="3"/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푸시하기</w:t>
      </w:r>
      <w:proofErr w:type="spellEnd"/>
    </w:p>
    <w:p w14:paraId="5E869E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-b f                                                                                              </w:t>
      </w:r>
    </w:p>
    <w:p w14:paraId="6D73C850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a new branch 'f'                                                                                     </w:t>
      </w:r>
    </w:p>
    <w:p w14:paraId="6FF47278" w14:textId="466C4B86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D721C74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f1.txt                                                                                                     </w:t>
      </w:r>
    </w:p>
    <w:p w14:paraId="495B5759" w14:textId="4FCFC0E9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B8286F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--update                                                                                               </w:t>
      </w:r>
    </w:p>
    <w:p w14:paraId="2E61C296" w14:textId="62CA6A0C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303659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"features1"                                                                                      </w:t>
      </w:r>
    </w:p>
    <w:p w14:paraId="645D644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[f 5d9189b] features1                                                                                            </w:t>
      </w:r>
    </w:p>
    <w:p w14:paraId="6DDC5BD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4380789C" w14:textId="0875831A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73685F5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origin f                                                                                              </w:t>
      </w:r>
    </w:p>
    <w:p w14:paraId="61BDF28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5, done.                                                                                    </w:t>
      </w:r>
    </w:p>
    <w:p w14:paraId="4F0EF0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(5/5), done.                                                                              </w:t>
      </w:r>
    </w:p>
    <w:p w14:paraId="0B259517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3BD5420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7F53335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304 bytes | 33.00 KiB/s, done.                                                      </w:t>
      </w:r>
    </w:p>
    <w:p w14:paraId="35E4F21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0 (delta 0)                                                                            </w:t>
      </w:r>
    </w:p>
    <w:p w14:paraId="2B28F8D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                                                                                                    </w:t>
      </w:r>
    </w:p>
    <w:p w14:paraId="5DDFDDD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Create a pull request for 'f' on GitHub by visiting:                                                     </w:t>
      </w:r>
    </w:p>
    <w:p w14:paraId="704EA412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https://github.com/SangguKang/test-1/pull/new/f                                                     </w:t>
      </w:r>
    </w:p>
    <w:p w14:paraId="13F9495E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                                                                                                         </w:t>
      </w:r>
    </w:p>
    <w:p w14:paraId="5D80545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F2F97F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* [new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branch]   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f -&gt; f                                                                                      </w:t>
      </w:r>
    </w:p>
    <w:p w14:paraId="0334161B" w14:textId="2FA39423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7DD8D3" w14:textId="450CF2C7" w:rsidR="00E070D4" w:rsidRDefault="00E070D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1E4AC7" wp14:editId="6AC93BED">
            <wp:extent cx="5943600" cy="1371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731B" w14:textId="641092DD" w:rsidR="00E070D4" w:rsidRDefault="00E070D4" w:rsidP="00E3207D">
      <w:pPr>
        <w:pStyle w:val="3"/>
        <w:rPr>
          <w:lang w:eastAsia="ko-KR"/>
        </w:rPr>
      </w:pPr>
      <w:r>
        <w:rPr>
          <w:rFonts w:hint="eastAsia"/>
          <w:lang w:eastAsia="ko-KR"/>
        </w:rPr>
        <w:t>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리퀘스트로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6946EC51" w14:textId="64FC6B64" w:rsidR="00E070D4" w:rsidRDefault="00E070D4" w:rsidP="00394C36">
      <w:pPr>
        <w:rPr>
          <w:lang w:eastAsia="ko-KR"/>
        </w:rPr>
      </w:pPr>
    </w:p>
    <w:p w14:paraId="42B0CFEB" w14:textId="4A7C6825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3392E1A" wp14:editId="4F715951">
            <wp:extent cx="5943600" cy="5486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2D20" w14:textId="30036F67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22F7CD" wp14:editId="77FFEBBB">
            <wp:extent cx="5943600" cy="338328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4C25" w14:textId="29E1E8E6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787486C" wp14:editId="3D3EB63C">
            <wp:extent cx="5943600" cy="17373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60B4" w14:textId="463F8B50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0F7AB2" wp14:editId="660AC54A">
            <wp:extent cx="5939790" cy="1755775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943B" w14:textId="6CE202BA" w:rsidR="00E3207D" w:rsidRDefault="00D0426E" w:rsidP="00D0426E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소통하기</w:t>
      </w:r>
    </w:p>
    <w:p w14:paraId="5887A41C" w14:textId="63C6C822" w:rsidR="00CA5985" w:rsidRDefault="00D0426E" w:rsidP="00D0426E">
      <w:pPr>
        <w:pStyle w:val="3"/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작성하기</w:t>
      </w:r>
    </w:p>
    <w:p w14:paraId="56666F35" w14:textId="01AE1F27" w:rsidR="00D0426E" w:rsidRDefault="00D05B71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마크다운</w:t>
      </w:r>
      <w:r>
        <w:rPr>
          <w:rFonts w:hint="eastAsia"/>
          <w:lang w:eastAsia="ko-KR"/>
        </w:rPr>
        <w:t xml:space="preserve">(markdown)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.md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B8737BE" w14:textId="2A46C69A" w:rsidR="00D0426E" w:rsidRDefault="0040798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A1A5DD" wp14:editId="0053CF5D">
            <wp:extent cx="5939790" cy="1302385"/>
            <wp:effectExtent l="0" t="0" r="381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5894" w14:textId="6B5EB500" w:rsidR="00D0426E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34D4ABE" wp14:editId="39CC3D76">
            <wp:extent cx="5939790" cy="1126490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C3F4" w14:textId="4E1A331A" w:rsidR="00CA5985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FA3147F" wp14:editId="377CE998">
            <wp:extent cx="5932805" cy="1960245"/>
            <wp:effectExtent l="0" t="0" r="0" b="190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1ECE" w14:textId="372E4F1D" w:rsidR="009F00BC" w:rsidRDefault="00D015CA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208145" wp14:editId="0BBB9ACD">
            <wp:extent cx="5932805" cy="2048510"/>
            <wp:effectExtent l="0" t="0" r="0" b="889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AA99" w14:textId="3752F10C" w:rsidR="00407984" w:rsidRDefault="00D015CA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49F425A" wp14:editId="083A1561">
            <wp:extent cx="5939790" cy="2889250"/>
            <wp:effectExtent l="0" t="0" r="381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AD69" w14:textId="09CF505F" w:rsidR="00407984" w:rsidRDefault="00D015CA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7C1D8AF2" w14:textId="62CFE1D8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B66B39" wp14:editId="6E4EDF0D">
            <wp:extent cx="5943600" cy="128016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FB63" w14:textId="1DD3C8CE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F74111" wp14:editId="5561A3BF">
            <wp:extent cx="5943600" cy="2468880"/>
            <wp:effectExtent l="0" t="0" r="0" b="762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DB1B" w14:textId="2A06F643" w:rsidR="00407984" w:rsidRDefault="005E1C3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마크다운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461D36C" w14:textId="1ECB378B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0871174" wp14:editId="46E6C974">
            <wp:extent cx="5939790" cy="1989455"/>
            <wp:effectExtent l="0" t="0" r="381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81B0" w14:textId="3625C252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68EFA8" wp14:editId="68D7B41E">
            <wp:extent cx="5939790" cy="4308475"/>
            <wp:effectExtent l="0" t="0" r="381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7320" w14:textId="685F3E3C" w:rsidR="00106842" w:rsidRDefault="00106842" w:rsidP="00394C36">
      <w:pPr>
        <w:rPr>
          <w:lang w:eastAsia="ko-KR"/>
        </w:rPr>
      </w:pPr>
    </w:p>
    <w:p w14:paraId="24962011" w14:textId="504ED8CC" w:rsidR="00106842" w:rsidRDefault="00500A34" w:rsidP="00500A34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고급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사용법</w:t>
      </w:r>
    </w:p>
    <w:p w14:paraId="0711FB69" w14:textId="77777777" w:rsidR="00F83595" w:rsidRDefault="00F83595" w:rsidP="00F83595">
      <w:pPr>
        <w:pStyle w:val="2"/>
        <w:rPr>
          <w:lang w:eastAsia="ko-KR"/>
        </w:rPr>
      </w:pPr>
      <w:r>
        <w:rPr>
          <w:lang w:eastAsia="ko-KR"/>
        </w:rPr>
        <w:t>Submodule</w:t>
      </w:r>
    </w:p>
    <w:p w14:paraId="57E68CF0" w14:textId="77777777" w:rsidR="00F83595" w:rsidRDefault="00F83595" w:rsidP="00F83595">
      <w:pPr>
        <w:rPr>
          <w:lang w:eastAsia="ko-KR"/>
        </w:rPr>
      </w:pP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서브모듈이다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23970F2F" w14:textId="54908587" w:rsidR="00106842" w:rsidRDefault="00106842" w:rsidP="00394C36">
      <w:pPr>
        <w:rPr>
          <w:lang w:eastAsia="ko-KR"/>
        </w:rPr>
      </w:pPr>
    </w:p>
    <w:p w14:paraId="475F6AD4" w14:textId="3292183D" w:rsidR="00F83595" w:rsidRDefault="00F83595" w:rsidP="00394C36">
      <w:pPr>
        <w:rPr>
          <w:lang w:eastAsia="ko-KR"/>
        </w:rPr>
      </w:pPr>
    </w:p>
    <w:p w14:paraId="29B8B21B" w14:textId="2D957666" w:rsidR="00F83595" w:rsidRDefault="00F83595" w:rsidP="00394C36">
      <w:pPr>
        <w:rPr>
          <w:lang w:eastAsia="ko-KR"/>
        </w:rPr>
      </w:pPr>
    </w:p>
    <w:p w14:paraId="59EBF08F" w14:textId="77777777" w:rsidR="00F83595" w:rsidRDefault="00F83595" w:rsidP="00394C36">
      <w:pPr>
        <w:rPr>
          <w:lang w:eastAsia="ko-KR"/>
        </w:rPr>
      </w:pPr>
    </w:p>
    <w:p w14:paraId="0D4E84ED" w14:textId="227760BC" w:rsidR="00106842" w:rsidRDefault="00625DE1" w:rsidP="00625DE1">
      <w:pPr>
        <w:pStyle w:val="2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58C6D161" w14:textId="4D64DF21" w:rsidR="002B4A25" w:rsidRPr="002B4A25" w:rsidRDefault="002B4A25" w:rsidP="002B4A25">
      <w:pPr>
        <w:pStyle w:val="3"/>
        <w:rPr>
          <w:lang w:eastAsia="ko-KR"/>
        </w:rPr>
      </w:pP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사용할까</w:t>
      </w:r>
      <w:r>
        <w:rPr>
          <w:rFonts w:hint="eastAsia"/>
          <w:lang w:eastAsia="ko-KR"/>
        </w:rPr>
        <w:t>?</w:t>
      </w:r>
    </w:p>
    <w:p w14:paraId="3CC1E06D" w14:textId="77777777" w:rsidR="00D077E3" w:rsidRDefault="001315D7" w:rsidP="00D077E3">
      <w:pPr>
        <w:pStyle w:val="ab"/>
        <w:numPr>
          <w:ilvl w:val="0"/>
          <w:numId w:val="9"/>
        </w:numPr>
        <w:rPr>
          <w:lang w:eastAsia="ko-KR"/>
        </w:rPr>
      </w:pPr>
      <w:proofErr w:type="spellStart"/>
      <w:r w:rsidRPr="001315D7">
        <w:rPr>
          <w:rFonts w:hint="eastAsia"/>
          <w:lang w:eastAsia="ko-KR"/>
        </w:rPr>
        <w:t>커밋을</w:t>
      </w:r>
      <w:proofErr w:type="spellEnd"/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다른</w:t>
      </w:r>
      <w:r w:rsidRPr="001315D7">
        <w:rPr>
          <w:rFonts w:hint="eastAsia"/>
          <w:lang w:eastAsia="ko-KR"/>
        </w:rPr>
        <w:t xml:space="preserve"> </w:t>
      </w:r>
      <w:proofErr w:type="spellStart"/>
      <w:r w:rsidRPr="001315D7">
        <w:rPr>
          <w:rFonts w:hint="eastAsia"/>
          <w:lang w:eastAsia="ko-KR"/>
        </w:rPr>
        <w:t>브랜치로</w:t>
      </w:r>
      <w:proofErr w:type="spellEnd"/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옮기는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일을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할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수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있</w:t>
      </w:r>
      <w:r w:rsidR="00D077E3">
        <w:rPr>
          <w:rFonts w:hint="eastAsia"/>
          <w:lang w:eastAsia="ko-KR"/>
        </w:rPr>
        <w:t>다</w:t>
      </w:r>
      <w:r w:rsidR="00D077E3">
        <w:rPr>
          <w:rFonts w:hint="eastAsia"/>
          <w:lang w:eastAsia="ko-KR"/>
        </w:rPr>
        <w:t>.</w:t>
      </w:r>
    </w:p>
    <w:p w14:paraId="09F5F78F" w14:textId="1ABE5610" w:rsidR="00106842" w:rsidRDefault="009335EF" w:rsidP="00D077E3">
      <w:pPr>
        <w:pStyle w:val="ab"/>
        <w:numPr>
          <w:ilvl w:val="0"/>
          <w:numId w:val="9"/>
        </w:numPr>
        <w:rPr>
          <w:lang w:eastAsia="ko-KR"/>
        </w:rPr>
      </w:pPr>
      <w:r w:rsidRPr="00D077E3">
        <w:rPr>
          <w:rFonts w:hint="eastAsia"/>
          <w:color w:val="0000FF"/>
          <w:lang w:eastAsia="ko-KR"/>
        </w:rPr>
        <w:t>이미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해버린</w:t>
      </w:r>
      <w:r w:rsidRPr="00D077E3">
        <w:rPr>
          <w:rFonts w:hint="eastAsia"/>
          <w:color w:val="0000FF"/>
          <w:lang w:eastAsia="ko-KR"/>
        </w:rPr>
        <w:t xml:space="preserve"> </w:t>
      </w:r>
      <w:proofErr w:type="spellStart"/>
      <w:r w:rsidRPr="00D077E3">
        <w:rPr>
          <w:rFonts w:hint="eastAsia"/>
          <w:color w:val="0000FF"/>
          <w:lang w:eastAsia="ko-KR"/>
        </w:rPr>
        <w:t>커밋을</w:t>
      </w:r>
      <w:proofErr w:type="spellEnd"/>
      <w:r w:rsidRPr="00D077E3">
        <w:rPr>
          <w:rFonts w:hint="eastAsia"/>
          <w:color w:val="0000FF"/>
          <w:lang w:eastAsia="ko-KR"/>
        </w:rPr>
        <w:t xml:space="preserve"> </w:t>
      </w:r>
      <w:proofErr w:type="spellStart"/>
      <w:r w:rsidRPr="00D077E3">
        <w:rPr>
          <w:rFonts w:hint="eastAsia"/>
          <w:color w:val="0000FF"/>
          <w:lang w:eastAsia="ko-KR"/>
        </w:rPr>
        <w:t>수정하는데에</w:t>
      </w:r>
      <w:r w:rsidR="00BE36A5" w:rsidRPr="00D077E3">
        <w:rPr>
          <w:rFonts w:hint="eastAsia"/>
          <w:color w:val="0000FF"/>
          <w:lang w:eastAsia="ko-KR"/>
        </w:rPr>
        <w:t>도</w:t>
      </w:r>
      <w:proofErr w:type="spellEnd"/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유용하게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사용할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수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C2689">
        <w:rPr>
          <w:lang w:eastAsia="ko-KR"/>
        </w:rPr>
        <w:t xml:space="preserve"> </w:t>
      </w:r>
      <w:r w:rsidR="00D077E3">
        <w:rPr>
          <w:lang w:eastAsia="ko-KR"/>
        </w:rPr>
        <w:t xml:space="preserve"> </w:t>
      </w:r>
    </w:p>
    <w:p w14:paraId="12F85FC2" w14:textId="6656029C" w:rsidR="00D077E3" w:rsidRDefault="00D077E3" w:rsidP="00D077E3">
      <w:pPr>
        <w:pStyle w:val="ab"/>
        <w:numPr>
          <w:ilvl w:val="0"/>
          <w:numId w:val="9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FCCA779" w14:textId="2AC144A1" w:rsidR="00625DE1" w:rsidRDefault="00D077E3" w:rsidP="00394C36">
      <w:pPr>
        <w:rPr>
          <w:lang w:eastAsia="ko-KR"/>
        </w:rPr>
      </w:pPr>
      <w:r>
        <w:rPr>
          <w:rFonts w:hint="eastAsia"/>
          <w:lang w:eastAsia="ko-KR"/>
        </w:rPr>
        <w:t>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반드시</w:t>
      </w:r>
      <w:r>
        <w:rPr>
          <w:lang w:eastAsia="ko-KR"/>
        </w:rPr>
        <w:t xml:space="preserve"> git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비로소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51AD8E8" w14:textId="52003298" w:rsidR="007A43E1" w:rsidRDefault="007A43E1" w:rsidP="00394C36">
      <w:pPr>
        <w:rPr>
          <w:lang w:eastAsia="ko-KR"/>
        </w:rPr>
      </w:pPr>
    </w:p>
    <w:p w14:paraId="6CA1C3CA" w14:textId="14E0FCAB" w:rsidR="007A43E1" w:rsidRDefault="007A43E1" w:rsidP="00394C36">
      <w:pPr>
        <w:rPr>
          <w:lang w:eastAsia="ko-KR"/>
        </w:rPr>
      </w:pPr>
    </w:p>
    <w:p w14:paraId="1649EF56" w14:textId="2D6F6719" w:rsidR="007A43E1" w:rsidRDefault="007A43E1" w:rsidP="00394C36">
      <w:pPr>
        <w:rPr>
          <w:lang w:eastAsia="ko-KR"/>
        </w:rPr>
      </w:pPr>
    </w:p>
    <w:p w14:paraId="25D2EE0B" w14:textId="2802EC2C" w:rsidR="007A43E1" w:rsidRDefault="007A43E1" w:rsidP="00394C36">
      <w:pPr>
        <w:rPr>
          <w:lang w:eastAsia="ko-KR"/>
        </w:rPr>
      </w:pPr>
    </w:p>
    <w:p w14:paraId="132B151A" w14:textId="76D53400" w:rsidR="007A43E1" w:rsidRDefault="007A43E1" w:rsidP="00394C36">
      <w:pPr>
        <w:rPr>
          <w:lang w:eastAsia="ko-KR"/>
        </w:rPr>
      </w:pPr>
    </w:p>
    <w:p w14:paraId="6C38CE9F" w14:textId="5A5B95E2" w:rsidR="007A43E1" w:rsidRDefault="007A43E1" w:rsidP="00394C36">
      <w:pPr>
        <w:rPr>
          <w:lang w:eastAsia="ko-KR"/>
        </w:rPr>
      </w:pPr>
    </w:p>
    <w:p w14:paraId="0691DD24" w14:textId="24DD5FFB" w:rsidR="007A43E1" w:rsidRDefault="007A43E1" w:rsidP="00394C36">
      <w:pPr>
        <w:rPr>
          <w:lang w:eastAsia="ko-KR"/>
        </w:rPr>
      </w:pPr>
    </w:p>
    <w:p w14:paraId="5BB7F8F9" w14:textId="3BD74BAA" w:rsidR="007A43E1" w:rsidRDefault="007A43E1" w:rsidP="00394C36">
      <w:pPr>
        <w:rPr>
          <w:lang w:eastAsia="ko-KR"/>
        </w:rPr>
      </w:pPr>
    </w:p>
    <w:p w14:paraId="4D7E7F1D" w14:textId="08DF6AE2" w:rsidR="007A43E1" w:rsidRDefault="007A43E1" w:rsidP="00394C36">
      <w:pPr>
        <w:rPr>
          <w:lang w:eastAsia="ko-KR"/>
        </w:rPr>
      </w:pPr>
    </w:p>
    <w:p w14:paraId="7E14106D" w14:textId="62C72BDE" w:rsidR="007A43E1" w:rsidRDefault="007A43E1" w:rsidP="00394C36">
      <w:pPr>
        <w:rPr>
          <w:lang w:eastAsia="ko-KR"/>
        </w:rPr>
      </w:pPr>
    </w:p>
    <w:p w14:paraId="0DEAD0AC" w14:textId="045414FB" w:rsidR="007A43E1" w:rsidRDefault="007A43E1" w:rsidP="00394C36">
      <w:pPr>
        <w:rPr>
          <w:lang w:eastAsia="ko-KR"/>
        </w:rPr>
      </w:pPr>
    </w:p>
    <w:p w14:paraId="28B58108" w14:textId="5623CAF3" w:rsidR="007A43E1" w:rsidRDefault="007A43E1" w:rsidP="00394C36">
      <w:pPr>
        <w:rPr>
          <w:lang w:eastAsia="ko-KR"/>
        </w:rPr>
      </w:pPr>
    </w:p>
    <w:p w14:paraId="362DAB36" w14:textId="110E15C8" w:rsidR="007A43E1" w:rsidRDefault="007A43E1" w:rsidP="00394C36">
      <w:pPr>
        <w:rPr>
          <w:lang w:eastAsia="ko-KR"/>
        </w:rPr>
      </w:pPr>
    </w:p>
    <w:p w14:paraId="646640FE" w14:textId="77777777" w:rsidR="007A43E1" w:rsidRDefault="007A43E1" w:rsidP="00394C36">
      <w:pPr>
        <w:rPr>
          <w:lang w:eastAsia="ko-KR"/>
        </w:rPr>
      </w:pPr>
    </w:p>
    <w:p w14:paraId="1DCFBF67" w14:textId="45EE9B66" w:rsidR="00625DE1" w:rsidRDefault="00625DE1" w:rsidP="00394C36">
      <w:pPr>
        <w:rPr>
          <w:lang w:eastAsia="ko-KR"/>
        </w:rPr>
      </w:pPr>
    </w:p>
    <w:p w14:paraId="6DCC6EBF" w14:textId="56C1754B" w:rsidR="00625DE1" w:rsidRDefault="00625DE1" w:rsidP="00394C36">
      <w:pPr>
        <w:rPr>
          <w:lang w:eastAsia="ko-KR"/>
        </w:rPr>
      </w:pPr>
    </w:p>
    <w:p w14:paraId="56BDAB44" w14:textId="77777777" w:rsidR="00625DE1" w:rsidRDefault="00625DE1" w:rsidP="00394C36">
      <w:pPr>
        <w:rPr>
          <w:lang w:eastAsia="ko-KR"/>
        </w:rPr>
      </w:pPr>
    </w:p>
    <w:p w14:paraId="3D192E48" w14:textId="0A116430" w:rsidR="00106842" w:rsidRDefault="00106842" w:rsidP="00394C36">
      <w:pPr>
        <w:rPr>
          <w:lang w:eastAsia="ko-KR"/>
        </w:rPr>
      </w:pPr>
    </w:p>
    <w:p w14:paraId="583D4BB8" w14:textId="428EBA38" w:rsidR="00106842" w:rsidRDefault="00106842" w:rsidP="00394C36">
      <w:pPr>
        <w:rPr>
          <w:lang w:eastAsia="ko-KR"/>
        </w:rPr>
      </w:pPr>
    </w:p>
    <w:p w14:paraId="788AD127" w14:textId="0086CB12" w:rsidR="00106842" w:rsidRDefault="00106842" w:rsidP="00394C36">
      <w:pPr>
        <w:rPr>
          <w:lang w:eastAsia="ko-KR"/>
        </w:rPr>
      </w:pPr>
    </w:p>
    <w:p w14:paraId="4E29156E" w14:textId="218602BB" w:rsidR="00106842" w:rsidRDefault="00F657DF" w:rsidP="009119D1">
      <w:pPr>
        <w:pStyle w:val="1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odo</w:t>
      </w:r>
      <w:proofErr w:type="spellEnd"/>
      <w:r w:rsidR="009119D1">
        <w:rPr>
          <w:lang w:eastAsia="ko-KR"/>
        </w:rPr>
        <w:t xml:space="preserve"> Review</w:t>
      </w:r>
    </w:p>
    <w:p w14:paraId="2D3C9339" w14:textId="0CC3F666" w:rsidR="00106842" w:rsidRDefault="009119D1" w:rsidP="009119D1">
      <w:pPr>
        <w:pStyle w:val="2"/>
        <w:rPr>
          <w:lang w:eastAsia="ko-KR"/>
        </w:rPr>
      </w:pPr>
      <w:r>
        <w:rPr>
          <w:lang w:eastAsia="ko-KR"/>
        </w:rPr>
        <w:t>fetch, pull, cherry-pick</w:t>
      </w:r>
    </w:p>
    <w:p w14:paraId="05B66F7D" w14:textId="213E226B" w:rsidR="00106842" w:rsidRDefault="008C6516" w:rsidP="008C6516">
      <w:pPr>
        <w:pStyle w:val="2"/>
        <w:rPr>
          <w:lang w:eastAsia="ko-KR"/>
        </w:rPr>
      </w:pPr>
      <w:r>
        <w:rPr>
          <w:lang w:eastAsia="ko-KR"/>
        </w:rPr>
        <w:t>merge, rebase(option)</w:t>
      </w:r>
    </w:p>
    <w:p w14:paraId="1C437CF8" w14:textId="77777777" w:rsidR="00106842" w:rsidRDefault="00106842" w:rsidP="00394C36">
      <w:pPr>
        <w:rPr>
          <w:lang w:eastAsia="ko-KR"/>
        </w:rPr>
      </w:pPr>
    </w:p>
    <w:p w14:paraId="762F6F69" w14:textId="1B632019" w:rsidR="00407984" w:rsidRDefault="00407984" w:rsidP="00394C36">
      <w:pPr>
        <w:rPr>
          <w:lang w:eastAsia="ko-KR"/>
        </w:rPr>
      </w:pPr>
    </w:p>
    <w:p w14:paraId="44D319AD" w14:textId="58899C91" w:rsidR="00407984" w:rsidRDefault="00407984" w:rsidP="00394C36">
      <w:pPr>
        <w:rPr>
          <w:lang w:eastAsia="ko-KR"/>
        </w:rPr>
      </w:pPr>
    </w:p>
    <w:p w14:paraId="324858DE" w14:textId="09100298" w:rsidR="00407984" w:rsidRDefault="00407984" w:rsidP="00394C36">
      <w:pPr>
        <w:rPr>
          <w:lang w:eastAsia="ko-KR"/>
        </w:rPr>
      </w:pPr>
    </w:p>
    <w:p w14:paraId="46402D0D" w14:textId="46B67B61" w:rsidR="00407984" w:rsidRDefault="00407984" w:rsidP="00394C36">
      <w:pPr>
        <w:rPr>
          <w:lang w:eastAsia="ko-KR"/>
        </w:rPr>
      </w:pPr>
    </w:p>
    <w:p w14:paraId="61A81260" w14:textId="77777777" w:rsidR="00407984" w:rsidRDefault="00407984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4" w:name="_Toc21592083"/>
      <w:bookmarkStart w:id="5" w:name="_Toc29491387"/>
      <w:r>
        <w:rPr>
          <w:rFonts w:hint="eastAsia"/>
          <w:lang w:eastAsia="ko-KR"/>
        </w:rPr>
        <w:lastRenderedPageBreak/>
        <w:t>사용법</w:t>
      </w:r>
      <w:bookmarkEnd w:id="4"/>
      <w:bookmarkEnd w:id="5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6" w:name="_Toc29491388"/>
      <w:r>
        <w:rPr>
          <w:rFonts w:hint="eastAsia"/>
          <w:lang w:eastAsia="ko-KR"/>
        </w:rPr>
        <w:t>Command</w:t>
      </w:r>
      <w:bookmarkEnd w:id="6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>[.]: git add .</w:t>
      </w:r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3723D90" w:rsidR="007C6FF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40B0913C" w14:textId="3D73BCAC" w:rsidR="00C0452D" w:rsidRPr="00943C4A" w:rsidRDefault="00C0452D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branch &lt;branch name&gt;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2A561CD2" w:rsidR="00473246" w:rsidRDefault="005B7B94" w:rsidP="00F40112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올바른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옮기려고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r w:rsidR="00D8754C">
        <w:rPr>
          <w:lang w:eastAsia="ko-KR"/>
        </w:rPr>
        <w:t>user.email</w:t>
      </w:r>
      <w:proofErr w:type="spellEnd"/>
      <w:r w:rsidR="00D8754C">
        <w:rPr>
          <w:lang w:eastAsia="ko-KR"/>
        </w:rPr>
        <w:t xml:space="preserve"> </w:t>
      </w:r>
      <w:hyperlink r:id="rId35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r w:rsidRPr="00100DE7">
        <w:rPr>
          <w:lang w:eastAsia="ko-KR"/>
        </w:rPr>
        <w:t>credential.helper</w:t>
      </w:r>
      <w:proofErr w:type="spell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r>
        <w:rPr>
          <w:lang w:eastAsia="ko-KR"/>
        </w:rPr>
        <w:t>core.editor</w:t>
      </w:r>
      <w:proofErr w:type="spell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4754CE1C" w:rsidR="00705696" w:rsidRDefault="00ED3391" w:rsidP="008418D4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proofErr w:type="spellStart"/>
      <w:r>
        <w:rPr>
          <w:lang w:eastAsia="ko-KR"/>
        </w:rPr>
        <w:t>init</w:t>
      </w:r>
      <w:proofErr w:type="spellEnd"/>
    </w:p>
    <w:p w14:paraId="09F430AB" w14:textId="0EC9064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 xml:space="preserve"> &lt;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$ </w:t>
      </w:r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git </w:t>
      </w:r>
      <w:proofErr w:type="spellStart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>init</w:t>
      </w:r>
      <w:proofErr w:type="spellEnd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 manual-2</w:t>
      </w:r>
    </w:p>
    <w:p w14:paraId="77FBB6EE" w14:textId="7777777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Initialized empty Git repository in C:/Works/02_project_ind/41_Utils/01_Git/manual-2/.git/</w:t>
      </w:r>
    </w:p>
    <w:p w14:paraId="2A20F36D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manual-2/</w:t>
      </w:r>
    </w:p>
    <w:p w14:paraId="26EEF336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37F5389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4</w:t>
      </w:r>
    </w:p>
    <w:p w14:paraId="558971E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4E41585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0 Feb 20 20:28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0D1A5E4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.git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B73E5D6" w14:textId="0EA5CC1D" w:rsidR="00ED3391" w:rsidRDefault="00ED3391" w:rsidP="008418D4">
      <w:pPr>
        <w:rPr>
          <w:lang w:eastAsia="ko-KR"/>
        </w:rPr>
      </w:pPr>
    </w:p>
    <w:p w14:paraId="3158B437" w14:textId="330681D1" w:rsidR="00ED3391" w:rsidRDefault="00ED3391" w:rsidP="008418D4">
      <w:pPr>
        <w:rPr>
          <w:lang w:eastAsia="ko-KR"/>
        </w:rPr>
      </w:pPr>
    </w:p>
    <w:p w14:paraId="1BAEEE9E" w14:textId="77777777" w:rsidR="00ED3391" w:rsidRDefault="00ED3391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</w:t>
      </w:r>
      <w:r w:rsidRPr="00C4634B">
        <w:rPr>
          <w:rFonts w:hint="eastAsia"/>
          <w:b/>
          <w:bCs/>
          <w:lang w:eastAsia="ko-KR"/>
        </w:rPr>
        <w:t xml:space="preserve">it </w:t>
      </w:r>
      <w:r w:rsidRPr="00C4634B">
        <w:rPr>
          <w:b/>
          <w:bCs/>
          <w:lang w:eastAsia="ko-KR"/>
        </w:rPr>
        <w:t xml:space="preserve">push </w:t>
      </w:r>
      <w:proofErr w:type="gramStart"/>
      <w:r w:rsidRPr="00C4634B">
        <w:rPr>
          <w:b/>
          <w:bCs/>
          <w:lang w:eastAsia="ko-KR"/>
        </w:rPr>
        <w:t>origin :feature</w:t>
      </w:r>
      <w:proofErr w:type="gramEnd"/>
      <w:r w:rsidRPr="00C4634B">
        <w:rPr>
          <w:b/>
          <w:bCs/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688D101D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06B008E6" w14:textId="5FAF5B35" w:rsidR="00C3078A" w:rsidRDefault="00C3078A" w:rsidP="008F4285">
      <w:pPr>
        <w:rPr>
          <w:lang w:eastAsia="ko-KR"/>
        </w:rPr>
      </w:pPr>
      <w:r>
        <w:rPr>
          <w:lang w:eastAsia="ko-KR"/>
        </w:rPr>
        <w:t>example&gt;</w:t>
      </w:r>
    </w:p>
    <w:p w14:paraId="02DB4DDA" w14:textId="5E6FD199" w:rsidR="00C3078A" w:rsidRDefault="00C3078A" w:rsidP="008F4285">
      <w:pPr>
        <w:rPr>
          <w:lang w:eastAsia="ko-KR"/>
        </w:rPr>
      </w:pPr>
      <w:r>
        <w:rPr>
          <w:lang w:eastAsia="ko-KR"/>
        </w:rPr>
        <w:t>git rebase master</w:t>
      </w:r>
      <w:r>
        <w:rPr>
          <w:lang w:eastAsia="ko-KR"/>
        </w:rPr>
        <w:br/>
        <w:t>CONFLICT solve</w:t>
      </w:r>
      <w:r>
        <w:rPr>
          <w:lang w:eastAsia="ko-KR"/>
        </w:rPr>
        <w:br/>
        <w:t>git add myfile.txt</w:t>
      </w:r>
      <w:r>
        <w:rPr>
          <w:lang w:eastAsia="ko-KR"/>
        </w:rPr>
        <w:br/>
        <w:t xml:space="preserve">git rebase --continue (commit </w:t>
      </w:r>
      <w:r>
        <w:rPr>
          <w:rFonts w:hint="eastAsia"/>
          <w:lang w:eastAsia="ko-KR"/>
        </w:rPr>
        <w:t>대신</w:t>
      </w:r>
      <w:r>
        <w:rPr>
          <w:lang w:eastAsia="ko-KR"/>
        </w:rPr>
        <w:t>)</w:t>
      </w:r>
      <w:r>
        <w:rPr>
          <w:lang w:eastAsia="ko-KR"/>
        </w:rPr>
        <w:br/>
        <w:t>git checkout master</w:t>
      </w:r>
      <w:r>
        <w:rPr>
          <w:lang w:eastAsia="ko-KR"/>
        </w:rPr>
        <w:br/>
        <w:t>git merge issue3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06657DD4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51300F7D" w14:textId="3A73FE58" w:rsidR="005D5D92" w:rsidRDefault="005D5D92" w:rsidP="005D5D92">
      <w:pPr>
        <w:rPr>
          <w:rFonts w:ascii="Lucida Console" w:hAnsi="Lucida Console" w:cs="Lucida Console"/>
          <w:sz w:val="18"/>
          <w:szCs w:val="18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</w:rPr>
        <w:t>$ git remote add origin https://github.com/SangguKang/test-1.git</w:t>
      </w:r>
    </w:p>
    <w:p w14:paraId="60011902" w14:textId="77777777" w:rsidR="005D5D92" w:rsidRDefault="005D5D92" w:rsidP="00F40112">
      <w:pPr>
        <w:rPr>
          <w:lang w:eastAsia="ko-KR"/>
        </w:rPr>
      </w:pP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131419D" w:rsidR="00117484" w:rsidRDefault="00077FB4" w:rsidP="00F40112">
      <w:pPr>
        <w:rPr>
          <w:lang w:eastAsia="ko-KR"/>
        </w:rPr>
      </w:pPr>
      <w:r>
        <w:rPr>
          <w:rFonts w:hint="eastAsia"/>
          <w:lang w:eastAsia="ko-KR"/>
        </w:rPr>
        <w:t>이전에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5C2F8E39" w:rsidR="008A1560" w:rsidRDefault="001A53F6" w:rsidP="007C6465">
      <w:pPr>
        <w:rPr>
          <w:lang w:eastAsia="ko-KR"/>
        </w:rPr>
      </w:pPr>
      <w:r>
        <w:rPr>
          <w:lang w:eastAsia="ko-KR"/>
        </w:rPr>
        <w:t>git stash</w:t>
      </w:r>
    </w:p>
    <w:p w14:paraId="276FF6F4" w14:textId="00371DD7" w:rsidR="001A53F6" w:rsidRDefault="001A53F6" w:rsidP="007C6465">
      <w:pPr>
        <w:rPr>
          <w:lang w:eastAsia="ko-KR"/>
        </w:rPr>
      </w:pPr>
      <w:r>
        <w:rPr>
          <w:lang w:eastAsia="ko-KR"/>
        </w:rPr>
        <w:t>git stash list</w:t>
      </w:r>
    </w:p>
    <w:p w14:paraId="5D80745B" w14:textId="12F4D3CF" w:rsidR="001A53F6" w:rsidRDefault="001A53F6" w:rsidP="007C6465">
      <w:pPr>
        <w:rPr>
          <w:lang w:eastAsia="ko-KR"/>
        </w:rPr>
      </w:pPr>
      <w:r>
        <w:rPr>
          <w:lang w:eastAsia="ko-KR"/>
        </w:rPr>
        <w:t>git stash pop</w:t>
      </w:r>
    </w:p>
    <w:p w14:paraId="556E7315" w14:textId="34175E70" w:rsidR="00CF572D" w:rsidRDefault="00CF572D" w:rsidP="007C6465">
      <w:pPr>
        <w:rPr>
          <w:lang w:eastAsia="ko-KR"/>
        </w:rPr>
      </w:pPr>
      <w:r>
        <w:rPr>
          <w:lang w:eastAsia="ko-KR"/>
        </w:rPr>
        <w:t>git stash drop</w:t>
      </w: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42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3342400E" w:rsidR="00A26D78" w:rsidRDefault="00262645" w:rsidP="007C6465">
      <w:pPr>
        <w:rPr>
          <w:lang w:eastAsia="ko-KR"/>
        </w:rPr>
      </w:pPr>
      <w:r>
        <w:rPr>
          <w:lang w:eastAsia="ko-KR"/>
        </w:rPr>
        <w:t>example&gt;</w:t>
      </w:r>
    </w:p>
    <w:p w14:paraId="0FA03A1F" w14:textId="71FC1939" w:rsidR="00262645" w:rsidRDefault="00262645" w:rsidP="007C6465">
      <w:pPr>
        <w:rPr>
          <w:lang w:eastAsia="ko-KR"/>
        </w:rPr>
      </w:pPr>
      <w:r>
        <w:rPr>
          <w:lang w:eastAsia="ko-KR"/>
        </w:rPr>
        <w:t>git tag apple</w:t>
      </w:r>
      <w:r>
        <w:rPr>
          <w:lang w:eastAsia="ko-KR"/>
        </w:rPr>
        <w:br/>
        <w:t>git log --decorate</w:t>
      </w: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7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7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8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8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9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9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0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0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1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1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2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2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3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3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4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4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5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5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6" w:name="_리모트_저장소"/>
      <w:bookmarkStart w:id="17" w:name="_Toc29491398"/>
      <w:bookmarkEnd w:id="16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7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8" w:name="_Toc29491399"/>
      <w:r>
        <w:rPr>
          <w:rFonts w:hint="eastAsia"/>
          <w:lang w:eastAsia="ko-KR"/>
        </w:rPr>
        <w:t>태그</w:t>
      </w:r>
      <w:bookmarkEnd w:id="18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19" w:name="_Toc29491400"/>
      <w:proofErr w:type="spellStart"/>
      <w:r>
        <w:rPr>
          <w:rFonts w:hint="eastAsia"/>
          <w:lang w:eastAsia="ko-KR"/>
        </w:rPr>
        <w:t>브랜치</w:t>
      </w:r>
      <w:bookmarkEnd w:id="19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0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0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1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1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2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2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3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3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4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5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5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6" w:name="_Toc29491407"/>
      <w:r>
        <w:rPr>
          <w:lang w:eastAsia="ko-KR"/>
        </w:rPr>
        <w:t>HEAD</w:t>
      </w:r>
      <w:bookmarkEnd w:id="26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7" w:name="_Toc29491408"/>
      <w:r>
        <w:rPr>
          <w:lang w:eastAsia="ko-KR"/>
        </w:rPr>
        <w:t>Tools</w:t>
      </w:r>
      <w:bookmarkEnd w:id="27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8" w:name="_Toc29491409"/>
      <w:r>
        <w:rPr>
          <w:lang w:eastAsia="ko-KR"/>
        </w:rPr>
        <w:t>Beyond Compare</w:t>
      </w:r>
      <w:bookmarkEnd w:id="28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29" w:name="_Toc21592086"/>
      <w:bookmarkStart w:id="30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29"/>
      <w:bookmarkEnd w:id="30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1" w:name="_Toc21592087"/>
      <w:bookmarkStart w:id="32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1"/>
      <w:bookmarkEnd w:id="32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2C0E0FD6" w:rsidR="00C952EC" w:rsidRDefault="00C952EC" w:rsidP="00396DA3">
      <w:pPr>
        <w:rPr>
          <w:lang w:eastAsia="ko-KR"/>
        </w:rPr>
      </w:pPr>
    </w:p>
    <w:p w14:paraId="32825B23" w14:textId="5C4A8859" w:rsidR="00F76B30" w:rsidRDefault="00F76B30" w:rsidP="00F76B30">
      <w:pPr>
        <w:pStyle w:val="2"/>
        <w:rPr>
          <w:lang w:eastAsia="ko-KR"/>
        </w:rPr>
      </w:pPr>
      <w:r>
        <w:rPr>
          <w:lang w:eastAsia="ko-KR"/>
        </w:rPr>
        <w:t xml:space="preserve">Error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>(</w:t>
      </w:r>
      <w:r>
        <w:rPr>
          <w:lang w:eastAsia="ko-KR"/>
        </w:rPr>
        <w:t>clone or push)</w:t>
      </w:r>
    </w:p>
    <w:p w14:paraId="0A9F8086" w14:textId="1E9F3132" w:rsidR="00F76B30" w:rsidRDefault="00F76B30" w:rsidP="00396DA3">
      <w:pPr>
        <w:rPr>
          <w:lang w:eastAsia="ko-KR"/>
        </w:rPr>
      </w:pPr>
      <w:r>
        <w:rPr>
          <w:rFonts w:hint="eastAsia"/>
          <w:lang w:eastAsia="ko-KR"/>
        </w:rPr>
        <w:t>인증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hub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password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5C2F19FD" w14:textId="60F1D593" w:rsidR="00F76B30" w:rsidRDefault="00F76B30" w:rsidP="00396DA3">
      <w:pPr>
        <w:rPr>
          <w:lang w:eastAsia="ko-KR"/>
        </w:rPr>
      </w:pPr>
      <w:r>
        <w:rPr>
          <w:rFonts w:hint="eastAsia"/>
          <w:lang w:eastAsia="ko-KR"/>
        </w:rPr>
        <w:t>토큰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Hub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Settings &gt;</w:t>
      </w:r>
      <w:proofErr w:type="gramEnd"/>
      <w:r>
        <w:rPr>
          <w:lang w:eastAsia="ko-KR"/>
        </w:rPr>
        <w:t xml:space="preserve"> Developer settings &gt; Personal access tokens 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Generate new token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</w:p>
    <w:p w14:paraId="389B5AAB" w14:textId="5DB21326" w:rsidR="00F76B30" w:rsidRDefault="0077748D" w:rsidP="00396DA3">
      <w:pPr>
        <w:rPr>
          <w:lang w:eastAsia="ko-KR"/>
        </w:rPr>
      </w:pPr>
      <w:hyperlink r:id="rId87" w:history="1">
        <w:r w:rsidR="00F76B30" w:rsidRPr="00F41642">
          <w:rPr>
            <w:rStyle w:val="a6"/>
            <w:lang w:eastAsia="ko-KR"/>
          </w:rPr>
          <w:t>https://curryyou.tistory.com/344</w:t>
        </w:r>
      </w:hyperlink>
    </w:p>
    <w:p w14:paraId="44014661" w14:textId="6122106C" w:rsidR="00F76B30" w:rsidRDefault="005C133C" w:rsidP="00396DA3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rFonts w:hint="eastAsia"/>
          <w:lang w:eastAsia="ko-KR"/>
        </w:rPr>
        <w:t>.</w:t>
      </w:r>
    </w:p>
    <w:p w14:paraId="72DCF11F" w14:textId="1FCDB6C1" w:rsidR="00D71CC8" w:rsidRDefault="00D71CC8" w:rsidP="00D71CC8">
      <w:pPr>
        <w:pStyle w:val="3"/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 xml:space="preserve">indows </w:t>
      </w:r>
      <w:r>
        <w:rPr>
          <w:rFonts w:hint="eastAsia"/>
          <w:lang w:eastAsia="ko-KR"/>
        </w:rPr>
        <w:t>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증명</w:t>
      </w:r>
    </w:p>
    <w:p w14:paraId="31E8CCE0" w14:textId="6253ABCE" w:rsidR="00931937" w:rsidRPr="00931937" w:rsidRDefault="00931937" w:rsidP="00931937">
      <w:pPr>
        <w:rPr>
          <w:lang w:eastAsia="ko-KR"/>
        </w:rPr>
      </w:pPr>
      <w:r>
        <w:rPr>
          <w:rFonts w:hint="eastAsia"/>
          <w:lang w:eastAsia="ko-KR"/>
        </w:rPr>
        <w:t>매번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해소하고자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설정하였으나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안됨</w:t>
      </w:r>
      <w:r>
        <w:rPr>
          <w:rFonts w:hint="eastAsia"/>
          <w:lang w:eastAsia="ko-KR"/>
        </w:rPr>
        <w:t>!</w:t>
      </w:r>
    </w:p>
    <w:p w14:paraId="5FF268BA" w14:textId="54EDA0AE" w:rsidR="00D71CC8" w:rsidRDefault="00D71CC8" w:rsidP="00D71CC8">
      <w:pPr>
        <w:rPr>
          <w:lang w:eastAsia="ko-KR"/>
        </w:rPr>
      </w:pPr>
      <w:r>
        <w:rPr>
          <w:rFonts w:hint="eastAsia"/>
          <w:lang w:eastAsia="ko-KR"/>
        </w:rPr>
        <w:t>제어판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계정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자격증명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&gt;</w:t>
      </w:r>
      <w:r>
        <w:rPr>
          <w:lang w:eastAsia="ko-KR"/>
        </w:rPr>
        <w:t>Windows</w:t>
      </w:r>
      <w:r>
        <w:rPr>
          <w:rFonts w:hint="eastAsia"/>
          <w:lang w:eastAsia="ko-KR"/>
        </w:rPr>
        <w:t>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증명</w:t>
      </w:r>
    </w:p>
    <w:p w14:paraId="3B3A1119" w14:textId="0E7273B0" w:rsidR="00D71CC8" w:rsidRDefault="00D71CC8" w:rsidP="00D71CC8">
      <w:pPr>
        <w:rPr>
          <w:lang w:eastAsia="ko-KR"/>
        </w:rPr>
      </w:pPr>
      <w:r>
        <w:rPr>
          <w:lang w:eastAsia="ko-KR"/>
        </w:rPr>
        <w:t>Control Panel&gt;All Control Panel Items&gt;Credential Manager</w:t>
      </w:r>
    </w:p>
    <w:p w14:paraId="57CCD7DD" w14:textId="5DBD9DCE" w:rsidR="00D71CC8" w:rsidRDefault="00D71CC8" w:rsidP="00D71CC8">
      <w:pPr>
        <w:rPr>
          <w:lang w:eastAsia="ko-KR"/>
        </w:rPr>
      </w:pPr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eneric Credentials(</w:t>
      </w: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증명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 a generic credential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사용자이름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P</w:t>
      </w:r>
      <w:r>
        <w:rPr>
          <w:lang w:eastAsia="ko-KR"/>
        </w:rPr>
        <w:t>W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PW</w:t>
      </w:r>
      <w:r>
        <w:rPr>
          <w:rFonts w:hint="eastAsia"/>
          <w:lang w:eastAsia="ko-KR"/>
        </w:rPr>
        <w:t>에는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</w:p>
    <w:p w14:paraId="1C58B545" w14:textId="5C7AC99C" w:rsidR="00D71CC8" w:rsidRDefault="00D71CC8" w:rsidP="00D71CC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7575CE" wp14:editId="53B18652">
            <wp:extent cx="5602605" cy="238125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648B" w14:textId="11CF9BA2" w:rsidR="00D71CC8" w:rsidRPr="00D71CC8" w:rsidRDefault="005F3242" w:rsidP="005F3242">
      <w:pPr>
        <w:pStyle w:val="3"/>
        <w:rPr>
          <w:lang w:eastAsia="ko-KR"/>
        </w:rPr>
      </w:pPr>
      <w:r>
        <w:rPr>
          <w:lang w:eastAsia="ko-KR"/>
        </w:rPr>
        <w:t xml:space="preserve">Tortoise Git </w:t>
      </w:r>
      <w:r>
        <w:rPr>
          <w:rFonts w:hint="eastAsia"/>
          <w:lang w:eastAsia="ko-KR"/>
        </w:rPr>
        <w:t>자격증명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</w:p>
    <w:p w14:paraId="6E863FC2" w14:textId="2FBC02FE" w:rsidR="00F76B30" w:rsidRDefault="0077748D" w:rsidP="00396DA3">
      <w:pPr>
        <w:rPr>
          <w:lang w:eastAsia="ko-KR"/>
        </w:rPr>
      </w:pPr>
      <w:hyperlink r:id="rId89" w:history="1">
        <w:r w:rsidR="005F3242" w:rsidRPr="00AE0413">
          <w:rPr>
            <w:rStyle w:val="a6"/>
            <w:lang w:eastAsia="ko-KR"/>
          </w:rPr>
          <w:t>https://medium.com/@zoegroes/easy-quick-setting-up-tortoisegit-credential-bccc8baf802f</w:t>
        </w:r>
      </w:hyperlink>
    </w:p>
    <w:p w14:paraId="640959FB" w14:textId="0C08374D" w:rsidR="006D6A0B" w:rsidRDefault="006D6A0B" w:rsidP="006D6A0B">
      <w:pPr>
        <w:pStyle w:val="ab"/>
        <w:numPr>
          <w:ilvl w:val="0"/>
          <w:numId w:val="11"/>
        </w:numPr>
        <w:rPr>
          <w:rFonts w:ascii="Georgia" w:hAnsi="Georgia" w:cs="Segoe UI"/>
          <w:color w:val="292929"/>
          <w:spacing w:val="-1"/>
          <w:sz w:val="20"/>
          <w:szCs w:val="20"/>
        </w:rPr>
      </w:pPr>
      <w:bookmarkStart w:id="33" w:name="_GoBack"/>
      <w:bookmarkEnd w:id="33"/>
      <w:r w:rsidRPr="006D6A0B">
        <w:rPr>
          <w:rFonts w:ascii="Georgia" w:hAnsi="Georgia" w:cs="Segoe UI"/>
          <w:color w:val="292929"/>
          <w:spacing w:val="-1"/>
          <w:sz w:val="20"/>
          <w:szCs w:val="20"/>
        </w:rPr>
        <w:t xml:space="preserve">Open </w:t>
      </w:r>
      <w:proofErr w:type="spellStart"/>
      <w:r w:rsidRPr="006D6A0B">
        <w:rPr>
          <w:rFonts w:ascii="Georgia" w:hAnsi="Georgia" w:cs="Segoe UI"/>
          <w:color w:val="292929"/>
          <w:spacing w:val="-1"/>
          <w:sz w:val="20"/>
          <w:szCs w:val="20"/>
        </w:rPr>
        <w:t>Tortoisegit</w:t>
      </w:r>
      <w:proofErr w:type="spellEnd"/>
      <w:r w:rsidRPr="006D6A0B">
        <w:rPr>
          <w:rFonts w:ascii="Georgia" w:hAnsi="Georgia" w:cs="Segoe UI"/>
          <w:color w:val="292929"/>
          <w:spacing w:val="-1"/>
          <w:sz w:val="20"/>
          <w:szCs w:val="20"/>
        </w:rPr>
        <w:t xml:space="preserve"> </w:t>
      </w:r>
      <w:r w:rsidRPr="006D6A0B">
        <w:rPr>
          <w:rFonts w:ascii="Courier New" w:hAnsi="Courier New" w:cs="Courier New"/>
          <w:color w:val="292929"/>
          <w:spacing w:val="-1"/>
          <w:sz w:val="20"/>
          <w:szCs w:val="20"/>
        </w:rPr>
        <w:t>→</w:t>
      </w:r>
      <w:r w:rsidRPr="006D6A0B">
        <w:rPr>
          <w:rFonts w:ascii="Georgia" w:hAnsi="Georgia" w:cs="Segoe UI"/>
          <w:color w:val="292929"/>
          <w:spacing w:val="-1"/>
          <w:sz w:val="20"/>
          <w:szCs w:val="20"/>
        </w:rPr>
        <w:t xml:space="preserve"> settings </w:t>
      </w:r>
      <w:r w:rsidRPr="006D6A0B">
        <w:rPr>
          <w:rFonts w:ascii="Courier New" w:hAnsi="Courier New" w:cs="Courier New"/>
          <w:color w:val="292929"/>
          <w:spacing w:val="-1"/>
          <w:sz w:val="20"/>
          <w:szCs w:val="20"/>
        </w:rPr>
        <w:t>→</w:t>
      </w:r>
      <w:r w:rsidRPr="006D6A0B">
        <w:rPr>
          <w:rFonts w:ascii="Georgia" w:hAnsi="Georgia" w:cs="Segoe UI"/>
          <w:color w:val="292929"/>
          <w:spacing w:val="-1"/>
          <w:sz w:val="20"/>
          <w:szCs w:val="20"/>
        </w:rPr>
        <w:t xml:space="preserve"> Git </w:t>
      </w:r>
      <w:r w:rsidRPr="006D6A0B">
        <w:rPr>
          <w:rFonts w:ascii="Courier New" w:hAnsi="Courier New" w:cs="Courier New"/>
          <w:color w:val="292929"/>
          <w:spacing w:val="-1"/>
          <w:sz w:val="20"/>
          <w:szCs w:val="20"/>
        </w:rPr>
        <w:t>→</w:t>
      </w:r>
      <w:r w:rsidRPr="006D6A0B">
        <w:rPr>
          <w:rFonts w:ascii="Georgia" w:hAnsi="Georgia" w:cs="Segoe UI"/>
          <w:color w:val="292929"/>
          <w:spacing w:val="-1"/>
          <w:sz w:val="20"/>
          <w:szCs w:val="20"/>
        </w:rPr>
        <w:t xml:space="preserve"> Credential</w:t>
      </w:r>
    </w:p>
    <w:p w14:paraId="323E4DA7" w14:textId="3CDD2F2C" w:rsidR="006D6A0B" w:rsidRPr="006D6A0B" w:rsidRDefault="006D6A0B" w:rsidP="006D6A0B">
      <w:pPr>
        <w:pStyle w:val="ab"/>
        <w:numPr>
          <w:ilvl w:val="0"/>
          <w:numId w:val="11"/>
        </w:numPr>
        <w:rPr>
          <w:rFonts w:ascii="Georgia" w:hAnsi="Georgia" w:cs="Segoe UI"/>
          <w:color w:val="292929"/>
          <w:spacing w:val="-1"/>
          <w:sz w:val="20"/>
          <w:szCs w:val="20"/>
        </w:rPr>
      </w:pPr>
      <w:r w:rsidRPr="006D6A0B">
        <w:rPr>
          <w:rFonts w:ascii="Georgia" w:hAnsi="Georgia" w:cs="Segoe UI"/>
          <w:color w:val="292929"/>
          <w:spacing w:val="-1"/>
          <w:sz w:val="20"/>
          <w:szCs w:val="20"/>
        </w:rPr>
        <w:t>1. Change Config types to “Global”, 2. enter your repository URL, 3. change Helper to “</w:t>
      </w:r>
      <w:proofErr w:type="spellStart"/>
      <w:r w:rsidRPr="006D6A0B">
        <w:rPr>
          <w:rFonts w:ascii="Georgia" w:hAnsi="Georgia" w:cs="Segoe UI"/>
          <w:color w:val="292929"/>
          <w:spacing w:val="-1"/>
          <w:sz w:val="20"/>
          <w:szCs w:val="20"/>
        </w:rPr>
        <w:t>Wincred</w:t>
      </w:r>
      <w:proofErr w:type="spellEnd"/>
      <w:r w:rsidRPr="006D6A0B">
        <w:rPr>
          <w:rFonts w:ascii="Georgia" w:hAnsi="Georgia" w:cs="Segoe UI"/>
          <w:color w:val="292929"/>
          <w:spacing w:val="-1"/>
          <w:sz w:val="20"/>
          <w:szCs w:val="20"/>
        </w:rPr>
        <w:t>”,</w:t>
      </w:r>
      <w:r>
        <w:rPr>
          <w:rFonts w:ascii="Georgia" w:hAnsi="Georgia" w:cs="Segoe UI"/>
          <w:color w:val="292929"/>
          <w:spacing w:val="-1"/>
          <w:sz w:val="20"/>
          <w:szCs w:val="20"/>
        </w:rPr>
        <w:t xml:space="preserve"> </w:t>
      </w:r>
      <w:r w:rsidRPr="006D6A0B">
        <w:rPr>
          <w:rFonts w:ascii="Georgia" w:hAnsi="Georgia" w:cs="Segoe UI"/>
          <w:color w:val="292929"/>
          <w:spacing w:val="-1"/>
          <w:sz w:val="20"/>
          <w:szCs w:val="20"/>
        </w:rPr>
        <w:t xml:space="preserve">4. Do Enter your </w:t>
      </w:r>
      <w:proofErr w:type="spellStart"/>
      <w:r w:rsidRPr="006D6A0B">
        <w:rPr>
          <w:rFonts w:ascii="Georgia" w:hAnsi="Georgia" w:cs="Segoe UI"/>
          <w:color w:val="292929"/>
          <w:spacing w:val="-1"/>
          <w:sz w:val="20"/>
          <w:szCs w:val="20"/>
        </w:rPr>
        <w:t>Github</w:t>
      </w:r>
      <w:proofErr w:type="spellEnd"/>
      <w:r w:rsidRPr="006D6A0B">
        <w:rPr>
          <w:rFonts w:ascii="Georgia" w:hAnsi="Georgia" w:cs="Segoe UI"/>
          <w:color w:val="292929"/>
          <w:spacing w:val="-1"/>
          <w:sz w:val="20"/>
          <w:szCs w:val="20"/>
        </w:rPr>
        <w:t xml:space="preserve"> </w:t>
      </w:r>
      <w:proofErr w:type="gramStart"/>
      <w:r w:rsidRPr="006D6A0B">
        <w:rPr>
          <w:rFonts w:ascii="Georgia" w:hAnsi="Georgia" w:cs="Segoe UI"/>
          <w:color w:val="292929"/>
          <w:spacing w:val="-1"/>
          <w:sz w:val="20"/>
          <w:szCs w:val="20"/>
        </w:rPr>
        <w:t>user name</w:t>
      </w:r>
      <w:proofErr w:type="gramEnd"/>
    </w:p>
    <w:p w14:paraId="41560715" w14:textId="77777777" w:rsidR="006D6A0B" w:rsidRDefault="006D6A0B" w:rsidP="00396DA3">
      <w:pPr>
        <w:rPr>
          <w:lang w:eastAsia="ko-KR"/>
        </w:rPr>
      </w:pPr>
    </w:p>
    <w:p w14:paraId="56C4C990" w14:textId="56756DD5" w:rsidR="006D6A0B" w:rsidRDefault="006D6A0B" w:rsidP="00396DA3">
      <w:pPr>
        <w:rPr>
          <w:lang w:eastAsia="ko-KR"/>
        </w:rPr>
      </w:pPr>
    </w:p>
    <w:p w14:paraId="72035A05" w14:textId="77777777" w:rsidR="006D6A0B" w:rsidRPr="003364FB" w:rsidRDefault="006D6A0B" w:rsidP="00396DA3">
      <w:pPr>
        <w:rPr>
          <w:lang w:eastAsia="ko-KR"/>
        </w:rPr>
      </w:pPr>
    </w:p>
    <w:sectPr w:rsidR="006D6A0B" w:rsidRPr="003364FB" w:rsidSect="002E5997">
      <w:headerReference w:type="default" r:id="rId90"/>
      <w:footerReference w:type="default" r:id="rId9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1350A4" w14:textId="77777777" w:rsidR="0077748D" w:rsidRDefault="0077748D" w:rsidP="00A33843">
      <w:pPr>
        <w:spacing w:after="0" w:line="240" w:lineRule="auto"/>
      </w:pPr>
      <w:r>
        <w:separator/>
      </w:r>
    </w:p>
  </w:endnote>
  <w:endnote w:type="continuationSeparator" w:id="0">
    <w:p w14:paraId="325BD2BC" w14:textId="77777777" w:rsidR="0077748D" w:rsidRDefault="0077748D" w:rsidP="00A33843">
      <w:pPr>
        <w:spacing w:after="0" w:line="240" w:lineRule="auto"/>
      </w:pPr>
      <w:r>
        <w:continuationSeparator/>
      </w:r>
    </w:p>
  </w:endnote>
  <w:endnote w:type="continuationNotice" w:id="1">
    <w:p w14:paraId="0F7E1D3B" w14:textId="77777777" w:rsidR="0077748D" w:rsidRDefault="0077748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F657DF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F657DF" w:rsidRPr="003F3259" w:rsidRDefault="00F657DF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F657DF" w:rsidRPr="003F3259" w:rsidRDefault="00F657DF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F657DF" w:rsidRPr="00AB710B" w:rsidRDefault="00F657DF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F657DF" w:rsidRPr="003F3259" w:rsidRDefault="00F657DF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F657DF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F657DF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F657DF" w:rsidRPr="000311E3" w:rsidRDefault="00F657DF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F657DF" w14:paraId="7AFC072F" w14:textId="77777777" w:rsidTr="001A0EF6">
      <w:tc>
        <w:tcPr>
          <w:tcW w:w="9540" w:type="dxa"/>
          <w:gridSpan w:val="2"/>
        </w:tcPr>
        <w:p w14:paraId="7AFC072D" w14:textId="77777777" w:rsidR="00F657DF" w:rsidRPr="001A0EF6" w:rsidRDefault="00F657D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F657DF" w:rsidRDefault="00F657D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F657DF" w14:paraId="7AFC0732" w14:textId="77777777" w:rsidTr="001A0EF6">
      <w:tc>
        <w:tcPr>
          <w:tcW w:w="5580" w:type="dxa"/>
        </w:tcPr>
        <w:p w14:paraId="7AFC0730" w14:textId="77777777" w:rsidR="00F657DF" w:rsidRDefault="00F657DF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193295F9" w:rsidR="00F657DF" w:rsidRDefault="00F657DF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39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66</w:t>
            </w:r>
          </w:fldSimple>
        </w:p>
      </w:tc>
    </w:tr>
  </w:tbl>
  <w:p w14:paraId="7AFC0733" w14:textId="77777777" w:rsidR="00F657DF" w:rsidRPr="004906B9" w:rsidRDefault="00F657DF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BE8117" w14:textId="77777777" w:rsidR="0077748D" w:rsidRDefault="0077748D" w:rsidP="00A33843">
      <w:pPr>
        <w:spacing w:after="0" w:line="240" w:lineRule="auto"/>
      </w:pPr>
      <w:r>
        <w:separator/>
      </w:r>
    </w:p>
  </w:footnote>
  <w:footnote w:type="continuationSeparator" w:id="0">
    <w:p w14:paraId="179CC5E9" w14:textId="77777777" w:rsidR="0077748D" w:rsidRDefault="0077748D" w:rsidP="00A33843">
      <w:pPr>
        <w:spacing w:after="0" w:line="240" w:lineRule="auto"/>
      </w:pPr>
      <w:r>
        <w:continuationSeparator/>
      </w:r>
    </w:p>
  </w:footnote>
  <w:footnote w:type="continuationNotice" w:id="1">
    <w:p w14:paraId="5050BED0" w14:textId="77777777" w:rsidR="0077748D" w:rsidRDefault="0077748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F657DF" w:rsidRPr="00385CAB" w:rsidRDefault="00F657DF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F657DF" w:rsidRDefault="00F657D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AE758CD"/>
    <w:multiLevelType w:val="hybridMultilevel"/>
    <w:tmpl w:val="FD86A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B25174"/>
    <w:multiLevelType w:val="multilevel"/>
    <w:tmpl w:val="2BEED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5475273"/>
    <w:multiLevelType w:val="hybridMultilevel"/>
    <w:tmpl w:val="7B42F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8"/>
  </w:num>
  <w:num w:numId="8">
    <w:abstractNumId w:val="7"/>
  </w:num>
  <w:num w:numId="9">
    <w:abstractNumId w:val="3"/>
  </w:num>
  <w:num w:numId="10">
    <w:abstractNumId w:val="5"/>
  </w:num>
  <w:num w:numId="11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0E3F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5E64"/>
    <w:rsid w:val="0002644A"/>
    <w:rsid w:val="0002650A"/>
    <w:rsid w:val="0002694B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64A"/>
    <w:rsid w:val="00071DC8"/>
    <w:rsid w:val="0007324E"/>
    <w:rsid w:val="0007479D"/>
    <w:rsid w:val="00075070"/>
    <w:rsid w:val="00075995"/>
    <w:rsid w:val="00076E75"/>
    <w:rsid w:val="00077FB4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6DF"/>
    <w:rsid w:val="00091B9C"/>
    <w:rsid w:val="000923E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446C"/>
    <w:rsid w:val="000B5040"/>
    <w:rsid w:val="000B65BE"/>
    <w:rsid w:val="000B71C1"/>
    <w:rsid w:val="000B75A3"/>
    <w:rsid w:val="000B7D1A"/>
    <w:rsid w:val="000B7DB6"/>
    <w:rsid w:val="000C0C24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0A8"/>
    <w:rsid w:val="000E3355"/>
    <w:rsid w:val="000E3AD1"/>
    <w:rsid w:val="000E3FE7"/>
    <w:rsid w:val="000E59DB"/>
    <w:rsid w:val="000E7DDE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21D"/>
    <w:rsid w:val="00100B27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842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27DB9"/>
    <w:rsid w:val="00130120"/>
    <w:rsid w:val="001315D7"/>
    <w:rsid w:val="00131E67"/>
    <w:rsid w:val="001324AF"/>
    <w:rsid w:val="0013250F"/>
    <w:rsid w:val="001327D4"/>
    <w:rsid w:val="001334B3"/>
    <w:rsid w:val="00134ABB"/>
    <w:rsid w:val="00134E12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5F3"/>
    <w:rsid w:val="00163607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2067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26F7"/>
    <w:rsid w:val="001A315B"/>
    <w:rsid w:val="001A3B55"/>
    <w:rsid w:val="001A3C47"/>
    <w:rsid w:val="001A53F6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0BB"/>
    <w:rsid w:val="001E1367"/>
    <w:rsid w:val="001E1931"/>
    <w:rsid w:val="001E2080"/>
    <w:rsid w:val="001E2941"/>
    <w:rsid w:val="001E3191"/>
    <w:rsid w:val="001E34BB"/>
    <w:rsid w:val="001E41F6"/>
    <w:rsid w:val="001E4349"/>
    <w:rsid w:val="001E4351"/>
    <w:rsid w:val="001E4439"/>
    <w:rsid w:val="001E4FE3"/>
    <w:rsid w:val="001E5088"/>
    <w:rsid w:val="001E56FC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0764"/>
    <w:rsid w:val="00201C54"/>
    <w:rsid w:val="00201F58"/>
    <w:rsid w:val="00202A3E"/>
    <w:rsid w:val="00202B95"/>
    <w:rsid w:val="00203D25"/>
    <w:rsid w:val="00204389"/>
    <w:rsid w:val="0020475C"/>
    <w:rsid w:val="002048D4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3D99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229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1FD1"/>
    <w:rsid w:val="00262645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36DF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1E98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A25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C79C4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5C7D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7AB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46F1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3F8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0B49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6B9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2689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66F6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07984"/>
    <w:rsid w:val="00410697"/>
    <w:rsid w:val="00412B99"/>
    <w:rsid w:val="00413279"/>
    <w:rsid w:val="00413F3D"/>
    <w:rsid w:val="0041443F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379A8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57EEB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4CC"/>
    <w:rsid w:val="004C66AA"/>
    <w:rsid w:val="004C71E4"/>
    <w:rsid w:val="004D0941"/>
    <w:rsid w:val="004D2B3E"/>
    <w:rsid w:val="004D2F77"/>
    <w:rsid w:val="004D3561"/>
    <w:rsid w:val="004D457F"/>
    <w:rsid w:val="004D53C6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A34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2C5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998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B7B94"/>
    <w:rsid w:val="005C0916"/>
    <w:rsid w:val="005C09DE"/>
    <w:rsid w:val="005C133C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92"/>
    <w:rsid w:val="005D5DF6"/>
    <w:rsid w:val="005D6021"/>
    <w:rsid w:val="005D765E"/>
    <w:rsid w:val="005E0173"/>
    <w:rsid w:val="005E19D5"/>
    <w:rsid w:val="005E1C30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242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59C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5DE1"/>
    <w:rsid w:val="00626384"/>
    <w:rsid w:val="006264D4"/>
    <w:rsid w:val="006278B7"/>
    <w:rsid w:val="00627DDB"/>
    <w:rsid w:val="00627EE0"/>
    <w:rsid w:val="00627F0B"/>
    <w:rsid w:val="00630F92"/>
    <w:rsid w:val="006315E3"/>
    <w:rsid w:val="00631655"/>
    <w:rsid w:val="00632686"/>
    <w:rsid w:val="0063403A"/>
    <w:rsid w:val="006345D3"/>
    <w:rsid w:val="0063592F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607C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6EC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A0B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835"/>
    <w:rsid w:val="006F2F21"/>
    <w:rsid w:val="006F4669"/>
    <w:rsid w:val="006F5AE3"/>
    <w:rsid w:val="006F6C82"/>
    <w:rsid w:val="006F782F"/>
    <w:rsid w:val="006F7C3D"/>
    <w:rsid w:val="00700823"/>
    <w:rsid w:val="00700C39"/>
    <w:rsid w:val="00700C41"/>
    <w:rsid w:val="00700E9F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411"/>
    <w:rsid w:val="00725F96"/>
    <w:rsid w:val="00726182"/>
    <w:rsid w:val="00726AD1"/>
    <w:rsid w:val="00727008"/>
    <w:rsid w:val="007272AA"/>
    <w:rsid w:val="00727545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9E6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48D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2E2E"/>
    <w:rsid w:val="00793DC2"/>
    <w:rsid w:val="007942D3"/>
    <w:rsid w:val="00794477"/>
    <w:rsid w:val="007954A6"/>
    <w:rsid w:val="007961F5"/>
    <w:rsid w:val="007961FA"/>
    <w:rsid w:val="00796658"/>
    <w:rsid w:val="00797F75"/>
    <w:rsid w:val="007A1D18"/>
    <w:rsid w:val="007A2193"/>
    <w:rsid w:val="007A2640"/>
    <w:rsid w:val="007A43E1"/>
    <w:rsid w:val="007A4AA7"/>
    <w:rsid w:val="007A5132"/>
    <w:rsid w:val="007A5234"/>
    <w:rsid w:val="007A54C5"/>
    <w:rsid w:val="007A5F3E"/>
    <w:rsid w:val="007B1EC8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3642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CD"/>
    <w:rsid w:val="00855EF7"/>
    <w:rsid w:val="00856A84"/>
    <w:rsid w:val="008602E2"/>
    <w:rsid w:val="0086077E"/>
    <w:rsid w:val="00861632"/>
    <w:rsid w:val="00862896"/>
    <w:rsid w:val="00862A32"/>
    <w:rsid w:val="008639DA"/>
    <w:rsid w:val="008647CC"/>
    <w:rsid w:val="00865E3A"/>
    <w:rsid w:val="00866310"/>
    <w:rsid w:val="00866D8A"/>
    <w:rsid w:val="00870A24"/>
    <w:rsid w:val="00872520"/>
    <w:rsid w:val="00873291"/>
    <w:rsid w:val="008804E9"/>
    <w:rsid w:val="008806DC"/>
    <w:rsid w:val="00880C27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C6516"/>
    <w:rsid w:val="008D066B"/>
    <w:rsid w:val="008D1864"/>
    <w:rsid w:val="008D1EE9"/>
    <w:rsid w:val="008D33B7"/>
    <w:rsid w:val="008D3B77"/>
    <w:rsid w:val="008D3BC3"/>
    <w:rsid w:val="008D49FE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17EE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3501"/>
    <w:rsid w:val="0090596D"/>
    <w:rsid w:val="00906D10"/>
    <w:rsid w:val="00906D3F"/>
    <w:rsid w:val="0091061F"/>
    <w:rsid w:val="00910701"/>
    <w:rsid w:val="009109E0"/>
    <w:rsid w:val="00910F95"/>
    <w:rsid w:val="00911650"/>
    <w:rsid w:val="009119D1"/>
    <w:rsid w:val="00912B0B"/>
    <w:rsid w:val="009134E1"/>
    <w:rsid w:val="00914799"/>
    <w:rsid w:val="00914F1D"/>
    <w:rsid w:val="009151E7"/>
    <w:rsid w:val="00916251"/>
    <w:rsid w:val="0091654A"/>
    <w:rsid w:val="009173BF"/>
    <w:rsid w:val="00917896"/>
    <w:rsid w:val="00920F40"/>
    <w:rsid w:val="00921A1C"/>
    <w:rsid w:val="00922C16"/>
    <w:rsid w:val="0092410B"/>
    <w:rsid w:val="00925A7B"/>
    <w:rsid w:val="00925CC8"/>
    <w:rsid w:val="00926831"/>
    <w:rsid w:val="00927451"/>
    <w:rsid w:val="00927B61"/>
    <w:rsid w:val="00930588"/>
    <w:rsid w:val="00931716"/>
    <w:rsid w:val="00931937"/>
    <w:rsid w:val="00931C84"/>
    <w:rsid w:val="00932600"/>
    <w:rsid w:val="00932FF4"/>
    <w:rsid w:val="009335EF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4214"/>
    <w:rsid w:val="00957BAB"/>
    <w:rsid w:val="00957E04"/>
    <w:rsid w:val="00957FE7"/>
    <w:rsid w:val="00961FD1"/>
    <w:rsid w:val="00962176"/>
    <w:rsid w:val="00963F5A"/>
    <w:rsid w:val="00964854"/>
    <w:rsid w:val="00967B04"/>
    <w:rsid w:val="00971D13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0B49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4B9D"/>
    <w:rsid w:val="009C5854"/>
    <w:rsid w:val="009C58F9"/>
    <w:rsid w:val="009C5E30"/>
    <w:rsid w:val="009C676C"/>
    <w:rsid w:val="009D065C"/>
    <w:rsid w:val="009D0980"/>
    <w:rsid w:val="009D153F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205"/>
    <w:rsid w:val="009E4360"/>
    <w:rsid w:val="009E571F"/>
    <w:rsid w:val="009E592E"/>
    <w:rsid w:val="009E65EE"/>
    <w:rsid w:val="009E7B22"/>
    <w:rsid w:val="009F00BC"/>
    <w:rsid w:val="009F29A3"/>
    <w:rsid w:val="009F2A50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5DC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89B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2D4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3F0F"/>
    <w:rsid w:val="00A85343"/>
    <w:rsid w:val="00A85C08"/>
    <w:rsid w:val="00A85CE6"/>
    <w:rsid w:val="00A86574"/>
    <w:rsid w:val="00A87368"/>
    <w:rsid w:val="00A877FE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0EAA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4E4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1CE6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2552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131"/>
    <w:rsid w:val="00B95C9D"/>
    <w:rsid w:val="00B96F2B"/>
    <w:rsid w:val="00B970F6"/>
    <w:rsid w:val="00BA0769"/>
    <w:rsid w:val="00BA359F"/>
    <w:rsid w:val="00BA4346"/>
    <w:rsid w:val="00BA4F9A"/>
    <w:rsid w:val="00BA55E0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4736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87C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11C"/>
    <w:rsid w:val="00BE17A4"/>
    <w:rsid w:val="00BE29BA"/>
    <w:rsid w:val="00BE312E"/>
    <w:rsid w:val="00BE36A5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52D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175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078A"/>
    <w:rsid w:val="00C32BF7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34B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71C"/>
    <w:rsid w:val="00C71F96"/>
    <w:rsid w:val="00C72B8F"/>
    <w:rsid w:val="00C73BDC"/>
    <w:rsid w:val="00C74798"/>
    <w:rsid w:val="00C74F27"/>
    <w:rsid w:val="00C75230"/>
    <w:rsid w:val="00C7586F"/>
    <w:rsid w:val="00C75AAC"/>
    <w:rsid w:val="00C760E6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77A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5985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4C6F"/>
    <w:rsid w:val="00CF572D"/>
    <w:rsid w:val="00CF69D5"/>
    <w:rsid w:val="00CF7388"/>
    <w:rsid w:val="00D0015E"/>
    <w:rsid w:val="00D0044A"/>
    <w:rsid w:val="00D015CA"/>
    <w:rsid w:val="00D03167"/>
    <w:rsid w:val="00D0349A"/>
    <w:rsid w:val="00D03F20"/>
    <w:rsid w:val="00D04014"/>
    <w:rsid w:val="00D041E3"/>
    <w:rsid w:val="00D0426E"/>
    <w:rsid w:val="00D05B71"/>
    <w:rsid w:val="00D06689"/>
    <w:rsid w:val="00D077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120A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3"/>
    <w:rsid w:val="00D3378D"/>
    <w:rsid w:val="00D34400"/>
    <w:rsid w:val="00D3584D"/>
    <w:rsid w:val="00D37170"/>
    <w:rsid w:val="00D4032C"/>
    <w:rsid w:val="00D40746"/>
    <w:rsid w:val="00D4211A"/>
    <w:rsid w:val="00D43735"/>
    <w:rsid w:val="00D45163"/>
    <w:rsid w:val="00D45454"/>
    <w:rsid w:val="00D457A8"/>
    <w:rsid w:val="00D45DC7"/>
    <w:rsid w:val="00D46B03"/>
    <w:rsid w:val="00D47741"/>
    <w:rsid w:val="00D47751"/>
    <w:rsid w:val="00D50927"/>
    <w:rsid w:val="00D52538"/>
    <w:rsid w:val="00D52BD7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1CC8"/>
    <w:rsid w:val="00D72AFC"/>
    <w:rsid w:val="00D73F4A"/>
    <w:rsid w:val="00D74A04"/>
    <w:rsid w:val="00D75377"/>
    <w:rsid w:val="00D75ABB"/>
    <w:rsid w:val="00D75E49"/>
    <w:rsid w:val="00D76B73"/>
    <w:rsid w:val="00D8022F"/>
    <w:rsid w:val="00D80D8B"/>
    <w:rsid w:val="00D81AF9"/>
    <w:rsid w:val="00D81D38"/>
    <w:rsid w:val="00D82F4D"/>
    <w:rsid w:val="00D84363"/>
    <w:rsid w:val="00D868C5"/>
    <w:rsid w:val="00D8703C"/>
    <w:rsid w:val="00D87099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AA2"/>
    <w:rsid w:val="00DA1C79"/>
    <w:rsid w:val="00DA2030"/>
    <w:rsid w:val="00DA2319"/>
    <w:rsid w:val="00DA2953"/>
    <w:rsid w:val="00DA2FD4"/>
    <w:rsid w:val="00DA36FD"/>
    <w:rsid w:val="00DA42B3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6DE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4E95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070D4"/>
    <w:rsid w:val="00E10E44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6737"/>
    <w:rsid w:val="00E27047"/>
    <w:rsid w:val="00E27162"/>
    <w:rsid w:val="00E304F3"/>
    <w:rsid w:val="00E30AE4"/>
    <w:rsid w:val="00E30DD2"/>
    <w:rsid w:val="00E31E40"/>
    <w:rsid w:val="00E3207D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2FB8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2C7C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6F7E"/>
    <w:rsid w:val="00E77D15"/>
    <w:rsid w:val="00E803C6"/>
    <w:rsid w:val="00E81630"/>
    <w:rsid w:val="00E83807"/>
    <w:rsid w:val="00E8462D"/>
    <w:rsid w:val="00E8504D"/>
    <w:rsid w:val="00E85E72"/>
    <w:rsid w:val="00E867F8"/>
    <w:rsid w:val="00E86856"/>
    <w:rsid w:val="00E87117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9C2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391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02"/>
    <w:rsid w:val="00EF1CD2"/>
    <w:rsid w:val="00EF2EF6"/>
    <w:rsid w:val="00EF3788"/>
    <w:rsid w:val="00EF3D4C"/>
    <w:rsid w:val="00EF419B"/>
    <w:rsid w:val="00EF4BE1"/>
    <w:rsid w:val="00F0051A"/>
    <w:rsid w:val="00F016DD"/>
    <w:rsid w:val="00F017DA"/>
    <w:rsid w:val="00F01DD4"/>
    <w:rsid w:val="00F0296C"/>
    <w:rsid w:val="00F034BA"/>
    <w:rsid w:val="00F03510"/>
    <w:rsid w:val="00F03DEE"/>
    <w:rsid w:val="00F05E4C"/>
    <w:rsid w:val="00F06613"/>
    <w:rsid w:val="00F06D07"/>
    <w:rsid w:val="00F0724C"/>
    <w:rsid w:val="00F07BDE"/>
    <w:rsid w:val="00F07FC5"/>
    <w:rsid w:val="00F10E3F"/>
    <w:rsid w:val="00F11E79"/>
    <w:rsid w:val="00F1255B"/>
    <w:rsid w:val="00F12764"/>
    <w:rsid w:val="00F12E16"/>
    <w:rsid w:val="00F14F98"/>
    <w:rsid w:val="00F15B84"/>
    <w:rsid w:val="00F16698"/>
    <w:rsid w:val="00F21FDC"/>
    <w:rsid w:val="00F22522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57DF"/>
    <w:rsid w:val="00F6628A"/>
    <w:rsid w:val="00F66DC4"/>
    <w:rsid w:val="00F66E85"/>
    <w:rsid w:val="00F67338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76B30"/>
    <w:rsid w:val="00F7721C"/>
    <w:rsid w:val="00F802BE"/>
    <w:rsid w:val="00F808A8"/>
    <w:rsid w:val="00F818AE"/>
    <w:rsid w:val="00F8201D"/>
    <w:rsid w:val="00F8214F"/>
    <w:rsid w:val="00F82BAD"/>
    <w:rsid w:val="00F83595"/>
    <w:rsid w:val="00F839B3"/>
    <w:rsid w:val="00F84EB2"/>
    <w:rsid w:val="00F84FD7"/>
    <w:rsid w:val="00F8543A"/>
    <w:rsid w:val="00F86B5C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3FB"/>
    <w:rsid w:val="00FC77A5"/>
    <w:rsid w:val="00FD0BF7"/>
    <w:rsid w:val="00FD0CF8"/>
    <w:rsid w:val="00FD29BA"/>
    <w:rsid w:val="00FD2DF7"/>
    <w:rsid w:val="00FD38AC"/>
    <w:rsid w:val="00FD3E39"/>
    <w:rsid w:val="00FD40FF"/>
    <w:rsid w:val="00FD4D0D"/>
    <w:rsid w:val="00FD52A7"/>
    <w:rsid w:val="00FD782C"/>
    <w:rsid w:val="00FE0897"/>
    <w:rsid w:val="00FE28FD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customStyle="1" w:styleId="21">
    <w:name w:val="확인되지 않은 멘션2"/>
    <w:basedOn w:val="a0"/>
    <w:uiPriority w:val="99"/>
    <w:semiHidden/>
    <w:unhideWhenUsed/>
    <w:rsid w:val="00353A40"/>
    <w:rPr>
      <w:color w:val="605E5C"/>
      <w:shd w:val="clear" w:color="auto" w:fill="E1DFDD"/>
    </w:rPr>
  </w:style>
  <w:style w:type="character" w:customStyle="1" w:styleId="od">
    <w:name w:val="od"/>
    <w:basedOn w:val="a0"/>
    <w:rsid w:val="00F8201D"/>
  </w:style>
  <w:style w:type="character" w:customStyle="1" w:styleId="ev">
    <w:name w:val="ev"/>
    <w:basedOn w:val="a0"/>
    <w:rsid w:val="00F8201D"/>
  </w:style>
  <w:style w:type="character" w:customStyle="1" w:styleId="31">
    <w:name w:val="확인되지 않은 멘션3"/>
    <w:basedOn w:val="a0"/>
    <w:uiPriority w:val="99"/>
    <w:semiHidden/>
    <w:unhideWhenUsed/>
    <w:rsid w:val="00BE111C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F76B30"/>
    <w:rPr>
      <w:color w:val="605E5C"/>
      <w:shd w:val="clear" w:color="auto" w:fill="E1DFDD"/>
    </w:rPr>
  </w:style>
  <w:style w:type="paragraph" w:customStyle="1" w:styleId="ho">
    <w:name w:val="ho"/>
    <w:basedOn w:val="a"/>
    <w:rsid w:val="006D6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255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702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76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632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402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6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08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842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060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184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420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98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6990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963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95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44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3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3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76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89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207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22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505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4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8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217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611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77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649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804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851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887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85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777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58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68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4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83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62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829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0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37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11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753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20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395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840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42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10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://github.com/chaconinc/DbConnector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hyperlink" Target="https://medium.com/@zoegroes/easy-quick-setting-up-tortoisegit-credential-bccc8baf802f" TargetMode="External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angguKang/test-1.git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hyperlink" Target="https://curryyou.tistory.com/344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header" Target="header1.xm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mailto:kangsanggu74@gmail.com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3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SangguKang/test-1.gi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1E668A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8717A"/>
    <w:rsid w:val="002A326E"/>
    <w:rsid w:val="002B1BFE"/>
    <w:rsid w:val="002B2B37"/>
    <w:rsid w:val="002D036E"/>
    <w:rsid w:val="002F076A"/>
    <w:rsid w:val="00310ECB"/>
    <w:rsid w:val="00325C3B"/>
    <w:rsid w:val="00327612"/>
    <w:rsid w:val="00330C99"/>
    <w:rsid w:val="00334D57"/>
    <w:rsid w:val="00341669"/>
    <w:rsid w:val="0034504A"/>
    <w:rsid w:val="003525CF"/>
    <w:rsid w:val="00352A1B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028F"/>
    <w:rsid w:val="00562A10"/>
    <w:rsid w:val="00563F6C"/>
    <w:rsid w:val="0057127F"/>
    <w:rsid w:val="005D1E09"/>
    <w:rsid w:val="005D2029"/>
    <w:rsid w:val="00607983"/>
    <w:rsid w:val="006166C8"/>
    <w:rsid w:val="00617DA6"/>
    <w:rsid w:val="0065003A"/>
    <w:rsid w:val="006548DA"/>
    <w:rsid w:val="0068048A"/>
    <w:rsid w:val="006A03DC"/>
    <w:rsid w:val="006A5C89"/>
    <w:rsid w:val="006C3583"/>
    <w:rsid w:val="00710F58"/>
    <w:rsid w:val="00711263"/>
    <w:rsid w:val="007126BC"/>
    <w:rsid w:val="00713406"/>
    <w:rsid w:val="0071545A"/>
    <w:rsid w:val="00733941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34BCB"/>
    <w:rsid w:val="00947F20"/>
    <w:rsid w:val="009521AB"/>
    <w:rsid w:val="00954929"/>
    <w:rsid w:val="00975433"/>
    <w:rsid w:val="009815BD"/>
    <w:rsid w:val="00982AC7"/>
    <w:rsid w:val="009A0AD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170DC"/>
    <w:rsid w:val="00B60EBA"/>
    <w:rsid w:val="00B6451A"/>
    <w:rsid w:val="00BB3FCF"/>
    <w:rsid w:val="00BE1852"/>
    <w:rsid w:val="00BE6685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54E92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0718C"/>
    <w:rsid w:val="00F1441E"/>
    <w:rsid w:val="00F26596"/>
    <w:rsid w:val="00F36F98"/>
    <w:rsid w:val="00F5283E"/>
    <w:rsid w:val="00F73F57"/>
    <w:rsid w:val="00F77181"/>
    <w:rsid w:val="00FA5CB4"/>
    <w:rsid w:val="00FD1CB3"/>
    <w:rsid w:val="00FD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4154C5AD-DBA4-4413-A38F-FF801F06F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96</TotalTime>
  <Pages>70</Pages>
  <Words>8831</Words>
  <Characters>50342</Characters>
  <Application>Microsoft Office Word</Application>
  <DocSecurity>0</DocSecurity>
  <Lines>419</Lines>
  <Paragraphs>118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59055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23</cp:revision>
  <cp:lastPrinted>2016-05-11T05:52:00Z</cp:lastPrinted>
  <dcterms:created xsi:type="dcterms:W3CDTF">2020-02-25T11:29:00Z</dcterms:created>
  <dcterms:modified xsi:type="dcterms:W3CDTF">2022-01-13T13:52:00Z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