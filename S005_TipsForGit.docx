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88272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88272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88272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88272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88272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88272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88272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88272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88272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88272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88272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88272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88272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88272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9491383"/>
      <w:r>
        <w:rPr>
          <w:lang w:eastAsia="ko-KR"/>
        </w:rPr>
        <w:t>Git</w:t>
      </w:r>
      <w:bookmarkEnd w:id="2"/>
      <w:bookmarkEnd w:id="3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9491385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9491386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9491387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9491388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25B171EB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lastRenderedPageBreak/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lastRenderedPageBreak/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proofErr w:type="gramStart"/>
      <w:r w:rsidR="00D8754C">
        <w:rPr>
          <w:lang w:eastAsia="ko-KR"/>
        </w:rPr>
        <w:t>user.email</w:t>
      </w:r>
      <w:proofErr w:type="spellEnd"/>
      <w:proofErr w:type="gramEnd"/>
      <w:r w:rsidR="00D8754C">
        <w:rPr>
          <w:lang w:eastAsia="ko-KR"/>
        </w:rPr>
        <w:t xml:space="preserve"> </w:t>
      </w:r>
      <w:hyperlink r:id="rId23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0CD5409A" w:rsidR="00525060" w:rsidRPr="00353A40" w:rsidRDefault="00353A40" w:rsidP="00120B0B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  <w:bookmarkStart w:id="13" w:name="_GoBack"/>
      <w:bookmarkEnd w:id="13"/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lastRenderedPageBreak/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</w:r>
      <w:r w:rsidR="00D70CB7">
        <w:rPr>
          <w:lang w:eastAsia="ko-KR"/>
        </w:rPr>
        <w:lastRenderedPageBreak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</w:r>
      <w:r w:rsidR="006F5AE3">
        <w:rPr>
          <w:lang w:eastAsia="ko-KR"/>
        </w:rPr>
        <w:lastRenderedPageBreak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30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4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14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5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5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6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6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7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7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8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8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9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9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20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20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21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21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22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22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23" w:name="_리모트_저장소"/>
      <w:bookmarkStart w:id="24" w:name="_Toc29491398"/>
      <w:bookmarkEnd w:id="23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24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25" w:name="_Toc29491399"/>
      <w:r>
        <w:rPr>
          <w:rFonts w:hint="eastAsia"/>
          <w:lang w:eastAsia="ko-KR"/>
        </w:rPr>
        <w:t>태그</w:t>
      </w:r>
      <w:bookmarkEnd w:id="25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6" w:name="_Toc29491400"/>
      <w:proofErr w:type="spellStart"/>
      <w:r>
        <w:rPr>
          <w:rFonts w:hint="eastAsia"/>
          <w:lang w:eastAsia="ko-KR"/>
        </w:rPr>
        <w:t>브랜치</w:t>
      </w:r>
      <w:bookmarkEnd w:id="26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7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7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8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8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9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9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30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30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31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31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32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32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33" w:name="_Toc29491407"/>
      <w:r>
        <w:rPr>
          <w:lang w:eastAsia="ko-KR"/>
        </w:rPr>
        <w:t>HEAD</w:t>
      </w:r>
      <w:bookmarkEnd w:id="33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34" w:name="_Toc29491408"/>
      <w:r>
        <w:rPr>
          <w:lang w:eastAsia="ko-KR"/>
        </w:rPr>
        <w:t>Tools</w:t>
      </w:r>
      <w:bookmarkEnd w:id="34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35" w:name="_Toc29491409"/>
      <w:r>
        <w:rPr>
          <w:lang w:eastAsia="ko-KR"/>
        </w:rPr>
        <w:t>Beyond Compare</w:t>
      </w:r>
      <w:bookmarkEnd w:id="35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>
        <w:rPr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조상이다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그래서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BASE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LOCAL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REMOTE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6" w:name="_Toc21592086"/>
      <w:bookmarkStart w:id="37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6"/>
      <w:bookmarkEnd w:id="3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8" w:name="_Toc21592087"/>
      <w:bookmarkStart w:id="39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8"/>
      <w:bookmarkEnd w:id="3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75"/>
      <w:footerReference w:type="default" r:id="rId7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120BE0" w14:textId="77777777" w:rsidR="00882727" w:rsidRDefault="00882727" w:rsidP="00A33843">
      <w:pPr>
        <w:spacing w:after="0" w:line="240" w:lineRule="auto"/>
      </w:pPr>
      <w:r>
        <w:separator/>
      </w:r>
    </w:p>
  </w:endnote>
  <w:endnote w:type="continuationSeparator" w:id="0">
    <w:p w14:paraId="68F01640" w14:textId="77777777" w:rsidR="00882727" w:rsidRDefault="00882727" w:rsidP="00A33843">
      <w:pPr>
        <w:spacing w:after="0" w:line="240" w:lineRule="auto"/>
      </w:pPr>
      <w:r>
        <w:continuationSeparator/>
      </w:r>
    </w:p>
  </w:endnote>
  <w:endnote w:type="continuationNotice" w:id="1">
    <w:p w14:paraId="57F89D4A" w14:textId="77777777" w:rsidR="00882727" w:rsidRDefault="0088272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CC43B3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CC43B3" w:rsidRPr="003F3259" w:rsidRDefault="00CC43B3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CC43B3" w:rsidRPr="003F3259" w:rsidRDefault="00CC43B3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CC43B3" w:rsidRPr="00AB710B" w:rsidRDefault="00CC43B3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CC43B3" w:rsidRPr="003F3259" w:rsidRDefault="00CC43B3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CC43B3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CC43B3" w:rsidRPr="003F3259" w:rsidRDefault="00CC43B3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CC43B3" w:rsidRPr="003F3259" w:rsidRDefault="00CC43B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CC43B3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CC43B3" w:rsidRPr="003F3259" w:rsidRDefault="00CC43B3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CC43B3" w:rsidRPr="000311E3" w:rsidRDefault="00CC43B3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CC43B3" w14:paraId="7AFC072F" w14:textId="77777777" w:rsidTr="001A0EF6">
      <w:tc>
        <w:tcPr>
          <w:tcW w:w="9540" w:type="dxa"/>
          <w:gridSpan w:val="2"/>
        </w:tcPr>
        <w:p w14:paraId="7AFC072D" w14:textId="77777777" w:rsidR="00CC43B3" w:rsidRPr="001A0EF6" w:rsidRDefault="00CC43B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CC43B3" w:rsidRDefault="00CC43B3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CC43B3" w14:paraId="7AFC0732" w14:textId="77777777" w:rsidTr="001A0EF6">
      <w:tc>
        <w:tcPr>
          <w:tcW w:w="5580" w:type="dxa"/>
        </w:tcPr>
        <w:p w14:paraId="7AFC0730" w14:textId="77777777" w:rsidR="00CC43B3" w:rsidRDefault="00CC43B3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CC43B3" w:rsidRDefault="00CC43B3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34</w:t>
            </w:r>
          </w:fldSimple>
        </w:p>
      </w:tc>
    </w:tr>
  </w:tbl>
  <w:p w14:paraId="7AFC0733" w14:textId="77777777" w:rsidR="00CC43B3" w:rsidRPr="004906B9" w:rsidRDefault="00CC43B3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77FEC0" w14:textId="77777777" w:rsidR="00882727" w:rsidRDefault="00882727" w:rsidP="00A33843">
      <w:pPr>
        <w:spacing w:after="0" w:line="240" w:lineRule="auto"/>
      </w:pPr>
      <w:r>
        <w:separator/>
      </w:r>
    </w:p>
  </w:footnote>
  <w:footnote w:type="continuationSeparator" w:id="0">
    <w:p w14:paraId="6F81D012" w14:textId="77777777" w:rsidR="00882727" w:rsidRDefault="00882727" w:rsidP="00A33843">
      <w:pPr>
        <w:spacing w:after="0" w:line="240" w:lineRule="auto"/>
      </w:pPr>
      <w:r>
        <w:continuationSeparator/>
      </w:r>
    </w:p>
  </w:footnote>
  <w:footnote w:type="continuationNotice" w:id="1">
    <w:p w14:paraId="545E4BE1" w14:textId="77777777" w:rsidR="00882727" w:rsidRDefault="0088272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CC43B3" w:rsidRPr="00385CAB" w:rsidRDefault="00CC43B3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CC43B3" w:rsidRDefault="00CC43B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7029F"/>
    <w:rsid w:val="00471A88"/>
    <w:rsid w:val="00471F4A"/>
    <w:rsid w:val="00473246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5060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A1E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61FA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70834"/>
    <w:rsid w:val="00C70CB8"/>
    <w:rsid w:val="00C711B3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1E79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353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github.com/chaconinc/DbConnector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mailto:kangsanggu74@gmail.com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64F6"/>
    <w:rsid w:val="00AB727D"/>
    <w:rsid w:val="00AB7F40"/>
    <w:rsid w:val="00AC1C5D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B33294F8-390F-4D16-83D6-5789C284F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358</TotalTime>
  <Pages>45</Pages>
  <Words>2932</Words>
  <Characters>16715</Characters>
  <Application>Microsoft Office Word</Application>
  <DocSecurity>0</DocSecurity>
  <Lines>139</Lines>
  <Paragraphs>39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19608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강 상구</cp:lastModifiedBy>
  <cp:revision>19</cp:revision>
  <cp:lastPrinted>2016-05-11T05:52:00Z</cp:lastPrinted>
  <dcterms:created xsi:type="dcterms:W3CDTF">2020-01-20T11:25:00Z</dcterms:created>
  <dcterms:modified xsi:type="dcterms:W3CDTF">2020-02-02T13:50:00Z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