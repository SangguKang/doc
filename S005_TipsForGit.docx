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A620B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A620B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A620B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A620B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A620B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A620B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3321E1C3" w14:textId="35DEC2F1" w:rsidR="009B4F6B" w:rsidRDefault="009B4F6B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lastRenderedPageBreak/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lastRenderedPageBreak/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r w:rsidR="00450C45">
        <w:rPr>
          <w:lang w:eastAsia="ko-KR"/>
        </w:rPr>
        <w:lastRenderedPageBreak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4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  <w:bookmarkStart w:id="13" w:name="_GoBack"/>
      <w:bookmarkEnd w:id="13"/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lastRenderedPageBreak/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1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059C7" w14:textId="77777777" w:rsidR="00A620BA" w:rsidRDefault="00A620BA" w:rsidP="00A33843">
      <w:pPr>
        <w:spacing w:after="0" w:line="240" w:lineRule="auto"/>
      </w:pPr>
      <w:r>
        <w:separator/>
      </w:r>
    </w:p>
  </w:endnote>
  <w:endnote w:type="continuationSeparator" w:id="0">
    <w:p w14:paraId="4B4F40D1" w14:textId="77777777" w:rsidR="00A620BA" w:rsidRDefault="00A620BA" w:rsidP="00A33843">
      <w:pPr>
        <w:spacing w:after="0" w:line="240" w:lineRule="auto"/>
      </w:pPr>
      <w:r>
        <w:continuationSeparator/>
      </w:r>
    </w:p>
  </w:endnote>
  <w:endnote w:type="continuationNotice" w:id="1">
    <w:p w14:paraId="6B19DAFF" w14:textId="77777777" w:rsidR="00A620BA" w:rsidRDefault="00A620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B4F6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B4F6B" w:rsidRPr="003F3259" w:rsidRDefault="009B4F6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B4F6B" w:rsidRPr="003F3259" w:rsidRDefault="009B4F6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B4F6B" w:rsidRPr="00AB710B" w:rsidRDefault="009B4F6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B4F6B" w:rsidRPr="003F3259" w:rsidRDefault="009B4F6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B4F6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B4F6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B4F6B" w:rsidRPr="000311E3" w:rsidRDefault="009B4F6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B4F6B" w14:paraId="7AFC072F" w14:textId="77777777" w:rsidTr="001A0EF6">
      <w:tc>
        <w:tcPr>
          <w:tcW w:w="9540" w:type="dxa"/>
          <w:gridSpan w:val="2"/>
        </w:tcPr>
        <w:p w14:paraId="7AFC072D" w14:textId="77777777" w:rsidR="009B4F6B" w:rsidRPr="001A0EF6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B4F6B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B4F6B" w14:paraId="7AFC0732" w14:textId="77777777" w:rsidTr="001A0EF6">
      <w:tc>
        <w:tcPr>
          <w:tcW w:w="5580" w:type="dxa"/>
        </w:tcPr>
        <w:p w14:paraId="7AFC0730" w14:textId="77777777" w:rsidR="009B4F6B" w:rsidRDefault="009B4F6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9B4F6B" w:rsidRDefault="009B4F6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9B4F6B" w:rsidRPr="004906B9" w:rsidRDefault="009B4F6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49B15" w14:textId="77777777" w:rsidR="00A620BA" w:rsidRDefault="00A620BA" w:rsidP="00A33843">
      <w:pPr>
        <w:spacing w:after="0" w:line="240" w:lineRule="auto"/>
      </w:pPr>
      <w:r>
        <w:separator/>
      </w:r>
    </w:p>
  </w:footnote>
  <w:footnote w:type="continuationSeparator" w:id="0">
    <w:p w14:paraId="4750F39E" w14:textId="77777777" w:rsidR="00A620BA" w:rsidRDefault="00A620BA" w:rsidP="00A33843">
      <w:pPr>
        <w:spacing w:after="0" w:line="240" w:lineRule="auto"/>
      </w:pPr>
      <w:r>
        <w:continuationSeparator/>
      </w:r>
    </w:p>
  </w:footnote>
  <w:footnote w:type="continuationNotice" w:id="1">
    <w:p w14:paraId="724C6C7A" w14:textId="77777777" w:rsidR="00A620BA" w:rsidRDefault="00A620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9B4F6B" w:rsidRPr="00385CAB" w:rsidRDefault="009B4F6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9B4F6B" w:rsidRDefault="009B4F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2BE1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mailto:kangsanggu74@gmail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github.com/chaconinc/DbConnector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46CEE7-72CB-42CB-983C-EA57E845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420</TotalTime>
  <Pages>46</Pages>
  <Words>2984</Words>
  <Characters>17009</Characters>
  <Application>Microsoft Office Word</Application>
  <DocSecurity>0</DocSecurity>
  <Lines>141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31</cp:revision>
  <cp:lastPrinted>2016-05-11T05:52:00Z</cp:lastPrinted>
  <dcterms:created xsi:type="dcterms:W3CDTF">2020-01-20T11:25:00Z</dcterms:created>
  <dcterms:modified xsi:type="dcterms:W3CDTF">2020-02-10T15:14:00Z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