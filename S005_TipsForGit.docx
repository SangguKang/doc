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A85CE6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A85CE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A85CE6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A85CE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77777777" w:rsidR="00AA7AC8" w:rsidRDefault="00AA7AC8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lastRenderedPageBreak/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lastRenderedPageBreak/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r w:rsidR="00BE312E">
        <w:rPr>
          <w:rFonts w:hint="eastAsia"/>
          <w:lang w:eastAsia="ko-KR"/>
        </w:rPr>
        <w:t>브랜치는</w:t>
      </w:r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lastRenderedPageBreak/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리버트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-fd</w:t>
            </w:r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브렌치에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리베이싱</w:t>
      </w:r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Usng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lessons..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/Users/emmajane/Git/1234000002182/.git/rebase-apply/patch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mergetool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You must edit all merge confilicts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275028">
        <w:tc>
          <w:tcPr>
            <w:tcW w:w="9350" w:type="dxa"/>
          </w:tcPr>
          <w:p w14:paraId="47D7E03D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275028">
            <w:pPr>
              <w:rPr>
                <w:lang w:eastAsia="ko-KR"/>
              </w:rPr>
            </w:pPr>
          </w:p>
          <w:p w14:paraId="4C8A6EF2" w14:textId="77777777" w:rsidR="009134E1" w:rsidRDefault="009134E1" w:rsidP="00275028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(use “git reset HEAD &lt;file&gt;… “ to unstage)</w:t>
            </w:r>
          </w:p>
          <w:p w14:paraId="3280667E" w14:textId="77777777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275028">
            <w:pPr>
              <w:rPr>
                <w:lang w:eastAsia="ko-KR"/>
              </w:rPr>
            </w:pPr>
          </w:p>
          <w:p w14:paraId="2F9CA798" w14:textId="77777777" w:rsidR="009134E1" w:rsidRDefault="009134E1" w:rsidP="00275028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275028">
            <w:pPr>
              <w:rPr>
                <w:lang w:eastAsia="ko-KR"/>
              </w:rPr>
            </w:pPr>
          </w:p>
          <w:p w14:paraId="152C4FBE" w14:textId="55E44710" w:rsidR="009134E1" w:rsidRDefault="009134E1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>git add book.asciidoc</w:t>
      </w:r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275028">
        <w:tc>
          <w:tcPr>
            <w:tcW w:w="9350" w:type="dxa"/>
          </w:tcPr>
          <w:p w14:paraId="2944FE2C" w14:textId="77777777" w:rsidR="00404656" w:rsidRDefault="00404656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</w:t>
            </w:r>
            <w:r w:rsidRPr="00E132E3">
              <w:rPr>
                <w:color w:val="00B0F0"/>
                <w:lang w:eastAsia="ko-KR"/>
              </w:rPr>
              <w:t xml:space="preserve"> conflicts </w:t>
            </w:r>
            <w:r w:rsidRPr="00E132E3">
              <w:rPr>
                <w:color w:val="00B0F0"/>
                <w:lang w:eastAsia="ko-KR"/>
              </w:rPr>
              <w:t>fixed:</w:t>
            </w:r>
            <w:r w:rsidRPr="00E132E3">
              <w:rPr>
                <w:color w:val="00B0F0"/>
                <w:lang w:eastAsia="ko-KR"/>
              </w:rPr>
              <w:t xml:space="preserve">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275028">
            <w:pPr>
              <w:rPr>
                <w:lang w:eastAsia="ko-KR"/>
              </w:rPr>
            </w:pPr>
          </w:p>
          <w:p w14:paraId="25071DE7" w14:textId="31CF0A43" w:rsidR="00404656" w:rsidRDefault="00404656" w:rsidP="00275028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Changes to be commited:</w:t>
            </w:r>
          </w:p>
          <w:p w14:paraId="3AF090FD" w14:textId="3E9AE580" w:rsidR="00404656" w:rsidRDefault="00404656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(use “git reset HEAD &lt;file&gt;… “ to unstage)</w:t>
            </w:r>
          </w:p>
          <w:p w14:paraId="57634267" w14:textId="77777777" w:rsidR="00404656" w:rsidRDefault="00404656" w:rsidP="00275028">
            <w:pPr>
              <w:rPr>
                <w:lang w:eastAsia="ko-KR"/>
              </w:rPr>
            </w:pPr>
          </w:p>
          <w:p w14:paraId="7F43C9E0" w14:textId="29F11D1F" w:rsidR="00404656" w:rsidRDefault="00404656" w:rsidP="00275028">
            <w:pPr>
              <w:rPr>
                <w:lang w:eastAsia="ko-KR"/>
              </w:rPr>
            </w:pPr>
            <w:r>
              <w:rPr>
                <w:lang w:eastAsia="ko-KR"/>
              </w:rPr>
              <w:t>modified: book.asciidoc</w:t>
            </w:r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14:paraId="454A5D4D" w14:textId="4D5793BD" w:rsidR="001D73B9" w:rsidRDefault="001D73B9" w:rsidP="007C6465">
      <w:pPr>
        <w:rPr>
          <w:lang w:eastAsia="ko-KR"/>
        </w:rPr>
      </w:pPr>
    </w:p>
    <w:p w14:paraId="33CB95AC" w14:textId="39D07F7F" w:rsidR="00781309" w:rsidRDefault="00781309" w:rsidP="007C6465">
      <w:pPr>
        <w:rPr>
          <w:lang w:eastAsia="ko-KR"/>
        </w:rPr>
      </w:pPr>
    </w:p>
    <w:p w14:paraId="0EB8026E" w14:textId="6684B335" w:rsidR="00781309" w:rsidRDefault="00781309" w:rsidP="007C6465">
      <w:pPr>
        <w:rPr>
          <w:lang w:eastAsia="ko-KR"/>
        </w:rPr>
      </w:pPr>
    </w:p>
    <w:p w14:paraId="0BDBEEB8" w14:textId="05768614" w:rsidR="00781309" w:rsidRDefault="00781309" w:rsidP="007C6465">
      <w:pPr>
        <w:rPr>
          <w:lang w:eastAsia="ko-KR"/>
        </w:rPr>
      </w:pPr>
    </w:p>
    <w:p w14:paraId="2F026623" w14:textId="2E463236" w:rsidR="00781309" w:rsidRDefault="00781309" w:rsidP="007C6465">
      <w:pPr>
        <w:rPr>
          <w:lang w:eastAsia="ko-KR"/>
        </w:rPr>
      </w:pPr>
    </w:p>
    <w:p w14:paraId="56010859" w14:textId="501CAF52" w:rsidR="00781309" w:rsidRDefault="00781309" w:rsidP="007C6465">
      <w:pPr>
        <w:rPr>
          <w:lang w:eastAsia="ko-KR"/>
        </w:rPr>
      </w:pPr>
    </w:p>
    <w:p w14:paraId="777EC0D1" w14:textId="77777777" w:rsidR="00781309" w:rsidRDefault="00781309" w:rsidP="007C6465">
      <w:pPr>
        <w:rPr>
          <w:rFonts w:hint="eastAsia"/>
          <w:lang w:eastAsia="ko-KR"/>
        </w:rPr>
      </w:pPr>
      <w:bookmarkStart w:id="15" w:name="_GoBack"/>
      <w:bookmarkEnd w:id="15"/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lastRenderedPageBreak/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r>
        <w:rPr>
          <w:rFonts w:hint="eastAsia"/>
          <w:lang w:eastAsia="ko-KR"/>
        </w:rPr>
        <w:t>브랜치</w:t>
      </w:r>
      <w:bookmarkEnd w:id="20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lastRenderedPageBreak/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  <w:bookmarkEnd w:id="24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lastRenderedPageBreak/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bookmarkEnd w:id="25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r>
        <w:rPr>
          <w:lang w:eastAsia="ko-KR"/>
        </w:rPr>
        <w:t>Tools</w:t>
      </w:r>
    </w:p>
    <w:p w14:paraId="2A1A361C" w14:textId="0ECA27A7" w:rsidR="00731149" w:rsidRDefault="00383A64" w:rsidP="00383A64">
      <w:pPr>
        <w:pStyle w:val="2"/>
        <w:rPr>
          <w:lang w:eastAsia="ko-KR"/>
        </w:rPr>
      </w:pPr>
      <w:r>
        <w:rPr>
          <w:lang w:eastAsia="ko-KR"/>
        </w:rPr>
        <w:t>Beyond Compare</w:t>
      </w:r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1CE75" w14:textId="77777777" w:rsidR="00A85CE6" w:rsidRDefault="00A85CE6" w:rsidP="00A33843">
      <w:pPr>
        <w:spacing w:after="0" w:line="240" w:lineRule="auto"/>
      </w:pPr>
      <w:r>
        <w:separator/>
      </w:r>
    </w:p>
  </w:endnote>
  <w:endnote w:type="continuationSeparator" w:id="0">
    <w:p w14:paraId="50B26803" w14:textId="77777777" w:rsidR="00A85CE6" w:rsidRDefault="00A85CE6" w:rsidP="00A33843">
      <w:pPr>
        <w:spacing w:after="0" w:line="240" w:lineRule="auto"/>
      </w:pPr>
      <w:r>
        <w:continuationSeparator/>
      </w:r>
    </w:p>
  </w:endnote>
  <w:endnote w:type="continuationNotice" w:id="1">
    <w:p w14:paraId="13A73A72" w14:textId="77777777" w:rsidR="00A85CE6" w:rsidRDefault="00A85C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BF5DAF6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81309">
            <w:rPr>
              <w:noProof/>
              <w:sz w:val="16"/>
              <w:szCs w:val="16"/>
            </w:rPr>
            <w:t>26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85CE6">
            <w:fldChar w:fldCharType="begin"/>
          </w:r>
          <w:r w:rsidR="00A85CE6">
            <w:instrText xml:space="preserve"> NUMPAGES  \* Arabic  \* MERGEFORMAT </w:instrText>
          </w:r>
          <w:r w:rsidR="00A85CE6">
            <w:fldChar w:fldCharType="separate"/>
          </w:r>
          <w:r w:rsidR="00781309">
            <w:rPr>
              <w:noProof/>
            </w:rPr>
            <w:t>31</w:t>
          </w:r>
          <w:r w:rsidR="00A85CE6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CB2E0" w14:textId="77777777" w:rsidR="00A85CE6" w:rsidRDefault="00A85CE6" w:rsidP="00A33843">
      <w:pPr>
        <w:spacing w:after="0" w:line="240" w:lineRule="auto"/>
      </w:pPr>
      <w:r>
        <w:separator/>
      </w:r>
    </w:p>
  </w:footnote>
  <w:footnote w:type="continuationSeparator" w:id="0">
    <w:p w14:paraId="129B80F3" w14:textId="77777777" w:rsidR="00A85CE6" w:rsidRDefault="00A85CE6" w:rsidP="00A33843">
      <w:pPr>
        <w:spacing w:after="0" w:line="240" w:lineRule="auto"/>
      </w:pPr>
      <w:r>
        <w:continuationSeparator/>
      </w:r>
    </w:p>
  </w:footnote>
  <w:footnote w:type="continuationNotice" w:id="1">
    <w:p w14:paraId="32E92420" w14:textId="77777777" w:rsidR="00A85CE6" w:rsidRDefault="00A85C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AD7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4656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135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0C01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A34"/>
    <w:rsid w:val="00E132E3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76AB4"/>
    <w:rsid w:val="007803E4"/>
    <w:rsid w:val="00782AB0"/>
    <w:rsid w:val="00790C5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087F7C6C-26B3-4AD4-BA96-693158F5D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752</TotalTime>
  <Pages>31</Pages>
  <Words>2081</Words>
  <Characters>11865</Characters>
  <Application>Microsoft Office Word</Application>
  <DocSecurity>0</DocSecurity>
  <Lines>98</Lines>
  <Paragraphs>27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126</cp:revision>
  <cp:lastPrinted>2016-05-11T05:52:00Z</cp:lastPrinted>
  <dcterms:created xsi:type="dcterms:W3CDTF">2019-10-28T04:25:00Z</dcterms:created>
  <dcterms:modified xsi:type="dcterms:W3CDTF">2019-12-16T14:51:00Z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