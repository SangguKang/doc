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2A1E9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2A1E9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2A1E9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2A1E9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2A1E9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2A1E9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2A1E98" w:rsidP="00396DA3">
      <w:pPr>
        <w:rPr>
          <w:lang w:eastAsia="ko-KR"/>
        </w:rPr>
      </w:pPr>
      <w:hyperlink r:id="rId87" w:history="1">
        <w:r w:rsidR="00F76B30"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6122106C" w:rsidR="00F76B30" w:rsidRDefault="005C133C" w:rsidP="00396DA3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72DCF11F" w14:textId="620E76DA" w:rsidR="00D71CC8" w:rsidRDefault="00D71CC8" w:rsidP="00D71CC8">
      <w:pPr>
        <w:pStyle w:val="3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5FF268BA" w14:textId="54EDA0A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&gt;</w:t>
      </w:r>
      <w:r>
        <w:rPr>
          <w:lang w:eastAsia="ko-KR"/>
        </w:rPr>
        <w:t>Windows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B3A1119" w14:textId="0E7273B0" w:rsidR="00D71CC8" w:rsidRDefault="00D71CC8" w:rsidP="00D71CC8">
      <w:pPr>
        <w:rPr>
          <w:lang w:eastAsia="ko-KR"/>
        </w:rPr>
      </w:pPr>
      <w:r>
        <w:rPr>
          <w:lang w:eastAsia="ko-KR"/>
        </w:rPr>
        <w:t>Control Panel&gt;All Control Panel Items&gt;Credential Manager</w:t>
      </w:r>
    </w:p>
    <w:p w14:paraId="57CCD7DD" w14:textId="5DBD9DCE" w:rsidR="00D71CC8" w:rsidRDefault="00D71CC8" w:rsidP="00D71CC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eneric Credentials(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a generic credential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PW</w:t>
      </w:r>
      <w:r>
        <w:rPr>
          <w:rFonts w:hint="eastAsia"/>
          <w:lang w:eastAsia="ko-KR"/>
        </w:rPr>
        <w:t>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bookmarkStart w:id="33" w:name="_GoBack"/>
      <w:bookmarkEnd w:id="33"/>
    </w:p>
    <w:p w14:paraId="1C58B545" w14:textId="5C7AC99C" w:rsidR="00D71CC8" w:rsidRDefault="00D71CC8" w:rsidP="00D71CC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75CE" wp14:editId="53B18652">
            <wp:extent cx="5602605" cy="23812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648B" w14:textId="77777777" w:rsidR="00D71CC8" w:rsidRPr="00D71CC8" w:rsidRDefault="00D71CC8" w:rsidP="00D71CC8">
      <w:pPr>
        <w:rPr>
          <w:rFonts w:hint="eastAsia"/>
          <w:lang w:eastAsia="ko-KR"/>
        </w:rPr>
      </w:pPr>
    </w:p>
    <w:p w14:paraId="6E863FC2" w14:textId="2F48E99E" w:rsidR="00F76B30" w:rsidRDefault="00F76B30" w:rsidP="00396DA3">
      <w:pPr>
        <w:rPr>
          <w:lang w:eastAsia="ko-KR"/>
        </w:rPr>
      </w:pPr>
    </w:p>
    <w:p w14:paraId="1B371ADB" w14:textId="77777777" w:rsidR="00F76B30" w:rsidRPr="003364FB" w:rsidRDefault="00F76B30" w:rsidP="00396DA3">
      <w:pPr>
        <w:rPr>
          <w:lang w:eastAsia="ko-KR"/>
        </w:rPr>
      </w:pPr>
    </w:p>
    <w:sectPr w:rsidR="00F76B30" w:rsidRPr="003364FB" w:rsidSect="002E5997">
      <w:headerReference w:type="default" r:id="rId89"/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2C800" w14:textId="77777777" w:rsidR="002A1E98" w:rsidRDefault="002A1E98" w:rsidP="00A33843">
      <w:pPr>
        <w:spacing w:after="0" w:line="240" w:lineRule="auto"/>
      </w:pPr>
      <w:r>
        <w:separator/>
      </w:r>
    </w:p>
  </w:endnote>
  <w:endnote w:type="continuationSeparator" w:id="0">
    <w:p w14:paraId="4CDC6846" w14:textId="77777777" w:rsidR="002A1E98" w:rsidRDefault="002A1E98" w:rsidP="00A33843">
      <w:pPr>
        <w:spacing w:after="0" w:line="240" w:lineRule="auto"/>
      </w:pPr>
      <w:r>
        <w:continuationSeparator/>
      </w:r>
    </w:p>
  </w:endnote>
  <w:endnote w:type="continuationNotice" w:id="1">
    <w:p w14:paraId="123A9849" w14:textId="77777777" w:rsidR="002A1E98" w:rsidRDefault="002A1E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2A1E98">
            <w:fldChar w:fldCharType="begin"/>
          </w:r>
          <w:r w:rsidR="002A1E98">
            <w:instrText xml:space="preserve"> NUMPAGES  \* Arabic  \* MERGEFORMAT </w:instrText>
          </w:r>
          <w:r w:rsidR="002A1E98">
            <w:fldChar w:fldCharType="separate"/>
          </w:r>
          <w:r>
            <w:rPr>
              <w:noProof/>
            </w:rPr>
            <w:t>66</w:t>
          </w:r>
          <w:r w:rsidR="002A1E98">
            <w:rPr>
              <w:noProof/>
            </w:rPr>
            <w:fldChar w:fldCharType="end"/>
          </w:r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66582" w14:textId="77777777" w:rsidR="002A1E98" w:rsidRDefault="002A1E98" w:rsidP="00A33843">
      <w:pPr>
        <w:spacing w:after="0" w:line="240" w:lineRule="auto"/>
      </w:pPr>
      <w:r>
        <w:separator/>
      </w:r>
    </w:p>
  </w:footnote>
  <w:footnote w:type="continuationSeparator" w:id="0">
    <w:p w14:paraId="34681A01" w14:textId="77777777" w:rsidR="002A1E98" w:rsidRDefault="002A1E98" w:rsidP="00A33843">
      <w:pPr>
        <w:spacing w:after="0" w:line="240" w:lineRule="auto"/>
      </w:pPr>
      <w:r>
        <w:continuationSeparator/>
      </w:r>
    </w:p>
  </w:footnote>
  <w:footnote w:type="continuationNotice" w:id="1">
    <w:p w14:paraId="4209FA17" w14:textId="77777777" w:rsidR="002A1E98" w:rsidRDefault="002A1E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0764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1E98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133C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1CC8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footer" Target="footer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54E92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0718C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02BAD3B6-6DFE-4067-9678-DA3C21B1A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94</TotalTime>
  <Pages>70</Pages>
  <Words>8768</Words>
  <Characters>49979</Characters>
  <Application>Microsoft Office Word</Application>
  <DocSecurity>0</DocSecurity>
  <Lines>416</Lines>
  <Paragraphs>117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20</cp:revision>
  <cp:lastPrinted>2016-05-11T05:52:00Z</cp:lastPrinted>
  <dcterms:created xsi:type="dcterms:W3CDTF">2020-02-25T11:29:00Z</dcterms:created>
  <dcterms:modified xsi:type="dcterms:W3CDTF">2022-01-13T13:21:00Z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