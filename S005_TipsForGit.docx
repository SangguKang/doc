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E2673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E2673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E2673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E2673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E2673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E2673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 xml:space="preserve">git </w:t>
      </w:r>
      <w:proofErr w:type="gramStart"/>
      <w:r>
        <w:rPr>
          <w:lang w:eastAsia="ko-KR"/>
        </w:rPr>
        <w:t>revert</w:t>
      </w:r>
      <w:proofErr w:type="gramEnd"/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728E09B7" w:rsidR="00971D13" w:rsidRPr="00971D13" w:rsidRDefault="00971D13" w:rsidP="00F86B5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bookmarkStart w:id="4" w:name="_GoBack"/>
      <w:bookmarkEnd w:id="4"/>
    </w:p>
    <w:p w14:paraId="6719691C" w14:textId="54E23FB2" w:rsidR="006C0991" w:rsidRDefault="006C0991" w:rsidP="00394C36">
      <w:pPr>
        <w:rPr>
          <w:lang w:eastAsia="ko-KR"/>
        </w:rPr>
      </w:pPr>
    </w:p>
    <w:p w14:paraId="06B2786B" w14:textId="07C251CE" w:rsidR="006C0991" w:rsidRDefault="006C0991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lastRenderedPageBreak/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87291" w14:textId="77777777" w:rsidR="00E26737" w:rsidRDefault="00E26737" w:rsidP="00A33843">
      <w:pPr>
        <w:spacing w:after="0" w:line="240" w:lineRule="auto"/>
      </w:pPr>
      <w:r>
        <w:separator/>
      </w:r>
    </w:p>
  </w:endnote>
  <w:endnote w:type="continuationSeparator" w:id="0">
    <w:p w14:paraId="5BBA7704" w14:textId="77777777" w:rsidR="00E26737" w:rsidRDefault="00E26737" w:rsidP="00A33843">
      <w:pPr>
        <w:spacing w:after="0" w:line="240" w:lineRule="auto"/>
      </w:pPr>
      <w:r>
        <w:continuationSeparator/>
      </w:r>
    </w:p>
  </w:endnote>
  <w:endnote w:type="continuationNotice" w:id="1">
    <w:p w14:paraId="67CAB3D8" w14:textId="77777777" w:rsidR="00E26737" w:rsidRDefault="00E267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6159C0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6159C0" w:rsidRPr="003F3259" w:rsidRDefault="006159C0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6159C0" w:rsidRPr="003F3259" w:rsidRDefault="006159C0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6159C0" w:rsidRPr="00AB710B" w:rsidRDefault="006159C0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6159C0" w:rsidRPr="003F3259" w:rsidRDefault="006159C0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6159C0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6159C0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6159C0" w:rsidRPr="000311E3" w:rsidRDefault="006159C0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6159C0" w14:paraId="7AFC072F" w14:textId="77777777" w:rsidTr="001A0EF6">
      <w:tc>
        <w:tcPr>
          <w:tcW w:w="9540" w:type="dxa"/>
          <w:gridSpan w:val="2"/>
        </w:tcPr>
        <w:p w14:paraId="7AFC072D" w14:textId="77777777" w:rsidR="006159C0" w:rsidRPr="001A0EF6" w:rsidRDefault="006159C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6159C0" w:rsidRDefault="006159C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6159C0" w14:paraId="7AFC0732" w14:textId="77777777" w:rsidTr="001A0EF6">
      <w:tc>
        <w:tcPr>
          <w:tcW w:w="5580" w:type="dxa"/>
        </w:tcPr>
        <w:p w14:paraId="7AFC0730" w14:textId="77777777" w:rsidR="006159C0" w:rsidRDefault="006159C0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6159C0" w:rsidRDefault="006159C0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6159C0" w:rsidRPr="004906B9" w:rsidRDefault="006159C0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93719" w14:textId="77777777" w:rsidR="00E26737" w:rsidRDefault="00E26737" w:rsidP="00A33843">
      <w:pPr>
        <w:spacing w:after="0" w:line="240" w:lineRule="auto"/>
      </w:pPr>
      <w:r>
        <w:separator/>
      </w:r>
    </w:p>
  </w:footnote>
  <w:footnote w:type="continuationSeparator" w:id="0">
    <w:p w14:paraId="76F367CA" w14:textId="77777777" w:rsidR="00E26737" w:rsidRDefault="00E26737" w:rsidP="00A33843">
      <w:pPr>
        <w:spacing w:after="0" w:line="240" w:lineRule="auto"/>
      </w:pPr>
      <w:r>
        <w:continuationSeparator/>
      </w:r>
    </w:p>
  </w:footnote>
  <w:footnote w:type="continuationNotice" w:id="1">
    <w:p w14:paraId="5662E645" w14:textId="77777777" w:rsidR="00E26737" w:rsidRDefault="00E267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6159C0" w:rsidRPr="00385CAB" w:rsidRDefault="006159C0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6159C0" w:rsidRDefault="006159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4E447EB7-C89A-479C-AA76-93022F6BF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6</TotalTime>
  <Pages>43</Pages>
  <Words>3151</Words>
  <Characters>17961</Characters>
  <Application>Microsoft Office Word</Application>
  <DocSecurity>0</DocSecurity>
  <Lines>149</Lines>
  <Paragraphs>42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5</cp:revision>
  <cp:lastPrinted>2016-05-11T05:52:00Z</cp:lastPrinted>
  <dcterms:created xsi:type="dcterms:W3CDTF">2020-02-18T10:52:00Z</dcterms:created>
  <dcterms:modified xsi:type="dcterms:W3CDTF">2020-02-18T22:08:00Z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