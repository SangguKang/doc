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383F8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383F8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383F8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383F8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383F8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383F8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lastRenderedPageBreak/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7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7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8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8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9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9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0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0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1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1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2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2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3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3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4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4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9491398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9491399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9491400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5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5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6" w:name="_Toc29491407"/>
      <w:r>
        <w:rPr>
          <w:lang w:eastAsia="ko-KR"/>
        </w:rPr>
        <w:t>HEAD</w:t>
      </w:r>
      <w:bookmarkEnd w:id="26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7" w:name="_Toc29491408"/>
      <w:r>
        <w:rPr>
          <w:lang w:eastAsia="ko-KR"/>
        </w:rPr>
        <w:t>Tools</w:t>
      </w:r>
      <w:bookmarkEnd w:id="27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8" w:name="_Toc29491409"/>
      <w:r>
        <w:rPr>
          <w:lang w:eastAsia="ko-KR"/>
        </w:rPr>
        <w:t>Beyond Compare</w:t>
      </w:r>
      <w:bookmarkEnd w:id="28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9" w:name="_Toc21592086"/>
      <w:bookmarkStart w:id="30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9"/>
      <w:bookmarkEnd w:id="3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1" w:name="_Toc21592087"/>
      <w:bookmarkStart w:id="32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1"/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2C0E0FD6" w:rsidR="00C952EC" w:rsidRDefault="00C952EC" w:rsidP="00396DA3">
      <w:pPr>
        <w:rPr>
          <w:lang w:eastAsia="ko-KR"/>
        </w:rPr>
      </w:pPr>
    </w:p>
    <w:p w14:paraId="32825B23" w14:textId="5C4A8859" w:rsidR="00F76B30" w:rsidRDefault="00F76B30" w:rsidP="00F76B30">
      <w:pPr>
        <w:pStyle w:val="2"/>
        <w:rPr>
          <w:lang w:eastAsia="ko-KR"/>
        </w:rPr>
      </w:pPr>
      <w:r>
        <w:rPr>
          <w:lang w:eastAsia="ko-KR"/>
        </w:rPr>
        <w:t xml:space="preserve">Error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(</w:t>
      </w:r>
      <w:r>
        <w:rPr>
          <w:lang w:eastAsia="ko-KR"/>
        </w:rPr>
        <w:t>clone or push)</w:t>
      </w:r>
    </w:p>
    <w:p w14:paraId="0A9F8086" w14:textId="1E9F3132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password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C2F19FD" w14:textId="60F1D593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Settings &gt;</w:t>
      </w:r>
      <w:proofErr w:type="gramEnd"/>
      <w:r>
        <w:rPr>
          <w:lang w:eastAsia="ko-KR"/>
        </w:rPr>
        <w:t xml:space="preserve"> Developer settings &gt; Personal access tokens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Generate new token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389B5AAB" w14:textId="5DB21326" w:rsidR="00F76B30" w:rsidRDefault="00383F84" w:rsidP="00396DA3">
      <w:pPr>
        <w:rPr>
          <w:lang w:eastAsia="ko-KR"/>
        </w:rPr>
      </w:pPr>
      <w:hyperlink r:id="rId87" w:history="1">
        <w:r w:rsidR="00F76B30" w:rsidRPr="00F41642">
          <w:rPr>
            <w:rStyle w:val="a6"/>
            <w:lang w:eastAsia="ko-KR"/>
          </w:rPr>
          <w:t>https://curryyou.tistory.com/344</w:t>
        </w:r>
      </w:hyperlink>
    </w:p>
    <w:p w14:paraId="44014661" w14:textId="6122106C" w:rsidR="00F76B30" w:rsidRDefault="005C133C" w:rsidP="00396DA3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72DCF11F" w14:textId="1FCDB6C1" w:rsidR="00D71CC8" w:rsidRDefault="00D71CC8" w:rsidP="00D71CC8">
      <w:pPr>
        <w:pStyle w:val="3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1E8CCE0" w14:textId="6253ABCE" w:rsidR="00931937" w:rsidRPr="00931937" w:rsidRDefault="00931937" w:rsidP="00931937">
      <w:pPr>
        <w:rPr>
          <w:lang w:eastAsia="ko-KR"/>
        </w:rPr>
      </w:pP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해소하고자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안됨</w:t>
      </w:r>
      <w:r>
        <w:rPr>
          <w:rFonts w:hint="eastAsia"/>
          <w:lang w:eastAsia="ko-KR"/>
        </w:rPr>
        <w:t>!</w:t>
      </w:r>
    </w:p>
    <w:p w14:paraId="5FF268BA" w14:textId="54EDA0A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자격증명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&gt;</w:t>
      </w:r>
      <w:r>
        <w:rPr>
          <w:lang w:eastAsia="ko-KR"/>
        </w:rPr>
        <w:t>Windows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B3A1119" w14:textId="0E7273B0" w:rsidR="00D71CC8" w:rsidRDefault="00D71CC8" w:rsidP="00D71CC8">
      <w:pPr>
        <w:rPr>
          <w:lang w:eastAsia="ko-KR"/>
        </w:rPr>
      </w:pPr>
      <w:r>
        <w:rPr>
          <w:lang w:eastAsia="ko-KR"/>
        </w:rPr>
        <w:t>Control Panel&gt;All Control Panel Items&gt;Credential Manager</w:t>
      </w:r>
    </w:p>
    <w:p w14:paraId="57CCD7DD" w14:textId="5DBD9DC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eneric Credentials(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a generic credential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PW</w:t>
      </w:r>
      <w:r>
        <w:rPr>
          <w:rFonts w:hint="eastAsia"/>
          <w:lang w:eastAsia="ko-KR"/>
        </w:rPr>
        <w:t>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1C58B545" w14:textId="5C7AC99C" w:rsidR="00D71CC8" w:rsidRDefault="00D71CC8" w:rsidP="00D71CC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575CE" wp14:editId="53B18652">
            <wp:extent cx="5602605" cy="23812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648B" w14:textId="11CF9BA2" w:rsidR="00D71CC8" w:rsidRPr="00D71CC8" w:rsidRDefault="005F3242" w:rsidP="005F3242">
      <w:pPr>
        <w:pStyle w:val="3"/>
        <w:rPr>
          <w:lang w:eastAsia="ko-KR"/>
        </w:rPr>
      </w:pPr>
      <w:r>
        <w:rPr>
          <w:lang w:eastAsia="ko-KR"/>
        </w:rPr>
        <w:t xml:space="preserve">Tortoise Git </w:t>
      </w:r>
      <w:r>
        <w:rPr>
          <w:rFonts w:hint="eastAsia"/>
          <w:lang w:eastAsia="ko-KR"/>
        </w:rPr>
        <w:t>자격증명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6E863FC2" w14:textId="2FBC02FE" w:rsidR="00F76B30" w:rsidRDefault="005F3242" w:rsidP="00396DA3">
      <w:pPr>
        <w:rPr>
          <w:lang w:eastAsia="ko-KR"/>
        </w:rPr>
      </w:pPr>
      <w:hyperlink r:id="rId89" w:history="1">
        <w:r w:rsidRPr="00AE0413">
          <w:rPr>
            <w:rStyle w:val="a6"/>
            <w:lang w:eastAsia="ko-KR"/>
          </w:rPr>
          <w:t>https://medium.com/@zoegroes/easy-quick-setting-up-tortoisegit-credential-bccc8baf802f</w:t>
        </w:r>
      </w:hyperlink>
    </w:p>
    <w:p w14:paraId="4E897085" w14:textId="77777777" w:rsidR="005F3242" w:rsidRDefault="005F3242" w:rsidP="00396DA3">
      <w:pPr>
        <w:rPr>
          <w:lang w:eastAsia="ko-KR"/>
        </w:rPr>
      </w:pPr>
      <w:bookmarkStart w:id="33" w:name="_GoBack"/>
      <w:bookmarkEnd w:id="33"/>
    </w:p>
    <w:p w14:paraId="1B371ADB" w14:textId="77777777" w:rsidR="00F76B30" w:rsidRPr="003364FB" w:rsidRDefault="00F76B30" w:rsidP="00396DA3">
      <w:pPr>
        <w:rPr>
          <w:lang w:eastAsia="ko-KR"/>
        </w:rPr>
      </w:pPr>
    </w:p>
    <w:sectPr w:rsidR="00F76B30" w:rsidRPr="003364FB" w:rsidSect="002E5997">
      <w:headerReference w:type="default" r:id="rId90"/>
      <w:footerReference w:type="default" r:id="rId9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63C05" w14:textId="77777777" w:rsidR="00383F84" w:rsidRDefault="00383F84" w:rsidP="00A33843">
      <w:pPr>
        <w:spacing w:after="0" w:line="240" w:lineRule="auto"/>
      </w:pPr>
      <w:r>
        <w:separator/>
      </w:r>
    </w:p>
  </w:endnote>
  <w:endnote w:type="continuationSeparator" w:id="0">
    <w:p w14:paraId="2294A445" w14:textId="77777777" w:rsidR="00383F84" w:rsidRDefault="00383F84" w:rsidP="00A33843">
      <w:pPr>
        <w:spacing w:after="0" w:line="240" w:lineRule="auto"/>
      </w:pPr>
      <w:r>
        <w:continuationSeparator/>
      </w:r>
    </w:p>
  </w:endnote>
  <w:endnote w:type="continuationNotice" w:id="1">
    <w:p w14:paraId="1E2C8784" w14:textId="77777777" w:rsidR="00383F84" w:rsidRDefault="00383F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383F84">
            <w:fldChar w:fldCharType="begin"/>
          </w:r>
          <w:r w:rsidR="00383F84">
            <w:instrText xml:space="preserve"> NUMPAGES  \* Arabic  \* MERGEFORMAT </w:instrText>
          </w:r>
          <w:r w:rsidR="00383F84">
            <w:fldChar w:fldCharType="separate"/>
          </w:r>
          <w:r>
            <w:rPr>
              <w:noProof/>
            </w:rPr>
            <w:t>66</w:t>
          </w:r>
          <w:r w:rsidR="00383F84">
            <w:rPr>
              <w:noProof/>
            </w:rPr>
            <w:fldChar w:fldCharType="end"/>
          </w:r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B9E75" w14:textId="77777777" w:rsidR="00383F84" w:rsidRDefault="00383F84" w:rsidP="00A33843">
      <w:pPr>
        <w:spacing w:after="0" w:line="240" w:lineRule="auto"/>
      </w:pPr>
      <w:r>
        <w:separator/>
      </w:r>
    </w:p>
  </w:footnote>
  <w:footnote w:type="continuationSeparator" w:id="0">
    <w:p w14:paraId="0A36DB7A" w14:textId="77777777" w:rsidR="00383F84" w:rsidRDefault="00383F84" w:rsidP="00A33843">
      <w:pPr>
        <w:spacing w:after="0" w:line="240" w:lineRule="auto"/>
      </w:pPr>
      <w:r>
        <w:continuationSeparator/>
      </w:r>
    </w:p>
  </w:footnote>
  <w:footnote w:type="continuationNotice" w:id="1">
    <w:p w14:paraId="765BBDB4" w14:textId="77777777" w:rsidR="00383F84" w:rsidRDefault="00383F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26F7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0764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1E98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3F8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133C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242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937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5DC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1CC8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6B30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76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hyperlink" Target="https://medium.com/@zoegroes/easy-quick-setting-up-tortoisegit-credential-bccc8baf802f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yperlink" Target="https://curryyou.tistory.com/3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header" Target="header1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7127F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33941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34BCB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54E92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0718C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D67830D-BD47-49D5-90D7-9FB14A1A5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95</TotalTime>
  <Pages>70</Pages>
  <Words>8805</Words>
  <Characters>50189</Characters>
  <Application>Microsoft Office Word</Application>
  <DocSecurity>0</DocSecurity>
  <Lines>418</Lines>
  <Paragraphs>117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22</cp:revision>
  <cp:lastPrinted>2016-05-11T05:52:00Z</cp:lastPrinted>
  <dcterms:created xsi:type="dcterms:W3CDTF">2020-02-25T11:29:00Z</dcterms:created>
  <dcterms:modified xsi:type="dcterms:W3CDTF">2022-01-13T13:50:00Z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