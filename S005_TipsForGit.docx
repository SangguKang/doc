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CC43B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CC43B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CC43B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CC43B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CC43B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CC43B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CC43B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CC43B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CC43B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CC43B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CC43B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CC43B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CC43B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CC43B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9491383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9491385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9491386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9491387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9491388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lastRenderedPageBreak/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rFonts w:hint="eastAsia"/>
          <w:lang w:eastAsia="ko-KR"/>
        </w:rPr>
      </w:pPr>
      <w:bookmarkStart w:id="13" w:name="_GoBack"/>
      <w:bookmarkEnd w:id="13"/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proofErr w:type="spellStart"/>
      <w:r w:rsidR="00D70CB7">
        <w:rPr>
          <w:rFonts w:hint="eastAsia"/>
          <w:lang w:eastAsia="ko-KR"/>
        </w:rPr>
        <w:t>를</w:t>
      </w:r>
      <w:proofErr w:type="spellEnd"/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lastRenderedPageBreak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4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4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5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5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6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6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7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7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8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8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9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9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20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20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21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21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22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22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3" w:name="_리모트_저장소"/>
      <w:bookmarkStart w:id="24" w:name="_Toc29491398"/>
      <w:bookmarkEnd w:id="23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24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25" w:name="_Toc29491399"/>
      <w:r>
        <w:rPr>
          <w:rFonts w:hint="eastAsia"/>
          <w:lang w:eastAsia="ko-KR"/>
        </w:rPr>
        <w:t>태그</w:t>
      </w:r>
      <w:bookmarkEnd w:id="25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6" w:name="_Toc29491400"/>
      <w:proofErr w:type="spellStart"/>
      <w:r>
        <w:rPr>
          <w:rFonts w:hint="eastAsia"/>
          <w:lang w:eastAsia="ko-KR"/>
        </w:rPr>
        <w:t>브랜치</w:t>
      </w:r>
      <w:bookmarkEnd w:id="26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7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7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8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8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9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9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30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30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31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31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32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32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33" w:name="_Toc29491407"/>
      <w:r>
        <w:rPr>
          <w:lang w:eastAsia="ko-KR"/>
        </w:rPr>
        <w:t>HEAD</w:t>
      </w:r>
      <w:bookmarkEnd w:id="33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34" w:name="_Toc29491408"/>
      <w:r>
        <w:rPr>
          <w:lang w:eastAsia="ko-KR"/>
        </w:rPr>
        <w:t>Tools</w:t>
      </w:r>
      <w:bookmarkEnd w:id="34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35" w:name="_Toc29491409"/>
      <w:r>
        <w:rPr>
          <w:lang w:eastAsia="ko-KR"/>
        </w:rPr>
        <w:t>Beyond Compare</w:t>
      </w:r>
      <w:bookmarkEnd w:id="35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6" w:name="_Toc21592086"/>
      <w:bookmarkStart w:id="37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6"/>
      <w:bookmarkEnd w:id="3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8" w:name="_Toc21592087"/>
      <w:bookmarkStart w:id="39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8"/>
      <w:bookmarkEnd w:id="3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74"/>
      <w:footerReference w:type="defaul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D803E" w14:textId="77777777" w:rsidR="00D31D81" w:rsidRDefault="00D31D81" w:rsidP="00A33843">
      <w:pPr>
        <w:spacing w:after="0" w:line="240" w:lineRule="auto"/>
      </w:pPr>
      <w:r>
        <w:separator/>
      </w:r>
    </w:p>
  </w:endnote>
  <w:endnote w:type="continuationSeparator" w:id="0">
    <w:p w14:paraId="1F23FF5C" w14:textId="77777777" w:rsidR="00D31D81" w:rsidRDefault="00D31D81" w:rsidP="00A33843">
      <w:pPr>
        <w:spacing w:after="0" w:line="240" w:lineRule="auto"/>
      </w:pPr>
      <w:r>
        <w:continuationSeparator/>
      </w:r>
    </w:p>
  </w:endnote>
  <w:endnote w:type="continuationNotice" w:id="1">
    <w:p w14:paraId="2E4B97B9" w14:textId="77777777" w:rsidR="00D31D81" w:rsidRDefault="00D31D8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CC43B3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CC43B3" w:rsidRPr="003F3259" w:rsidRDefault="00CC43B3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CC43B3" w:rsidRPr="003F3259" w:rsidRDefault="00CC43B3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CC43B3" w:rsidRPr="00AB710B" w:rsidRDefault="00CC43B3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CC43B3" w:rsidRPr="003F3259" w:rsidRDefault="00CC43B3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CC43B3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CC43B3" w:rsidRPr="003F3259" w:rsidRDefault="00CC43B3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CC43B3" w:rsidRPr="003F3259" w:rsidRDefault="00CC43B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CC43B3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CC43B3" w:rsidRPr="003F3259" w:rsidRDefault="00CC43B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CC43B3" w:rsidRPr="000311E3" w:rsidRDefault="00CC43B3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CC43B3" w14:paraId="7AFC072F" w14:textId="77777777" w:rsidTr="001A0EF6">
      <w:tc>
        <w:tcPr>
          <w:tcW w:w="9540" w:type="dxa"/>
          <w:gridSpan w:val="2"/>
        </w:tcPr>
        <w:p w14:paraId="7AFC072D" w14:textId="77777777" w:rsidR="00CC43B3" w:rsidRPr="001A0EF6" w:rsidRDefault="00CC43B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CC43B3" w:rsidRDefault="00CC43B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CC43B3" w14:paraId="7AFC0732" w14:textId="77777777" w:rsidTr="001A0EF6">
      <w:tc>
        <w:tcPr>
          <w:tcW w:w="5580" w:type="dxa"/>
        </w:tcPr>
        <w:p w14:paraId="7AFC0730" w14:textId="77777777" w:rsidR="00CC43B3" w:rsidRDefault="00CC43B3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CC43B3" w:rsidRDefault="00CC43B3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34</w:t>
            </w:r>
          </w:fldSimple>
        </w:p>
      </w:tc>
    </w:tr>
  </w:tbl>
  <w:p w14:paraId="7AFC0733" w14:textId="77777777" w:rsidR="00CC43B3" w:rsidRPr="004906B9" w:rsidRDefault="00CC43B3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CFD44" w14:textId="77777777" w:rsidR="00D31D81" w:rsidRDefault="00D31D81" w:rsidP="00A33843">
      <w:pPr>
        <w:spacing w:after="0" w:line="240" w:lineRule="auto"/>
      </w:pPr>
      <w:r>
        <w:separator/>
      </w:r>
    </w:p>
  </w:footnote>
  <w:footnote w:type="continuationSeparator" w:id="0">
    <w:p w14:paraId="6FADEF1F" w14:textId="77777777" w:rsidR="00D31D81" w:rsidRDefault="00D31D81" w:rsidP="00A33843">
      <w:pPr>
        <w:spacing w:after="0" w:line="240" w:lineRule="auto"/>
      </w:pPr>
      <w:r>
        <w:continuationSeparator/>
      </w:r>
    </w:p>
  </w:footnote>
  <w:footnote w:type="continuationNotice" w:id="1">
    <w:p w14:paraId="77BBCDFA" w14:textId="77777777" w:rsidR="00D31D81" w:rsidRDefault="00D31D8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CC43B3" w:rsidRPr="00385CAB" w:rsidRDefault="00CC43B3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CC43B3" w:rsidRDefault="00CC43B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A1E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1FA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://github.com/chaconinc/DbConnector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64F6"/>
    <w:rsid w:val="00AB727D"/>
    <w:rsid w:val="00AB7F40"/>
    <w:rsid w:val="00AC1C5D"/>
    <w:rsid w:val="00B60EB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E5E07B46-09C2-4F82-965E-20C40052D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343</TotalTime>
  <Pages>1</Pages>
  <Words>2900</Words>
  <Characters>16532</Characters>
  <Application>Microsoft Office Word</Application>
  <DocSecurity>0</DocSecurity>
  <Lines>137</Lines>
  <Paragraphs>38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19394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16</cp:revision>
  <cp:lastPrinted>2016-05-11T05:52:00Z</cp:lastPrinted>
  <dcterms:created xsi:type="dcterms:W3CDTF">2020-01-20T11:25:00Z</dcterms:created>
  <dcterms:modified xsi:type="dcterms:W3CDTF">2020-01-23T12:20:00Z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