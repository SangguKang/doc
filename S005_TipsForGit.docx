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6159C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6159C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6159C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6159C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6159C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6159C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작업트리에서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</w:t>
            </w:r>
            <w:bookmarkStart w:id="4" w:name="_GoBack"/>
            <w:bookmarkEnd w:id="4"/>
            <w:r>
              <w:rPr>
                <w:rFonts w:hint="eastAsia"/>
                <w:sz w:val="20"/>
                <w:szCs w:val="20"/>
                <w:lang w:eastAsia="ko-KR"/>
              </w:rPr>
              <w:t>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2E9FAA43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6719691C" w14:textId="54E23FB2" w:rsidR="006C0991" w:rsidRDefault="006C0991" w:rsidP="00394C36">
      <w:pPr>
        <w:rPr>
          <w:lang w:eastAsia="ko-KR"/>
        </w:rPr>
      </w:pPr>
    </w:p>
    <w:p w14:paraId="06B2786B" w14:textId="07C251CE" w:rsidR="006C0991" w:rsidRDefault="006C0991" w:rsidP="00394C36">
      <w:pPr>
        <w:rPr>
          <w:lang w:eastAsia="ko-KR"/>
        </w:rPr>
      </w:pPr>
    </w:p>
    <w:p w14:paraId="44C8F067" w14:textId="6BBB6B78" w:rsidR="006C0991" w:rsidRDefault="006C0991" w:rsidP="00394C36">
      <w:pPr>
        <w:rPr>
          <w:lang w:eastAsia="ko-KR"/>
        </w:rPr>
      </w:pPr>
    </w:p>
    <w:p w14:paraId="1016C273" w14:textId="542E5FF6" w:rsidR="006C0991" w:rsidRDefault="006C0991" w:rsidP="00394C36">
      <w:pPr>
        <w:rPr>
          <w:lang w:eastAsia="ko-KR"/>
        </w:rPr>
      </w:pPr>
    </w:p>
    <w:p w14:paraId="12244453" w14:textId="77777777" w:rsidR="006C0991" w:rsidRDefault="006C0991" w:rsidP="00394C36">
      <w:pPr>
        <w:rPr>
          <w:lang w:eastAsia="ko-KR"/>
        </w:rPr>
      </w:pPr>
    </w:p>
    <w:p w14:paraId="65671ECE" w14:textId="77777777" w:rsidR="009F00BC" w:rsidRDefault="009F00B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lastRenderedPageBreak/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1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lastRenderedPageBreak/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lastRenderedPageBreak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CD364" w14:textId="77777777" w:rsidR="00D2120A" w:rsidRDefault="00D2120A" w:rsidP="00A33843">
      <w:pPr>
        <w:spacing w:after="0" w:line="240" w:lineRule="auto"/>
      </w:pPr>
      <w:r>
        <w:separator/>
      </w:r>
    </w:p>
  </w:endnote>
  <w:endnote w:type="continuationSeparator" w:id="0">
    <w:p w14:paraId="6B640E94" w14:textId="77777777" w:rsidR="00D2120A" w:rsidRDefault="00D2120A" w:rsidP="00A33843">
      <w:pPr>
        <w:spacing w:after="0" w:line="240" w:lineRule="auto"/>
      </w:pPr>
      <w:r>
        <w:continuationSeparator/>
      </w:r>
    </w:p>
  </w:endnote>
  <w:endnote w:type="continuationNotice" w:id="1">
    <w:p w14:paraId="4F6A36F3" w14:textId="77777777" w:rsidR="00D2120A" w:rsidRDefault="00D212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6159C0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6159C0" w:rsidRPr="003F3259" w:rsidRDefault="006159C0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6159C0" w:rsidRPr="003F3259" w:rsidRDefault="006159C0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6159C0" w:rsidRPr="00AB710B" w:rsidRDefault="006159C0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6159C0" w:rsidRPr="003F3259" w:rsidRDefault="006159C0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6159C0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6159C0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6159C0" w:rsidRPr="000311E3" w:rsidRDefault="006159C0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6159C0" w14:paraId="7AFC072F" w14:textId="77777777" w:rsidTr="001A0EF6">
      <w:tc>
        <w:tcPr>
          <w:tcW w:w="9540" w:type="dxa"/>
          <w:gridSpan w:val="2"/>
        </w:tcPr>
        <w:p w14:paraId="7AFC072D" w14:textId="77777777" w:rsidR="006159C0" w:rsidRPr="001A0EF6" w:rsidRDefault="006159C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6159C0" w:rsidRDefault="006159C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6159C0" w14:paraId="7AFC0732" w14:textId="77777777" w:rsidTr="001A0EF6">
      <w:tc>
        <w:tcPr>
          <w:tcW w:w="5580" w:type="dxa"/>
        </w:tcPr>
        <w:p w14:paraId="7AFC0730" w14:textId="77777777" w:rsidR="006159C0" w:rsidRDefault="006159C0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6159C0" w:rsidRDefault="006159C0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6159C0" w:rsidRPr="004906B9" w:rsidRDefault="006159C0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F91C4" w14:textId="77777777" w:rsidR="00D2120A" w:rsidRDefault="00D2120A" w:rsidP="00A33843">
      <w:pPr>
        <w:spacing w:after="0" w:line="240" w:lineRule="auto"/>
      </w:pPr>
      <w:r>
        <w:separator/>
      </w:r>
    </w:p>
  </w:footnote>
  <w:footnote w:type="continuationSeparator" w:id="0">
    <w:p w14:paraId="31DC29E1" w14:textId="77777777" w:rsidR="00D2120A" w:rsidRDefault="00D2120A" w:rsidP="00A33843">
      <w:pPr>
        <w:spacing w:after="0" w:line="240" w:lineRule="auto"/>
      </w:pPr>
      <w:r>
        <w:continuationSeparator/>
      </w:r>
    </w:p>
  </w:footnote>
  <w:footnote w:type="continuationNotice" w:id="1">
    <w:p w14:paraId="2C16990B" w14:textId="77777777" w:rsidR="00D2120A" w:rsidRDefault="00D212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6159C0" w:rsidRPr="00385CAB" w:rsidRDefault="006159C0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6159C0" w:rsidRDefault="006159C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CF7388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55B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15" Type="http://schemas.openxmlformats.org/officeDocument/2006/relationships/hyperlink" Target="mailto:kangsanggu74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github.com/chaconinc/DbConnecto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003A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AC7A0ED2-4860-444C-ACC5-834AF135A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872</TotalTime>
  <Pages>43</Pages>
  <Words>3076</Words>
  <Characters>17539</Characters>
  <Application>Microsoft Office Word</Application>
  <DocSecurity>0</DocSecurity>
  <Lines>146</Lines>
  <Paragraphs>41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55</cp:revision>
  <cp:lastPrinted>2016-05-11T05:52:00Z</cp:lastPrinted>
  <dcterms:created xsi:type="dcterms:W3CDTF">2020-01-20T11:25:00Z</dcterms:created>
  <dcterms:modified xsi:type="dcterms:W3CDTF">2020-02-17T22:19:00Z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