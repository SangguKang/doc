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CF738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CF738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CF738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CF738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CF738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CF738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rFonts w:hint="eastAsia"/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rFonts w:hint="eastAsia"/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rFonts w:hint="eastAsia"/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rFonts w:hint="eastAsia"/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2D5106D8" w:rsidR="006C3D3A" w:rsidRPr="006C3D3A" w:rsidRDefault="00564C69" w:rsidP="00394C36">
            <w:pPr>
              <w:rPr>
                <w:rFonts w:hint="eastAsia"/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rFonts w:hint="eastAsia"/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1B9EF0AB" w:rsidR="006C3D3A" w:rsidRPr="006C3D3A" w:rsidRDefault="00465D7C" w:rsidP="00394C36">
            <w:pPr>
              <w:rPr>
                <w:rFonts w:hint="eastAsia"/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rFonts w:hint="eastAsia"/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4974483D" w:rsidR="006C3D3A" w:rsidRPr="006C3D3A" w:rsidRDefault="00E5775E" w:rsidP="00394C36">
            <w:pPr>
              <w:rPr>
                <w:rFonts w:hint="eastAsia"/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수정을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내용은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복구할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rFonts w:hint="eastAsia"/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2E9FAA43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  <w:bookmarkStart w:id="4" w:name="_GoBack"/>
      <w:bookmarkEnd w:id="4"/>
    </w:p>
    <w:p w14:paraId="6719691C" w14:textId="54E23FB2" w:rsidR="006C0991" w:rsidRDefault="006C0991" w:rsidP="00394C36">
      <w:pPr>
        <w:rPr>
          <w:lang w:eastAsia="ko-KR"/>
        </w:rPr>
      </w:pPr>
    </w:p>
    <w:p w14:paraId="06B2786B" w14:textId="07C251CE" w:rsidR="006C0991" w:rsidRDefault="006C0991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lastRenderedPageBreak/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lastRenderedPageBreak/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lastRenderedPageBreak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9A68A" w14:textId="77777777" w:rsidR="00CF7388" w:rsidRDefault="00CF7388" w:rsidP="00A33843">
      <w:pPr>
        <w:spacing w:after="0" w:line="240" w:lineRule="auto"/>
      </w:pPr>
      <w:r>
        <w:separator/>
      </w:r>
    </w:p>
  </w:endnote>
  <w:endnote w:type="continuationSeparator" w:id="0">
    <w:p w14:paraId="56E721D1" w14:textId="77777777" w:rsidR="00CF7388" w:rsidRDefault="00CF7388" w:rsidP="00A33843">
      <w:pPr>
        <w:spacing w:after="0" w:line="240" w:lineRule="auto"/>
      </w:pPr>
      <w:r>
        <w:continuationSeparator/>
      </w:r>
    </w:p>
  </w:endnote>
  <w:endnote w:type="continuationNotice" w:id="1">
    <w:p w14:paraId="0AAF27DD" w14:textId="77777777" w:rsidR="00CF7388" w:rsidRDefault="00CF738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170E2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170E21" w:rsidRPr="003F3259" w:rsidRDefault="00170E2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170E21" w:rsidRPr="003F3259" w:rsidRDefault="00170E2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170E21" w:rsidRPr="00AB710B" w:rsidRDefault="00170E2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170E21" w:rsidRPr="003F3259" w:rsidRDefault="00170E2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170E2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170E21" w:rsidRPr="003F3259" w:rsidRDefault="00170E2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170E21" w:rsidRPr="003F3259" w:rsidRDefault="00170E2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170E2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170E21" w:rsidRPr="003F3259" w:rsidRDefault="00170E2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170E21" w:rsidRPr="000311E3" w:rsidRDefault="00170E2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170E21" w14:paraId="7AFC072F" w14:textId="77777777" w:rsidTr="001A0EF6">
      <w:tc>
        <w:tcPr>
          <w:tcW w:w="9540" w:type="dxa"/>
          <w:gridSpan w:val="2"/>
        </w:tcPr>
        <w:p w14:paraId="7AFC072D" w14:textId="77777777" w:rsidR="00170E21" w:rsidRPr="001A0EF6" w:rsidRDefault="00170E2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170E21" w:rsidRDefault="00170E2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170E21" w14:paraId="7AFC0732" w14:textId="77777777" w:rsidTr="001A0EF6">
      <w:tc>
        <w:tcPr>
          <w:tcW w:w="5580" w:type="dxa"/>
        </w:tcPr>
        <w:p w14:paraId="7AFC0730" w14:textId="77777777" w:rsidR="00170E21" w:rsidRDefault="00170E2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170E21" w:rsidRDefault="00170E2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CF7388">
            <w:fldChar w:fldCharType="begin"/>
          </w:r>
          <w:r w:rsidR="00CF7388">
            <w:instrText xml:space="preserve"> NUMPA</w:instrText>
          </w:r>
          <w:r w:rsidR="00CF7388">
            <w:instrText xml:space="preserve">GES  \* Arabic  \* MERGEFORMAT </w:instrText>
          </w:r>
          <w:r w:rsidR="00CF7388">
            <w:fldChar w:fldCharType="separate"/>
          </w:r>
          <w:r>
            <w:rPr>
              <w:noProof/>
            </w:rPr>
            <w:t>34</w:t>
          </w:r>
          <w:r w:rsidR="00CF7388">
            <w:rPr>
              <w:noProof/>
            </w:rPr>
            <w:fldChar w:fldCharType="end"/>
          </w:r>
        </w:p>
      </w:tc>
    </w:tr>
  </w:tbl>
  <w:p w14:paraId="7AFC0733" w14:textId="77777777" w:rsidR="00170E21" w:rsidRPr="004906B9" w:rsidRDefault="00170E2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83FE3" w14:textId="77777777" w:rsidR="00CF7388" w:rsidRDefault="00CF7388" w:rsidP="00A33843">
      <w:pPr>
        <w:spacing w:after="0" w:line="240" w:lineRule="auto"/>
      </w:pPr>
      <w:r>
        <w:separator/>
      </w:r>
    </w:p>
  </w:footnote>
  <w:footnote w:type="continuationSeparator" w:id="0">
    <w:p w14:paraId="73695EA2" w14:textId="77777777" w:rsidR="00CF7388" w:rsidRDefault="00CF7388" w:rsidP="00A33843">
      <w:pPr>
        <w:spacing w:after="0" w:line="240" w:lineRule="auto"/>
      </w:pPr>
      <w:r>
        <w:continuationSeparator/>
      </w:r>
    </w:p>
  </w:footnote>
  <w:footnote w:type="continuationNotice" w:id="1">
    <w:p w14:paraId="095E8E2F" w14:textId="77777777" w:rsidR="00CF7388" w:rsidRDefault="00CF738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170E21" w:rsidRPr="00385CAB" w:rsidRDefault="00170E2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170E21" w:rsidRDefault="00170E2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003A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BE54DD9A-9ACE-4E7B-8CF0-005ED0443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840</TotalTime>
  <Pages>43</Pages>
  <Words>3072</Words>
  <Characters>17516</Characters>
  <Application>Microsoft Office Word</Application>
  <DocSecurity>0</DocSecurity>
  <Lines>145</Lines>
  <Paragraphs>41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52</cp:revision>
  <cp:lastPrinted>2016-05-11T05:52:00Z</cp:lastPrinted>
  <dcterms:created xsi:type="dcterms:W3CDTF">2020-01-20T11:25:00Z</dcterms:created>
  <dcterms:modified xsi:type="dcterms:W3CDTF">2020-02-17T09:29:00Z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