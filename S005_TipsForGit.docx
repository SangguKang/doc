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3C0C6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3C0C6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3C0C6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3C0C6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3C0C6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3C0C6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3C0C6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3C0C6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3C0C6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탐욕스런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proofErr w:type="spellStart"/>
        <w:r w:rsidR="00BC3DFA" w:rsidRPr="00BC3DFA">
          <w:rPr>
            <w:rStyle w:val="a6"/>
            <w:lang w:eastAsia="ko-KR"/>
          </w:rPr>
          <w:t>리모트</w:t>
        </w:r>
        <w:proofErr w:type="spellEnd"/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proofErr w:type="spellStart"/>
      <w:r w:rsidR="005604CC" w:rsidRPr="005604CC">
        <w:rPr>
          <w:rFonts w:hint="eastAsia"/>
          <w:lang w:eastAsia="ko-KR"/>
        </w:rPr>
        <w:t>브랜치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브랜치를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브랜치라면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lastRenderedPageBreak/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8" w:name="_리모트_저장소"/>
      <w:bookmarkEnd w:id="8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proofErr w:type="spellStart"/>
      <w:r w:rsidR="00143D92">
        <w:rPr>
          <w:rFonts w:hint="eastAsia"/>
          <w:lang w:eastAsia="ko-KR"/>
        </w:rPr>
        <w:t>브랜치에서는</w:t>
      </w:r>
      <w:proofErr w:type="spellEnd"/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lastRenderedPageBreak/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524F4C17" w:rsidR="00ED0CAA" w:rsidRDefault="00ED0CAA" w:rsidP="008E3D97">
      <w:pPr>
        <w:rPr>
          <w:lang w:eastAsia="ko-KR"/>
        </w:rPr>
      </w:pPr>
      <w:bookmarkStart w:id="9" w:name="_GoBack"/>
      <w:bookmarkEnd w:id="9"/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4CB1C" w14:textId="77777777" w:rsidR="003C0C67" w:rsidRDefault="003C0C67" w:rsidP="00A33843">
      <w:pPr>
        <w:spacing w:after="0" w:line="240" w:lineRule="auto"/>
      </w:pPr>
      <w:r>
        <w:separator/>
      </w:r>
    </w:p>
  </w:endnote>
  <w:endnote w:type="continuationSeparator" w:id="0">
    <w:p w14:paraId="158CB0F5" w14:textId="77777777" w:rsidR="003C0C67" w:rsidRDefault="003C0C67" w:rsidP="00A33843">
      <w:pPr>
        <w:spacing w:after="0" w:line="240" w:lineRule="auto"/>
      </w:pPr>
      <w:r>
        <w:continuationSeparator/>
      </w:r>
    </w:p>
  </w:endnote>
  <w:endnote w:type="continuationNotice" w:id="1">
    <w:p w14:paraId="6E00B227" w14:textId="77777777" w:rsidR="003C0C67" w:rsidRDefault="003C0C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6D3BC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7ECA">
            <w:rPr>
              <w:noProof/>
              <w:sz w:val="16"/>
              <w:szCs w:val="16"/>
            </w:rPr>
            <w:t>20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397ECA">
              <w:rPr>
                <w:noProof/>
              </w:rPr>
              <w:t>26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E6B5E" w14:textId="77777777" w:rsidR="003C0C67" w:rsidRDefault="003C0C67" w:rsidP="00A33843">
      <w:pPr>
        <w:spacing w:after="0" w:line="240" w:lineRule="auto"/>
      </w:pPr>
      <w:r>
        <w:separator/>
      </w:r>
    </w:p>
  </w:footnote>
  <w:footnote w:type="continuationSeparator" w:id="0">
    <w:p w14:paraId="7D103EC1" w14:textId="77777777" w:rsidR="003C0C67" w:rsidRDefault="003C0C67" w:rsidP="00A33843">
      <w:pPr>
        <w:spacing w:after="0" w:line="240" w:lineRule="auto"/>
      </w:pPr>
      <w:r>
        <w:continuationSeparator/>
      </w:r>
    </w:p>
  </w:footnote>
  <w:footnote w:type="continuationNotice" w:id="1">
    <w:p w14:paraId="22920E61" w14:textId="77777777" w:rsidR="003C0C67" w:rsidRDefault="003C0C6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56E38821-FC26-4878-A376-63CA689DC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453</TotalTime>
  <Pages>26</Pages>
  <Words>1388</Words>
  <Characters>7917</Characters>
  <Application>Microsoft Office Word</Application>
  <DocSecurity>0</DocSecurity>
  <Lines>65</Lines>
  <Paragraphs>18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88</cp:revision>
  <cp:lastPrinted>2016-05-11T05:52:00Z</cp:lastPrinted>
  <dcterms:created xsi:type="dcterms:W3CDTF">2019-10-28T04:25:00Z</dcterms:created>
  <dcterms:modified xsi:type="dcterms:W3CDTF">2019-11-18T00:50:00Z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