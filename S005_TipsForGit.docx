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1A26F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1A26F7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1A26F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1A26F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1A26F7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1A26F7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1561FEF5" w:rsidR="007954A6" w:rsidRDefault="007954A6" w:rsidP="00954214">
      <w:pPr>
        <w:jc w:val="center"/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r>
        <w:rPr>
          <w:rFonts w:hint="eastAsia"/>
          <w:lang w:eastAsia="ko-KR"/>
        </w:rPr>
        <w:t>작업트리에서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>git revert</w:t>
      </w:r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305EC36D" w:rsid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3E7BEDDC" w14:textId="78B80190" w:rsidR="00A877FE" w:rsidRDefault="00A877FE" w:rsidP="00A877FE">
      <w:pPr>
        <w:pStyle w:val="3"/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원복하기</w:t>
      </w:r>
    </w:p>
    <w:p w14:paraId="57FD74C2" w14:textId="6BCB6F76" w:rsidR="00A877FE" w:rsidRDefault="00A877FE" w:rsidP="00A877FE">
      <w:pPr>
        <w:rPr>
          <w:lang w:eastAsia="ko-KR"/>
        </w:rPr>
      </w:pPr>
      <w:r>
        <w:rPr>
          <w:lang w:eastAsia="ko-KR"/>
        </w:rPr>
        <w:t>git reset --hard HEAD~~</w:t>
      </w:r>
    </w:p>
    <w:p w14:paraId="767FF1F5" w14:textId="56AC4872" w:rsid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지웠음을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인지했다면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620EC32" w14:textId="6881D60C" w:rsidR="00A877FE" w:rsidRPr="00A877FE" w:rsidRDefault="00A877FE" w:rsidP="00A877FE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--hard ORIG_HEAD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8fbd8d9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color w:val="BFBF00"/>
          <w:sz w:val="18"/>
          <w:szCs w:val="18"/>
          <w:lang w:eastAsia="ko-KR"/>
        </w:rPr>
        <w:t>1bfec66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ED8CE6D" w:rsidR="006F2835" w:rsidRDefault="00F8201D" w:rsidP="00F8201D">
      <w:pPr>
        <w:pStyle w:val="3"/>
        <w:rPr>
          <w:lang w:eastAsia="ko-KR"/>
        </w:rPr>
      </w:pP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6193BCF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7BC4D6E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master                                                                                                   </w:t>
      </w:r>
    </w:p>
    <w:p w14:paraId="4976065B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o2                                                                                                       </w:t>
      </w:r>
    </w:p>
    <w:p w14:paraId="7E73ED4E" w14:textId="2F0C6BA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48482C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--branches --graph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</w:t>
      </w:r>
    </w:p>
    <w:p w14:paraId="13D6CD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9dcecfb (HEAD -&gt; o2) o2 work 2                                                                           </w:t>
      </w:r>
    </w:p>
    <w:p w14:paraId="3288F73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27b0246 (master) master work 2                                                                         </w:t>
      </w:r>
    </w:p>
    <w:p w14:paraId="4B8176C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40B5F8F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67B2AECD" w14:textId="3FB8E55B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2F5D7D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</w:t>
      </w:r>
    </w:p>
    <w:p w14:paraId="7C2285F5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Switched to branch 'master'                                                                                </w:t>
      </w:r>
    </w:p>
    <w:p w14:paraId="2AB79661" w14:textId="0BED072E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3629ABE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o2                                                                                             </w:t>
      </w:r>
    </w:p>
    <w:p w14:paraId="77B5972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Merge made by the 'recursive' strategy.                                                                    </w:t>
      </w:r>
    </w:p>
    <w:p w14:paraId="0C74E79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o2.txt | 1 +                                                                                              </w:t>
      </w:r>
    </w:p>
    <w:p w14:paraId="7BE59B0A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</w:t>
      </w:r>
    </w:p>
    <w:p w14:paraId="3279D342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o2.txt                                                                                 </w:t>
      </w:r>
    </w:p>
    <w:p w14:paraId="049414CE" w14:textId="4F161830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138A829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br                                                                                                   </w:t>
      </w:r>
    </w:p>
    <w:p w14:paraId="43C195B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master                                                                                                   </w:t>
      </w:r>
    </w:p>
    <w:p w14:paraId="7498FDF8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o2                                                                                                       </w:t>
      </w:r>
    </w:p>
    <w:p w14:paraId="5A063853" w14:textId="2D02A3FC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8AC663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--branches --graph                                                                     </w:t>
      </w:r>
    </w:p>
    <w:p w14:paraId="38DB504C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  57b5c87 (HEAD -&gt; master) Merge branch 'o2'                                                             </w:t>
      </w:r>
    </w:p>
    <w:p w14:paraId="50A447D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|\                                                                                                         </w:t>
      </w:r>
    </w:p>
    <w:p w14:paraId="49647026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 * 9dcecfb (o2) o2 work 2                                                                                 </w:t>
      </w:r>
    </w:p>
    <w:p w14:paraId="2D2F3D5E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| 27b0246 master work 2                                                                                  </w:t>
      </w:r>
    </w:p>
    <w:p w14:paraId="085217A4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|/                                                                                                         </w:t>
      </w:r>
    </w:p>
    <w:p w14:paraId="5061B5E9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* 1d4f12f work 1                                                                                           </w:t>
      </w:r>
    </w:p>
    <w:p w14:paraId="16C991F6" w14:textId="5C76BCE4" w:rsidR="00F8201D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69B65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ll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</w:t>
      </w:r>
    </w:p>
    <w:p w14:paraId="123D6B33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                                                                                                   </w:t>
      </w:r>
    </w:p>
    <w:p w14:paraId="5946308F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10 2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06:37 master.txt                                                     </w:t>
      </w:r>
    </w:p>
    <w:p w14:paraId="74C1BE27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197121  6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06:38 o2.txt                                                         </w:t>
      </w:r>
    </w:p>
    <w:p w14:paraId="47A8E710" w14:textId="77777777" w:rsidR="00F8201D" w:rsidRPr="00F8201D" w:rsidRDefault="00F8201D" w:rsidP="00F8201D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197121  2</w:t>
      </w:r>
      <w:proofErr w:type="gramEnd"/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21 06:26 work.txt                                                       </w:t>
      </w:r>
    </w:p>
    <w:p w14:paraId="24B65F68" w14:textId="016323A8" w:rsidR="006F2835" w:rsidRDefault="00F8201D" w:rsidP="00F8201D">
      <w:pPr>
        <w:rPr>
          <w:lang w:eastAsia="ko-KR"/>
        </w:rPr>
      </w:pPr>
      <w:r w:rsidRPr="00F8201D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</w:t>
      </w:r>
    </w:p>
    <w:p w14:paraId="27BA15C1" w14:textId="505F0F3A" w:rsidR="00F8201D" w:rsidRDefault="009D153F" w:rsidP="00394C36">
      <w:pPr>
        <w:rPr>
          <w:lang w:eastAsia="ko-KR"/>
        </w:rPr>
      </w:pPr>
      <w:r w:rsidRPr="00D80D8B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>&gt; 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분기한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r>
        <w:rPr>
          <w:rFonts w:hint="eastAsia"/>
          <w:lang w:eastAsia="ko-KR"/>
        </w:rPr>
        <w:t>브랜치에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fast-forward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따로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열리지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>(</w:t>
      </w:r>
      <w:r>
        <w:rPr>
          <w:lang w:eastAsia="ko-KR"/>
        </w:rPr>
        <w:t>fast-forward merge)</w:t>
      </w:r>
      <w:r>
        <w:rPr>
          <w:rFonts w:hint="eastAsia"/>
          <w:lang w:eastAsia="ko-KR"/>
        </w:rPr>
        <w:t>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5734181" w14:textId="214CDD2C" w:rsidR="00F8201D" w:rsidRDefault="009A0B49" w:rsidP="009A0B49">
      <w:pPr>
        <w:pStyle w:val="3"/>
        <w:rPr>
          <w:lang w:eastAsia="ko-KR"/>
        </w:rPr>
      </w:pP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1F97576" w14:textId="1C6F21F3" w:rsidR="006F2835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수정했을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발생한다</w:t>
      </w:r>
      <w:r>
        <w:rPr>
          <w:rFonts w:hint="eastAsia"/>
          <w:lang w:eastAsia="ko-KR"/>
        </w:rPr>
        <w:t>.</w:t>
      </w:r>
    </w:p>
    <w:p w14:paraId="33F29E14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lastRenderedPageBreak/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7DA726AD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merge o2</w:t>
      </w:r>
    </w:p>
    <w:p w14:paraId="1083AAA5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Auto-merging work.txt</w:t>
      </w:r>
    </w:p>
    <w:p w14:paraId="26362FB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CONFLICT (content): Merge conflict in work.txt</w:t>
      </w:r>
    </w:p>
    <w:p w14:paraId="07D16D08" w14:textId="77777777" w:rsidR="00163607" w:rsidRDefault="00163607" w:rsidP="0016360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Automatic merge failed; fix conflicts and then commit the result.</w:t>
      </w:r>
    </w:p>
    <w:p w14:paraId="2EBE36D3" w14:textId="77777777" w:rsidR="00532C5D" w:rsidRDefault="00532C5D" w:rsidP="00394C36">
      <w:pPr>
        <w:rPr>
          <w:lang w:eastAsia="ko-KR"/>
        </w:rPr>
      </w:pPr>
    </w:p>
    <w:p w14:paraId="44C8F067" w14:textId="3B00F4DB" w:rsidR="006C0991" w:rsidRDefault="00163607" w:rsidP="00394C36">
      <w:pPr>
        <w:rPr>
          <w:lang w:eastAsia="ko-KR"/>
        </w:rPr>
      </w:pP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ECB4A9F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BFBF"/>
          <w:sz w:val="18"/>
          <w:szCs w:val="18"/>
        </w:rPr>
        <w:t>master|MERGING</w:t>
      </w:r>
      <w:proofErr w:type="spellEnd"/>
      <w:r>
        <w:rPr>
          <w:rFonts w:ascii="Lucida Console" w:hAnsi="Lucida Console" w:cs="Lucida Console"/>
          <w:color w:val="00BFBF"/>
          <w:sz w:val="18"/>
          <w:szCs w:val="18"/>
        </w:rPr>
        <w:t>)</w:t>
      </w:r>
    </w:p>
    <w:p w14:paraId="77FA8854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work.txt</w:t>
      </w:r>
    </w:p>
    <w:p w14:paraId="7F3F5085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0DEE4B" w14:textId="4248D5CF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017B6946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content</w:t>
      </w:r>
    </w:p>
    <w:p w14:paraId="7682547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&lt;&lt;&lt;&lt;&lt;&lt;&lt; HEAD</w:t>
      </w:r>
    </w:p>
    <w:p w14:paraId="00EFD96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master content 2</w:t>
      </w:r>
    </w:p>
    <w:p w14:paraId="0C7477BA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=======</w:t>
      </w:r>
    </w:p>
    <w:p w14:paraId="6B21C13B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o2 content 2</w:t>
      </w:r>
    </w:p>
    <w:p w14:paraId="08FEF5A7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&gt;&gt;&gt;&gt;&gt;&gt;&gt; o2</w:t>
      </w:r>
    </w:p>
    <w:p w14:paraId="3822B141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#title</w:t>
      </w:r>
    </w:p>
    <w:p w14:paraId="25F6DD30" w14:textId="77777777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content</w:t>
      </w:r>
    </w:p>
    <w:p w14:paraId="1016C273" w14:textId="542E5FF6" w:rsidR="006C0991" w:rsidRDefault="006C0991" w:rsidP="00394C36">
      <w:pPr>
        <w:rPr>
          <w:lang w:eastAsia="ko-KR"/>
        </w:rPr>
      </w:pPr>
    </w:p>
    <w:p w14:paraId="5385FBAB" w14:textId="44D91F35" w:rsidR="00532C5D" w:rsidRDefault="00532C5D" w:rsidP="00532C5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>&lt;&lt;&lt;&lt;&lt;&lt;&lt; HEAD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가운데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=======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>현재</w:t>
      </w:r>
      <w:r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 w:hint="eastAsia"/>
          <w:sz w:val="18"/>
          <w:szCs w:val="18"/>
          <w:lang w:eastAsia="ko-KR"/>
        </w:rPr>
        <w:t>브랜치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,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즉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master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가로줄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>=======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&gt;&gt;&gt;&gt;&gt;&gt;&gt; o2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사이의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내용은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o2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브랜치에서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내용이다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  <w:r w:rsidR="00B95131"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양쪽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proofErr w:type="spellStart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브랜치의</w:t>
      </w:r>
      <w:proofErr w:type="spellEnd"/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내용을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참고하면서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직접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수정해야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 xml:space="preserve"> 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한다</w:t>
      </w:r>
      <w:r w:rsidR="00B95131">
        <w:rPr>
          <w:rFonts w:ascii="Lucida Console" w:hAnsi="Lucida Console" w:cs="Lucida Console" w:hint="eastAsia"/>
          <w:sz w:val="18"/>
          <w:szCs w:val="18"/>
          <w:lang w:eastAsia="ko-KR"/>
        </w:rPr>
        <w:t>.</w:t>
      </w:r>
    </w:p>
    <w:p w14:paraId="12244453" w14:textId="5614B625" w:rsidR="006C0991" w:rsidRDefault="006C0991" w:rsidP="00394C36">
      <w:pPr>
        <w:rPr>
          <w:lang w:eastAsia="ko-KR"/>
        </w:rPr>
      </w:pPr>
    </w:p>
    <w:p w14:paraId="6D37B615" w14:textId="42001215" w:rsidR="00532C5D" w:rsidRDefault="00E86856" w:rsidP="00394C36">
      <w:pPr>
        <w:rPr>
          <w:lang w:eastAsia="ko-KR"/>
        </w:rPr>
      </w:pPr>
      <w:r w:rsidRPr="00E86856">
        <w:rPr>
          <w:rFonts w:hint="eastAsia"/>
          <w:color w:val="FF0000"/>
          <w:lang w:eastAsia="ko-KR"/>
        </w:rPr>
        <w:t>T</w:t>
      </w:r>
      <w:r w:rsidRPr="00E86856">
        <w:rPr>
          <w:color w:val="FF0000"/>
          <w:lang w:eastAsia="ko-KR"/>
        </w:rPr>
        <w:t>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무료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프로그램</w:t>
      </w:r>
    </w:p>
    <w:tbl>
      <w:tblPr>
        <w:tblStyle w:val="a9"/>
        <w:tblW w:w="0" w:type="auto"/>
        <w:tblInd w:w="421" w:type="dxa"/>
        <w:tblLook w:val="04A0" w:firstRow="1" w:lastRow="0" w:firstColumn="1" w:lastColumn="0" w:noHBand="0" w:noVBand="1"/>
      </w:tblPr>
      <w:tblGrid>
        <w:gridCol w:w="2409"/>
        <w:gridCol w:w="6237"/>
      </w:tblGrid>
      <w:tr w:rsidR="006345D3" w14:paraId="4220F164" w14:textId="77777777" w:rsidTr="006345D3">
        <w:tc>
          <w:tcPr>
            <w:tcW w:w="2409" w:type="dxa"/>
          </w:tcPr>
          <w:p w14:paraId="1E747D38" w14:textId="6589F3EA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프로그램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이름</w:t>
            </w:r>
          </w:p>
        </w:tc>
        <w:tc>
          <w:tcPr>
            <w:tcW w:w="6237" w:type="dxa"/>
          </w:tcPr>
          <w:p w14:paraId="75F48F0E" w14:textId="7FDB5EA7" w:rsidR="006345D3" w:rsidRPr="006345D3" w:rsidRDefault="006345D3" w:rsidP="006345D3">
            <w:pPr>
              <w:jc w:val="center"/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설명</w:t>
            </w:r>
          </w:p>
        </w:tc>
      </w:tr>
      <w:tr w:rsidR="006345D3" w14:paraId="6B65D040" w14:textId="77777777" w:rsidTr="006345D3">
        <w:tc>
          <w:tcPr>
            <w:tcW w:w="2409" w:type="dxa"/>
          </w:tcPr>
          <w:p w14:paraId="04D952FD" w14:textId="64B85FCB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P4Merge</w:t>
            </w:r>
          </w:p>
        </w:tc>
        <w:tc>
          <w:tcPr>
            <w:tcW w:w="6237" w:type="dxa"/>
          </w:tcPr>
          <w:p w14:paraId="2051563B" w14:textId="35578686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무료익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직관적이며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단축키가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지원되지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않는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단점이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3B61E406" w14:textId="77777777" w:rsidTr="006345D3">
        <w:tc>
          <w:tcPr>
            <w:tcW w:w="2409" w:type="dxa"/>
          </w:tcPr>
          <w:p w14:paraId="3BF317A5" w14:textId="06D9B7F0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Meld</w:t>
            </w:r>
          </w:p>
        </w:tc>
        <w:tc>
          <w:tcPr>
            <w:tcW w:w="6237" w:type="dxa"/>
          </w:tcPr>
          <w:p w14:paraId="77DEDA19" w14:textId="7E30FD14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무료에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오픈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소스이다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파일을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비교하는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것뿐만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아니라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직접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편집할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345D3" w14:paraId="638C59EA" w14:textId="77777777" w:rsidTr="006345D3">
        <w:tc>
          <w:tcPr>
            <w:tcW w:w="2409" w:type="dxa"/>
          </w:tcPr>
          <w:p w14:paraId="3575863C" w14:textId="28827A45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Kdiff3</w:t>
            </w:r>
          </w:p>
        </w:tc>
        <w:tc>
          <w:tcPr>
            <w:tcW w:w="6237" w:type="dxa"/>
          </w:tcPr>
          <w:p w14:paraId="78AB6D48" w14:textId="30FDD798" w:rsidR="006345D3" w:rsidRPr="006345D3" w:rsidRDefault="006345D3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무료이고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편리하고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병합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기능이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뛰어나지만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한글이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깨져보일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있다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</w:tbl>
    <w:p w14:paraId="0028A533" w14:textId="3256566B" w:rsidR="00532C5D" w:rsidRDefault="00532C5D" w:rsidP="00394C36">
      <w:pPr>
        <w:rPr>
          <w:lang w:eastAsia="ko-KR"/>
        </w:rPr>
      </w:pPr>
    </w:p>
    <w:p w14:paraId="353E05E3" w14:textId="5A65371E" w:rsidR="00532C5D" w:rsidRDefault="00EF419B" w:rsidP="00EF419B">
      <w:pPr>
        <w:pStyle w:val="3"/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433C6C16" w14:textId="7F44265C" w:rsidR="00532C5D" w:rsidRDefault="00EF1C02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05034764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BFBF"/>
          <w:sz w:val="18"/>
          <w:szCs w:val="18"/>
        </w:rPr>
      </w:pPr>
      <w:r>
        <w:rPr>
          <w:rFonts w:ascii="Lucida Console" w:hAnsi="Lucida Console" w:cs="Lucida Console"/>
          <w:color w:val="00BF00"/>
          <w:sz w:val="18"/>
          <w:szCs w:val="18"/>
        </w:rPr>
        <w:t xml:space="preserve">kan63697@19WCP72 </w:t>
      </w:r>
      <w:r>
        <w:rPr>
          <w:rFonts w:ascii="Lucida Console" w:hAnsi="Lucida Console" w:cs="Lucida Console"/>
          <w:color w:val="BF00BF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BFBF00"/>
          <w:sz w:val="18"/>
          <w:szCs w:val="18"/>
        </w:rPr>
        <w:t>/c/Works/02_project_ind/41_Utils/01_Git/manual-4</w:t>
      </w:r>
      <w:r>
        <w:rPr>
          <w:rFonts w:ascii="Lucida Console" w:hAnsi="Lucida Console" w:cs="Lucida Console"/>
          <w:color w:val="00BFBF"/>
          <w:sz w:val="18"/>
          <w:szCs w:val="18"/>
        </w:rPr>
        <w:t xml:space="preserve"> (master)</w:t>
      </w:r>
    </w:p>
    <w:p w14:paraId="69D67628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br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-d o2</w:t>
      </w:r>
    </w:p>
    <w:p w14:paraId="637FCA86" w14:textId="77777777" w:rsidR="00EF1C02" w:rsidRDefault="00EF1C02" w:rsidP="00EF1C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Deleted branch o2 (was 2923745).</w:t>
      </w:r>
    </w:p>
    <w:p w14:paraId="3D5CD5C0" w14:textId="77777777" w:rsidR="00EF1C02" w:rsidRDefault="00EF1C02" w:rsidP="00394C36">
      <w:pPr>
        <w:rPr>
          <w:lang w:eastAsia="ko-KR"/>
        </w:rPr>
      </w:pPr>
    </w:p>
    <w:p w14:paraId="4D45361D" w14:textId="397A93D4" w:rsidR="00532C5D" w:rsidRDefault="00EF1C02" w:rsidP="00394C36">
      <w:pPr>
        <w:rPr>
          <w:lang w:eastAsia="ko-KR"/>
        </w:rPr>
      </w:pPr>
      <w:r>
        <w:rPr>
          <w:lang w:eastAsia="ko-KR"/>
        </w:rPr>
        <w:lastRenderedPageBreak/>
        <w:t xml:space="preserve">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-d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사용해서강제로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E85F153" w14:textId="1F504A6D" w:rsidR="00261FD1" w:rsidRDefault="00261FD1" w:rsidP="00394C36">
      <w:pPr>
        <w:rPr>
          <w:lang w:eastAsia="ko-KR"/>
        </w:rPr>
      </w:pPr>
      <w:r>
        <w:rPr>
          <w:rFonts w:hint="eastAsia"/>
          <w:lang w:eastAsia="ko-KR"/>
        </w:rPr>
        <w:t>삭제한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작업했던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흐름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속에서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0DB39E66" w14:textId="27EF44C7" w:rsidR="00532C5D" w:rsidRDefault="00833642" w:rsidP="00833642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관리하기</w:t>
      </w:r>
    </w:p>
    <w:p w14:paraId="5EE76478" w14:textId="5E3FDB8C" w:rsidR="00532C5D" w:rsidRDefault="00182067" w:rsidP="00182067">
      <w:pPr>
        <w:pStyle w:val="3"/>
        <w:rPr>
          <w:lang w:eastAsia="ko-KR"/>
        </w:rPr>
      </w:pPr>
      <w:r>
        <w:rPr>
          <w:rFonts w:hint="eastAsia"/>
          <w:lang w:eastAsia="ko-KR"/>
        </w:rPr>
        <w:t>브랜치에서의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</w:p>
    <w:p w14:paraId="6513C15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test</w:t>
      </w:r>
    </w:p>
    <w:p w14:paraId="41ED11D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C:/Works/02_project_ind/41_Utils/01_Git/test/.git/</w:t>
      </w:r>
    </w:p>
    <w:p w14:paraId="4A5FB7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test/</w:t>
      </w:r>
    </w:p>
    <w:p w14:paraId="6EE39B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c1.txt</w:t>
      </w:r>
    </w:p>
    <w:p w14:paraId="0FD972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400C2D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c1.txt.</w:t>
      </w:r>
    </w:p>
    <w:p w14:paraId="4C3E7C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9DEFF4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"c1"</w:t>
      </w:r>
    </w:p>
    <w:p w14:paraId="2AF396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497eeb3] c1</w:t>
      </w:r>
    </w:p>
    <w:p w14:paraId="5DEBA67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345EAF4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c1.txt</w:t>
      </w:r>
    </w:p>
    <w:p w14:paraId="438B62E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55D460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497eeb3efc7b4ab0be37ab2e2af6b254fbff638d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765450C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1BAC0B7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Fri Feb 21 16:18:22 2020 +0900</w:t>
      </w:r>
    </w:p>
    <w:p w14:paraId="32414D38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E3C27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c1</w:t>
      </w:r>
    </w:p>
    <w:p w14:paraId="75C170F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branch sub</w:t>
      </w:r>
    </w:p>
    <w:p w14:paraId="58688F8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3E57971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1755E5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c2.txt</w:t>
      </w:r>
    </w:p>
    <w:p w14:paraId="5594E12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B8EB28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c2.txt.</w:t>
      </w:r>
    </w:p>
    <w:p w14:paraId="3C635CE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4EF0C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51C0610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C56123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6D04CFC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C16AFC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"c2"</w:t>
      </w:r>
    </w:p>
    <w:p w14:paraId="6D61A03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7233345] c2</w:t>
      </w:r>
    </w:p>
    <w:p w14:paraId="554BFF5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5F8EE68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c2.txt</w:t>
      </w:r>
    </w:p>
    <w:p w14:paraId="5056DF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2FCE52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19493DC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59D0B58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checkout sub</w:t>
      </w:r>
    </w:p>
    <w:p w14:paraId="36D0EDA3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gitSwitched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branch 'sub'</w:t>
      </w:r>
    </w:p>
    <w:p w14:paraId="6200C89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31B7C5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30B698D9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s1.txt</w:t>
      </w:r>
    </w:p>
    <w:p w14:paraId="0E84A23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14FC0BF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s1.txt.</w:t>
      </w:r>
    </w:p>
    <w:p w14:paraId="3BA20BA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6FAD13EA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"s1"</w:t>
      </w:r>
    </w:p>
    <w:p w14:paraId="5DE1ECD2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[sub 2355447] s1</w:t>
      </w:r>
    </w:p>
    <w:p w14:paraId="3F471506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24FE4D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create mode 100644 s1.txt</w:t>
      </w:r>
    </w:p>
    <w:p w14:paraId="398913E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</w:p>
    <w:p w14:paraId="5ACE64DB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3B0005C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25F5053E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</w:t>
      </w:r>
    </w:p>
    <w:p w14:paraId="43D6D764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2355447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s1</w:t>
      </w:r>
    </w:p>
    <w:p w14:paraId="2411F63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601E67A0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66F7CC7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7233345</w:t>
      </w:r>
    </w:p>
    <w:p w14:paraId="2E12DCEC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4B222AD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c2.txt</w:t>
      </w:r>
    </w:p>
    <w:p w14:paraId="5885EFE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 --</w:t>
      </w:r>
      <w:proofErr w:type="spellStart"/>
      <w:r>
        <w:rPr>
          <w:rFonts w:ascii="Lucida Console" w:hAnsi="Lucida Console" w:cs="Lucida Console"/>
          <w:sz w:val="18"/>
          <w:szCs w:val="18"/>
        </w:rPr>
        <w:t>oneline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--branches --graph</w:t>
      </w:r>
    </w:p>
    <w:p w14:paraId="25511A21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7233345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sub</w:t>
      </w:r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c2</w:t>
      </w:r>
    </w:p>
    <w:p w14:paraId="33643A15" w14:textId="77777777" w:rsidR="004379A8" w:rsidRDefault="004379A8" w:rsidP="004379A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497eeb3</w:t>
      </w:r>
      <w:r>
        <w:rPr>
          <w:rFonts w:ascii="Lucida Console" w:hAnsi="Lucida Console" w:cs="Lucida Console"/>
          <w:sz w:val="18"/>
          <w:szCs w:val="18"/>
        </w:rPr>
        <w:t xml:space="preserve"> c1</w:t>
      </w:r>
    </w:p>
    <w:p w14:paraId="7EEBC7EC" w14:textId="7B45FCDD" w:rsidR="00532C5D" w:rsidRDefault="00532C5D" w:rsidP="00394C36">
      <w:pPr>
        <w:rPr>
          <w:lang w:eastAsia="ko-KR"/>
        </w:rPr>
      </w:pPr>
    </w:p>
    <w:p w14:paraId="4702B760" w14:textId="626095E4" w:rsidR="004379A8" w:rsidRDefault="004379A8" w:rsidP="00394C36">
      <w:pPr>
        <w:rPr>
          <w:lang w:eastAsia="ko-KR"/>
        </w:rPr>
      </w:pPr>
      <w:r>
        <w:rPr>
          <w:lang w:eastAsia="ko-KR"/>
        </w:rPr>
        <w:t xml:space="preserve">git checkout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제어해서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reset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커밋이든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수행한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삭제된다</w:t>
      </w:r>
      <w:r>
        <w:rPr>
          <w:rFonts w:hint="eastAsia"/>
          <w:lang w:eastAsia="ko-KR"/>
        </w:rPr>
        <w:t>.</w:t>
      </w:r>
    </w:p>
    <w:p w14:paraId="5A86DD59" w14:textId="030356DD" w:rsidR="00532C5D" w:rsidRDefault="00E10E44" w:rsidP="00E10E44">
      <w:pPr>
        <w:pStyle w:val="3"/>
        <w:rPr>
          <w:lang w:eastAsia="ko-KR"/>
        </w:rPr>
      </w:pPr>
      <w:r>
        <w:rPr>
          <w:rFonts w:hint="eastAsia"/>
          <w:lang w:eastAsia="ko-KR"/>
        </w:rPr>
        <w:t>수정중인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감추기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1895EB6" w14:textId="6A5C78EF" w:rsidR="00532C5D" w:rsidRDefault="00E10E44" w:rsidP="00394C36">
      <w:pPr>
        <w:rPr>
          <w:lang w:eastAsia="ko-KR"/>
        </w:rPr>
      </w:pPr>
      <w:r>
        <w:rPr>
          <w:lang w:eastAsia="ko-KR"/>
        </w:rPr>
        <w:t>git stash</w:t>
      </w:r>
    </w:p>
    <w:p w14:paraId="78984D9A" w14:textId="0C685FAC" w:rsidR="006F4669" w:rsidRDefault="006F4669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급하게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잠시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감춰둔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꺼내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44E1E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ascii="Lucida Console" w:hAnsi="Lucida Console" w:cs="Lucida Console"/>
          <w:sz w:val="18"/>
          <w:szCs w:val="18"/>
          <w:lang w:eastAsia="ko-KR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init</w:t>
      </w:r>
      <w:proofErr w:type="spellEnd"/>
      <w:r>
        <w:rPr>
          <w:rFonts w:ascii="Lucida Console" w:hAnsi="Lucida Console" w:cs="Lucida Console"/>
          <w:sz w:val="18"/>
          <w:szCs w:val="18"/>
          <w:lang w:eastAsia="ko-KR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eastAsia="ko-KR"/>
        </w:rPr>
        <w:t>st</w:t>
      </w:r>
      <w:proofErr w:type="spellEnd"/>
    </w:p>
    <w:p w14:paraId="13F4FF5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Initialized empty Git repository in C:/Works/02_project_ind/41_Utils/01_Git/st/.git/</w:t>
      </w:r>
    </w:p>
    <w:p w14:paraId="762EDD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12161F1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0A149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68CF6F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78EAF7D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091001C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"f1"</w:t>
      </w:r>
    </w:p>
    <w:p w14:paraId="4621523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4891f0d] f1</w:t>
      </w:r>
    </w:p>
    <w:p w14:paraId="075AD0E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420E1DF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f1.txt</w:t>
      </w:r>
    </w:p>
    <w:p w14:paraId="772A63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0E771A4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0A39107C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4A3A18F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41B8E1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"f2"</w:t>
      </w:r>
    </w:p>
    <w:p w14:paraId="6CA4928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3d969f0] f2</w:t>
      </w:r>
    </w:p>
    <w:p w14:paraId="0095606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7DA09E9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f2.txt</w:t>
      </w:r>
    </w:p>
    <w:p w14:paraId="7C30B29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f1.txt</w:t>
      </w:r>
    </w:p>
    <w:p w14:paraId="57D769D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vim f2.txt</w:t>
      </w:r>
    </w:p>
    <w:p w14:paraId="3CF8DB7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spellStart"/>
      <w:r>
        <w:rPr>
          <w:rFonts w:ascii="Lucida Console" w:hAnsi="Lucida Console" w:cs="Lucida Console"/>
          <w:sz w:val="18"/>
          <w:szCs w:val="18"/>
        </w:rPr>
        <w:t>st</w:t>
      </w:r>
      <w:proofErr w:type="spellEnd"/>
    </w:p>
    <w:p w14:paraId="32078AB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6607FD1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F1454C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6A047C8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492A3004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280F5A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585CC63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A2DB90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720E59D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40D2764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50F888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f1.txt.</w:t>
      </w:r>
    </w:p>
    <w:p w14:paraId="1FF6B3D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565DE31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f2.txt.</w:t>
      </w:r>
    </w:p>
    <w:p w14:paraId="6ADD0A92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3CEB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3d969f0 f2</w:t>
      </w:r>
    </w:p>
    <w:p w14:paraId="7095EA4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249C1C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1895971B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ll</w:t>
      </w:r>
      <w:proofErr w:type="spellEnd"/>
    </w:p>
    <w:p w14:paraId="3DD2B2A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</w:t>
      </w:r>
    </w:p>
    <w:p w14:paraId="571BEA2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f1.txt</w:t>
      </w:r>
    </w:p>
    <w:p w14:paraId="64F303A7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>-r--r-- 1 kan63697 1049089 4 Feb 21 19:09 f2.txt</w:t>
      </w:r>
    </w:p>
    <w:p w14:paraId="0A39E468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list</w:t>
      </w:r>
    </w:p>
    <w:p w14:paraId="69FC20A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0}: WIP on master: 3d969f0 f2</w:t>
      </w:r>
    </w:p>
    <w:p w14:paraId="20F05609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3F21657F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7F3F84E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42D9EAC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3D11C1DE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checkout -- &lt;file&gt;..." to discard changes in working directory)</w:t>
      </w:r>
    </w:p>
    <w:p w14:paraId="6D47441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0C8D35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f1.txt</w:t>
      </w:r>
    </w:p>
    <w:p w14:paraId="16921C86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BF0000"/>
          <w:sz w:val="18"/>
          <w:szCs w:val="18"/>
        </w:rPr>
        <w:t>modified:   f2.txt</w:t>
      </w:r>
    </w:p>
    <w:p w14:paraId="7E5CF43A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</w:p>
    <w:p w14:paraId="4F125413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0D303240" w14:textId="77777777" w:rsidR="00C8577A" w:rsidRDefault="00C8577A" w:rsidP="00C8577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(1146960deb3c68d7891e0ccb150b2c1d2a73733a)</w:t>
      </w:r>
    </w:p>
    <w:p w14:paraId="46CB06F7" w14:textId="75D716A8" w:rsidR="00A502D4" w:rsidRDefault="00A502D4" w:rsidP="00394C36">
      <w:pPr>
        <w:rPr>
          <w:lang w:eastAsia="ko-KR"/>
        </w:rPr>
      </w:pPr>
    </w:p>
    <w:p w14:paraId="578D1E92" w14:textId="0E61DB5C" w:rsidR="00A502D4" w:rsidRDefault="00855ECD" w:rsidP="00855ECD">
      <w:pPr>
        <w:pStyle w:val="2"/>
        <w:rPr>
          <w:lang w:eastAsia="ko-KR"/>
        </w:rPr>
      </w:pP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5B28FE1C" w14:textId="4533875F" w:rsidR="00F67338" w:rsidRPr="00F67338" w:rsidRDefault="00F67338" w:rsidP="00F67338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6DE4A333" w14:textId="22069686" w:rsidR="00A502D4" w:rsidRDefault="003B26B9" w:rsidP="00394C36">
      <w:pPr>
        <w:rPr>
          <w:lang w:eastAsia="ko-KR"/>
        </w:rPr>
      </w:pP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보겠다</w:t>
      </w:r>
      <w:r>
        <w:rPr>
          <w:rFonts w:hint="eastAsia"/>
          <w:lang w:eastAsia="ko-KR"/>
        </w:rPr>
        <w:t>.</w:t>
      </w:r>
    </w:p>
    <w:p w14:paraId="71C966BF" w14:textId="2EF21904" w:rsidR="003B26B9" w:rsidRDefault="003B26B9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593E85C" wp14:editId="4AE0D903">
            <wp:extent cx="5938520" cy="582930"/>
            <wp:effectExtent l="0" t="0" r="508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7EB1F" w14:textId="6C249D43" w:rsidR="00BE111C" w:rsidRPr="00BE111C" w:rsidRDefault="00BE111C" w:rsidP="00BE111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hyperlink r:id="rId15" w:history="1">
        <w:r w:rsidRPr="00DF2A61">
          <w:rPr>
            <w:rStyle w:val="a6"/>
            <w:rFonts w:ascii="Lucida Console" w:hAnsi="Lucida Console" w:cs="Lucida Console"/>
            <w:sz w:val="18"/>
            <w:szCs w:val="18"/>
          </w:rPr>
          <w:t>https://github.com/SangguKang/test-1.git</w:t>
        </w:r>
      </w:hyperlink>
    </w:p>
    <w:p w14:paraId="704BF693" w14:textId="53B2024F" w:rsidR="00A502D4" w:rsidRDefault="00A502D4" w:rsidP="00394C36">
      <w:pPr>
        <w:rPr>
          <w:lang w:eastAsia="ko-KR"/>
        </w:rPr>
      </w:pPr>
    </w:p>
    <w:p w14:paraId="6F0F6AFC" w14:textId="7E646F8C" w:rsidR="00BE111C" w:rsidRDefault="00BE111C" w:rsidP="00394C36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>(</w:t>
      </w:r>
      <w:r>
        <w:rPr>
          <w:lang w:eastAsia="ko-KR"/>
        </w:rPr>
        <w:t>remote)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>(</w:t>
      </w:r>
      <w:r>
        <w:rPr>
          <w:lang w:eastAsia="ko-KR"/>
        </w:rPr>
        <w:t>add)</w:t>
      </w:r>
      <w:r>
        <w:rPr>
          <w:rFonts w:hint="eastAsia"/>
          <w:lang w:eastAsia="ko-KR"/>
        </w:rPr>
        <w:t>하겠다고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에게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여기서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(</w:t>
      </w:r>
      <w:hyperlink r:id="rId16" w:history="1">
        <w:r w:rsidRPr="00DF2A61">
          <w:rPr>
            <w:rStyle w:val="a6"/>
            <w:rFonts w:ascii="Lucida Console" w:hAnsi="Lucida Console" w:cs="Lucida Console"/>
            <w:sz w:val="18"/>
            <w:szCs w:val="18"/>
            <w:lang w:eastAsia="ko-KR"/>
          </w:rPr>
          <w:t>https://github.com/SangguKang/test-1.git</w:t>
        </w:r>
      </w:hyperlink>
      <w:r>
        <w:rPr>
          <w:lang w:eastAsia="ko-KR"/>
        </w:rPr>
        <w:t>)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BA55E0">
        <w:rPr>
          <w:lang w:eastAsia="ko-KR"/>
        </w:rPr>
        <w:t xml:space="preserve"> </w:t>
      </w:r>
      <w:proofErr w:type="spellStart"/>
      <w:r w:rsidR="00BA55E0">
        <w:rPr>
          <w:rFonts w:hint="eastAsia"/>
          <w:lang w:eastAsia="ko-KR"/>
        </w:rPr>
        <w:t>깃허브</w:t>
      </w:r>
      <w:proofErr w:type="spellEnd"/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저장소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주소를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그대로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쓰면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너무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길기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때문에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origin</w:t>
      </w:r>
      <w:r w:rsidR="00BA55E0">
        <w:rPr>
          <w:rFonts w:hint="eastAsia"/>
          <w:lang w:eastAsia="ko-KR"/>
        </w:rPr>
        <w:t>이라는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단어로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줄여서</w:t>
      </w:r>
      <w:r w:rsidR="00BA55E0">
        <w:rPr>
          <w:rFonts w:hint="eastAsia"/>
          <w:lang w:eastAsia="ko-KR"/>
        </w:rPr>
        <w:t xml:space="preserve"> </w:t>
      </w:r>
      <w:r w:rsidR="00BA55E0">
        <w:rPr>
          <w:lang w:eastAsia="ko-KR"/>
        </w:rPr>
        <w:t>remote</w:t>
      </w:r>
      <w:r w:rsidR="00BA55E0">
        <w:rPr>
          <w:rFonts w:hint="eastAsia"/>
          <w:lang w:eastAsia="ko-KR"/>
        </w:rPr>
        <w:t>에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추가하는</w:t>
      </w:r>
      <w:r w:rsidR="00BA55E0">
        <w:rPr>
          <w:rFonts w:hint="eastAsia"/>
          <w:lang w:eastAsia="ko-KR"/>
        </w:rPr>
        <w:t xml:space="preserve"> </w:t>
      </w:r>
      <w:r w:rsidR="00BA55E0">
        <w:rPr>
          <w:rFonts w:hint="eastAsia"/>
          <w:lang w:eastAsia="ko-KR"/>
        </w:rPr>
        <w:t>것이다</w:t>
      </w:r>
      <w:r w:rsidR="00BA55E0">
        <w:rPr>
          <w:rFonts w:hint="eastAsia"/>
          <w:lang w:eastAsia="ko-KR"/>
        </w:rPr>
        <w:t>.</w:t>
      </w:r>
    </w:p>
    <w:p w14:paraId="6E1847D7" w14:textId="573402F5" w:rsidR="00BA55E0" w:rsidRDefault="00BA55E0" w:rsidP="00394C36">
      <w:pPr>
        <w:rPr>
          <w:lang w:eastAsia="ko-KR"/>
        </w:rPr>
      </w:pPr>
      <w:r w:rsidRPr="00DA42B3">
        <w:rPr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92EB484" w14:textId="77777777" w:rsidR="00CF4C6F" w:rsidRDefault="008D49FE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rFonts w:hint="eastAsia"/>
          <w:lang w:eastAsia="ko-KR"/>
        </w:rPr>
        <w:lastRenderedPageBreak/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연결되었는지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 w:rsidR="00CF4C6F">
        <w:rPr>
          <w:lang w:eastAsia="ko-KR"/>
        </w:rPr>
        <w:br/>
      </w:r>
      <w:r w:rsidR="00CF4C6F">
        <w:rPr>
          <w:rFonts w:ascii="Lucida Console" w:hAnsi="Lucida Console" w:cs="Lucida Console"/>
          <w:sz w:val="18"/>
          <w:szCs w:val="18"/>
          <w:lang w:eastAsia="ko-KR"/>
        </w:rPr>
        <w:t>$ git remote -v</w:t>
      </w:r>
    </w:p>
    <w:p w14:paraId="3FD02629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2F54D68D" w14:textId="77777777" w:rsidR="00CF4C6F" w:rsidRDefault="00CF4C6F" w:rsidP="00CF4C6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https://github.com/SangguKang/test-1.git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016242FB" w14:textId="64B7A906" w:rsidR="008D49FE" w:rsidRDefault="008D49FE" w:rsidP="00394C36">
      <w:pPr>
        <w:rPr>
          <w:lang w:eastAsia="ko-KR"/>
        </w:rPr>
      </w:pPr>
    </w:p>
    <w:p w14:paraId="70E262D1" w14:textId="2313C524" w:rsidR="00A502D4" w:rsidRDefault="001E2080" w:rsidP="001E2080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내려받기</w:t>
      </w:r>
      <w:proofErr w:type="spellEnd"/>
    </w:p>
    <w:p w14:paraId="6DC73E75" w14:textId="6BEF7449" w:rsidR="00A502D4" w:rsidRDefault="001E2080" w:rsidP="001E2080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올리기</w:t>
      </w:r>
    </w:p>
    <w:p w14:paraId="02BB694F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r w:rsidRPr="001E2080">
        <w:rPr>
          <w:rFonts w:ascii="Lucida Console" w:hAnsi="Lucida Console" w:cs="Lucida Console"/>
          <w:b/>
          <w:bCs/>
          <w:sz w:val="18"/>
          <w:szCs w:val="18"/>
        </w:rPr>
        <w:t>git push -u origin master</w:t>
      </w:r>
    </w:p>
    <w:p w14:paraId="6AC3A642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Enumerating objects: 3, done.</w:t>
      </w:r>
    </w:p>
    <w:p w14:paraId="6ECE126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Counting objects: 100% (3/3), done.</w:t>
      </w:r>
    </w:p>
    <w:p w14:paraId="72A52E38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Writing objects: 100% (3/3), 209 bytes | 69.00 KiB/s, done.</w:t>
      </w:r>
    </w:p>
    <w:p w14:paraId="45EAFFB9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3 (delta 0), reused 0 (delta 0)</w:t>
      </w:r>
    </w:p>
    <w:p w14:paraId="63612CE7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 https://github.com/SangguKang/test-1.git</w:t>
      </w:r>
    </w:p>
    <w:p w14:paraId="22048BD0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* [new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branch]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master -&gt; master</w:t>
      </w:r>
    </w:p>
    <w:p w14:paraId="237461A3" w14:textId="77777777" w:rsidR="001E2080" w:rsidRDefault="001E2080" w:rsidP="001E208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Branch 'master' set up to track remote branch 'master' from 'origin'.</w:t>
      </w:r>
    </w:p>
    <w:p w14:paraId="656EC09E" w14:textId="77777777" w:rsidR="00100B27" w:rsidRDefault="00100B27" w:rsidP="00394C36">
      <w:pPr>
        <w:rPr>
          <w:lang w:eastAsia="ko-KR"/>
        </w:rPr>
      </w:pPr>
    </w:p>
    <w:p w14:paraId="113D728D" w14:textId="79A90D43" w:rsidR="00532C5D" w:rsidRDefault="00025E64" w:rsidP="00394C36">
      <w:pPr>
        <w:rPr>
          <w:lang w:eastAsia="ko-KR"/>
        </w:rPr>
      </w:pPr>
      <w:r>
        <w:rPr>
          <w:rFonts w:hint="eastAsia"/>
          <w:lang w:eastAsia="ko-KR"/>
        </w:rPr>
        <w:t>여기에서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-u </w:t>
      </w:r>
      <w:r>
        <w:rPr>
          <w:rFonts w:hint="eastAsia"/>
          <w:lang w:eastAsia="ko-KR"/>
        </w:rPr>
        <w:t>옵션은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처음에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6EBFBCCD" w14:textId="0C969D8E" w:rsidR="00532C5D" w:rsidRDefault="0002694B" w:rsidP="00D52BD7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접속하기</w:t>
      </w:r>
    </w:p>
    <w:p w14:paraId="3DDD3087" w14:textId="4CD1B159" w:rsidR="00532C5D" w:rsidRDefault="00903501" w:rsidP="00394C36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한쌍으로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묶어서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EB69C2">
        <w:rPr>
          <w:lang w:eastAsia="ko-KR"/>
        </w:rPr>
        <w:t xml:space="preserve"> public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외부로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공개되는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키이고</w:t>
      </w:r>
      <w:r w:rsidR="00EB69C2">
        <w:rPr>
          <w:rFonts w:hint="eastAsia"/>
          <w:lang w:eastAsia="ko-KR"/>
        </w:rPr>
        <w:t>,</w:t>
      </w:r>
      <w:r w:rsidR="00EB69C2">
        <w:rPr>
          <w:lang w:eastAsia="ko-KR"/>
        </w:rPr>
        <w:t xml:space="preserve"> private key</w:t>
      </w:r>
      <w:r w:rsidR="00EB69C2">
        <w:rPr>
          <w:rFonts w:hint="eastAsia"/>
          <w:lang w:eastAsia="ko-KR"/>
        </w:rPr>
        <w:t>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사용자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컴퓨터에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저장되는</w:t>
      </w:r>
      <w:r w:rsidR="00EB69C2">
        <w:rPr>
          <w:rFonts w:hint="eastAsia"/>
          <w:lang w:eastAsia="ko-KR"/>
        </w:rPr>
        <w:t xml:space="preserve"> </w:t>
      </w:r>
      <w:r w:rsidR="00EB69C2">
        <w:rPr>
          <w:rFonts w:hint="eastAsia"/>
          <w:lang w:eastAsia="ko-KR"/>
        </w:rPr>
        <w:t>키이다</w:t>
      </w:r>
      <w:r w:rsidR="00EB69C2">
        <w:rPr>
          <w:rFonts w:hint="eastAsia"/>
          <w:lang w:eastAsia="ko-KR"/>
        </w:rPr>
        <w:t>.</w:t>
      </w:r>
      <w:r w:rsidR="00EB69C2">
        <w:rPr>
          <w:lang w:eastAsia="ko-KR"/>
        </w:rPr>
        <w:t xml:space="preserve"> </w:t>
      </w:r>
      <w:r w:rsidR="00E87117">
        <w:rPr>
          <w:rFonts w:hint="eastAsia"/>
          <w:lang w:eastAsia="ko-KR"/>
        </w:rPr>
        <w:t>사용자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컴퓨터에서</w:t>
      </w:r>
      <w:r w:rsidR="00E87117">
        <w:rPr>
          <w:rFonts w:hint="eastAsia"/>
          <w:lang w:eastAsia="ko-KR"/>
        </w:rPr>
        <w:t xml:space="preserve"> </w:t>
      </w:r>
      <w:r w:rsidR="00E87117">
        <w:rPr>
          <w:lang w:eastAsia="ko-KR"/>
        </w:rPr>
        <w:t xml:space="preserve">SSH </w:t>
      </w:r>
      <w:r w:rsidR="00E87117">
        <w:rPr>
          <w:rFonts w:hint="eastAsia"/>
          <w:lang w:eastAsia="ko-KR"/>
        </w:rPr>
        <w:t>키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생성기를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실행하면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rivate key</w:t>
      </w:r>
      <w:r w:rsidR="00E87117">
        <w:rPr>
          <w:rFonts w:hint="eastAsia"/>
          <w:lang w:eastAsia="ko-KR"/>
        </w:rPr>
        <w:t>와</w:t>
      </w:r>
      <w:r w:rsidR="00E87117">
        <w:rPr>
          <w:rFonts w:hint="eastAsia"/>
          <w:lang w:eastAsia="ko-KR"/>
        </w:rPr>
        <w:t xml:space="preserve"> </w:t>
      </w:r>
      <w:r w:rsidR="00DF4E95">
        <w:rPr>
          <w:rFonts w:hint="eastAsia"/>
          <w:lang w:eastAsia="ko-KR"/>
        </w:rPr>
        <w:t>p</w:t>
      </w:r>
      <w:r w:rsidR="00DF4E95">
        <w:rPr>
          <w:lang w:eastAsia="ko-KR"/>
        </w:rPr>
        <w:t>ublic key</w:t>
      </w:r>
      <w:r w:rsidR="00E87117">
        <w:rPr>
          <w:rFonts w:hint="eastAsia"/>
          <w:lang w:eastAsia="ko-KR"/>
        </w:rPr>
        <w:t>가</w:t>
      </w:r>
      <w:r w:rsidR="00E87117">
        <w:rPr>
          <w:rFonts w:hint="eastAsia"/>
          <w:lang w:eastAsia="ko-KR"/>
        </w:rPr>
        <w:t xml:space="preserve"> </w:t>
      </w:r>
      <w:r w:rsidR="00E87117">
        <w:rPr>
          <w:rFonts w:hint="eastAsia"/>
          <w:lang w:eastAsia="ko-KR"/>
        </w:rPr>
        <w:t>만들어진다</w:t>
      </w:r>
      <w:r w:rsidR="00E87117">
        <w:rPr>
          <w:rFonts w:hint="eastAsia"/>
          <w:lang w:eastAsia="ko-KR"/>
        </w:rPr>
        <w:t>.</w:t>
      </w:r>
    </w:p>
    <w:p w14:paraId="0B1DE81E" w14:textId="7D9089FB" w:rsidR="00532C5D" w:rsidRDefault="00F22522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접속은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rivate key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public key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기기를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인증하는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방식이다</w:t>
      </w:r>
      <w:r>
        <w:rPr>
          <w:rFonts w:hint="eastAsia"/>
          <w:lang w:eastAsia="ko-KR"/>
        </w:rPr>
        <w:t>.</w:t>
      </w:r>
    </w:p>
    <w:p w14:paraId="2D0A501B" w14:textId="70F3B64A" w:rsidR="00F22522" w:rsidRDefault="000923EC" w:rsidP="000923EC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</w:p>
    <w:p w14:paraId="373648B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</w:t>
      </w:r>
    </w:p>
    <w:p w14:paraId="664CF5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</w:t>
      </w:r>
    </w:p>
    <w:p w14:paraId="31631E4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AppData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428DD9C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'Application Data'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6E9239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Contacts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4906AEA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Cookies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066CD8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Desktop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2E788D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Documents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77A517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Downloads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9316A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Favorites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7D8936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6060FF"/>
          <w:sz w:val="18"/>
          <w:szCs w:val="18"/>
        </w:rPr>
        <w:t>IntelGraphicsProfiles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6A9CB47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Links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8C4C48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'Local Settings'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4FB338F7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Music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299D4D19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'My Documents'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12A38B1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NetHood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271C48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</w:t>
      </w:r>
    </w:p>
    <w:p w14:paraId="0309B720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ntuser.dat.LOG1</w:t>
      </w:r>
    </w:p>
    <w:p w14:paraId="26C2F2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ntuser.dat.LOG2</w:t>
      </w:r>
    </w:p>
    <w:p w14:paraId="1FE7D5CC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</w:t>
      </w:r>
      <w:proofErr w:type="spellStart"/>
      <w:r>
        <w:rPr>
          <w:rFonts w:ascii="Lucida Console" w:hAnsi="Lucida Console" w:cs="Lucida Console"/>
          <w:sz w:val="18"/>
          <w:szCs w:val="18"/>
        </w:rPr>
        <w:t>TM.blf</w:t>
      </w:r>
      <w:proofErr w:type="spellEnd"/>
    </w:p>
    <w:p w14:paraId="1C01AB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016888bd-6c6f-11de-8d1d-001e0bcde3ec}.TMContainer00000000000000000001.regtrans-ms</w:t>
      </w:r>
    </w:p>
    <w:p w14:paraId="070A328A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NTUSER.DAT{</w:t>
      </w:r>
      <w:proofErr w:type="gramEnd"/>
      <w:r>
        <w:rPr>
          <w:rFonts w:ascii="Lucida Console" w:hAnsi="Lucida Console" w:cs="Lucida Console"/>
          <w:sz w:val="18"/>
          <w:szCs w:val="18"/>
        </w:rPr>
        <w:t>016888bd-6c6f-11de-8d1d-001e0bcde3ec}.TMContainer00000000000000000002.regtrans-ms</w:t>
      </w:r>
    </w:p>
    <w:p w14:paraId="2D417E33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ntuser.ini</w:t>
      </w:r>
    </w:p>
    <w:p w14:paraId="4493287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ntuser.pol</w:t>
      </w:r>
      <w:proofErr w:type="spellEnd"/>
    </w:p>
    <w:p w14:paraId="5C854B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ODBA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00BEC15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Pictures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10C760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PrintHood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4617FC2D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Recent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21321A56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'Saved Games'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1A291815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Searches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58D920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color w:val="40FFFF"/>
          <w:sz w:val="18"/>
          <w:szCs w:val="18"/>
        </w:rPr>
        <w:t>SendTo</w:t>
      </w:r>
      <w:proofErr w:type="spellEnd"/>
      <w:r>
        <w:rPr>
          <w:rFonts w:ascii="Lucida Console" w:hAnsi="Lucida Console" w:cs="Lucida Console"/>
          <w:sz w:val="18"/>
          <w:szCs w:val="18"/>
        </w:rPr>
        <w:t>@</w:t>
      </w:r>
    </w:p>
    <w:p w14:paraId="132708EE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40FFFF"/>
          <w:sz w:val="18"/>
          <w:szCs w:val="18"/>
        </w:rPr>
        <w:t>'Start Menu'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5B8E60C2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40FFFF"/>
          <w:sz w:val="18"/>
          <w:szCs w:val="18"/>
        </w:rPr>
        <w:t>Templates</w:t>
      </w:r>
      <w:r>
        <w:rPr>
          <w:rFonts w:ascii="Lucida Console" w:hAnsi="Lucida Console" w:cs="Lucida Console"/>
          <w:sz w:val="18"/>
          <w:szCs w:val="18"/>
        </w:rPr>
        <w:t>@</w:t>
      </w:r>
    </w:p>
    <w:p w14:paraId="0022EB91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Videos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56B3BB2B" w14:textId="77777777" w:rsidR="00127DB9" w:rsidRDefault="00127DB9" w:rsidP="00127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6060FF"/>
          <w:sz w:val="18"/>
          <w:szCs w:val="18"/>
        </w:rPr>
        <w:t>'VirtualBox VMs'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32F8E01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-keygen</w:t>
      </w:r>
    </w:p>
    <w:p w14:paraId="10BAB6A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Generating public/private </w:t>
      </w:r>
      <w:proofErr w:type="spellStart"/>
      <w:r>
        <w:rPr>
          <w:rFonts w:ascii="Lucida Console" w:hAnsi="Lucida Console" w:cs="Lucida Console"/>
          <w:sz w:val="18"/>
          <w:szCs w:val="18"/>
        </w:rPr>
        <w:t>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key pair.</w:t>
      </w:r>
    </w:p>
    <w:p w14:paraId="65FD7FF3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file in which to save the key (/c/Users/kan63697/.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):</w:t>
      </w:r>
    </w:p>
    <w:p w14:paraId="49228D5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already exists.</w:t>
      </w:r>
    </w:p>
    <w:p w14:paraId="4D94B99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Overwrite (y/n)? y</w:t>
      </w:r>
    </w:p>
    <w:p w14:paraId="5DA19DA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passphrase (empty for no passphrase):</w:t>
      </w:r>
    </w:p>
    <w:p w14:paraId="1C2A7699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Enter same passphrase again:</w:t>
      </w:r>
    </w:p>
    <w:p w14:paraId="24149E6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identification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 w:rsidRPr="00FE28FD">
        <w:rPr>
          <w:rFonts w:ascii="Lucida Console" w:hAnsi="Lucida Console" w:cs="Lucida Console"/>
          <w:color w:val="FF0000"/>
          <w:sz w:val="18"/>
          <w:szCs w:val="18"/>
        </w:rPr>
        <w:t>id_rsa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14:paraId="460CBE10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Your public key has been saved in /c/Users/kan63697/.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r w:rsidRPr="00FE28FD">
        <w:rPr>
          <w:rFonts w:ascii="Lucida Console" w:hAnsi="Lucida Console" w:cs="Lucida Console"/>
          <w:color w:val="FF0000"/>
          <w:sz w:val="18"/>
          <w:szCs w:val="18"/>
        </w:rPr>
        <w:t>id_rsa.pub</w:t>
      </w:r>
      <w:r>
        <w:rPr>
          <w:rFonts w:ascii="Lucida Console" w:hAnsi="Lucida Console" w:cs="Lucida Console"/>
          <w:sz w:val="18"/>
          <w:szCs w:val="18"/>
        </w:rPr>
        <w:t>.</w:t>
      </w:r>
    </w:p>
    <w:p w14:paraId="71E448F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key fingerprint is:</w:t>
      </w:r>
    </w:p>
    <w:p w14:paraId="5DCF63A6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SHA256:9vOro2CyqXJVKnRkfVlby2rca+iC5tWFs0yaHTFHc/Q kan63697@19WCP72</w:t>
      </w:r>
    </w:p>
    <w:p w14:paraId="782EBB5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The key's </w:t>
      </w:r>
      <w:proofErr w:type="spellStart"/>
      <w:r>
        <w:rPr>
          <w:rFonts w:ascii="Lucida Console" w:hAnsi="Lucida Console" w:cs="Lucida Console"/>
          <w:sz w:val="18"/>
          <w:szCs w:val="18"/>
        </w:rPr>
        <w:t>randomart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 is:</w:t>
      </w:r>
    </w:p>
    <w:p w14:paraId="33D59887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+---[RSA </w:t>
      </w:r>
      <w:proofErr w:type="gramStart"/>
      <w:r>
        <w:rPr>
          <w:rFonts w:ascii="Lucida Console" w:hAnsi="Lucida Console" w:cs="Lucida Console"/>
          <w:sz w:val="18"/>
          <w:szCs w:val="18"/>
        </w:rPr>
        <w:t>3072]----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24493535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 .   o. </w:t>
      </w:r>
      <w:proofErr w:type="gramStart"/>
      <w:r>
        <w:rPr>
          <w:rFonts w:ascii="Lucida Console" w:hAnsi="Lucida Console" w:cs="Lucida Console"/>
          <w:sz w:val="18"/>
          <w:szCs w:val="18"/>
        </w:rPr>
        <w:t>+.o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|</w:t>
      </w:r>
    </w:p>
    <w:p w14:paraId="278AF4A4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 </w:t>
      </w:r>
      <w:proofErr w:type="gramStart"/>
      <w:r>
        <w:rPr>
          <w:rFonts w:ascii="Lucida Console" w:hAnsi="Lucida Console" w:cs="Lucida Console"/>
          <w:sz w:val="18"/>
          <w:szCs w:val="18"/>
        </w:rPr>
        <w:t>o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gramStart"/>
      <w:r>
        <w:rPr>
          <w:rFonts w:ascii="Lucida Console" w:hAnsi="Lucida Console" w:cs="Lucida Console"/>
          <w:sz w:val="18"/>
          <w:szCs w:val="18"/>
        </w:rPr>
        <w:t>o  =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+ . |</w:t>
      </w:r>
    </w:p>
    <w:p w14:paraId="18D80E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+ +   E|</w:t>
      </w:r>
    </w:p>
    <w:p w14:paraId="33BF4BF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 . . .  . B     |</w:t>
      </w:r>
    </w:p>
    <w:p w14:paraId="4CD1289A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. . </w:t>
      </w:r>
      <w:proofErr w:type="gramStart"/>
      <w:r>
        <w:rPr>
          <w:rFonts w:ascii="Lucida Console" w:hAnsi="Lucida Console" w:cs="Lucida Console"/>
          <w:sz w:val="18"/>
          <w:szCs w:val="18"/>
        </w:rPr>
        <w:t>o  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0F0F83CD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. </w:t>
      </w:r>
      <w:proofErr w:type="gramStart"/>
      <w:r>
        <w:rPr>
          <w:rFonts w:ascii="Lucida Console" w:hAnsi="Lucida Console" w:cs="Lucida Console"/>
          <w:sz w:val="18"/>
          <w:szCs w:val="18"/>
        </w:rPr>
        <w:t>o 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X </w:t>
      </w:r>
      <w:proofErr w:type="gramStart"/>
      <w:r>
        <w:rPr>
          <w:rFonts w:ascii="Lucida Console" w:hAnsi="Lucida Console" w:cs="Lucida Console"/>
          <w:sz w:val="18"/>
          <w:szCs w:val="18"/>
        </w:rPr>
        <w:t>*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|</w:t>
      </w:r>
    </w:p>
    <w:p w14:paraId="613FF981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|   o. o.+ O </w:t>
      </w:r>
      <w:proofErr w:type="spellStart"/>
      <w:r>
        <w:rPr>
          <w:rFonts w:ascii="Lucida Console" w:hAnsi="Lucida Console" w:cs="Lucida Console"/>
          <w:sz w:val="18"/>
          <w:szCs w:val="18"/>
        </w:rPr>
        <w:t>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|</w:t>
      </w:r>
    </w:p>
    <w:p w14:paraId="6E53C63E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|. .  =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>...+     |</w:t>
      </w:r>
    </w:p>
    <w:p w14:paraId="1EE92672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| o..</w:t>
      </w:r>
      <w:proofErr w:type="spellStart"/>
      <w:r>
        <w:rPr>
          <w:rFonts w:ascii="Lucida Console" w:hAnsi="Lucida Console" w:cs="Lucida Console"/>
          <w:sz w:val="18"/>
          <w:szCs w:val="18"/>
        </w:rPr>
        <w:t>oo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. </w:t>
      </w:r>
      <w:proofErr w:type="gramStart"/>
      <w:r>
        <w:rPr>
          <w:rFonts w:ascii="Lucida Console" w:hAnsi="Lucida Console" w:cs="Lucida Console"/>
          <w:sz w:val="18"/>
          <w:szCs w:val="18"/>
        </w:rPr>
        <w:t>.</w:t>
      </w:r>
      <w:proofErr w:type="spellStart"/>
      <w:r>
        <w:rPr>
          <w:rFonts w:ascii="Lucida Console" w:hAnsi="Lucida Console" w:cs="Lucida Console"/>
          <w:sz w:val="18"/>
          <w:szCs w:val="18"/>
        </w:rPr>
        <w:t>oooo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.   |</w:t>
      </w:r>
    </w:p>
    <w:p w14:paraId="7174A8DF" w14:textId="77777777" w:rsidR="00FE28FD" w:rsidRDefault="00FE28FD" w:rsidP="00FE28F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+----[SHA</w:t>
      </w:r>
      <w:proofErr w:type="gramStart"/>
      <w:r>
        <w:rPr>
          <w:rFonts w:ascii="Lucida Console" w:hAnsi="Lucida Console" w:cs="Lucida Console"/>
          <w:sz w:val="18"/>
          <w:szCs w:val="18"/>
        </w:rPr>
        <w:t>256]-----</w:t>
      </w:r>
      <w:proofErr w:type="gramEnd"/>
      <w:r>
        <w:rPr>
          <w:rFonts w:ascii="Lucida Console" w:hAnsi="Lucida Console" w:cs="Lucida Console"/>
          <w:sz w:val="18"/>
          <w:szCs w:val="18"/>
        </w:rPr>
        <w:t>+</w:t>
      </w:r>
    </w:p>
    <w:p w14:paraId="65895B09" w14:textId="6D262C0A" w:rsidR="00532C5D" w:rsidRDefault="00532C5D" w:rsidP="00394C36">
      <w:pPr>
        <w:rPr>
          <w:lang w:eastAsia="ko-KR"/>
        </w:rPr>
      </w:pPr>
    </w:p>
    <w:p w14:paraId="37679E3C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</w:p>
    <w:p w14:paraId="76750971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02F83B86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21</w:t>
      </w:r>
    </w:p>
    <w:p w14:paraId="081046BF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   0 </w:t>
      </w:r>
      <w:proofErr w:type="gramStart"/>
      <w:r>
        <w:rPr>
          <w:rFonts w:ascii="Lucida Console" w:hAnsi="Lucida Console" w:cs="Lucida Console"/>
          <w:sz w:val="18"/>
          <w:szCs w:val="18"/>
        </w:rPr>
        <w:t>Aug  6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2019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r>
        <w:rPr>
          <w:rFonts w:ascii="Lucida Console" w:hAnsi="Lucida Console" w:cs="Lucida Console"/>
          <w:sz w:val="18"/>
          <w:szCs w:val="18"/>
        </w:rPr>
        <w:t>/</w:t>
      </w:r>
    </w:p>
    <w:p w14:paraId="7376B04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   0 Feb 21 20:21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B56838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1049089 2602 Feb 21 21:14 </w:t>
      </w:r>
      <w:proofErr w:type="spellStart"/>
      <w:r>
        <w:rPr>
          <w:rFonts w:ascii="Lucida Console" w:hAnsi="Lucida Console" w:cs="Lucida Console"/>
          <w:sz w:val="18"/>
          <w:szCs w:val="18"/>
        </w:rPr>
        <w:t>id_rsa</w:t>
      </w:r>
      <w:proofErr w:type="spellEnd"/>
    </w:p>
    <w:p w14:paraId="3100D5FE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1049089  570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Feb 21 21:14 id_rsa.pub</w:t>
      </w:r>
    </w:p>
    <w:p w14:paraId="081E4619" w14:textId="77777777" w:rsidR="00DA1AA2" w:rsidRDefault="00DA1AA2" w:rsidP="00DA1AA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-r--r-- 1 kan63697 </w:t>
      </w:r>
      <w:proofErr w:type="gramStart"/>
      <w:r>
        <w:rPr>
          <w:rFonts w:ascii="Lucida Console" w:hAnsi="Lucida Console" w:cs="Lucida Console"/>
          <w:sz w:val="18"/>
          <w:szCs w:val="18"/>
        </w:rPr>
        <w:t>1049089  621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Oct 28 10:04 </w:t>
      </w:r>
      <w:proofErr w:type="spellStart"/>
      <w:r>
        <w:rPr>
          <w:rFonts w:ascii="Lucida Console" w:hAnsi="Lucida Console" w:cs="Lucida Console"/>
          <w:sz w:val="18"/>
          <w:szCs w:val="18"/>
        </w:rPr>
        <w:t>known_hosts</w:t>
      </w:r>
      <w:proofErr w:type="spellEnd"/>
    </w:p>
    <w:p w14:paraId="6929AA65" w14:textId="7E7AD3BB" w:rsidR="000923EC" w:rsidRDefault="000923EC" w:rsidP="00394C36">
      <w:pPr>
        <w:rPr>
          <w:lang w:eastAsia="ko-KR"/>
        </w:rPr>
      </w:pPr>
    </w:p>
    <w:p w14:paraId="4919B47B" w14:textId="6CD4D5A6" w:rsidR="000923EC" w:rsidRDefault="00A3589B" w:rsidP="00A3589B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전송하기</w:t>
      </w:r>
    </w:p>
    <w:p w14:paraId="42E4BD83" w14:textId="6FC03B13" w:rsidR="000923EC" w:rsidRDefault="00A3589B" w:rsidP="00394C36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방식으로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접근하려면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전송한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저장한다</w:t>
      </w:r>
      <w:r>
        <w:rPr>
          <w:rFonts w:hint="eastAsia"/>
          <w:lang w:eastAsia="ko-KR"/>
        </w:rPr>
        <w:t>.</w:t>
      </w:r>
    </w:p>
    <w:p w14:paraId="3CA7329A" w14:textId="4D684454" w:rsidR="00F03510" w:rsidRDefault="00F0351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접속하면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퍼블릭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프라이빗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쌍이므로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키가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7C14B2ED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~/.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</w:p>
    <w:p w14:paraId="6360FEDF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id_rsa.pub</w:t>
      </w:r>
    </w:p>
    <w:p w14:paraId="1B1EA0BB" w14:textId="77777777" w:rsidR="008F17EE" w:rsidRDefault="008F17EE" w:rsidP="008F17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ssh-rsa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 kan63697@19WCP72</w:t>
      </w:r>
    </w:p>
    <w:p w14:paraId="2DB27FA3" w14:textId="26F9BD12" w:rsidR="000923EC" w:rsidRDefault="000923EC" w:rsidP="00394C36">
      <w:pPr>
        <w:rPr>
          <w:lang w:eastAsia="ko-KR"/>
        </w:rPr>
      </w:pPr>
    </w:p>
    <w:p w14:paraId="55D713E2" w14:textId="2F430E20" w:rsidR="008F17EE" w:rsidRDefault="008F17EE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s</w:t>
      </w:r>
      <w:r>
        <w:rPr>
          <w:lang w:eastAsia="ko-KR"/>
        </w:rPr>
        <w:t>sh-rsa</w:t>
      </w:r>
      <w:proofErr w:type="spellEnd"/>
      <w:r>
        <w:rPr>
          <w:rFonts w:hint="eastAsia"/>
          <w:lang w:eastAsia="ko-KR"/>
        </w:rPr>
        <w:t>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끝까지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opy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3A81AE5A" w14:textId="4B3F986B" w:rsidR="001A315B" w:rsidRDefault="001A315B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DF6A8C4" wp14:editId="6AFB718A">
            <wp:extent cx="5943600" cy="22860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832B4" w14:textId="4A08308D" w:rsidR="000923EC" w:rsidRDefault="001A315B" w:rsidP="00394C36">
      <w:pPr>
        <w:rPr>
          <w:lang w:eastAsia="ko-KR"/>
        </w:rPr>
      </w:pPr>
      <w:r>
        <w:rPr>
          <w:lang w:eastAsia="ko-KR"/>
        </w:rPr>
        <w:t xml:space="preserve">New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  <w:r w:rsidR="00C14175">
        <w:rPr>
          <w:lang w:eastAsia="ko-KR"/>
        </w:rPr>
        <w:t xml:space="preserve"> </w:t>
      </w:r>
      <w:r w:rsidR="00C14175">
        <w:rPr>
          <w:rFonts w:hint="eastAsia"/>
          <w:lang w:eastAsia="ko-KR"/>
        </w:rPr>
        <w:t>S</w:t>
      </w:r>
      <w:r w:rsidR="00C14175">
        <w:rPr>
          <w:lang w:eastAsia="ko-KR"/>
        </w:rPr>
        <w:t>SH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중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퍼블릭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키는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여러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개를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등록할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수</w:t>
      </w:r>
      <w:r w:rsidR="00C14175">
        <w:rPr>
          <w:rFonts w:hint="eastAsia"/>
          <w:lang w:eastAsia="ko-KR"/>
        </w:rPr>
        <w:t xml:space="preserve"> </w:t>
      </w:r>
      <w:r w:rsidR="00C14175">
        <w:rPr>
          <w:rFonts w:hint="eastAsia"/>
          <w:lang w:eastAsia="ko-KR"/>
        </w:rPr>
        <w:t>있다</w:t>
      </w:r>
      <w:r w:rsidR="00C14175">
        <w:rPr>
          <w:rFonts w:hint="eastAsia"/>
          <w:lang w:eastAsia="ko-KR"/>
        </w:rPr>
        <w:t>.</w:t>
      </w:r>
    </w:p>
    <w:p w14:paraId="5D3619E1" w14:textId="46308B82" w:rsidR="00000E3F" w:rsidRDefault="00000E3F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0417DAAF" wp14:editId="1571B4C4">
            <wp:extent cx="5933440" cy="2546985"/>
            <wp:effectExtent l="0" t="0" r="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54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0D48C" w14:textId="3AD943B7" w:rsidR="000923EC" w:rsidRDefault="00000E3F" w:rsidP="00394C36">
      <w:pPr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 xml:space="preserve">dd SSH key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2ECF6645" w14:textId="37B0292F" w:rsidR="000923EC" w:rsidRDefault="00E31E4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F73684" wp14:editId="3FD05DED">
            <wp:extent cx="5943600" cy="204470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52017" w14:textId="141335FB" w:rsidR="000923EC" w:rsidRDefault="009E4205" w:rsidP="009E4205">
      <w:pPr>
        <w:pStyle w:val="3"/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주소로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연결하기</w:t>
      </w:r>
    </w:p>
    <w:p w14:paraId="2AE0AFA5" w14:textId="22DBC10C" w:rsidR="000923EC" w:rsidRDefault="009E4205" w:rsidP="00394C36">
      <w:pPr>
        <w:rPr>
          <w:lang w:eastAsia="ko-KR"/>
        </w:rPr>
      </w:pPr>
      <w:r>
        <w:rPr>
          <w:rFonts w:hint="eastAsia"/>
          <w:lang w:eastAsia="ko-KR"/>
        </w:rPr>
        <w:t>기존에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http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깃허브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SSH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연결시켜주면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2048D4">
        <w:rPr>
          <w:lang w:eastAsia="ko-KR"/>
        </w:rPr>
        <w:t xml:space="preserve"> </w:t>
      </w:r>
      <w:r w:rsidR="002048D4">
        <w:rPr>
          <w:rFonts w:hint="eastAsia"/>
          <w:lang w:eastAsia="ko-KR"/>
        </w:rPr>
        <w:t>혹은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기존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저장소는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그대로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이용하되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로컬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저장소를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새로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만들어서</w:t>
      </w:r>
      <w:r w:rsidR="002048D4">
        <w:rPr>
          <w:rFonts w:hint="eastAsia"/>
          <w:lang w:eastAsia="ko-KR"/>
        </w:rPr>
        <w:t xml:space="preserve"> </w:t>
      </w:r>
      <w:proofErr w:type="spellStart"/>
      <w:r w:rsidR="002048D4">
        <w:rPr>
          <w:rFonts w:hint="eastAsia"/>
          <w:lang w:eastAsia="ko-KR"/>
        </w:rPr>
        <w:t>리모트</w:t>
      </w:r>
      <w:proofErr w:type="spellEnd"/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연결을</w:t>
      </w:r>
      <w:r w:rsidR="002048D4">
        <w:rPr>
          <w:rFonts w:hint="eastAsia"/>
          <w:lang w:eastAsia="ko-KR"/>
        </w:rPr>
        <w:t xml:space="preserve"> </w:t>
      </w:r>
      <w:r w:rsidR="002048D4">
        <w:rPr>
          <w:lang w:eastAsia="ko-KR"/>
        </w:rPr>
        <w:t>SSH</w:t>
      </w:r>
      <w:r w:rsidR="002048D4">
        <w:rPr>
          <w:rFonts w:hint="eastAsia"/>
          <w:lang w:eastAsia="ko-KR"/>
        </w:rPr>
        <w:t>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다시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해</w:t>
      </w:r>
      <w:r w:rsidR="002048D4">
        <w:rPr>
          <w:rFonts w:hint="eastAsia"/>
          <w:lang w:eastAsia="ko-KR"/>
        </w:rPr>
        <w:t xml:space="preserve"> </w:t>
      </w:r>
      <w:r w:rsidR="002048D4">
        <w:rPr>
          <w:rFonts w:hint="eastAsia"/>
          <w:lang w:eastAsia="ko-KR"/>
        </w:rPr>
        <w:t>준다</w:t>
      </w:r>
      <w:r w:rsidR="002048D4">
        <w:rPr>
          <w:rFonts w:hint="eastAsia"/>
          <w:lang w:eastAsia="ko-KR"/>
        </w:rPr>
        <w:t>.</w:t>
      </w:r>
    </w:p>
    <w:p w14:paraId="32C6BE53" w14:textId="77777777" w:rsidR="009E4205" w:rsidRDefault="009E4205" w:rsidP="009E420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remote add origin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git@github.com:SangguKang</w:t>
      </w:r>
      <w:proofErr w:type="spellEnd"/>
      <w:r>
        <w:rPr>
          <w:rFonts w:ascii="Lucida Console" w:hAnsi="Lucida Console" w:cs="Lucida Console"/>
          <w:sz w:val="18"/>
          <w:szCs w:val="18"/>
        </w:rPr>
        <w:t>/test-1.git</w:t>
      </w:r>
      <w:proofErr w:type="gramEnd"/>
    </w:p>
    <w:p w14:paraId="5919B65D" w14:textId="77777777" w:rsidR="009E4205" w:rsidRDefault="009E4205" w:rsidP="00394C36">
      <w:pPr>
        <w:rPr>
          <w:lang w:eastAsia="ko-KR"/>
        </w:rPr>
      </w:pPr>
    </w:p>
    <w:p w14:paraId="25C734C8" w14:textId="0DB56476" w:rsidR="000923EC" w:rsidRDefault="007961F5" w:rsidP="007961F5">
      <w:pPr>
        <w:pStyle w:val="2"/>
        <w:rPr>
          <w:lang w:eastAsia="ko-KR"/>
        </w:rPr>
      </w:pPr>
      <w:r>
        <w:rPr>
          <w:rFonts w:hint="eastAsia"/>
          <w:lang w:eastAsia="ko-KR"/>
        </w:rPr>
        <w:lastRenderedPageBreak/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컴퓨터에서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597850E6" w14:textId="13F1B1A9" w:rsidR="000923EC" w:rsidRDefault="007961F5" w:rsidP="007961F5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복제하기</w:t>
      </w:r>
    </w:p>
    <w:p w14:paraId="42DC3CBE" w14:textId="529ADA03" w:rsidR="000923EC" w:rsidRDefault="007961F5" w:rsidP="00394C36">
      <w:pPr>
        <w:rPr>
          <w:lang w:eastAsia="ko-KR"/>
        </w:rPr>
      </w:pPr>
      <w:r>
        <w:rPr>
          <w:lang w:eastAsia="ko-KR"/>
        </w:rPr>
        <w:t>git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주소</w:t>
      </w:r>
      <w:r w:rsidR="001E10BB">
        <w:rPr>
          <w:rFonts w:hint="eastAsia"/>
          <w:lang w:eastAsia="ko-KR"/>
        </w:rPr>
        <w:t>&gt;</w:t>
      </w:r>
      <w:r w:rsidR="001E10BB">
        <w:rPr>
          <w:lang w:eastAsia="ko-KR"/>
        </w:rPr>
        <w:t xml:space="preserve"> &lt;</w:t>
      </w:r>
      <w:r w:rsidR="001E10BB">
        <w:rPr>
          <w:rFonts w:hint="eastAsia"/>
          <w:lang w:eastAsia="ko-KR"/>
        </w:rPr>
        <w:t>로컬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</w:t>
      </w:r>
      <w:r w:rsidR="001E10BB">
        <w:rPr>
          <w:rFonts w:hint="eastAsia"/>
          <w:lang w:eastAsia="ko-KR"/>
        </w:rPr>
        <w:t>&gt;</w:t>
      </w:r>
    </w:p>
    <w:p w14:paraId="5F771BC5" w14:textId="69DBA76A" w:rsidR="007961F5" w:rsidRPr="001E10BB" w:rsidRDefault="00C760E6" w:rsidP="00394C3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복사한다</w:t>
      </w:r>
      <w:r>
        <w:rPr>
          <w:rFonts w:hint="eastAsia"/>
          <w:lang w:eastAsia="ko-KR"/>
        </w:rPr>
        <w:t>.</w:t>
      </w:r>
      <w:r w:rsidR="00457EEB">
        <w:rPr>
          <w:lang w:eastAsia="ko-KR"/>
        </w:rPr>
        <w:t xml:space="preserve"> </w:t>
      </w:r>
      <w:r w:rsidR="00457EEB">
        <w:rPr>
          <w:rFonts w:hint="eastAsia"/>
          <w:lang w:eastAsia="ko-KR"/>
        </w:rPr>
        <w:t>원하는</w:t>
      </w:r>
      <w:r w:rsidR="00457EEB">
        <w:rPr>
          <w:rFonts w:hint="eastAsia"/>
          <w:lang w:eastAsia="ko-KR"/>
        </w:rPr>
        <w:t xml:space="preserve"> </w:t>
      </w:r>
      <w:r w:rsidR="00457EEB">
        <w:rPr>
          <w:rFonts w:hint="eastAsia"/>
          <w:lang w:eastAsia="ko-KR"/>
        </w:rPr>
        <w:t>위치에</w:t>
      </w:r>
      <w:r w:rsidR="00457EEB">
        <w:rPr>
          <w:rFonts w:hint="eastAsia"/>
          <w:lang w:eastAsia="ko-KR"/>
        </w:rPr>
        <w:t xml:space="preserve"> </w:t>
      </w:r>
      <w:r w:rsidR="00457EEB">
        <w:rPr>
          <w:lang w:eastAsia="ko-KR"/>
        </w:rPr>
        <w:t>clone</w:t>
      </w:r>
      <w:r w:rsidR="00457EEB">
        <w:rPr>
          <w:rFonts w:hint="eastAsia"/>
          <w:lang w:eastAsia="ko-KR"/>
        </w:rPr>
        <w:t>한다</w:t>
      </w:r>
      <w:r w:rsidR="00457EE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이때</w:t>
      </w:r>
      <w:r w:rsidR="001E10BB">
        <w:rPr>
          <w:rFonts w:hint="eastAsia"/>
          <w:lang w:eastAsia="ko-KR"/>
        </w:rPr>
        <w:t xml:space="preserve">,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rFonts w:hint="eastAsia"/>
          <w:lang w:eastAsia="ko-KR"/>
        </w:rPr>
        <w:t>이라는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디렉토리가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없다면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자동으로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만들어진다</w:t>
      </w:r>
      <w:r w:rsidR="001E10BB">
        <w:rPr>
          <w:rFonts w:hint="eastAsia"/>
          <w:lang w:eastAsia="ko-KR"/>
        </w:rPr>
        <w:t>.</w:t>
      </w:r>
      <w:r w:rsidR="001E10BB">
        <w:rPr>
          <w:lang w:eastAsia="ko-KR"/>
        </w:rPr>
        <w:t xml:space="preserve"> </w:t>
      </w:r>
      <w:r w:rsidR="001E10BB">
        <w:rPr>
          <w:rFonts w:hint="eastAsia"/>
          <w:lang w:eastAsia="ko-KR"/>
        </w:rPr>
        <w:t>현재</w:t>
      </w:r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디렉토리에</w:t>
      </w:r>
      <w:r w:rsidR="001E10BB">
        <w:rPr>
          <w:rFonts w:hint="eastAsia"/>
          <w:lang w:eastAsia="ko-KR"/>
        </w:rPr>
        <w:t xml:space="preserve"> </w:t>
      </w:r>
      <w:r w:rsidR="001E10BB">
        <w:rPr>
          <w:lang w:eastAsia="ko-KR"/>
        </w:rPr>
        <w:t>clone</w:t>
      </w:r>
      <w:r w:rsidR="001E10BB">
        <w:rPr>
          <w:rFonts w:hint="eastAsia"/>
          <w:lang w:eastAsia="ko-KR"/>
        </w:rPr>
        <w:t>하려면</w:t>
      </w:r>
      <w:r w:rsidR="001E10BB">
        <w:rPr>
          <w:rFonts w:hint="eastAsia"/>
          <w:lang w:eastAsia="ko-KR"/>
        </w:rPr>
        <w:t xml:space="preserve"> </w:t>
      </w:r>
      <w:proofErr w:type="spellStart"/>
      <w:r w:rsidR="001E10BB">
        <w:rPr>
          <w:lang w:eastAsia="ko-KR"/>
        </w:rPr>
        <w:t>git_home</w:t>
      </w:r>
      <w:proofErr w:type="spellEnd"/>
      <w:r w:rsidR="001E10BB">
        <w:rPr>
          <w:lang w:eastAsia="ko-KR"/>
        </w:rPr>
        <w:t xml:space="preserve"> </w:t>
      </w:r>
      <w:proofErr w:type="spellStart"/>
      <w:proofErr w:type="gramStart"/>
      <w:r w:rsidR="001E10BB">
        <w:rPr>
          <w:rFonts w:hint="eastAsia"/>
          <w:lang w:eastAsia="ko-KR"/>
        </w:rPr>
        <w:t>대신마침표</w:t>
      </w:r>
      <w:proofErr w:type="spellEnd"/>
      <w:r w:rsidR="001E10BB">
        <w:rPr>
          <w:rFonts w:hint="eastAsia"/>
          <w:lang w:eastAsia="ko-KR"/>
        </w:rPr>
        <w:t>.</w:t>
      </w:r>
      <w:proofErr w:type="spellStart"/>
      <w:r w:rsidR="001E10BB">
        <w:rPr>
          <w:rFonts w:hint="eastAsia"/>
          <w:lang w:eastAsia="ko-KR"/>
        </w:rPr>
        <w:t>를</w:t>
      </w:r>
      <w:proofErr w:type="spellEnd"/>
      <w:proofErr w:type="gramEnd"/>
      <w:r w:rsidR="001E10BB">
        <w:rPr>
          <w:rFonts w:hint="eastAsia"/>
          <w:lang w:eastAsia="ko-KR"/>
        </w:rPr>
        <w:t xml:space="preserve"> </w:t>
      </w:r>
      <w:r w:rsidR="001E10BB">
        <w:rPr>
          <w:rFonts w:hint="eastAsia"/>
          <w:lang w:eastAsia="ko-KR"/>
        </w:rPr>
        <w:t>입력한다</w:t>
      </w:r>
      <w:r w:rsidR="001E10BB">
        <w:rPr>
          <w:rFonts w:hint="eastAsia"/>
          <w:lang w:eastAsia="ko-KR"/>
        </w:rPr>
        <w:t>.</w:t>
      </w:r>
    </w:p>
    <w:p w14:paraId="63EB7F48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clone </w:t>
      </w:r>
      <w:proofErr w:type="spellStart"/>
      <w:proofErr w:type="gram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git@github.com:SangguKang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</w:t>
      </w:r>
    </w:p>
    <w:p w14:paraId="5C7ED155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Cloning into '</w:t>
      </w:r>
      <w:proofErr w:type="spellStart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git_home</w:t>
      </w:r>
      <w:proofErr w:type="spellEnd"/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'...                                                                                       </w:t>
      </w:r>
    </w:p>
    <w:p w14:paraId="0831A477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9, done.                                                                            </w:t>
      </w:r>
    </w:p>
    <w:p w14:paraId="737F22F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(9/9), done.                                                                      </w:t>
      </w:r>
    </w:p>
    <w:p w14:paraId="6F6E928F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Compressing objects: 100% (4/4), done.                                                                   </w:t>
      </w:r>
    </w:p>
    <w:p w14:paraId="7FF976F3" w14:textId="77777777" w:rsidR="001E10BB" w:rsidRPr="001E10BB" w:rsidRDefault="001E10BB" w:rsidP="001E10B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9 (delta 0), reused 6 (delta 0), pack-reused 0                                                     </w:t>
      </w:r>
    </w:p>
    <w:p w14:paraId="3D74CEB6" w14:textId="021DF032" w:rsidR="007961F5" w:rsidRDefault="001E10BB" w:rsidP="001E10BB">
      <w:pPr>
        <w:rPr>
          <w:lang w:eastAsia="ko-KR"/>
        </w:rPr>
      </w:pPr>
      <w:r w:rsidRPr="001E10B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Receiving objects: 100% (9/9), done.                                                                             </w:t>
      </w:r>
    </w:p>
    <w:p w14:paraId="373A5C49" w14:textId="2098D4FE" w:rsidR="007961F5" w:rsidRDefault="00D87099" w:rsidP="00394C36">
      <w:pPr>
        <w:rPr>
          <w:lang w:eastAsia="ko-KR"/>
        </w:rPr>
      </w:pPr>
      <w:r>
        <w:rPr>
          <w:rFonts w:hint="eastAsia"/>
          <w:lang w:eastAsia="ko-KR"/>
        </w:rPr>
        <w:t>원격저장소를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복제하면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지역저장소와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연결된다</w:t>
      </w:r>
      <w:r>
        <w:rPr>
          <w:rFonts w:hint="eastAsia"/>
          <w:lang w:eastAsia="ko-KR"/>
        </w:rPr>
        <w:t>.</w:t>
      </w:r>
    </w:p>
    <w:p w14:paraId="20C6FF3D" w14:textId="1B28489D" w:rsidR="007961F5" w:rsidRDefault="007A54C5" w:rsidP="00916251">
      <w:pPr>
        <w:pStyle w:val="2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</w:p>
    <w:p w14:paraId="453AE16C" w14:textId="7A636CAD" w:rsidR="007961F5" w:rsidRDefault="00880C27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최신커밋을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전에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원격저장소에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어떤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변화가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있는지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살펴봐야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원격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proofErr w:type="spellStart"/>
      <w:r w:rsidRPr="00880C27">
        <w:rPr>
          <w:rFonts w:hint="eastAsia"/>
          <w:b/>
          <w:color w:val="0000FF"/>
          <w:lang w:eastAsia="ko-KR"/>
        </w:rPr>
        <w:t>브랜치에서</w:t>
      </w:r>
      <w:proofErr w:type="spellEnd"/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정보만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먼저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가져올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수</w:t>
      </w:r>
      <w:r w:rsidRPr="00880C27">
        <w:rPr>
          <w:rFonts w:hint="eastAsia"/>
          <w:b/>
          <w:color w:val="0000FF"/>
          <w:lang w:eastAsia="ko-KR"/>
        </w:rPr>
        <w:t xml:space="preserve"> </w:t>
      </w:r>
      <w:r w:rsidRPr="00880C27">
        <w:rPr>
          <w:rFonts w:hint="eastAsia"/>
          <w:b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BB35680" w14:textId="580D5254" w:rsidR="007A54C5" w:rsidRDefault="00916251" w:rsidP="00916251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0C8BE76D" w14:textId="519E00AE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터미널에서</w:t>
      </w:r>
      <w:r>
        <w:rPr>
          <w:rFonts w:hint="eastAsia"/>
          <w:lang w:eastAsia="ko-KR"/>
        </w:rPr>
        <w:t xml:space="preserve"> log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47D54F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730A01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master, origin/master, origin/HEAD) add d                                                       </w:t>
      </w:r>
    </w:p>
    <w:p w14:paraId="6F7AFDB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63D0A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7C49B1C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3236D25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358CF6A4" w14:textId="6CE82357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55A7B6D" w14:textId="1868D893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최종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커밋이라는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</w:p>
    <w:p w14:paraId="495C824E" w14:textId="7D048DFB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새롭게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</w:p>
    <w:p w14:paraId="7771CBC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f3.txt                                                                                                     </w:t>
      </w:r>
    </w:p>
    <w:p w14:paraId="32C7C8E6" w14:textId="003D56B6" w:rsidR="00916251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58C53C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f3.txt                                                                                                 </w:t>
      </w:r>
    </w:p>
    <w:p w14:paraId="18938FA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warning: LF will be replaced by CRLF in f3.txt.                                                                  </w:t>
      </w:r>
    </w:p>
    <w:p w14:paraId="6FFBA381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The file will have its original line endings in your working directory                                           </w:t>
      </w:r>
    </w:p>
    <w:p w14:paraId="0BE2E48C" w14:textId="1375D89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68ED0ED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"create f3.txt"                                                                                  </w:t>
      </w:r>
    </w:p>
    <w:p w14:paraId="1FF1EA0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[master 6acb952] create f3.txt                                                                                   </w:t>
      </w:r>
    </w:p>
    <w:p w14:paraId="1EAC6896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57350BFF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504756AC" w14:textId="68E76072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113166A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044FC7C3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master) create f3.txt                                                                           </w:t>
      </w:r>
    </w:p>
    <w:p w14:paraId="03AF430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(origin/master, origin/HEAD) add d                                                                       </w:t>
      </w:r>
    </w:p>
    <w:p w14:paraId="75AA5BE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3954F6B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321477E4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6482C42" w14:textId="77777777" w:rsidR="00916251" w:rsidRPr="00916251" w:rsidRDefault="00916251" w:rsidP="0091625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27C7470F" w14:textId="31E7A774" w:rsidR="007A54C5" w:rsidRDefault="00916251" w:rsidP="00916251">
      <w:pPr>
        <w:rPr>
          <w:lang w:eastAsia="ko-KR"/>
        </w:rPr>
      </w:pPr>
      <w:r w:rsidRPr="0091625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20AC52" w14:textId="4AD141C5" w:rsidR="007A54C5" w:rsidRDefault="00916251" w:rsidP="00394C36">
      <w:pPr>
        <w:rPr>
          <w:lang w:eastAsia="ko-KR"/>
        </w:rPr>
      </w:pPr>
      <w:r>
        <w:rPr>
          <w:rFonts w:hint="eastAsia"/>
          <w:lang w:eastAsia="ko-KR"/>
        </w:rPr>
        <w:t>HEAD-&gt;master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‘create f3.txt’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origin/master, origin/HEAD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‘add d’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B4AB8D6" w14:textId="24275418" w:rsidR="007A54C5" w:rsidRDefault="00725411" w:rsidP="00394C36">
      <w:pPr>
        <w:rPr>
          <w:lang w:eastAsia="ko-KR"/>
        </w:rPr>
      </w:pPr>
      <w:r>
        <w:rPr>
          <w:rFonts w:hint="eastAsia"/>
          <w:lang w:eastAsia="ko-KR"/>
        </w:rPr>
        <w:t>git status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master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버전보다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push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올리라고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4E3E100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53B8EE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68E5D57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ahead of 'origin/master' by 1 commit.                                                             </w:t>
      </w:r>
    </w:p>
    <w:p w14:paraId="543BDE45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push" to publish your local commits)                                                                 </w:t>
      </w:r>
    </w:p>
    <w:p w14:paraId="17CAF04F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F71C81C" w14:textId="77777777" w:rsidR="00725411" w:rsidRPr="00725411" w:rsidRDefault="00725411" w:rsidP="0072541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25C8407" w14:textId="244EE2DF" w:rsidR="007A54C5" w:rsidRDefault="00725411" w:rsidP="00725411">
      <w:pPr>
        <w:rPr>
          <w:lang w:eastAsia="ko-KR"/>
        </w:rPr>
      </w:pPr>
      <w:r w:rsidRPr="00725411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18840BCB" w14:textId="6D4BE7D8" w:rsidR="007A54C5" w:rsidRDefault="0041443F" w:rsidP="00394C36">
      <w:pPr>
        <w:rPr>
          <w:lang w:eastAsia="ko-KR"/>
        </w:rPr>
      </w:pPr>
      <w:r>
        <w:rPr>
          <w:rFonts w:hint="eastAsia"/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같아졌다</w:t>
      </w:r>
      <w:r>
        <w:rPr>
          <w:rFonts w:hint="eastAsia"/>
          <w:lang w:eastAsia="ko-KR"/>
        </w:rPr>
        <w:t>.</w:t>
      </w:r>
    </w:p>
    <w:p w14:paraId="71F0DD6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                                                                                                      </w:t>
      </w:r>
    </w:p>
    <w:p w14:paraId="406B65EE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4, done.                                                                                    </w:t>
      </w:r>
    </w:p>
    <w:p w14:paraId="7332324D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(4/4), done.                                                                              </w:t>
      </w:r>
    </w:p>
    <w:p w14:paraId="67C0A1D1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640CB3D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565CA5BC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297 bytes | 42.00 KiB/s, done.                                                      </w:t>
      </w:r>
    </w:p>
    <w:p w14:paraId="3B4EFA9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1 (delta 0)                                                                            </w:t>
      </w:r>
    </w:p>
    <w:p w14:paraId="5FF00570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60D755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-&gt; master                                                                            </w:t>
      </w:r>
    </w:p>
    <w:p w14:paraId="140A391D" w14:textId="4001DA3F" w:rsidR="0041443F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BE1A24A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6A1B9645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3F60C768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7ECEC1A9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5CE86B47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5B68586F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4D158BC4" w14:textId="77777777" w:rsidR="0041443F" w:rsidRPr="0041443F" w:rsidRDefault="0041443F" w:rsidP="0041443F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4BCAE93C" w14:textId="606A0F68" w:rsidR="007A54C5" w:rsidRDefault="0041443F" w:rsidP="0041443F">
      <w:pPr>
        <w:rPr>
          <w:lang w:eastAsia="ko-KR"/>
        </w:rPr>
      </w:pPr>
      <w:r w:rsidRPr="0041443F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0802815" w14:textId="0AB65C9A" w:rsidR="007A54C5" w:rsidRDefault="00C32BF7" w:rsidP="00394C36">
      <w:pPr>
        <w:pStyle w:val="3"/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가져오기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- git fetch</w:t>
      </w:r>
    </w:p>
    <w:p w14:paraId="110B3AB1" w14:textId="57D08119" w:rsidR="000B446C" w:rsidRDefault="000B446C" w:rsidP="000B446C">
      <w:pPr>
        <w:rPr>
          <w:lang w:eastAsia="ko-KR"/>
        </w:rPr>
      </w:pPr>
      <w:r>
        <w:rPr>
          <w:rFonts w:hint="eastAsia"/>
          <w:lang w:eastAsia="ko-KR"/>
        </w:rPr>
        <w:t>git fetch</w:t>
      </w:r>
    </w:p>
    <w:p w14:paraId="74F58CB2" w14:textId="2D9C77D6" w:rsidR="000B446C" w:rsidRDefault="00B62552" w:rsidP="000B446C">
      <w:pPr>
        <w:rPr>
          <w:lang w:eastAsia="ko-KR"/>
        </w:rPr>
      </w:pPr>
      <w:r>
        <w:rPr>
          <w:rFonts w:hint="eastAsia"/>
          <w:lang w:eastAsia="ko-KR"/>
        </w:rPr>
        <w:t>fetch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‘</w:t>
      </w:r>
      <w:r>
        <w:rPr>
          <w:rFonts w:hint="eastAsia"/>
          <w:lang w:eastAsia="ko-KR"/>
        </w:rPr>
        <w:t>불러오다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가져오다</w:t>
      </w:r>
      <w:r>
        <w:rPr>
          <w:lang w:eastAsia="ko-KR"/>
        </w:rPr>
        <w:t>’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F7721C">
        <w:rPr>
          <w:lang w:eastAsia="ko-KR"/>
        </w:rPr>
        <w:t xml:space="preserve"> </w:t>
      </w:r>
      <w:r w:rsidR="00F7721C">
        <w:rPr>
          <w:rFonts w:hint="eastAsia"/>
          <w:lang w:eastAsia="ko-KR"/>
        </w:rPr>
        <w:t>그래서</w:t>
      </w:r>
      <w:r w:rsidR="00F7721C">
        <w:rPr>
          <w:rFonts w:hint="eastAsia"/>
          <w:lang w:eastAsia="ko-KR"/>
        </w:rPr>
        <w:t xml:space="preserve"> </w:t>
      </w:r>
      <w:r w:rsidR="00F7721C">
        <w:rPr>
          <w:lang w:eastAsia="ko-KR"/>
        </w:rPr>
        <w:t xml:space="preserve">git fetch </w:t>
      </w:r>
      <w:r w:rsidR="00F7721C">
        <w:rPr>
          <w:rFonts w:hint="eastAsia"/>
          <w:lang w:eastAsia="ko-KR"/>
        </w:rPr>
        <w:t>명령은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원격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저장소의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정보를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가져오는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기능이</w:t>
      </w:r>
      <w:r w:rsidR="00F7721C">
        <w:rPr>
          <w:rFonts w:hint="eastAsia"/>
          <w:lang w:eastAsia="ko-KR"/>
        </w:rPr>
        <w:t xml:space="preserve"> </w:t>
      </w:r>
      <w:r w:rsidR="00F7721C">
        <w:rPr>
          <w:rFonts w:hint="eastAsia"/>
          <w:lang w:eastAsia="ko-KR"/>
        </w:rPr>
        <w:t>있다</w:t>
      </w:r>
      <w:r w:rsidR="00F7721C">
        <w:rPr>
          <w:rFonts w:hint="eastAsia"/>
          <w:lang w:eastAsia="ko-KR"/>
        </w:rPr>
        <w:t>.</w:t>
      </w:r>
      <w:r w:rsidR="009C4B9D">
        <w:rPr>
          <w:lang w:eastAsia="ko-KR"/>
        </w:rPr>
        <w:t xml:space="preserve"> pull </w:t>
      </w:r>
      <w:r w:rsidR="009C4B9D">
        <w:rPr>
          <w:rFonts w:hint="eastAsia"/>
          <w:lang w:eastAsia="ko-KR"/>
        </w:rPr>
        <w:t>명령이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저장소의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커밋을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가져와서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무조건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지역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저장소와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합친다면</w:t>
      </w:r>
      <w:r w:rsidR="009C4B9D">
        <w:rPr>
          <w:rFonts w:hint="eastAsia"/>
          <w:lang w:eastAsia="ko-KR"/>
        </w:rPr>
        <w:t>,</w:t>
      </w:r>
      <w:r w:rsidR="009C4B9D">
        <w:rPr>
          <w:lang w:eastAsia="ko-KR"/>
        </w:rPr>
        <w:t xml:space="preserve"> fetch </w:t>
      </w:r>
      <w:r w:rsidR="009C4B9D">
        <w:rPr>
          <w:rFonts w:hint="eastAsia"/>
          <w:lang w:eastAsia="ko-KR"/>
        </w:rPr>
        <w:t>명령은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원격</w:t>
      </w:r>
      <w:r w:rsidR="009C4B9D">
        <w:rPr>
          <w:rFonts w:hint="eastAsia"/>
          <w:lang w:eastAsia="ko-KR"/>
        </w:rPr>
        <w:t xml:space="preserve"> </w:t>
      </w:r>
      <w:proofErr w:type="spellStart"/>
      <w:r w:rsidR="009C4B9D">
        <w:rPr>
          <w:rFonts w:hint="eastAsia"/>
          <w:lang w:eastAsia="ko-KR"/>
        </w:rPr>
        <w:t>브랜치에</w:t>
      </w:r>
      <w:proofErr w:type="spellEnd"/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어떤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변화가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있는지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그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정보만</w:t>
      </w:r>
      <w:r w:rsidR="009C4B9D">
        <w:rPr>
          <w:rFonts w:hint="eastAsia"/>
          <w:lang w:eastAsia="ko-KR"/>
        </w:rPr>
        <w:t xml:space="preserve"> </w:t>
      </w:r>
      <w:r w:rsidR="009C4B9D">
        <w:rPr>
          <w:rFonts w:hint="eastAsia"/>
          <w:lang w:eastAsia="ko-KR"/>
        </w:rPr>
        <w:t>가져온다</w:t>
      </w:r>
      <w:r w:rsidR="009C4B9D">
        <w:rPr>
          <w:rFonts w:hint="eastAsia"/>
          <w:lang w:eastAsia="ko-KR"/>
        </w:rPr>
        <w:t>.</w:t>
      </w:r>
      <w:r w:rsidR="0063592F">
        <w:rPr>
          <w:lang w:eastAsia="ko-KR"/>
        </w:rPr>
        <w:t xml:space="preserve"> </w:t>
      </w:r>
      <w:r w:rsidR="0063592F">
        <w:rPr>
          <w:rFonts w:hint="eastAsia"/>
          <w:lang w:eastAsia="ko-KR"/>
        </w:rPr>
        <w:t>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작업을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다른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사람이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수정한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소스를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한번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더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훑어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보고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합치고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싶다면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대신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페치를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사용해서</w:t>
      </w:r>
      <w:r w:rsidR="0063592F">
        <w:rPr>
          <w:rFonts w:hint="eastAsia"/>
          <w:lang w:eastAsia="ko-KR"/>
        </w:rPr>
        <w:t xml:space="preserve"> </w:t>
      </w:r>
      <w:proofErr w:type="spellStart"/>
      <w:r w:rsidR="0063592F">
        <w:rPr>
          <w:rFonts w:hint="eastAsia"/>
          <w:lang w:eastAsia="ko-KR"/>
        </w:rPr>
        <w:t>커밋을</w:t>
      </w:r>
      <w:proofErr w:type="spellEnd"/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가져온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다음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지역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저장소와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합치면</w:t>
      </w:r>
      <w:r w:rsidR="0063592F">
        <w:rPr>
          <w:rFonts w:hint="eastAsia"/>
          <w:lang w:eastAsia="ko-KR"/>
        </w:rPr>
        <w:t xml:space="preserve"> </w:t>
      </w:r>
      <w:r w:rsidR="0063592F">
        <w:rPr>
          <w:rFonts w:hint="eastAsia"/>
          <w:lang w:eastAsia="ko-KR"/>
        </w:rPr>
        <w:t>된다</w:t>
      </w:r>
      <w:r w:rsidR="0063592F">
        <w:rPr>
          <w:rFonts w:hint="eastAsia"/>
          <w:lang w:eastAsia="ko-KR"/>
        </w:rPr>
        <w:t>.</w:t>
      </w:r>
    </w:p>
    <w:p w14:paraId="09418A86" w14:textId="1DF7F2C1" w:rsidR="000B446C" w:rsidRDefault="0007164A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fetch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4728CDFC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fetch                                                                                                      </w:t>
      </w:r>
    </w:p>
    <w:p w14:paraId="03730635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Enumerating objects: 4, done.                                                                            </w:t>
      </w:r>
    </w:p>
    <w:p w14:paraId="6EC1C19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Counting objects: 100% (4/4), done.                                                                      </w:t>
      </w:r>
    </w:p>
    <w:p w14:paraId="1A2BDF39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Compressing objects: 100% (2/2), done.                                                                   </w:t>
      </w:r>
    </w:p>
    <w:p w14:paraId="201F57D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Total 3 (delta 0), reused 3 (delta 0), pack-reused 0                                                     </w:t>
      </w:r>
    </w:p>
    <w:p w14:paraId="6D7892B0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Unpacking objects: 100% (3/3), done.                                                                             </w:t>
      </w:r>
    </w:p>
    <w:p w14:paraId="45A058C2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From </w:t>
      </w:r>
      <w:proofErr w:type="spellStart"/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/test-1                                                                                </w:t>
      </w:r>
    </w:p>
    <w:p w14:paraId="3379D6D4" w14:textId="77777777" w:rsidR="002C79C4" w:rsidRPr="002C79C4" w:rsidRDefault="002C79C4" w:rsidP="002C79C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ec00b4d..6acb</w:t>
      </w:r>
      <w:proofErr w:type="gramStart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952  master</w:t>
      </w:r>
      <w:proofErr w:type="gramEnd"/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-&gt; origin/master                                                                 </w:t>
      </w:r>
    </w:p>
    <w:p w14:paraId="4C28864B" w14:textId="22052927" w:rsidR="002C79C4" w:rsidRDefault="002C79C4" w:rsidP="002C79C4">
      <w:pPr>
        <w:rPr>
          <w:lang w:eastAsia="ko-KR"/>
        </w:rPr>
      </w:pPr>
      <w:r w:rsidRPr="002C79C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078E77C" w14:textId="3666C5A7" w:rsidR="000B446C" w:rsidRDefault="002C79C4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HEAD-&gt;master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origin/master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가져왔지만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때문이다</w:t>
      </w:r>
      <w:r>
        <w:rPr>
          <w:rFonts w:hint="eastAsia"/>
          <w:lang w:eastAsia="ko-KR"/>
        </w:rPr>
        <w:t>.</w:t>
      </w:r>
    </w:p>
    <w:p w14:paraId="1B4AE118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22AA2405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(HEAD -&gt; master) add d                                                                                   </w:t>
      </w:r>
    </w:p>
    <w:p w14:paraId="7434A689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2E5C3F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9CA23D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0B08FC7E" w14:textId="77777777" w:rsidR="00D43735" w:rsidRPr="00D43735" w:rsidRDefault="00D43735" w:rsidP="00D4373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8E5B869" w14:textId="773195A0" w:rsidR="000B446C" w:rsidRDefault="00D43735" w:rsidP="00D43735">
      <w:pPr>
        <w:rPr>
          <w:lang w:eastAsia="ko-KR"/>
        </w:rPr>
      </w:pPr>
      <w:r w:rsidRPr="00D4373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C8B35E" w14:textId="4351B556" w:rsidR="00E62C7C" w:rsidRDefault="00E62C7C" w:rsidP="000B446C">
      <w:pPr>
        <w:rPr>
          <w:lang w:eastAsia="ko-KR"/>
        </w:rPr>
      </w:pPr>
      <w:r>
        <w:rPr>
          <w:rFonts w:hint="eastAsia"/>
          <w:lang w:eastAsia="ko-KR"/>
        </w:rPr>
        <w:t xml:space="preserve">git status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뒤쳐져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나온다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않았다는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 w:rsidR="00252229">
        <w:rPr>
          <w:lang w:eastAsia="ko-KR"/>
        </w:rPr>
        <w:t xml:space="preserve"> git pull </w:t>
      </w:r>
      <w:r w:rsidR="00252229">
        <w:rPr>
          <w:rFonts w:hint="eastAsia"/>
          <w:lang w:eastAsia="ko-KR"/>
        </w:rPr>
        <w:t>명령을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사용하면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지역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저장소를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업데이트할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수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알려주고</w:t>
      </w:r>
      <w:r w:rsidR="00252229">
        <w:rPr>
          <w:rFonts w:hint="eastAsia"/>
          <w:lang w:eastAsia="ko-KR"/>
        </w:rPr>
        <w:t xml:space="preserve"> </w:t>
      </w:r>
      <w:r w:rsidR="00252229">
        <w:rPr>
          <w:rFonts w:hint="eastAsia"/>
          <w:lang w:eastAsia="ko-KR"/>
        </w:rPr>
        <w:t>있다</w:t>
      </w:r>
      <w:r w:rsidR="00252229">
        <w:rPr>
          <w:rFonts w:hint="eastAsia"/>
          <w:lang w:eastAsia="ko-KR"/>
        </w:rPr>
        <w:t>.</w:t>
      </w:r>
    </w:p>
    <w:p w14:paraId="693652C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status                                                                                                     </w:t>
      </w:r>
    </w:p>
    <w:p w14:paraId="64138DB0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On branch master                                                                                                 </w:t>
      </w:r>
    </w:p>
    <w:p w14:paraId="5D2F8582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0321ADA3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3E0EFEC9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6051442E" w14:textId="77777777" w:rsidR="00252229" w:rsidRPr="00252229" w:rsidRDefault="00252229" w:rsidP="0025222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25565D86" w14:textId="3C252A25" w:rsidR="00E62C7C" w:rsidRDefault="00252229" w:rsidP="00252229">
      <w:pPr>
        <w:rPr>
          <w:lang w:eastAsia="ko-KR"/>
        </w:rPr>
      </w:pPr>
      <w:r w:rsidRPr="00252229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470E6F5" w14:textId="6634F5DB" w:rsidR="000B446C" w:rsidRDefault="00D43735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origin/master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가져온다</w:t>
      </w:r>
      <w:r>
        <w:rPr>
          <w:rFonts w:hint="eastAsia"/>
          <w:lang w:eastAsia="ko-KR"/>
        </w:rPr>
        <w:t>.</w:t>
      </w:r>
      <w:r w:rsidR="00BB4736">
        <w:rPr>
          <w:lang w:eastAsia="ko-KR"/>
        </w:rPr>
        <w:t xml:space="preserve"> </w:t>
      </w:r>
      <w:r w:rsidR="00BB4736">
        <w:rPr>
          <w:rFonts w:hint="eastAsia"/>
          <w:lang w:eastAsia="ko-KR"/>
        </w:rPr>
        <w:t>이</w:t>
      </w:r>
      <w:r w:rsidR="00BB4736">
        <w:rPr>
          <w:rFonts w:hint="eastAsia"/>
          <w:lang w:eastAsia="ko-KR"/>
        </w:rPr>
        <w:t xml:space="preserve"> </w:t>
      </w:r>
      <w:proofErr w:type="spellStart"/>
      <w:r w:rsidR="00BB4736">
        <w:rPr>
          <w:rFonts w:hint="eastAsia"/>
          <w:lang w:eastAsia="ko-KR"/>
        </w:rPr>
        <w:t>브랜치로</w:t>
      </w:r>
      <w:proofErr w:type="spellEnd"/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가져온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정보는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지역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저장소에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바로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반영되지</w:t>
      </w:r>
      <w:r w:rsidR="00BB4736">
        <w:rPr>
          <w:rFonts w:hint="eastAsia"/>
          <w:lang w:eastAsia="ko-KR"/>
        </w:rPr>
        <w:t xml:space="preserve"> </w:t>
      </w:r>
      <w:r w:rsidR="00BB4736">
        <w:rPr>
          <w:rFonts w:hint="eastAsia"/>
          <w:lang w:eastAsia="ko-KR"/>
        </w:rPr>
        <w:t>않는다</w:t>
      </w:r>
      <w:r w:rsidR="00BB4736">
        <w:rPr>
          <w:rFonts w:hint="eastAsia"/>
          <w:lang w:eastAsia="ko-KR"/>
        </w:rPr>
        <w:t>.</w:t>
      </w:r>
    </w:p>
    <w:p w14:paraId="0BBC4203" w14:textId="28122C26" w:rsidR="000B446C" w:rsidRPr="00252229" w:rsidRDefault="00252229" w:rsidP="000B446C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페치해서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FETCH_HEAD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체크아웃해서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4AA9C8A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FETCH_HEAD                                                                                        </w:t>
      </w:r>
    </w:p>
    <w:p w14:paraId="10442C2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Note: checking out 'FETCH_HEAD'.                                                                                 </w:t>
      </w:r>
    </w:p>
    <w:p w14:paraId="225FB695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                                                                                                                 </w:t>
      </w:r>
    </w:p>
    <w:p w14:paraId="4CEC2BC0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 are in 'detached HEAD' state. You can look around, make experimental                                         </w:t>
      </w:r>
    </w:p>
    <w:p w14:paraId="1B57326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changes and commit them, and you can discard any commits you make in this                                        </w:t>
      </w:r>
    </w:p>
    <w:p w14:paraId="7B346D9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state without impacting any branches by performing another checkout.                                             </w:t>
      </w:r>
    </w:p>
    <w:p w14:paraId="255DC04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A55BA7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If you want to create a new branch to retain commits you create, you may                                         </w:t>
      </w:r>
    </w:p>
    <w:p w14:paraId="1AB9C793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do so (now or later) by using -b with the checkout command again. Example:                                       </w:t>
      </w:r>
    </w:p>
    <w:p w14:paraId="642A04D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B081C39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git checkout -b                                                                               </w:t>
      </w:r>
    </w:p>
    <w:p w14:paraId="412F7D11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5DDBE28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is now at 6acb952 create f3.txt                                                                             </w:t>
      </w:r>
    </w:p>
    <w:p w14:paraId="16768B5D" w14:textId="1EEAF99E" w:rsid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2D7C0C4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$ git log --</w:t>
      </w:r>
      <w:proofErr w:type="spellStart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oneline</w:t>
      </w:r>
      <w:proofErr w:type="spellEnd"/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</w:t>
      </w:r>
    </w:p>
    <w:p w14:paraId="7A0AD0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(HEAD, origin/master, origin/HEAD) create f3.txt                                                         </w:t>
      </w:r>
    </w:p>
    <w:p w14:paraId="0BF9521F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(master) add d                                                                                           </w:t>
      </w:r>
    </w:p>
    <w:p w14:paraId="76D0164C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27F453CD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633FB26B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1DAC8FA2" w14:textId="77777777" w:rsidR="00B224E4" w:rsidRPr="00B224E4" w:rsidRDefault="00B224E4" w:rsidP="00B224E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6985683D" w14:textId="5CB58782" w:rsidR="000B446C" w:rsidRPr="000B446C" w:rsidRDefault="00B224E4" w:rsidP="00B224E4">
      <w:pPr>
        <w:rPr>
          <w:lang w:eastAsia="ko-KR"/>
        </w:rPr>
      </w:pPr>
      <w:r w:rsidRPr="00B224E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43230B0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st                                                                                                         </w:t>
      </w:r>
    </w:p>
    <w:p w14:paraId="5482B9F6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HEAD detached at FETCH_HEAD                                                                                      </w:t>
      </w:r>
    </w:p>
    <w:p w14:paraId="3624ED08" w14:textId="77777777" w:rsidR="005E19D5" w:rsidRPr="005E19D5" w:rsidRDefault="005E19D5" w:rsidP="005E19D5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nothing to commit, working tree clean                                                                            </w:t>
      </w:r>
    </w:p>
    <w:p w14:paraId="6DE94923" w14:textId="1CC6B049" w:rsidR="007A54C5" w:rsidRDefault="005E19D5" w:rsidP="005E19D5">
      <w:pPr>
        <w:rPr>
          <w:lang w:eastAsia="ko-KR"/>
        </w:rPr>
      </w:pPr>
      <w:r w:rsidRPr="005E19D5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10D001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ls -al                                                                                                         </w:t>
      </w:r>
    </w:p>
    <w:p w14:paraId="5AC964D8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7                                                                                                          </w:t>
      </w:r>
    </w:p>
    <w:p w14:paraId="7B2EA14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./                                                                   </w:t>
      </w:r>
    </w:p>
    <w:p w14:paraId="46EE6029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../                                                                  </w:t>
      </w:r>
    </w:p>
    <w:p w14:paraId="41EBDB70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drwxr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xr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-x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197121  0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17:05 .git/                                                                </w:t>
      </w:r>
    </w:p>
    <w:p w14:paraId="104E29A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-r--r-- 1 MSI 01 197121 12 2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16:19 f1.txt                                                               </w:t>
      </w:r>
    </w:p>
    <w:p w14:paraId="21A1074C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197121  7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16:14 f2.txt                                                               </w:t>
      </w:r>
    </w:p>
    <w:p w14:paraId="39A1AC5A" w14:textId="77777777" w:rsidR="00FC73FB" w:rsidRPr="00FC73FB" w:rsidRDefault="00FC73FB" w:rsidP="00FC73FB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-</w:t>
      </w:r>
      <w:proofErr w:type="spell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rw</w:t>
      </w:r>
      <w:proofErr w:type="spell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-r--r-- 1 MSI 01 </w:t>
      </w:r>
      <w:proofErr w:type="gramStart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197121  3</w:t>
      </w:r>
      <w:proofErr w:type="gramEnd"/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2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월</w:t>
      </w: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23 17:04 f3.txt                                                               </w:t>
      </w:r>
    </w:p>
    <w:p w14:paraId="3DC2B6F5" w14:textId="4A7FB92B" w:rsidR="007A54C5" w:rsidRDefault="00FC73FB" w:rsidP="00FC73FB">
      <w:pPr>
        <w:rPr>
          <w:lang w:eastAsia="ko-KR"/>
        </w:rPr>
      </w:pPr>
      <w:r w:rsidRPr="00FC73FB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5C570E3" w14:textId="6BD63301" w:rsidR="007961F5" w:rsidRDefault="00FC73FB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합칠지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결정하면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</w:p>
    <w:p w14:paraId="136F8EA0" w14:textId="48F0B1D4" w:rsidR="000E30A8" w:rsidRDefault="000E30A8" w:rsidP="00394C3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페치한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소스를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내려받을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 xml:space="preserve">git merge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FETCH_HEAD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C505CC5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master                                                                                            </w:t>
      </w:r>
    </w:p>
    <w:p w14:paraId="3203E8A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Previous HEAD position was 6acb952 create f3.txt                                                                 </w:t>
      </w:r>
    </w:p>
    <w:p w14:paraId="5B00341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branch 'master'                                                                                      </w:t>
      </w:r>
    </w:p>
    <w:p w14:paraId="31DB3AC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Your branch is behind 'origin/master' by 1 commit, and can be fast-forwarded.                                    </w:t>
      </w:r>
    </w:p>
    <w:p w14:paraId="426A0D9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(use "git pull" to update your local branch)                                                                   </w:t>
      </w:r>
    </w:p>
    <w:p w14:paraId="15FBA354" w14:textId="6F5A692A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EC87B5E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merge FETCH_HEAD                                                                                           </w:t>
      </w:r>
    </w:p>
    <w:p w14:paraId="3C3172C8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Updating ec00b4d..6acb952                                                                                        </w:t>
      </w:r>
    </w:p>
    <w:p w14:paraId="500D2DE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Fast-forward                                                                                                     </w:t>
      </w:r>
    </w:p>
    <w:p w14:paraId="24A61F0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f3.txt | 1 +                                                                                                    </w:t>
      </w:r>
    </w:p>
    <w:p w14:paraId="140126E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0B3E8A8B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create mode 100644 f3.txt                                                                                       </w:t>
      </w:r>
    </w:p>
    <w:p w14:paraId="400649E2" w14:textId="697743D2" w:rsidR="007961F5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0A41F4B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log --oneline                                                                                              </w:t>
      </w:r>
    </w:p>
    <w:p w14:paraId="1F553D63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6acb952 (HEAD -&gt; master, origin/master, origin/HEAD) create f3.txt                                               </w:t>
      </w:r>
    </w:p>
    <w:p w14:paraId="2420C7F2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ec00b4d add d                                                                                                    </w:t>
      </w:r>
    </w:p>
    <w:p w14:paraId="18A3659C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4848100 add c                                                                                                    </w:t>
      </w:r>
    </w:p>
    <w:p w14:paraId="4F7DCB37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0a7ac96 Create f2.txt                                                                                            </w:t>
      </w:r>
    </w:p>
    <w:p w14:paraId="27E9EA01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64bd55f add b                                                                                                    </w:t>
      </w:r>
    </w:p>
    <w:p w14:paraId="53C2E6DA" w14:textId="77777777" w:rsidR="009F2A50" w:rsidRPr="009F2A50" w:rsidRDefault="009F2A50" w:rsidP="009F2A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9fb93da add a                                                                                                    </w:t>
      </w:r>
    </w:p>
    <w:p w14:paraId="79233878" w14:textId="00F8B19D" w:rsidR="000923EC" w:rsidRDefault="009F2A50" w:rsidP="009F2A50">
      <w:pPr>
        <w:rPr>
          <w:lang w:eastAsia="ko-KR"/>
        </w:rPr>
      </w:pPr>
      <w:r w:rsidRPr="009F2A50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05270BA" w14:textId="62935726" w:rsidR="009F2A50" w:rsidRDefault="00FD3E39" w:rsidP="00394C36">
      <w:pPr>
        <w:rPr>
          <w:lang w:eastAsia="ko-KR"/>
        </w:rPr>
      </w:pPr>
      <w:r>
        <w:rPr>
          <w:rFonts w:hint="eastAsia"/>
          <w:lang w:eastAsia="ko-KR"/>
        </w:rPr>
        <w:t>살펴본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pull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fetch </w:t>
      </w:r>
      <w:r>
        <w:rPr>
          <w:rFonts w:hint="eastAsia"/>
          <w:lang w:eastAsia="ko-KR"/>
        </w:rPr>
        <w:t>명령과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merge FETCH_HEAD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2EF49F13" w14:textId="1D716EFD" w:rsidR="009F2A50" w:rsidRDefault="000E7DDE" w:rsidP="00394C36">
      <w:pPr>
        <w:rPr>
          <w:lang w:eastAsia="ko-KR"/>
        </w:rPr>
      </w:pPr>
      <w:r w:rsidRPr="000E7DDE">
        <w:rPr>
          <w:rFonts w:hint="eastAsia"/>
          <w:color w:val="FF0000"/>
          <w:lang w:eastAsia="ko-KR"/>
        </w:rPr>
        <w:t>Tips</w:t>
      </w:r>
      <w:r>
        <w:rPr>
          <w:rFonts w:hint="eastAsia"/>
          <w:lang w:eastAsia="ko-KR"/>
        </w:rPr>
        <w:t xml:space="preserve">&gt; </w:t>
      </w:r>
      <w:proofErr w:type="spellStart"/>
      <w:r>
        <w:rPr>
          <w:rFonts w:hint="eastAsia"/>
          <w:lang w:eastAsia="ko-KR"/>
        </w:rPr>
        <w:t>페치로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72D16511" w14:textId="661F37C2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병합할 때 원격 </w:t>
      </w:r>
      <w:r>
        <w:t xml:space="preserve">master </w:t>
      </w:r>
      <w:proofErr w:type="spellStart"/>
      <w:r>
        <w:rPr>
          <w:rFonts w:hint="eastAsia"/>
        </w:rPr>
        <w:t>브랜치에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origin/master</w:t>
      </w:r>
    </w:p>
    <w:p w14:paraId="796A8EBA" w14:textId="506EC111" w:rsidR="000E7DDE" w:rsidRDefault="000E7DDE" w:rsidP="00394C36">
      <w:pPr>
        <w:rPr>
          <w:lang w:eastAsia="ko-KR"/>
        </w:rPr>
      </w:pPr>
    </w:p>
    <w:p w14:paraId="3B85DA13" w14:textId="190BE1F9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lastRenderedPageBreak/>
        <w:t xml:space="preserve">다른 </w:t>
      </w:r>
      <w:proofErr w:type="spellStart"/>
      <w:r>
        <w:rPr>
          <w:rFonts w:hint="eastAsia"/>
        </w:rPr>
        <w:t>브렌치에</w:t>
      </w:r>
      <w:proofErr w:type="spellEnd"/>
      <w:r>
        <w:rPr>
          <w:rFonts w:hint="eastAsia"/>
        </w:rPr>
        <w:t xml:space="preserve"> 있는 </w:t>
      </w:r>
      <w:proofErr w:type="spellStart"/>
      <w:r>
        <w:rPr>
          <w:rFonts w:hint="eastAsia"/>
        </w:rPr>
        <w:t>커밋이라면</w:t>
      </w:r>
      <w:proofErr w:type="spellEnd"/>
      <w:r>
        <w:rPr>
          <w:rFonts w:hint="eastAsia"/>
        </w:rPr>
        <w:t>,</w:t>
      </w:r>
      <w:r>
        <w:br/>
      </w:r>
      <w:r w:rsidRPr="0010021D">
        <w:rPr>
          <w:rFonts w:ascii="inherit" w:hAnsi="inherit"/>
          <w:color w:val="BFBFBF"/>
        </w:rPr>
        <w:t>$ git merge origin/</w:t>
      </w:r>
      <w:proofErr w:type="spellStart"/>
      <w:r w:rsidRPr="0010021D">
        <w:rPr>
          <w:rFonts w:ascii="inherit" w:hAnsi="inherit"/>
          <w:color w:val="BFBFBF"/>
        </w:rPr>
        <w:t>브랜치</w:t>
      </w:r>
      <w:proofErr w:type="spellEnd"/>
      <w:r w:rsidRPr="0010021D">
        <w:rPr>
          <w:rFonts w:ascii="inherit" w:hAnsi="inherit"/>
          <w:color w:val="BFBFBF"/>
        </w:rPr>
        <w:t xml:space="preserve"> </w:t>
      </w:r>
      <w:r w:rsidRPr="0010021D">
        <w:rPr>
          <w:rFonts w:ascii="inherit" w:hAnsi="inherit"/>
          <w:color w:val="BFBFBF"/>
        </w:rPr>
        <w:t>이름</w:t>
      </w:r>
    </w:p>
    <w:p w14:paraId="722A5189" w14:textId="27CE60CA" w:rsidR="000E7DDE" w:rsidRPr="0010021D" w:rsidRDefault="000E7DDE" w:rsidP="00394C36">
      <w:pPr>
        <w:rPr>
          <w:lang w:eastAsia="ko-KR"/>
        </w:rPr>
      </w:pPr>
    </w:p>
    <w:p w14:paraId="3EB60F5B" w14:textId="6977FE35" w:rsidR="0010021D" w:rsidRPr="0010021D" w:rsidRDefault="0010021D" w:rsidP="0010021D">
      <w:pPr>
        <w:pStyle w:val="HTML"/>
        <w:shd w:val="clear" w:color="auto" w:fill="000000"/>
        <w:spacing w:line="278" w:lineRule="auto"/>
        <w:rPr>
          <w:rFonts w:ascii="inherit" w:hAnsi="inherit" w:hint="eastAsia"/>
          <w:color w:val="BFBFBF"/>
        </w:rPr>
      </w:pP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 xml:space="preserve">매번 </w:t>
      </w:r>
      <w:proofErr w:type="spellStart"/>
      <w:r>
        <w:rPr>
          <w:rFonts w:hint="eastAsia"/>
        </w:rPr>
        <w:t>브랜치</w:t>
      </w:r>
      <w:proofErr w:type="spellEnd"/>
      <w:r>
        <w:rPr>
          <w:rFonts w:hint="eastAsia"/>
        </w:rPr>
        <w:t xml:space="preserve"> 이름을 써야 한다면 번거롭다.</w:t>
      </w:r>
      <w:r>
        <w:t xml:space="preserve"> </w:t>
      </w:r>
      <w:r>
        <w:rPr>
          <w:rFonts w:hint="eastAsia"/>
        </w:rPr>
        <w:t xml:space="preserve">다음과 같이 명령하면 </w:t>
      </w:r>
      <w:proofErr w:type="spellStart"/>
      <w:r>
        <w:rPr>
          <w:rFonts w:hint="eastAsia"/>
        </w:rPr>
        <w:t>페치한</w:t>
      </w:r>
      <w:proofErr w:type="spellEnd"/>
      <w:r>
        <w:rPr>
          <w:rFonts w:hint="eastAsia"/>
        </w:rPr>
        <w:t xml:space="preserve"> 뒤 지역 저장소에 반영하지 않은 최신 </w:t>
      </w:r>
      <w:proofErr w:type="spellStart"/>
      <w:r>
        <w:rPr>
          <w:rFonts w:hint="eastAsia"/>
        </w:rPr>
        <w:t>커밋을</w:t>
      </w:r>
      <w:proofErr w:type="spellEnd"/>
      <w:r>
        <w:rPr>
          <w:rFonts w:hint="eastAsia"/>
        </w:rPr>
        <w:t xml:space="preserve"> 병합할 수 있다.</w:t>
      </w:r>
      <w:r>
        <w:br/>
      </w:r>
      <w:r w:rsidRPr="0010021D">
        <w:rPr>
          <w:rFonts w:ascii="inherit" w:hAnsi="inherit"/>
          <w:color w:val="BFBFBF"/>
        </w:rPr>
        <w:t>$ git merge FETCH_HEAD</w:t>
      </w:r>
    </w:p>
    <w:p w14:paraId="3D9749FC" w14:textId="6ADF7D22" w:rsidR="000E7DDE" w:rsidRDefault="000E7DDE" w:rsidP="00394C36">
      <w:pPr>
        <w:rPr>
          <w:lang w:eastAsia="ko-KR"/>
        </w:rPr>
      </w:pPr>
    </w:p>
    <w:p w14:paraId="4B85DB2B" w14:textId="08902BD6" w:rsidR="000E7DDE" w:rsidRDefault="001E56FC" w:rsidP="001E56FC">
      <w:pPr>
        <w:pStyle w:val="2"/>
        <w:rPr>
          <w:lang w:eastAsia="ko-KR"/>
        </w:rPr>
      </w:pPr>
      <w:r>
        <w:rPr>
          <w:rFonts w:hint="eastAsia"/>
          <w:lang w:eastAsia="ko-KR"/>
        </w:rPr>
        <w:t>협업에서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</w:p>
    <w:p w14:paraId="3FC5338A" w14:textId="6F8AF301" w:rsidR="000E7DDE" w:rsidRDefault="00E070D4" w:rsidP="00E070D4">
      <w:pPr>
        <w:pStyle w:val="3"/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푸시하기</w:t>
      </w:r>
      <w:proofErr w:type="spellEnd"/>
    </w:p>
    <w:p w14:paraId="5E869E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checkout -b f                                                                                              </w:t>
      </w:r>
    </w:p>
    <w:p w14:paraId="6D73C850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Switched to a new branch 'f'                                                                                     </w:t>
      </w:r>
    </w:p>
    <w:p w14:paraId="6FF47278" w14:textId="466C4B86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3D721C74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vim f1.txt                                                                                                     </w:t>
      </w:r>
    </w:p>
    <w:p w14:paraId="495B5759" w14:textId="4FCFC0E9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4B8286F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add --update                                                                                               </w:t>
      </w:r>
    </w:p>
    <w:p w14:paraId="2E61C296" w14:textId="62CA6A0C" w:rsidR="001E56FC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7303659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commit -m "features1"                                                                                      </w:t>
      </w:r>
    </w:p>
    <w:p w14:paraId="645D644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[f 5d9189b] features1                                                                                            </w:t>
      </w:r>
    </w:p>
    <w:p w14:paraId="6DDC5BD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1 file changed, 1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insertion(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+)                                                                                  </w:t>
      </w:r>
    </w:p>
    <w:p w14:paraId="4380789C" w14:textId="0875831A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573685F5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$ git push origin f                                                                                              </w:t>
      </w:r>
    </w:p>
    <w:p w14:paraId="61BDF28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Enumerating objects: 5, done.                                                                                    </w:t>
      </w:r>
    </w:p>
    <w:p w14:paraId="4F0EF04D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Counting objects: 100% (5/5), done.                                                                              </w:t>
      </w:r>
    </w:p>
    <w:p w14:paraId="0B259517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Delta compression using up to 4 threads                                                                          </w:t>
      </w:r>
    </w:p>
    <w:p w14:paraId="3BD5420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Compressing objects: 100% (2/2), done.                                                                           </w:t>
      </w:r>
    </w:p>
    <w:p w14:paraId="7F533353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Writing objects: 100% (3/3), 304 bytes | 33.00 KiB/s, done.                                                      </w:t>
      </w:r>
    </w:p>
    <w:p w14:paraId="35E4F21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Total 3 (delta 0), reused 0 (delta 0)                                                                            </w:t>
      </w:r>
    </w:p>
    <w:p w14:paraId="2B28F8DC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                                                                                                    </w:t>
      </w:r>
    </w:p>
    <w:p w14:paraId="5DDFDDD9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Create a pull request for 'f' on GitHub by visiting:                                                     </w:t>
      </w:r>
    </w:p>
    <w:p w14:paraId="704EA412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remote:      https://github.com/SangguKang/test-1/pull/new/f                                                     </w:t>
      </w:r>
    </w:p>
    <w:p w14:paraId="13F9495E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lastRenderedPageBreak/>
        <w:t xml:space="preserve">remote:                                                                                                          </w:t>
      </w:r>
    </w:p>
    <w:p w14:paraId="5D805451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To </w:t>
      </w:r>
      <w:proofErr w:type="spellStart"/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github.com:SangguKang</w:t>
      </w:r>
      <w:proofErr w:type="spell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>/test-1.git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</w:t>
      </w:r>
    </w:p>
    <w:p w14:paraId="1F2F97F8" w14:textId="77777777" w:rsidR="00E070D4" w:rsidRPr="00E070D4" w:rsidRDefault="00E070D4" w:rsidP="00E070D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8" w:lineRule="auto"/>
        <w:rPr>
          <w:rFonts w:ascii="inherit" w:eastAsia="굴림체" w:hAnsi="inherit" w:cs="굴림체" w:hint="eastAsia"/>
          <w:color w:val="BFBFBF"/>
          <w:sz w:val="24"/>
          <w:szCs w:val="24"/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* [new </w:t>
      </w:r>
      <w:proofErr w:type="gramStart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branch]   </w:t>
      </w:r>
      <w:proofErr w:type="gramEnd"/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f -&gt; f                                                                                      </w:t>
      </w:r>
    </w:p>
    <w:p w14:paraId="0334161B" w14:textId="2FA39423" w:rsidR="00E070D4" w:rsidRDefault="00E070D4" w:rsidP="00E070D4">
      <w:pPr>
        <w:rPr>
          <w:lang w:eastAsia="ko-KR"/>
        </w:rPr>
      </w:pPr>
      <w:r w:rsidRPr="00E070D4">
        <w:rPr>
          <w:rFonts w:ascii="inherit" w:eastAsia="굴림체" w:hAnsi="inherit" w:cs="굴림체"/>
          <w:color w:val="BFBFBF"/>
          <w:sz w:val="24"/>
          <w:szCs w:val="24"/>
          <w:lang w:eastAsia="ko-KR"/>
        </w:rPr>
        <w:t xml:space="preserve">                                                                                                                 </w:t>
      </w:r>
    </w:p>
    <w:p w14:paraId="187DD8D3" w14:textId="450CF2C7" w:rsidR="00E070D4" w:rsidRDefault="00E070D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B1E4AC7" wp14:editId="6AC93BED">
            <wp:extent cx="5943600" cy="1371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6731B" w14:textId="641092DD" w:rsidR="00E070D4" w:rsidRDefault="00E070D4" w:rsidP="00E3207D">
      <w:pPr>
        <w:pStyle w:val="3"/>
        <w:rPr>
          <w:lang w:eastAsia="ko-KR"/>
        </w:rPr>
      </w:pPr>
      <w:r>
        <w:rPr>
          <w:rFonts w:hint="eastAsia"/>
          <w:lang w:eastAsia="ko-KR"/>
        </w:rPr>
        <w:t>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리퀘스트로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푸시한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6946EC51" w14:textId="64FC6B64" w:rsidR="00E070D4" w:rsidRDefault="00E070D4" w:rsidP="00394C36">
      <w:pPr>
        <w:rPr>
          <w:lang w:eastAsia="ko-KR"/>
        </w:rPr>
      </w:pPr>
    </w:p>
    <w:p w14:paraId="42B0CFEB" w14:textId="4A7C6825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392E1A" wp14:editId="4F715951">
            <wp:extent cx="5943600" cy="548640"/>
            <wp:effectExtent l="0" t="0" r="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2D20" w14:textId="30036F67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D22F7CD" wp14:editId="77FFEBBB">
            <wp:extent cx="5943600" cy="3383280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04C25" w14:textId="29E1E8E6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787486C" wp14:editId="3D3EB63C">
            <wp:extent cx="5943600" cy="173736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E60B4" w14:textId="463F8B50" w:rsidR="00E3207D" w:rsidRDefault="00CA5985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90F7AB2" wp14:editId="660AC54A">
            <wp:extent cx="5939790" cy="1755775"/>
            <wp:effectExtent l="0" t="0" r="381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0943B" w14:textId="6CE202BA" w:rsidR="00E3207D" w:rsidRDefault="00D0426E" w:rsidP="00D0426E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깃허브에서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개발자와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소통하기</w:t>
      </w:r>
    </w:p>
    <w:p w14:paraId="5887A41C" w14:textId="63C6C822" w:rsidR="00CA5985" w:rsidRDefault="00D0426E" w:rsidP="00D0426E">
      <w:pPr>
        <w:pStyle w:val="3"/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작성하기</w:t>
      </w:r>
    </w:p>
    <w:p w14:paraId="56666F35" w14:textId="01AE1F27" w:rsidR="00D0426E" w:rsidRDefault="00D05B71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마크다운</w:t>
      </w:r>
      <w:r>
        <w:rPr>
          <w:rFonts w:hint="eastAsia"/>
          <w:lang w:eastAsia="ko-KR"/>
        </w:rPr>
        <w:t xml:space="preserve">(markdown)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.md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7B8737BE" w14:textId="2A46C69A" w:rsidR="00D0426E" w:rsidRDefault="00407984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4A1A5DD" wp14:editId="0053CF5D">
            <wp:extent cx="5939790" cy="1302385"/>
            <wp:effectExtent l="0" t="0" r="381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C5894" w14:textId="6B5EB500" w:rsidR="00D0426E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34D4ABE" wp14:editId="39CC3D76">
            <wp:extent cx="5939790" cy="1126490"/>
            <wp:effectExtent l="0" t="0" r="381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EC3F4" w14:textId="4E1A331A" w:rsidR="00CA5985" w:rsidRDefault="00407984" w:rsidP="00394C36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FA3147F" wp14:editId="377CE998">
            <wp:extent cx="5932805" cy="1960245"/>
            <wp:effectExtent l="0" t="0" r="0" b="1905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71ECE" w14:textId="372E4F1D" w:rsidR="009F00BC" w:rsidRDefault="00D015CA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E208145" wp14:editId="0BBB9ACD">
            <wp:extent cx="5932805" cy="2048510"/>
            <wp:effectExtent l="0" t="0" r="0" b="889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7AA99" w14:textId="3752F10C" w:rsidR="00407984" w:rsidRDefault="00D015CA" w:rsidP="00394C36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49F425A" wp14:editId="083A1561">
            <wp:extent cx="5939790" cy="2889250"/>
            <wp:effectExtent l="0" t="0" r="381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3AD69" w14:textId="09CF505F" w:rsidR="00407984" w:rsidRDefault="00D015CA" w:rsidP="00394C36">
      <w:pPr>
        <w:rPr>
          <w:lang w:eastAsia="ko-KR"/>
        </w:rPr>
      </w:pPr>
      <w:r>
        <w:rPr>
          <w:rFonts w:hint="eastAsia"/>
          <w:lang w:eastAsia="ko-KR"/>
        </w:rPr>
        <w:t xml:space="preserve">README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오른쪽에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누른다</w:t>
      </w:r>
      <w:r>
        <w:rPr>
          <w:rFonts w:hint="eastAsia"/>
          <w:lang w:eastAsia="ko-KR"/>
        </w:rPr>
        <w:t>.</w:t>
      </w:r>
    </w:p>
    <w:p w14:paraId="7C1D8AF2" w14:textId="62CFE1D8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B66B39" wp14:editId="6E4EDF0D">
            <wp:extent cx="5943600" cy="1280160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8FB63" w14:textId="1DD3C8CE" w:rsidR="00407984" w:rsidRDefault="000916DF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AF74111" wp14:editId="5561A3BF">
            <wp:extent cx="5943600" cy="2468880"/>
            <wp:effectExtent l="0" t="0" r="0" b="762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FDB1B" w14:textId="2A06F643" w:rsidR="00407984" w:rsidRDefault="005E1C30" w:rsidP="00394C36">
      <w:pPr>
        <w:rPr>
          <w:lang w:eastAsia="ko-KR"/>
        </w:rPr>
      </w:pPr>
      <w:r>
        <w:rPr>
          <w:rFonts w:hint="eastAsia"/>
          <w:lang w:eastAsia="ko-KR"/>
        </w:rPr>
        <w:lastRenderedPageBreak/>
        <w:t>마크다운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4461D36C" w14:textId="1ECB378B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0871174" wp14:editId="46E6C974">
            <wp:extent cx="5939790" cy="1989455"/>
            <wp:effectExtent l="0" t="0" r="381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481B0" w14:textId="3625C252" w:rsidR="00407984" w:rsidRDefault="005E1C30" w:rsidP="00394C36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C68EFA8" wp14:editId="68D7B41E">
            <wp:extent cx="5939790" cy="4308475"/>
            <wp:effectExtent l="0" t="0" r="381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7320" w14:textId="685F3E3C" w:rsidR="00106842" w:rsidRDefault="00106842" w:rsidP="00394C36">
      <w:pPr>
        <w:rPr>
          <w:lang w:eastAsia="ko-KR"/>
        </w:rPr>
      </w:pPr>
    </w:p>
    <w:p w14:paraId="24962011" w14:textId="504ED8CC" w:rsidR="00106842" w:rsidRDefault="00500A34" w:rsidP="00500A34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고급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사용법</w:t>
      </w:r>
    </w:p>
    <w:p w14:paraId="0711FB69" w14:textId="77777777" w:rsidR="00F83595" w:rsidRDefault="00F83595" w:rsidP="00F83595">
      <w:pPr>
        <w:pStyle w:val="2"/>
        <w:rPr>
          <w:lang w:eastAsia="ko-KR"/>
        </w:rPr>
      </w:pPr>
      <w:r>
        <w:rPr>
          <w:lang w:eastAsia="ko-KR"/>
        </w:rPr>
        <w:t>Submodule</w:t>
      </w:r>
    </w:p>
    <w:p w14:paraId="57E68CF0" w14:textId="77777777" w:rsidR="00F83595" w:rsidRDefault="00F83595" w:rsidP="00F83595">
      <w:pPr>
        <w:rPr>
          <w:lang w:eastAsia="ko-KR"/>
        </w:rPr>
      </w:pP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분리해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서브모듈이다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clone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23970F2F" w14:textId="54908587" w:rsidR="00106842" w:rsidRDefault="00106842" w:rsidP="00394C36">
      <w:pPr>
        <w:rPr>
          <w:lang w:eastAsia="ko-KR"/>
        </w:rPr>
      </w:pPr>
    </w:p>
    <w:p w14:paraId="475F6AD4" w14:textId="3292183D" w:rsidR="00F83595" w:rsidRDefault="00F83595" w:rsidP="00394C36">
      <w:pPr>
        <w:rPr>
          <w:lang w:eastAsia="ko-KR"/>
        </w:rPr>
      </w:pPr>
    </w:p>
    <w:p w14:paraId="29B8B21B" w14:textId="2D957666" w:rsidR="00F83595" w:rsidRDefault="00F83595" w:rsidP="00394C36">
      <w:pPr>
        <w:rPr>
          <w:lang w:eastAsia="ko-KR"/>
        </w:rPr>
      </w:pPr>
    </w:p>
    <w:p w14:paraId="59EBF08F" w14:textId="77777777" w:rsidR="00F83595" w:rsidRDefault="00F83595" w:rsidP="00394C36">
      <w:pPr>
        <w:rPr>
          <w:lang w:eastAsia="ko-KR"/>
        </w:rPr>
      </w:pPr>
    </w:p>
    <w:p w14:paraId="0D4E84ED" w14:textId="227760BC" w:rsidR="00106842" w:rsidRDefault="00625DE1" w:rsidP="00625DE1">
      <w:pPr>
        <w:pStyle w:val="2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58C6D161" w14:textId="4D64DF21" w:rsidR="002B4A25" w:rsidRPr="002B4A25" w:rsidRDefault="002B4A25" w:rsidP="002B4A25">
      <w:pPr>
        <w:pStyle w:val="3"/>
        <w:rPr>
          <w:lang w:eastAsia="ko-KR"/>
        </w:rPr>
      </w:pPr>
      <w:r>
        <w:rPr>
          <w:rFonts w:hint="eastAsia"/>
          <w:lang w:eastAsia="ko-KR"/>
        </w:rPr>
        <w:t>어디에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사용할까</w:t>
      </w:r>
      <w:r>
        <w:rPr>
          <w:rFonts w:hint="eastAsia"/>
          <w:lang w:eastAsia="ko-KR"/>
        </w:rPr>
        <w:t>?</w:t>
      </w:r>
    </w:p>
    <w:p w14:paraId="3CC1E06D" w14:textId="77777777" w:rsidR="00D077E3" w:rsidRDefault="001315D7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 w:rsidRPr="001315D7">
        <w:rPr>
          <w:rFonts w:hint="eastAsia"/>
          <w:lang w:eastAsia="ko-KR"/>
        </w:rPr>
        <w:t>커밋을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다른</w:t>
      </w:r>
      <w:r w:rsidRPr="001315D7">
        <w:rPr>
          <w:rFonts w:hint="eastAsia"/>
          <w:lang w:eastAsia="ko-KR"/>
        </w:rPr>
        <w:t xml:space="preserve"> </w:t>
      </w:r>
      <w:proofErr w:type="spellStart"/>
      <w:r w:rsidRPr="001315D7">
        <w:rPr>
          <w:rFonts w:hint="eastAsia"/>
          <w:lang w:eastAsia="ko-KR"/>
        </w:rPr>
        <w:t>브랜치로</w:t>
      </w:r>
      <w:proofErr w:type="spellEnd"/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옮기는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일을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할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수</w:t>
      </w:r>
      <w:r w:rsidRPr="001315D7">
        <w:rPr>
          <w:rFonts w:hint="eastAsia"/>
          <w:lang w:eastAsia="ko-KR"/>
        </w:rPr>
        <w:t xml:space="preserve"> </w:t>
      </w:r>
      <w:r w:rsidRPr="001315D7">
        <w:rPr>
          <w:rFonts w:hint="eastAsia"/>
          <w:lang w:eastAsia="ko-KR"/>
        </w:rPr>
        <w:t>있</w:t>
      </w:r>
      <w:r w:rsidR="00D077E3">
        <w:rPr>
          <w:rFonts w:hint="eastAsia"/>
          <w:lang w:eastAsia="ko-KR"/>
        </w:rPr>
        <w:t>다</w:t>
      </w:r>
      <w:r w:rsidR="00D077E3">
        <w:rPr>
          <w:rFonts w:hint="eastAsia"/>
          <w:lang w:eastAsia="ko-KR"/>
        </w:rPr>
        <w:t>.</w:t>
      </w:r>
    </w:p>
    <w:p w14:paraId="09F5F78F" w14:textId="1ABE5610" w:rsidR="00106842" w:rsidRDefault="009335EF" w:rsidP="00D077E3">
      <w:pPr>
        <w:pStyle w:val="ab"/>
        <w:numPr>
          <w:ilvl w:val="0"/>
          <w:numId w:val="9"/>
        </w:numPr>
        <w:rPr>
          <w:lang w:eastAsia="ko-KR"/>
        </w:rPr>
      </w:pPr>
      <w:r w:rsidRPr="00D077E3">
        <w:rPr>
          <w:rFonts w:hint="eastAsia"/>
          <w:color w:val="0000FF"/>
          <w:lang w:eastAsia="ko-KR"/>
        </w:rPr>
        <w:t>이미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해버린</w:t>
      </w:r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커밋을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proofErr w:type="spellStart"/>
      <w:r w:rsidRPr="00D077E3">
        <w:rPr>
          <w:rFonts w:hint="eastAsia"/>
          <w:color w:val="0000FF"/>
          <w:lang w:eastAsia="ko-KR"/>
        </w:rPr>
        <w:t>수정하는데에</w:t>
      </w:r>
      <w:r w:rsidR="00BE36A5" w:rsidRPr="00D077E3">
        <w:rPr>
          <w:rFonts w:hint="eastAsia"/>
          <w:color w:val="0000FF"/>
          <w:lang w:eastAsia="ko-KR"/>
        </w:rPr>
        <w:t>도</w:t>
      </w:r>
      <w:proofErr w:type="spellEnd"/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유용하게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사용할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수</w:t>
      </w:r>
      <w:r w:rsidRPr="00D077E3">
        <w:rPr>
          <w:rFonts w:hint="eastAsia"/>
          <w:color w:val="0000FF"/>
          <w:lang w:eastAsia="ko-KR"/>
        </w:rPr>
        <w:t xml:space="preserve"> </w:t>
      </w:r>
      <w:r w:rsidRPr="00D077E3">
        <w:rPr>
          <w:rFonts w:hint="eastAsia"/>
          <w:color w:val="0000FF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C2689">
        <w:rPr>
          <w:lang w:eastAsia="ko-KR"/>
        </w:rPr>
        <w:t xml:space="preserve"> </w:t>
      </w:r>
      <w:r w:rsidR="00D077E3">
        <w:rPr>
          <w:lang w:eastAsia="ko-KR"/>
        </w:rPr>
        <w:t xml:space="preserve"> </w:t>
      </w:r>
    </w:p>
    <w:p w14:paraId="12F85FC2" w14:textId="6656029C" w:rsidR="00D077E3" w:rsidRDefault="00D077E3" w:rsidP="00D077E3">
      <w:pPr>
        <w:pStyle w:val="ab"/>
        <w:numPr>
          <w:ilvl w:val="0"/>
          <w:numId w:val="9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유지하고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대부분의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FCCA779" w14:textId="2AC144A1" w:rsidR="00625DE1" w:rsidRDefault="00D077E3" w:rsidP="00394C36">
      <w:pPr>
        <w:rPr>
          <w:lang w:eastAsia="ko-KR"/>
        </w:rPr>
      </w:pPr>
      <w:r>
        <w:rPr>
          <w:rFonts w:hint="eastAsia"/>
          <w:lang w:eastAsia="ko-KR"/>
        </w:rPr>
        <w:t>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반드시</w:t>
      </w:r>
      <w:r>
        <w:rPr>
          <w:lang w:eastAsia="ko-KR"/>
        </w:rPr>
        <w:t xml:space="preserve"> git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비로소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기능을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51AD8E8" w14:textId="52003298" w:rsidR="007A43E1" w:rsidRDefault="007A43E1" w:rsidP="00394C36">
      <w:pPr>
        <w:rPr>
          <w:lang w:eastAsia="ko-KR"/>
        </w:rPr>
      </w:pPr>
    </w:p>
    <w:p w14:paraId="6CA1C3CA" w14:textId="14E0FCAB" w:rsidR="007A43E1" w:rsidRDefault="007A43E1" w:rsidP="00394C36">
      <w:pPr>
        <w:rPr>
          <w:lang w:eastAsia="ko-KR"/>
        </w:rPr>
      </w:pPr>
    </w:p>
    <w:p w14:paraId="1649EF56" w14:textId="2D6F6719" w:rsidR="007A43E1" w:rsidRDefault="007A43E1" w:rsidP="00394C36">
      <w:pPr>
        <w:rPr>
          <w:lang w:eastAsia="ko-KR"/>
        </w:rPr>
      </w:pPr>
    </w:p>
    <w:p w14:paraId="25D2EE0B" w14:textId="2802EC2C" w:rsidR="007A43E1" w:rsidRDefault="007A43E1" w:rsidP="00394C36">
      <w:pPr>
        <w:rPr>
          <w:lang w:eastAsia="ko-KR"/>
        </w:rPr>
      </w:pPr>
    </w:p>
    <w:p w14:paraId="132B151A" w14:textId="76D53400" w:rsidR="007A43E1" w:rsidRDefault="007A43E1" w:rsidP="00394C36">
      <w:pPr>
        <w:rPr>
          <w:lang w:eastAsia="ko-KR"/>
        </w:rPr>
      </w:pPr>
    </w:p>
    <w:p w14:paraId="6C38CE9F" w14:textId="5A5B95E2" w:rsidR="007A43E1" w:rsidRDefault="007A43E1" w:rsidP="00394C36">
      <w:pPr>
        <w:rPr>
          <w:lang w:eastAsia="ko-KR"/>
        </w:rPr>
      </w:pPr>
    </w:p>
    <w:p w14:paraId="0691DD24" w14:textId="24DD5FFB" w:rsidR="007A43E1" w:rsidRDefault="007A43E1" w:rsidP="00394C36">
      <w:pPr>
        <w:rPr>
          <w:lang w:eastAsia="ko-KR"/>
        </w:rPr>
      </w:pPr>
    </w:p>
    <w:p w14:paraId="5BB7F8F9" w14:textId="3BD74BAA" w:rsidR="007A43E1" w:rsidRDefault="007A43E1" w:rsidP="00394C36">
      <w:pPr>
        <w:rPr>
          <w:lang w:eastAsia="ko-KR"/>
        </w:rPr>
      </w:pPr>
    </w:p>
    <w:p w14:paraId="4D7E7F1D" w14:textId="08DF6AE2" w:rsidR="007A43E1" w:rsidRDefault="007A43E1" w:rsidP="00394C36">
      <w:pPr>
        <w:rPr>
          <w:lang w:eastAsia="ko-KR"/>
        </w:rPr>
      </w:pPr>
    </w:p>
    <w:p w14:paraId="7E14106D" w14:textId="62C72BDE" w:rsidR="007A43E1" w:rsidRDefault="007A43E1" w:rsidP="00394C36">
      <w:pPr>
        <w:rPr>
          <w:lang w:eastAsia="ko-KR"/>
        </w:rPr>
      </w:pPr>
    </w:p>
    <w:p w14:paraId="0DEAD0AC" w14:textId="045414FB" w:rsidR="007A43E1" w:rsidRDefault="007A43E1" w:rsidP="00394C36">
      <w:pPr>
        <w:rPr>
          <w:lang w:eastAsia="ko-KR"/>
        </w:rPr>
      </w:pPr>
    </w:p>
    <w:p w14:paraId="28B58108" w14:textId="5623CAF3" w:rsidR="007A43E1" w:rsidRDefault="007A43E1" w:rsidP="00394C36">
      <w:pPr>
        <w:rPr>
          <w:lang w:eastAsia="ko-KR"/>
        </w:rPr>
      </w:pPr>
    </w:p>
    <w:p w14:paraId="362DAB36" w14:textId="110E15C8" w:rsidR="007A43E1" w:rsidRDefault="007A43E1" w:rsidP="00394C36">
      <w:pPr>
        <w:rPr>
          <w:lang w:eastAsia="ko-KR"/>
        </w:rPr>
      </w:pPr>
    </w:p>
    <w:p w14:paraId="646640FE" w14:textId="77777777" w:rsidR="007A43E1" w:rsidRDefault="007A43E1" w:rsidP="00394C36">
      <w:pPr>
        <w:rPr>
          <w:lang w:eastAsia="ko-KR"/>
        </w:rPr>
      </w:pPr>
    </w:p>
    <w:p w14:paraId="1DCFBF67" w14:textId="45EE9B66" w:rsidR="00625DE1" w:rsidRDefault="00625DE1" w:rsidP="00394C36">
      <w:pPr>
        <w:rPr>
          <w:lang w:eastAsia="ko-KR"/>
        </w:rPr>
      </w:pPr>
    </w:p>
    <w:p w14:paraId="6DCC6EBF" w14:textId="56C1754B" w:rsidR="00625DE1" w:rsidRDefault="00625DE1" w:rsidP="00394C36">
      <w:pPr>
        <w:rPr>
          <w:lang w:eastAsia="ko-KR"/>
        </w:rPr>
      </w:pPr>
    </w:p>
    <w:p w14:paraId="56BDAB44" w14:textId="77777777" w:rsidR="00625DE1" w:rsidRDefault="00625DE1" w:rsidP="00394C36">
      <w:pPr>
        <w:rPr>
          <w:lang w:eastAsia="ko-KR"/>
        </w:rPr>
      </w:pPr>
    </w:p>
    <w:p w14:paraId="3D192E48" w14:textId="0A116430" w:rsidR="00106842" w:rsidRDefault="00106842" w:rsidP="00394C36">
      <w:pPr>
        <w:rPr>
          <w:lang w:eastAsia="ko-KR"/>
        </w:rPr>
      </w:pPr>
    </w:p>
    <w:p w14:paraId="583D4BB8" w14:textId="428EBA38" w:rsidR="00106842" w:rsidRDefault="00106842" w:rsidP="00394C36">
      <w:pPr>
        <w:rPr>
          <w:lang w:eastAsia="ko-KR"/>
        </w:rPr>
      </w:pPr>
    </w:p>
    <w:p w14:paraId="788AD127" w14:textId="0086CB12" w:rsidR="00106842" w:rsidRDefault="00106842" w:rsidP="00394C36">
      <w:pPr>
        <w:rPr>
          <w:lang w:eastAsia="ko-KR"/>
        </w:rPr>
      </w:pPr>
    </w:p>
    <w:p w14:paraId="4E29156E" w14:textId="218602BB" w:rsidR="00106842" w:rsidRDefault="00F657DF" w:rsidP="009119D1">
      <w:pPr>
        <w:pStyle w:val="1"/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odo</w:t>
      </w:r>
      <w:proofErr w:type="spellEnd"/>
      <w:r w:rsidR="009119D1">
        <w:rPr>
          <w:lang w:eastAsia="ko-KR"/>
        </w:rPr>
        <w:t xml:space="preserve"> Review</w:t>
      </w:r>
    </w:p>
    <w:p w14:paraId="2D3C9339" w14:textId="0CC3F666" w:rsidR="00106842" w:rsidRDefault="009119D1" w:rsidP="009119D1">
      <w:pPr>
        <w:pStyle w:val="2"/>
        <w:rPr>
          <w:lang w:eastAsia="ko-KR"/>
        </w:rPr>
      </w:pPr>
      <w:r>
        <w:rPr>
          <w:lang w:eastAsia="ko-KR"/>
        </w:rPr>
        <w:t>fetch, pull, cherry-pick</w:t>
      </w:r>
    </w:p>
    <w:p w14:paraId="05B66F7D" w14:textId="213E226B" w:rsidR="00106842" w:rsidRDefault="008C6516" w:rsidP="008C6516">
      <w:pPr>
        <w:pStyle w:val="2"/>
        <w:rPr>
          <w:lang w:eastAsia="ko-KR"/>
        </w:rPr>
      </w:pPr>
      <w:r>
        <w:rPr>
          <w:lang w:eastAsia="ko-KR"/>
        </w:rPr>
        <w:t>merge, rebase(option)</w:t>
      </w:r>
    </w:p>
    <w:p w14:paraId="1C437CF8" w14:textId="77777777" w:rsidR="00106842" w:rsidRDefault="00106842" w:rsidP="00394C36">
      <w:pPr>
        <w:rPr>
          <w:lang w:eastAsia="ko-KR"/>
        </w:rPr>
      </w:pPr>
    </w:p>
    <w:p w14:paraId="762F6F69" w14:textId="1B632019" w:rsidR="00407984" w:rsidRDefault="00407984" w:rsidP="00394C36">
      <w:pPr>
        <w:rPr>
          <w:lang w:eastAsia="ko-KR"/>
        </w:rPr>
      </w:pPr>
    </w:p>
    <w:p w14:paraId="44D319AD" w14:textId="58899C91" w:rsidR="00407984" w:rsidRDefault="00407984" w:rsidP="00394C36">
      <w:pPr>
        <w:rPr>
          <w:lang w:eastAsia="ko-KR"/>
        </w:rPr>
      </w:pPr>
    </w:p>
    <w:p w14:paraId="324858DE" w14:textId="09100298" w:rsidR="00407984" w:rsidRDefault="00407984" w:rsidP="00394C36">
      <w:pPr>
        <w:rPr>
          <w:lang w:eastAsia="ko-KR"/>
        </w:rPr>
      </w:pPr>
    </w:p>
    <w:p w14:paraId="46402D0D" w14:textId="46B67B61" w:rsidR="00407984" w:rsidRDefault="00407984" w:rsidP="00394C36">
      <w:pPr>
        <w:rPr>
          <w:lang w:eastAsia="ko-KR"/>
        </w:rPr>
      </w:pPr>
    </w:p>
    <w:p w14:paraId="61A81260" w14:textId="77777777" w:rsidR="00407984" w:rsidRDefault="00407984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lastRenderedPageBreak/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>[.]: git add .</w:t>
      </w:r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2A561CD2" w:rsidR="00473246" w:rsidRDefault="005B7B94" w:rsidP="00F40112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올바른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옮기려고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r w:rsidR="00D8754C">
        <w:rPr>
          <w:lang w:eastAsia="ko-KR"/>
        </w:rPr>
        <w:t>user.email</w:t>
      </w:r>
      <w:proofErr w:type="spellEnd"/>
      <w:r w:rsidR="00D8754C">
        <w:rPr>
          <w:lang w:eastAsia="ko-KR"/>
        </w:rPr>
        <w:t xml:space="preserve"> </w:t>
      </w:r>
      <w:hyperlink r:id="rId3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r w:rsidRPr="00100DE7">
        <w:rPr>
          <w:lang w:eastAsia="ko-KR"/>
        </w:rPr>
        <w:t>credential.helper</w:t>
      </w:r>
      <w:proofErr w:type="spell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r>
        <w:rPr>
          <w:lang w:eastAsia="ko-KR"/>
        </w:rPr>
        <w:t>core.editor</w:t>
      </w:r>
      <w:proofErr w:type="spell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cd manual-2/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</w:t>
      </w:r>
      <w:r w:rsidRPr="00C4634B">
        <w:rPr>
          <w:rFonts w:hint="eastAsia"/>
          <w:b/>
          <w:bCs/>
          <w:lang w:eastAsia="ko-KR"/>
        </w:rPr>
        <w:t xml:space="preserve">it </w:t>
      </w:r>
      <w:r w:rsidRPr="00C4634B">
        <w:rPr>
          <w:b/>
          <w:bCs/>
          <w:lang w:eastAsia="ko-KR"/>
        </w:rPr>
        <w:t xml:space="preserve">push </w:t>
      </w:r>
      <w:proofErr w:type="gramStart"/>
      <w:r w:rsidRPr="00C4634B">
        <w:rPr>
          <w:b/>
          <w:bCs/>
          <w:lang w:eastAsia="ko-KR"/>
        </w:rPr>
        <w:t>origin :feature</w:t>
      </w:r>
      <w:proofErr w:type="gramEnd"/>
      <w:r w:rsidRPr="00C4634B">
        <w:rPr>
          <w:b/>
          <w:bCs/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</w:r>
      <w:r w:rsidRPr="00C4634B">
        <w:rPr>
          <w:b/>
          <w:bCs/>
          <w:lang w:eastAsia="ko-KR"/>
        </w:rPr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688D101D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06B008E6" w14:textId="5FAF5B35" w:rsidR="00C3078A" w:rsidRDefault="00C3078A" w:rsidP="008F4285">
      <w:pPr>
        <w:rPr>
          <w:lang w:eastAsia="ko-KR"/>
        </w:rPr>
      </w:pPr>
      <w:r>
        <w:rPr>
          <w:lang w:eastAsia="ko-KR"/>
        </w:rPr>
        <w:t>example&gt;</w:t>
      </w:r>
    </w:p>
    <w:p w14:paraId="02DB4DDA" w14:textId="5E6FD199" w:rsidR="00C3078A" w:rsidRDefault="00C3078A" w:rsidP="008F4285">
      <w:pPr>
        <w:rPr>
          <w:lang w:eastAsia="ko-KR"/>
        </w:rPr>
      </w:pPr>
      <w:r>
        <w:rPr>
          <w:lang w:eastAsia="ko-KR"/>
        </w:rPr>
        <w:t>git rebase master</w:t>
      </w:r>
      <w:r>
        <w:rPr>
          <w:lang w:eastAsia="ko-KR"/>
        </w:rPr>
        <w:br/>
        <w:t>CONFLICT solve</w:t>
      </w:r>
      <w:r>
        <w:rPr>
          <w:lang w:eastAsia="ko-KR"/>
        </w:rPr>
        <w:br/>
        <w:t>git add myfile.txt</w:t>
      </w:r>
      <w:r>
        <w:rPr>
          <w:lang w:eastAsia="ko-KR"/>
        </w:rPr>
        <w:br/>
        <w:t xml:space="preserve">git rebase --continue (commit </w:t>
      </w:r>
      <w:r>
        <w:rPr>
          <w:rFonts w:hint="eastAsia"/>
          <w:lang w:eastAsia="ko-KR"/>
        </w:rPr>
        <w:t>대신</w:t>
      </w:r>
      <w:r>
        <w:rPr>
          <w:lang w:eastAsia="ko-KR"/>
        </w:rPr>
        <w:t>)</w:t>
      </w:r>
      <w:r>
        <w:rPr>
          <w:lang w:eastAsia="ko-KR"/>
        </w:rPr>
        <w:br/>
        <w:t>git checkout master</w:t>
      </w:r>
      <w:r>
        <w:rPr>
          <w:lang w:eastAsia="ko-KR"/>
        </w:rPr>
        <w:br/>
        <w:t>git merge issue3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lastRenderedPageBreak/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06657DD4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51300F7D" w14:textId="3A73FE58" w:rsidR="005D5D92" w:rsidRDefault="005D5D92" w:rsidP="005D5D92">
      <w:pPr>
        <w:rPr>
          <w:rFonts w:ascii="Lucida Console" w:hAnsi="Lucida Console" w:cs="Lucida Console"/>
          <w:sz w:val="18"/>
          <w:szCs w:val="18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</w:rPr>
        <w:t>$ git remote add origin https://github.com/SangguKang/test-1.git</w:t>
      </w:r>
    </w:p>
    <w:p w14:paraId="60011902" w14:textId="77777777" w:rsidR="005D5D92" w:rsidRDefault="005D5D92" w:rsidP="00F40112">
      <w:pPr>
        <w:rPr>
          <w:lang w:eastAsia="ko-KR"/>
        </w:rPr>
      </w:pP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131419D" w:rsidR="00117484" w:rsidRDefault="00077FB4" w:rsidP="00F40112">
      <w:pPr>
        <w:rPr>
          <w:lang w:eastAsia="ko-KR"/>
        </w:rPr>
      </w:pPr>
      <w:r>
        <w:rPr>
          <w:rFonts w:hint="eastAsia"/>
          <w:lang w:eastAsia="ko-KR"/>
        </w:rPr>
        <w:t>이전에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작성한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안전하게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지우고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lastRenderedPageBreak/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5C2F8E39" w:rsidR="008A1560" w:rsidRDefault="001A53F6" w:rsidP="007C6465">
      <w:pPr>
        <w:rPr>
          <w:lang w:eastAsia="ko-KR"/>
        </w:rPr>
      </w:pPr>
      <w:r>
        <w:rPr>
          <w:lang w:eastAsia="ko-KR"/>
        </w:rPr>
        <w:t>git stash</w:t>
      </w:r>
    </w:p>
    <w:p w14:paraId="276FF6F4" w14:textId="00371DD7" w:rsidR="001A53F6" w:rsidRDefault="001A53F6" w:rsidP="007C6465">
      <w:pPr>
        <w:rPr>
          <w:lang w:eastAsia="ko-KR"/>
        </w:rPr>
      </w:pPr>
      <w:r>
        <w:rPr>
          <w:lang w:eastAsia="ko-KR"/>
        </w:rPr>
        <w:t>git stash list</w:t>
      </w:r>
    </w:p>
    <w:p w14:paraId="5D80745B" w14:textId="12F4D3CF" w:rsidR="001A53F6" w:rsidRDefault="001A53F6" w:rsidP="007C6465">
      <w:pPr>
        <w:rPr>
          <w:lang w:eastAsia="ko-KR"/>
        </w:rPr>
      </w:pPr>
      <w:r>
        <w:rPr>
          <w:lang w:eastAsia="ko-KR"/>
        </w:rPr>
        <w:t>git stash pop</w:t>
      </w:r>
    </w:p>
    <w:p w14:paraId="556E7315" w14:textId="34175E70" w:rsidR="00CF572D" w:rsidRDefault="00CF572D" w:rsidP="007C6465">
      <w:pPr>
        <w:rPr>
          <w:lang w:eastAsia="ko-KR"/>
        </w:rPr>
      </w:pPr>
      <w:r>
        <w:rPr>
          <w:lang w:eastAsia="ko-KR"/>
        </w:rPr>
        <w:t>git stash drop</w:t>
      </w: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4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3342400E" w:rsidR="00A26D78" w:rsidRDefault="00262645" w:rsidP="007C6465">
      <w:pPr>
        <w:rPr>
          <w:lang w:eastAsia="ko-KR"/>
        </w:rPr>
      </w:pPr>
      <w:r>
        <w:rPr>
          <w:lang w:eastAsia="ko-KR"/>
        </w:rPr>
        <w:t>example&gt;</w:t>
      </w:r>
    </w:p>
    <w:p w14:paraId="0FA03A1F" w14:textId="71FC1939" w:rsidR="00262645" w:rsidRDefault="00262645" w:rsidP="007C6465">
      <w:pPr>
        <w:rPr>
          <w:lang w:eastAsia="ko-KR"/>
        </w:rPr>
      </w:pPr>
      <w:r>
        <w:rPr>
          <w:lang w:eastAsia="ko-KR"/>
        </w:rPr>
        <w:t>git tag apple</w:t>
      </w:r>
      <w:r>
        <w:rPr>
          <w:lang w:eastAsia="ko-KR"/>
        </w:rPr>
        <w:br/>
        <w:t>git log --decorate</w:t>
      </w: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7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7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8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8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9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9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0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0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1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1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2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2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3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3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4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4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5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5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6" w:name="_리모트_저장소"/>
      <w:bookmarkStart w:id="17" w:name="_Toc29491398"/>
      <w:bookmarkEnd w:id="16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7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8" w:name="_Toc29491399"/>
      <w:r>
        <w:rPr>
          <w:rFonts w:hint="eastAsia"/>
          <w:lang w:eastAsia="ko-KR"/>
        </w:rPr>
        <w:t>태그</w:t>
      </w:r>
      <w:bookmarkEnd w:id="18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19" w:name="_Toc29491400"/>
      <w:proofErr w:type="spellStart"/>
      <w:r>
        <w:rPr>
          <w:rFonts w:hint="eastAsia"/>
          <w:lang w:eastAsia="ko-KR"/>
        </w:rPr>
        <w:t>브랜치</w:t>
      </w:r>
      <w:bookmarkEnd w:id="19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0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0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1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1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2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2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3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3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4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5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5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6" w:name="_Toc29491407"/>
      <w:r>
        <w:rPr>
          <w:lang w:eastAsia="ko-KR"/>
        </w:rPr>
        <w:t>HEAD</w:t>
      </w:r>
      <w:bookmarkEnd w:id="26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7" w:name="_Toc29491408"/>
      <w:r>
        <w:rPr>
          <w:lang w:eastAsia="ko-KR"/>
        </w:rPr>
        <w:t>Tools</w:t>
      </w:r>
      <w:bookmarkEnd w:id="27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8" w:name="_Toc29491409"/>
      <w:r>
        <w:rPr>
          <w:lang w:eastAsia="ko-KR"/>
        </w:rPr>
        <w:t>Beyond Compare</w:t>
      </w:r>
      <w:bookmarkEnd w:id="28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29" w:name="_Toc21592086"/>
      <w:bookmarkStart w:id="30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29"/>
      <w:bookmarkEnd w:id="3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1" w:name="_Toc21592087"/>
      <w:bookmarkStart w:id="32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1"/>
      <w:bookmarkEnd w:id="32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2C0E0FD6" w:rsidR="00C952EC" w:rsidRDefault="00C952EC" w:rsidP="00396DA3">
      <w:pPr>
        <w:rPr>
          <w:lang w:eastAsia="ko-KR"/>
        </w:rPr>
      </w:pPr>
    </w:p>
    <w:p w14:paraId="32825B23" w14:textId="5C4A8859" w:rsidR="00F76B30" w:rsidRDefault="00F76B30" w:rsidP="00F76B30">
      <w:pPr>
        <w:pStyle w:val="2"/>
        <w:rPr>
          <w:lang w:eastAsia="ko-KR"/>
        </w:rPr>
      </w:pPr>
      <w:r>
        <w:rPr>
          <w:lang w:eastAsia="ko-KR"/>
        </w:rPr>
        <w:t xml:space="preserve">Error </w:t>
      </w:r>
      <w:r>
        <w:rPr>
          <w:rFonts w:hint="eastAsia"/>
          <w:lang w:eastAsia="ko-KR"/>
        </w:rPr>
        <w:t>발생</w:t>
      </w:r>
      <w:r>
        <w:rPr>
          <w:rFonts w:hint="eastAsia"/>
          <w:lang w:eastAsia="ko-KR"/>
        </w:rPr>
        <w:t>(</w:t>
      </w:r>
      <w:r>
        <w:rPr>
          <w:lang w:eastAsia="ko-KR"/>
        </w:rPr>
        <w:t>clone or push)</w:t>
      </w:r>
    </w:p>
    <w:p w14:paraId="0A9F8086" w14:textId="1E9F3132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인증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강화를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password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5C2F19FD" w14:textId="60F1D593" w:rsidR="00F76B30" w:rsidRDefault="00F76B30" w:rsidP="00396DA3">
      <w:pPr>
        <w:rPr>
          <w:lang w:eastAsia="ko-KR"/>
        </w:rPr>
      </w:pPr>
      <w:r>
        <w:rPr>
          <w:rFonts w:hint="eastAsia"/>
          <w:lang w:eastAsia="ko-KR"/>
        </w:rPr>
        <w:t>토큰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Hub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로그인한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Settings &gt;</w:t>
      </w:r>
      <w:proofErr w:type="gramEnd"/>
      <w:r>
        <w:rPr>
          <w:lang w:eastAsia="ko-KR"/>
        </w:rPr>
        <w:t xml:space="preserve"> Developer settings &gt; Personal access tokens 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Generate new token </w:t>
      </w:r>
      <w:r>
        <w:rPr>
          <w:rFonts w:hint="eastAsia"/>
          <w:lang w:eastAsia="ko-KR"/>
        </w:rPr>
        <w:t>버튼을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생성한다</w:t>
      </w:r>
      <w:r>
        <w:rPr>
          <w:rFonts w:hint="eastAsia"/>
          <w:lang w:eastAsia="ko-KR"/>
        </w:rPr>
        <w:t>.</w:t>
      </w:r>
    </w:p>
    <w:p w14:paraId="389B5AAB" w14:textId="5DB21326" w:rsidR="00F76B30" w:rsidRDefault="001A26F7" w:rsidP="00396DA3">
      <w:pPr>
        <w:rPr>
          <w:lang w:eastAsia="ko-KR"/>
        </w:rPr>
      </w:pPr>
      <w:hyperlink r:id="rId87" w:history="1">
        <w:r w:rsidR="00F76B30" w:rsidRPr="00F41642">
          <w:rPr>
            <w:rStyle w:val="a6"/>
            <w:lang w:eastAsia="ko-KR"/>
          </w:rPr>
          <w:t>https://curryyou.tistory.com/344</w:t>
        </w:r>
      </w:hyperlink>
    </w:p>
    <w:p w14:paraId="44014661" w14:textId="6122106C" w:rsidR="00F76B30" w:rsidRDefault="005C133C" w:rsidP="00396DA3">
      <w:pPr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SH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rFonts w:hint="eastAsia"/>
          <w:lang w:eastAsia="ko-KR"/>
        </w:rPr>
        <w:t>.</w:t>
      </w:r>
    </w:p>
    <w:p w14:paraId="72DCF11F" w14:textId="1FCDB6C1" w:rsidR="00D71CC8" w:rsidRDefault="00D71CC8" w:rsidP="00D71CC8">
      <w:pPr>
        <w:pStyle w:val="3"/>
        <w:rPr>
          <w:lang w:eastAsia="ko-KR"/>
        </w:rPr>
      </w:pPr>
      <w:r>
        <w:rPr>
          <w:rFonts w:hint="eastAsia"/>
          <w:lang w:eastAsia="ko-KR"/>
        </w:rPr>
        <w:t>W</w:t>
      </w:r>
      <w:r>
        <w:rPr>
          <w:lang w:eastAsia="ko-KR"/>
        </w:rPr>
        <w:t xml:space="preserve">indows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1E8CCE0" w14:textId="6253ABCE" w:rsidR="00931937" w:rsidRPr="00931937" w:rsidRDefault="00931937" w:rsidP="00931937">
      <w:pPr>
        <w:rPr>
          <w:lang w:eastAsia="ko-KR"/>
        </w:rPr>
      </w:pPr>
      <w:r>
        <w:rPr>
          <w:rFonts w:hint="eastAsia"/>
          <w:lang w:eastAsia="ko-KR"/>
        </w:rPr>
        <w:t>매번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토큰을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불편함을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해소하고자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설정하였으나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  <w:r>
        <w:rPr>
          <w:rFonts w:hint="eastAsia"/>
          <w:lang w:eastAsia="ko-KR"/>
        </w:rPr>
        <w:t>!</w:t>
      </w:r>
      <w:bookmarkStart w:id="33" w:name="_GoBack"/>
      <w:bookmarkEnd w:id="33"/>
    </w:p>
    <w:p w14:paraId="5FF268BA" w14:textId="54EDA0A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t>제어판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계정</w:t>
      </w:r>
      <w:r>
        <w:rPr>
          <w:rFonts w:hint="eastAsia"/>
          <w:lang w:eastAsia="ko-KR"/>
        </w:rPr>
        <w:t>&gt;</w:t>
      </w:r>
      <w:r>
        <w:rPr>
          <w:rFonts w:hint="eastAsia"/>
          <w:lang w:eastAsia="ko-KR"/>
        </w:rPr>
        <w:t>자격증명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관리자</w:t>
      </w:r>
      <w:r>
        <w:rPr>
          <w:rFonts w:hint="eastAsia"/>
          <w:lang w:eastAsia="ko-KR"/>
        </w:rPr>
        <w:t>&gt;</w:t>
      </w:r>
      <w:r>
        <w:rPr>
          <w:lang w:eastAsia="ko-KR"/>
        </w:rPr>
        <w:t>Windows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</w:p>
    <w:p w14:paraId="3B3A1119" w14:textId="0E7273B0" w:rsidR="00D71CC8" w:rsidRDefault="00D71CC8" w:rsidP="00D71CC8">
      <w:pPr>
        <w:rPr>
          <w:lang w:eastAsia="ko-KR"/>
        </w:rPr>
      </w:pPr>
      <w:r>
        <w:rPr>
          <w:lang w:eastAsia="ko-KR"/>
        </w:rPr>
        <w:t>Control Panel&gt;All Control Panel Items&gt;Credential Manager</w:t>
      </w:r>
    </w:p>
    <w:p w14:paraId="57CCD7DD" w14:textId="5DBD9DCE" w:rsidR="00D71CC8" w:rsidRDefault="00D71CC8" w:rsidP="00D71CC8">
      <w:pPr>
        <w:rPr>
          <w:lang w:eastAsia="ko-KR"/>
        </w:rPr>
      </w:pPr>
      <w:r>
        <w:rPr>
          <w:rFonts w:hint="eastAsia"/>
          <w:lang w:eastAsia="ko-KR"/>
        </w:rPr>
        <w:lastRenderedPageBreak/>
        <w:t>G</w:t>
      </w:r>
      <w:r>
        <w:rPr>
          <w:lang w:eastAsia="ko-KR"/>
        </w:rPr>
        <w:t>eneric Credentials(</w:t>
      </w:r>
      <w:r>
        <w:rPr>
          <w:rFonts w:hint="eastAsia"/>
          <w:lang w:eastAsia="ko-KR"/>
        </w:rPr>
        <w:t>일반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증명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a generic credential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사용자이름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P</w:t>
      </w:r>
      <w:r>
        <w:rPr>
          <w:lang w:eastAsia="ko-KR"/>
        </w:rPr>
        <w:t>W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PW</w:t>
      </w:r>
      <w:r>
        <w:rPr>
          <w:rFonts w:hint="eastAsia"/>
          <w:lang w:eastAsia="ko-KR"/>
        </w:rPr>
        <w:t>에는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생성한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Token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</w:t>
      </w:r>
      <w:r>
        <w:rPr>
          <w:rFonts w:hint="eastAsia"/>
          <w:lang w:eastAsia="ko-KR"/>
        </w:rPr>
        <w:t>.</w:t>
      </w:r>
    </w:p>
    <w:p w14:paraId="1C58B545" w14:textId="5C7AC99C" w:rsidR="00D71CC8" w:rsidRDefault="00D71CC8" w:rsidP="00D71CC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87575CE" wp14:editId="53B18652">
            <wp:extent cx="5602605" cy="2381250"/>
            <wp:effectExtent l="0" t="0" r="0" b="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8648B" w14:textId="77777777" w:rsidR="00D71CC8" w:rsidRPr="00D71CC8" w:rsidRDefault="00D71CC8" w:rsidP="00D71CC8">
      <w:pPr>
        <w:rPr>
          <w:lang w:eastAsia="ko-KR"/>
        </w:rPr>
      </w:pPr>
    </w:p>
    <w:p w14:paraId="6E863FC2" w14:textId="2F48E99E" w:rsidR="00F76B30" w:rsidRDefault="00F76B30" w:rsidP="00396DA3">
      <w:pPr>
        <w:rPr>
          <w:lang w:eastAsia="ko-KR"/>
        </w:rPr>
      </w:pPr>
    </w:p>
    <w:p w14:paraId="1B371ADB" w14:textId="77777777" w:rsidR="00F76B30" w:rsidRPr="003364FB" w:rsidRDefault="00F76B30" w:rsidP="00396DA3">
      <w:pPr>
        <w:rPr>
          <w:lang w:eastAsia="ko-KR"/>
        </w:rPr>
      </w:pPr>
    </w:p>
    <w:sectPr w:rsidR="00F76B30" w:rsidRPr="003364FB" w:rsidSect="002E5997">
      <w:headerReference w:type="default" r:id="rId89"/>
      <w:footerReference w:type="default" r:id="rId9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0138EC" w14:textId="77777777" w:rsidR="001A26F7" w:rsidRDefault="001A26F7" w:rsidP="00A33843">
      <w:pPr>
        <w:spacing w:after="0" w:line="240" w:lineRule="auto"/>
      </w:pPr>
      <w:r>
        <w:separator/>
      </w:r>
    </w:p>
  </w:endnote>
  <w:endnote w:type="continuationSeparator" w:id="0">
    <w:p w14:paraId="0042257D" w14:textId="77777777" w:rsidR="001A26F7" w:rsidRDefault="001A26F7" w:rsidP="00A33843">
      <w:pPr>
        <w:spacing w:after="0" w:line="240" w:lineRule="auto"/>
      </w:pPr>
      <w:r>
        <w:continuationSeparator/>
      </w:r>
    </w:p>
  </w:endnote>
  <w:endnote w:type="continuationNotice" w:id="1">
    <w:p w14:paraId="41D5142B" w14:textId="77777777" w:rsidR="001A26F7" w:rsidRDefault="001A26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F657DF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F657DF" w:rsidRPr="003F3259" w:rsidRDefault="00F657DF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F657DF" w:rsidRPr="003F3259" w:rsidRDefault="00F657DF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F657DF" w:rsidRPr="00AB710B" w:rsidRDefault="00F657DF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F657DF" w:rsidRPr="003F3259" w:rsidRDefault="00F657DF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F657DF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F657DF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F657DF" w:rsidRPr="003F3259" w:rsidRDefault="00F657DF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F657DF" w:rsidRPr="000311E3" w:rsidRDefault="00F657DF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F657DF" w14:paraId="7AFC072F" w14:textId="77777777" w:rsidTr="001A0EF6">
      <w:tc>
        <w:tcPr>
          <w:tcW w:w="9540" w:type="dxa"/>
          <w:gridSpan w:val="2"/>
        </w:tcPr>
        <w:p w14:paraId="7AFC072D" w14:textId="77777777" w:rsidR="00F657DF" w:rsidRPr="001A0EF6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F657DF" w:rsidRDefault="00F657DF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F657DF" w14:paraId="7AFC0732" w14:textId="77777777" w:rsidTr="001A0EF6">
      <w:tc>
        <w:tcPr>
          <w:tcW w:w="5580" w:type="dxa"/>
        </w:tcPr>
        <w:p w14:paraId="7AFC0730" w14:textId="77777777" w:rsidR="00F657DF" w:rsidRDefault="00F657DF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193295F9" w:rsidR="00F657DF" w:rsidRDefault="00F657DF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39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66</w:t>
            </w:r>
          </w:fldSimple>
        </w:p>
      </w:tc>
    </w:tr>
  </w:tbl>
  <w:p w14:paraId="7AFC0733" w14:textId="77777777" w:rsidR="00F657DF" w:rsidRPr="004906B9" w:rsidRDefault="00F657DF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36DCA9" w14:textId="77777777" w:rsidR="001A26F7" w:rsidRDefault="001A26F7" w:rsidP="00A33843">
      <w:pPr>
        <w:spacing w:after="0" w:line="240" w:lineRule="auto"/>
      </w:pPr>
      <w:r>
        <w:separator/>
      </w:r>
    </w:p>
  </w:footnote>
  <w:footnote w:type="continuationSeparator" w:id="0">
    <w:p w14:paraId="3444937D" w14:textId="77777777" w:rsidR="001A26F7" w:rsidRDefault="001A26F7" w:rsidP="00A33843">
      <w:pPr>
        <w:spacing w:after="0" w:line="240" w:lineRule="auto"/>
      </w:pPr>
      <w:r>
        <w:continuationSeparator/>
      </w:r>
    </w:p>
  </w:footnote>
  <w:footnote w:type="continuationNotice" w:id="1">
    <w:p w14:paraId="7C9A6A07" w14:textId="77777777" w:rsidR="001A26F7" w:rsidRDefault="001A26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7386E208" w:rsidR="00F657DF" w:rsidRPr="00385CAB" w:rsidRDefault="00F657DF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F657DF" w:rsidRDefault="00F657D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AE758CD"/>
    <w:multiLevelType w:val="hybridMultilevel"/>
    <w:tmpl w:val="FD86A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5"/>
  </w:num>
  <w:num w:numId="5">
    <w:abstractNumId w:val="0"/>
  </w:num>
  <w:num w:numId="6">
    <w:abstractNumId w:val="1"/>
  </w:num>
  <w:num w:numId="7">
    <w:abstractNumId w:val="7"/>
  </w:num>
  <w:num w:numId="8">
    <w:abstractNumId w:val="6"/>
  </w:num>
  <w:num w:numId="9">
    <w:abstractNumId w:val="3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0E3F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5E64"/>
    <w:rsid w:val="0002644A"/>
    <w:rsid w:val="0002650A"/>
    <w:rsid w:val="0002694B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64A"/>
    <w:rsid w:val="00071DC8"/>
    <w:rsid w:val="0007324E"/>
    <w:rsid w:val="0007479D"/>
    <w:rsid w:val="00075070"/>
    <w:rsid w:val="00075995"/>
    <w:rsid w:val="00076E75"/>
    <w:rsid w:val="00077FB4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6DF"/>
    <w:rsid w:val="00091B9C"/>
    <w:rsid w:val="000923E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446C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0A8"/>
    <w:rsid w:val="000E3355"/>
    <w:rsid w:val="000E3AD1"/>
    <w:rsid w:val="000E3FE7"/>
    <w:rsid w:val="000E59DB"/>
    <w:rsid w:val="000E7DDE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21D"/>
    <w:rsid w:val="00100B27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842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27DB9"/>
    <w:rsid w:val="00130120"/>
    <w:rsid w:val="001315D7"/>
    <w:rsid w:val="00131E67"/>
    <w:rsid w:val="001324AF"/>
    <w:rsid w:val="0013250F"/>
    <w:rsid w:val="001327D4"/>
    <w:rsid w:val="001334B3"/>
    <w:rsid w:val="00134ABB"/>
    <w:rsid w:val="00134E12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607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2067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26F7"/>
    <w:rsid w:val="001A315B"/>
    <w:rsid w:val="001A3B55"/>
    <w:rsid w:val="001A3C47"/>
    <w:rsid w:val="001A53F6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0BB"/>
    <w:rsid w:val="001E1367"/>
    <w:rsid w:val="001E1931"/>
    <w:rsid w:val="001E2080"/>
    <w:rsid w:val="001E2941"/>
    <w:rsid w:val="001E3191"/>
    <w:rsid w:val="001E34BB"/>
    <w:rsid w:val="001E41F6"/>
    <w:rsid w:val="001E4349"/>
    <w:rsid w:val="001E4351"/>
    <w:rsid w:val="001E4439"/>
    <w:rsid w:val="001E4FE3"/>
    <w:rsid w:val="001E5088"/>
    <w:rsid w:val="001E56FC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0764"/>
    <w:rsid w:val="00201C54"/>
    <w:rsid w:val="00201F58"/>
    <w:rsid w:val="00202A3E"/>
    <w:rsid w:val="00202B95"/>
    <w:rsid w:val="00203D25"/>
    <w:rsid w:val="00204389"/>
    <w:rsid w:val="0020475C"/>
    <w:rsid w:val="002048D4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229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1FD1"/>
    <w:rsid w:val="00262645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1E98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A25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C79C4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7AB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46F1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6B9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2689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66F6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07984"/>
    <w:rsid w:val="00410697"/>
    <w:rsid w:val="00412B99"/>
    <w:rsid w:val="00413279"/>
    <w:rsid w:val="00413F3D"/>
    <w:rsid w:val="0041443F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379A8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57EEB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4CC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A34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2C5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B7B94"/>
    <w:rsid w:val="005C0916"/>
    <w:rsid w:val="005C09DE"/>
    <w:rsid w:val="005C133C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92"/>
    <w:rsid w:val="005D5DF6"/>
    <w:rsid w:val="005D6021"/>
    <w:rsid w:val="005D765E"/>
    <w:rsid w:val="005E0173"/>
    <w:rsid w:val="005E19D5"/>
    <w:rsid w:val="005E1C30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5DE1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45D3"/>
    <w:rsid w:val="0063592F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607C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6EC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4669"/>
    <w:rsid w:val="006F5AE3"/>
    <w:rsid w:val="006F6C82"/>
    <w:rsid w:val="006F782F"/>
    <w:rsid w:val="006F7C3D"/>
    <w:rsid w:val="00700823"/>
    <w:rsid w:val="00700C39"/>
    <w:rsid w:val="00700C41"/>
    <w:rsid w:val="00700E9F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411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2E2E"/>
    <w:rsid w:val="00793DC2"/>
    <w:rsid w:val="007942D3"/>
    <w:rsid w:val="00794477"/>
    <w:rsid w:val="007954A6"/>
    <w:rsid w:val="007961F5"/>
    <w:rsid w:val="007961FA"/>
    <w:rsid w:val="00796658"/>
    <w:rsid w:val="00797F75"/>
    <w:rsid w:val="007A1D18"/>
    <w:rsid w:val="007A2193"/>
    <w:rsid w:val="007A2640"/>
    <w:rsid w:val="007A43E1"/>
    <w:rsid w:val="007A4AA7"/>
    <w:rsid w:val="007A5132"/>
    <w:rsid w:val="007A5234"/>
    <w:rsid w:val="007A54C5"/>
    <w:rsid w:val="007A5F3E"/>
    <w:rsid w:val="007B1EC8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3642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CD"/>
    <w:rsid w:val="00855EF7"/>
    <w:rsid w:val="00856A84"/>
    <w:rsid w:val="008602E2"/>
    <w:rsid w:val="0086077E"/>
    <w:rsid w:val="00861632"/>
    <w:rsid w:val="00862896"/>
    <w:rsid w:val="00862A32"/>
    <w:rsid w:val="008639DA"/>
    <w:rsid w:val="008647CC"/>
    <w:rsid w:val="00865E3A"/>
    <w:rsid w:val="00866310"/>
    <w:rsid w:val="00866D8A"/>
    <w:rsid w:val="00870A24"/>
    <w:rsid w:val="00872520"/>
    <w:rsid w:val="00873291"/>
    <w:rsid w:val="008804E9"/>
    <w:rsid w:val="008806DC"/>
    <w:rsid w:val="00880C27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C6516"/>
    <w:rsid w:val="008D066B"/>
    <w:rsid w:val="008D1864"/>
    <w:rsid w:val="008D1EE9"/>
    <w:rsid w:val="008D33B7"/>
    <w:rsid w:val="008D3B77"/>
    <w:rsid w:val="008D3BC3"/>
    <w:rsid w:val="008D49FE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17EE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3501"/>
    <w:rsid w:val="0090596D"/>
    <w:rsid w:val="00906D10"/>
    <w:rsid w:val="00906D3F"/>
    <w:rsid w:val="0091061F"/>
    <w:rsid w:val="00910701"/>
    <w:rsid w:val="009109E0"/>
    <w:rsid w:val="00910F95"/>
    <w:rsid w:val="00911650"/>
    <w:rsid w:val="009119D1"/>
    <w:rsid w:val="00912B0B"/>
    <w:rsid w:val="009134E1"/>
    <w:rsid w:val="00914799"/>
    <w:rsid w:val="00914F1D"/>
    <w:rsid w:val="009151E7"/>
    <w:rsid w:val="00916251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6831"/>
    <w:rsid w:val="00927451"/>
    <w:rsid w:val="00927B61"/>
    <w:rsid w:val="00930588"/>
    <w:rsid w:val="00931716"/>
    <w:rsid w:val="00931937"/>
    <w:rsid w:val="00931C84"/>
    <w:rsid w:val="00932600"/>
    <w:rsid w:val="00932FF4"/>
    <w:rsid w:val="009335EF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4214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0B49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4B9D"/>
    <w:rsid w:val="009C5854"/>
    <w:rsid w:val="009C58F9"/>
    <w:rsid w:val="009C5E30"/>
    <w:rsid w:val="009C676C"/>
    <w:rsid w:val="009D065C"/>
    <w:rsid w:val="009D0980"/>
    <w:rsid w:val="009D153F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205"/>
    <w:rsid w:val="009E4360"/>
    <w:rsid w:val="009E571F"/>
    <w:rsid w:val="009E592E"/>
    <w:rsid w:val="009E65EE"/>
    <w:rsid w:val="009E7B22"/>
    <w:rsid w:val="009F00BC"/>
    <w:rsid w:val="009F29A3"/>
    <w:rsid w:val="009F2A50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5DC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89B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2D4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877FE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4E4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2552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131"/>
    <w:rsid w:val="00B95C9D"/>
    <w:rsid w:val="00B96F2B"/>
    <w:rsid w:val="00B970F6"/>
    <w:rsid w:val="00BA0769"/>
    <w:rsid w:val="00BA359F"/>
    <w:rsid w:val="00BA4346"/>
    <w:rsid w:val="00BA4F9A"/>
    <w:rsid w:val="00BA55E0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4736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11C"/>
    <w:rsid w:val="00BE17A4"/>
    <w:rsid w:val="00BE29BA"/>
    <w:rsid w:val="00BE312E"/>
    <w:rsid w:val="00BE36A5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175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078A"/>
    <w:rsid w:val="00C32BF7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34B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0E6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77A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5985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4C6F"/>
    <w:rsid w:val="00CF572D"/>
    <w:rsid w:val="00CF69D5"/>
    <w:rsid w:val="00CF7388"/>
    <w:rsid w:val="00D0015E"/>
    <w:rsid w:val="00D0044A"/>
    <w:rsid w:val="00D015CA"/>
    <w:rsid w:val="00D03167"/>
    <w:rsid w:val="00D0349A"/>
    <w:rsid w:val="00D03F20"/>
    <w:rsid w:val="00D04014"/>
    <w:rsid w:val="00D041E3"/>
    <w:rsid w:val="00D0426E"/>
    <w:rsid w:val="00D05B71"/>
    <w:rsid w:val="00D06689"/>
    <w:rsid w:val="00D077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3735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2BD7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1CC8"/>
    <w:rsid w:val="00D72AFC"/>
    <w:rsid w:val="00D73F4A"/>
    <w:rsid w:val="00D74A04"/>
    <w:rsid w:val="00D75377"/>
    <w:rsid w:val="00D75ABB"/>
    <w:rsid w:val="00D75E49"/>
    <w:rsid w:val="00D76B73"/>
    <w:rsid w:val="00D8022F"/>
    <w:rsid w:val="00D80D8B"/>
    <w:rsid w:val="00D81AF9"/>
    <w:rsid w:val="00D81D38"/>
    <w:rsid w:val="00D82F4D"/>
    <w:rsid w:val="00D84363"/>
    <w:rsid w:val="00D868C5"/>
    <w:rsid w:val="00D8703C"/>
    <w:rsid w:val="00D87099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AA2"/>
    <w:rsid w:val="00DA1C79"/>
    <w:rsid w:val="00DA2030"/>
    <w:rsid w:val="00DA2319"/>
    <w:rsid w:val="00DA2953"/>
    <w:rsid w:val="00DA2FD4"/>
    <w:rsid w:val="00DA36FD"/>
    <w:rsid w:val="00DA42B3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6DE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4E95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070D4"/>
    <w:rsid w:val="00E10E44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1E40"/>
    <w:rsid w:val="00E3207D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2C7C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6856"/>
    <w:rsid w:val="00E87117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9C2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02"/>
    <w:rsid w:val="00EF1CD2"/>
    <w:rsid w:val="00EF2EF6"/>
    <w:rsid w:val="00EF3788"/>
    <w:rsid w:val="00EF3D4C"/>
    <w:rsid w:val="00EF419B"/>
    <w:rsid w:val="00EF4BE1"/>
    <w:rsid w:val="00F0051A"/>
    <w:rsid w:val="00F016DD"/>
    <w:rsid w:val="00F017DA"/>
    <w:rsid w:val="00F01DD4"/>
    <w:rsid w:val="00F0296C"/>
    <w:rsid w:val="00F034BA"/>
    <w:rsid w:val="00F03510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522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57DF"/>
    <w:rsid w:val="00F6628A"/>
    <w:rsid w:val="00F66DC4"/>
    <w:rsid w:val="00F66E85"/>
    <w:rsid w:val="00F67338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76B30"/>
    <w:rsid w:val="00F7721C"/>
    <w:rsid w:val="00F802BE"/>
    <w:rsid w:val="00F808A8"/>
    <w:rsid w:val="00F818AE"/>
    <w:rsid w:val="00F8201D"/>
    <w:rsid w:val="00F8214F"/>
    <w:rsid w:val="00F82BAD"/>
    <w:rsid w:val="00F83595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3FB"/>
    <w:rsid w:val="00FC77A5"/>
    <w:rsid w:val="00FD0BF7"/>
    <w:rsid w:val="00FD0CF8"/>
    <w:rsid w:val="00FD29BA"/>
    <w:rsid w:val="00FD2DF7"/>
    <w:rsid w:val="00FD38AC"/>
    <w:rsid w:val="00FD3E39"/>
    <w:rsid w:val="00FD40FF"/>
    <w:rsid w:val="00FD4D0D"/>
    <w:rsid w:val="00FD52A7"/>
    <w:rsid w:val="00FD782C"/>
    <w:rsid w:val="00FE0897"/>
    <w:rsid w:val="00FE28FD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customStyle="1" w:styleId="21">
    <w:name w:val="확인되지 않은 멘션2"/>
    <w:basedOn w:val="a0"/>
    <w:uiPriority w:val="99"/>
    <w:semiHidden/>
    <w:unhideWhenUsed/>
    <w:rsid w:val="00353A40"/>
    <w:rPr>
      <w:color w:val="605E5C"/>
      <w:shd w:val="clear" w:color="auto" w:fill="E1DFDD"/>
    </w:rPr>
  </w:style>
  <w:style w:type="character" w:customStyle="1" w:styleId="od">
    <w:name w:val="od"/>
    <w:basedOn w:val="a0"/>
    <w:rsid w:val="00F8201D"/>
  </w:style>
  <w:style w:type="character" w:customStyle="1" w:styleId="ev">
    <w:name w:val="ev"/>
    <w:basedOn w:val="a0"/>
    <w:rsid w:val="00F8201D"/>
  </w:style>
  <w:style w:type="character" w:customStyle="1" w:styleId="31">
    <w:name w:val="확인되지 않은 멘션3"/>
    <w:basedOn w:val="a0"/>
    <w:uiPriority w:val="99"/>
    <w:semiHidden/>
    <w:unhideWhenUsed/>
    <w:rsid w:val="00BE111C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F76B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55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702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576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632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8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67402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66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0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19408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842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605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5184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8420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598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90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8963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00951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544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30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3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276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76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4896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07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228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505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4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8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11217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5611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78775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6499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804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851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5517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568870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708562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777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158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868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939457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7562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6829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03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376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811136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7533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20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3958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488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428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10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github.com/chaconinc/DbConnector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SangguKang/test-1.gi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hyperlink" Target="https://curryyou.tistory.com/344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footer" Target="footer1.xml"/><Relationship Id="rId19" Type="http://schemas.openxmlformats.org/officeDocument/2006/relationships/image" Target="media/image7.pn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mailto:kangsanggu74@gmail.com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9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SangguKang/test-1.git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1E668A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8717A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52A1B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028F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03DC"/>
    <w:rsid w:val="006A5C89"/>
    <w:rsid w:val="006C3583"/>
    <w:rsid w:val="00710F58"/>
    <w:rsid w:val="00711263"/>
    <w:rsid w:val="007126BC"/>
    <w:rsid w:val="00713406"/>
    <w:rsid w:val="0071545A"/>
    <w:rsid w:val="00733941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34BCB"/>
    <w:rsid w:val="00947F20"/>
    <w:rsid w:val="009521AB"/>
    <w:rsid w:val="00954929"/>
    <w:rsid w:val="00975433"/>
    <w:rsid w:val="009815BD"/>
    <w:rsid w:val="00982AC7"/>
    <w:rsid w:val="009A0AD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E6685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54E92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0718C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5581279-A5EF-4550-8598-DBCE1E16FB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94</TotalTime>
  <Pages>70</Pages>
  <Words>8773</Words>
  <Characters>50011</Characters>
  <Application>Microsoft Office Word</Application>
  <DocSecurity>0</DocSecurity>
  <Lines>416</Lines>
  <Paragraphs>117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58667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21</cp:revision>
  <cp:lastPrinted>2016-05-11T05:52:00Z</cp:lastPrinted>
  <dcterms:created xsi:type="dcterms:W3CDTF">2020-02-25T11:29:00Z</dcterms:created>
  <dcterms:modified xsi:type="dcterms:W3CDTF">2022-01-13T13:37:00Z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