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A175D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A175D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A175D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A175D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A175D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A175D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A175D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A175D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A175D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A175D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A175D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A175D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A175D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A175D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1561FEF5" w:rsidR="007954A6" w:rsidRDefault="007954A6" w:rsidP="00954214">
      <w:pPr>
        <w:jc w:val="center"/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305EC36D" w:rsid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E7BEDDC" w14:textId="78B80190" w:rsidR="00A877FE" w:rsidRDefault="00A877FE" w:rsidP="00A877FE">
      <w:pPr>
        <w:pStyle w:val="3"/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원복하기</w:t>
      </w:r>
    </w:p>
    <w:p w14:paraId="57FD74C2" w14:textId="6BCB6F76" w:rsidR="00A877FE" w:rsidRDefault="00A877FE" w:rsidP="00A877FE">
      <w:pPr>
        <w:rPr>
          <w:lang w:eastAsia="ko-KR"/>
        </w:rPr>
      </w:pPr>
      <w:r>
        <w:rPr>
          <w:lang w:eastAsia="ko-KR"/>
        </w:rPr>
        <w:t>git reset --hard HEAD~~</w:t>
      </w:r>
    </w:p>
    <w:p w14:paraId="767FF1F5" w14:textId="56AC4872" w:rsid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지웠음을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620EC32" w14:textId="6881D60C" w:rsidR="00A877FE" w:rsidRP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--hard ORIG_HEAD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lastRenderedPageBreak/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lastRenderedPageBreak/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r>
        <w:rPr>
          <w:lang w:eastAsia="ko-KR"/>
        </w:rPr>
        <w:t>git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proofErr w:type="gramStart"/>
      <w:r w:rsidR="001E10BB">
        <w:rPr>
          <w:rFonts w:hint="eastAsia"/>
          <w:lang w:eastAsia="ko-KR"/>
        </w:rPr>
        <w:t>대신마침표</w:t>
      </w:r>
      <w:proofErr w:type="spellEnd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r>
        <w:rPr>
          <w:rFonts w:hint="eastAsia"/>
          <w:lang w:eastAsia="ko-KR"/>
        </w:rPr>
        <w:t>git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git fetch</w:t>
      </w:r>
    </w:p>
    <w:p w14:paraId="110B3AB1" w14:textId="57D08119" w:rsidR="000B446C" w:rsidRDefault="000B446C" w:rsidP="000B446C">
      <w:pPr>
        <w:rPr>
          <w:lang w:eastAsia="ko-KR"/>
        </w:rPr>
      </w:pPr>
      <w:r>
        <w:rPr>
          <w:rFonts w:hint="eastAsia"/>
          <w:lang w:eastAsia="ko-KR"/>
        </w:rPr>
        <w:t>git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r w:rsidR="00F7721C">
        <w:rPr>
          <w:lang w:eastAsia="ko-KR"/>
        </w:rPr>
        <w:t xml:space="preserve">git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git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you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git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.git/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12 2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lastRenderedPageBreak/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>$ git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마크다운</w:t>
      </w:r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마크다운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7320" w14:textId="685F3E3C" w:rsidR="00106842" w:rsidRDefault="00106842" w:rsidP="00394C36">
      <w:pPr>
        <w:rPr>
          <w:lang w:eastAsia="ko-KR"/>
        </w:rPr>
      </w:pPr>
    </w:p>
    <w:p w14:paraId="24962011" w14:textId="504ED8CC" w:rsidR="00106842" w:rsidRDefault="00500A34" w:rsidP="00500A34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고급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</w:p>
    <w:p w14:paraId="0711FB69" w14:textId="77777777" w:rsidR="00F83595" w:rsidRDefault="00F83595" w:rsidP="00F83595">
      <w:pPr>
        <w:pStyle w:val="2"/>
        <w:rPr>
          <w:lang w:eastAsia="ko-KR"/>
        </w:rPr>
      </w:pPr>
      <w:r>
        <w:rPr>
          <w:lang w:eastAsia="ko-KR"/>
        </w:rPr>
        <w:t>Submodule</w:t>
      </w:r>
    </w:p>
    <w:p w14:paraId="57E68CF0" w14:textId="77777777" w:rsidR="00F83595" w:rsidRDefault="00F83595" w:rsidP="00F83595">
      <w:pPr>
        <w:rPr>
          <w:lang w:eastAsia="ko-KR"/>
        </w:rPr>
      </w:pP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23970F2F" w14:textId="54908587" w:rsidR="00106842" w:rsidRDefault="00106842" w:rsidP="00394C36">
      <w:pPr>
        <w:rPr>
          <w:lang w:eastAsia="ko-KR"/>
        </w:rPr>
      </w:pPr>
    </w:p>
    <w:p w14:paraId="475F6AD4" w14:textId="3292183D" w:rsidR="00F83595" w:rsidRDefault="00F83595" w:rsidP="00394C36">
      <w:pPr>
        <w:rPr>
          <w:lang w:eastAsia="ko-KR"/>
        </w:rPr>
      </w:pPr>
    </w:p>
    <w:p w14:paraId="29B8B21B" w14:textId="2D957666" w:rsidR="00F83595" w:rsidRDefault="00F83595" w:rsidP="00394C36">
      <w:pPr>
        <w:rPr>
          <w:lang w:eastAsia="ko-KR"/>
        </w:rPr>
      </w:pPr>
    </w:p>
    <w:p w14:paraId="59EBF08F" w14:textId="77777777" w:rsidR="00F83595" w:rsidRDefault="00F83595" w:rsidP="00394C36">
      <w:pPr>
        <w:rPr>
          <w:lang w:eastAsia="ko-KR"/>
        </w:rPr>
      </w:pPr>
    </w:p>
    <w:p w14:paraId="0D4E84ED" w14:textId="227760BC" w:rsidR="00106842" w:rsidRDefault="00625DE1" w:rsidP="00625DE1">
      <w:pPr>
        <w:pStyle w:val="2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58C6D161" w14:textId="4D64DF21" w:rsidR="002B4A25" w:rsidRPr="002B4A25" w:rsidRDefault="002B4A25" w:rsidP="002B4A25">
      <w:pPr>
        <w:pStyle w:val="3"/>
        <w:rPr>
          <w:lang w:eastAsia="ko-KR"/>
        </w:rPr>
      </w:pP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사용할까</w:t>
      </w:r>
      <w:r>
        <w:rPr>
          <w:rFonts w:hint="eastAsia"/>
          <w:lang w:eastAsia="ko-KR"/>
        </w:rPr>
        <w:t>?</w:t>
      </w:r>
    </w:p>
    <w:p w14:paraId="3CC1E06D" w14:textId="77777777" w:rsidR="00D077E3" w:rsidRDefault="001315D7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 w:rsidRPr="001315D7">
        <w:rPr>
          <w:rFonts w:hint="eastAsia"/>
          <w:lang w:eastAsia="ko-KR"/>
        </w:rPr>
        <w:t>커밋을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다른</w:t>
      </w:r>
      <w:r w:rsidRPr="001315D7">
        <w:rPr>
          <w:rFonts w:hint="eastAsia"/>
          <w:lang w:eastAsia="ko-KR"/>
        </w:rPr>
        <w:t xml:space="preserve"> </w:t>
      </w:r>
      <w:proofErr w:type="spellStart"/>
      <w:r w:rsidRPr="001315D7">
        <w:rPr>
          <w:rFonts w:hint="eastAsia"/>
          <w:lang w:eastAsia="ko-KR"/>
        </w:rPr>
        <w:t>브랜치로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옮기는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일을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할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수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있</w:t>
      </w:r>
      <w:r w:rsidR="00D077E3">
        <w:rPr>
          <w:rFonts w:hint="eastAsia"/>
          <w:lang w:eastAsia="ko-KR"/>
        </w:rPr>
        <w:t>다</w:t>
      </w:r>
      <w:r w:rsidR="00D077E3">
        <w:rPr>
          <w:rFonts w:hint="eastAsia"/>
          <w:lang w:eastAsia="ko-KR"/>
        </w:rPr>
        <w:t>.</w:t>
      </w:r>
    </w:p>
    <w:p w14:paraId="09F5F78F" w14:textId="1ABE5610" w:rsidR="00106842" w:rsidRDefault="009335EF" w:rsidP="00D077E3">
      <w:pPr>
        <w:pStyle w:val="ab"/>
        <w:numPr>
          <w:ilvl w:val="0"/>
          <w:numId w:val="9"/>
        </w:numPr>
        <w:rPr>
          <w:lang w:eastAsia="ko-KR"/>
        </w:rPr>
      </w:pPr>
      <w:r w:rsidRPr="00D077E3">
        <w:rPr>
          <w:rFonts w:hint="eastAsia"/>
          <w:color w:val="0000FF"/>
          <w:lang w:eastAsia="ko-KR"/>
        </w:rPr>
        <w:t>이미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해버린</w:t>
      </w:r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커밋을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수정하는데에</w:t>
      </w:r>
      <w:r w:rsidR="00BE36A5" w:rsidRPr="00D077E3">
        <w:rPr>
          <w:rFonts w:hint="eastAsia"/>
          <w:color w:val="0000FF"/>
          <w:lang w:eastAsia="ko-KR"/>
        </w:rPr>
        <w:t>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유용하게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사용할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수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C2689">
        <w:rPr>
          <w:lang w:eastAsia="ko-KR"/>
        </w:rPr>
        <w:t xml:space="preserve"> </w:t>
      </w:r>
      <w:r w:rsidR="00D077E3">
        <w:rPr>
          <w:lang w:eastAsia="ko-KR"/>
        </w:rPr>
        <w:t xml:space="preserve"> </w:t>
      </w:r>
    </w:p>
    <w:p w14:paraId="12F85FC2" w14:textId="6656029C" w:rsidR="00D077E3" w:rsidRDefault="00D077E3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CCA779" w14:textId="2AC144A1" w:rsidR="00625DE1" w:rsidRDefault="00D077E3" w:rsidP="00394C36">
      <w:pPr>
        <w:rPr>
          <w:lang w:eastAsia="ko-KR"/>
        </w:rPr>
      </w:pPr>
      <w:r>
        <w:rPr>
          <w:rFonts w:hint="eastAsia"/>
          <w:lang w:eastAsia="ko-KR"/>
        </w:rPr>
        <w:t>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lang w:eastAsia="ko-KR"/>
        </w:rPr>
        <w:t xml:space="preserve"> git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비로소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51AD8E8" w14:textId="52003298" w:rsidR="007A43E1" w:rsidRDefault="007A43E1" w:rsidP="00394C36">
      <w:pPr>
        <w:rPr>
          <w:lang w:eastAsia="ko-KR"/>
        </w:rPr>
      </w:pPr>
    </w:p>
    <w:p w14:paraId="6CA1C3CA" w14:textId="14E0FCAB" w:rsidR="007A43E1" w:rsidRDefault="007A43E1" w:rsidP="00394C36">
      <w:pPr>
        <w:rPr>
          <w:lang w:eastAsia="ko-KR"/>
        </w:rPr>
      </w:pPr>
    </w:p>
    <w:p w14:paraId="1649EF56" w14:textId="2D6F6719" w:rsidR="007A43E1" w:rsidRDefault="007A43E1" w:rsidP="00394C36">
      <w:pPr>
        <w:rPr>
          <w:lang w:eastAsia="ko-KR"/>
        </w:rPr>
      </w:pPr>
    </w:p>
    <w:p w14:paraId="25D2EE0B" w14:textId="2802EC2C" w:rsidR="007A43E1" w:rsidRDefault="007A43E1" w:rsidP="00394C36">
      <w:pPr>
        <w:rPr>
          <w:lang w:eastAsia="ko-KR"/>
        </w:rPr>
      </w:pPr>
    </w:p>
    <w:p w14:paraId="132B151A" w14:textId="76D53400" w:rsidR="007A43E1" w:rsidRDefault="007A43E1" w:rsidP="00394C36">
      <w:pPr>
        <w:rPr>
          <w:lang w:eastAsia="ko-KR"/>
        </w:rPr>
      </w:pPr>
    </w:p>
    <w:p w14:paraId="6C38CE9F" w14:textId="5A5B95E2" w:rsidR="007A43E1" w:rsidRDefault="007A43E1" w:rsidP="00394C36">
      <w:pPr>
        <w:rPr>
          <w:lang w:eastAsia="ko-KR"/>
        </w:rPr>
      </w:pPr>
    </w:p>
    <w:p w14:paraId="0691DD24" w14:textId="24DD5FFB" w:rsidR="007A43E1" w:rsidRDefault="007A43E1" w:rsidP="00394C36">
      <w:pPr>
        <w:rPr>
          <w:lang w:eastAsia="ko-KR"/>
        </w:rPr>
      </w:pPr>
    </w:p>
    <w:p w14:paraId="5BB7F8F9" w14:textId="3BD74BAA" w:rsidR="007A43E1" w:rsidRDefault="007A43E1" w:rsidP="00394C36">
      <w:pPr>
        <w:rPr>
          <w:lang w:eastAsia="ko-KR"/>
        </w:rPr>
      </w:pPr>
    </w:p>
    <w:p w14:paraId="4D7E7F1D" w14:textId="08DF6AE2" w:rsidR="007A43E1" w:rsidRDefault="007A43E1" w:rsidP="00394C36">
      <w:pPr>
        <w:rPr>
          <w:lang w:eastAsia="ko-KR"/>
        </w:rPr>
      </w:pPr>
    </w:p>
    <w:p w14:paraId="7E14106D" w14:textId="62C72BDE" w:rsidR="007A43E1" w:rsidRDefault="007A43E1" w:rsidP="00394C36">
      <w:pPr>
        <w:rPr>
          <w:lang w:eastAsia="ko-KR"/>
        </w:rPr>
      </w:pPr>
    </w:p>
    <w:p w14:paraId="0DEAD0AC" w14:textId="045414FB" w:rsidR="007A43E1" w:rsidRDefault="007A43E1" w:rsidP="00394C36">
      <w:pPr>
        <w:rPr>
          <w:lang w:eastAsia="ko-KR"/>
        </w:rPr>
      </w:pPr>
    </w:p>
    <w:p w14:paraId="28B58108" w14:textId="5623CAF3" w:rsidR="007A43E1" w:rsidRDefault="007A43E1" w:rsidP="00394C36">
      <w:pPr>
        <w:rPr>
          <w:lang w:eastAsia="ko-KR"/>
        </w:rPr>
      </w:pPr>
    </w:p>
    <w:p w14:paraId="362DAB36" w14:textId="110E15C8" w:rsidR="007A43E1" w:rsidRDefault="007A43E1" w:rsidP="00394C36">
      <w:pPr>
        <w:rPr>
          <w:lang w:eastAsia="ko-KR"/>
        </w:rPr>
      </w:pPr>
    </w:p>
    <w:p w14:paraId="646640FE" w14:textId="77777777" w:rsidR="007A43E1" w:rsidRDefault="007A43E1" w:rsidP="00394C36">
      <w:pPr>
        <w:rPr>
          <w:lang w:eastAsia="ko-KR"/>
        </w:rPr>
      </w:pPr>
    </w:p>
    <w:p w14:paraId="1DCFBF67" w14:textId="45EE9B66" w:rsidR="00625DE1" w:rsidRDefault="00625DE1" w:rsidP="00394C36">
      <w:pPr>
        <w:rPr>
          <w:lang w:eastAsia="ko-KR"/>
        </w:rPr>
      </w:pPr>
    </w:p>
    <w:p w14:paraId="6DCC6EBF" w14:textId="56C1754B" w:rsidR="00625DE1" w:rsidRDefault="00625DE1" w:rsidP="00394C36">
      <w:pPr>
        <w:rPr>
          <w:lang w:eastAsia="ko-KR"/>
        </w:rPr>
      </w:pPr>
    </w:p>
    <w:p w14:paraId="56BDAB44" w14:textId="77777777" w:rsidR="00625DE1" w:rsidRDefault="00625DE1" w:rsidP="00394C36">
      <w:pPr>
        <w:rPr>
          <w:lang w:eastAsia="ko-KR"/>
        </w:rPr>
      </w:pPr>
    </w:p>
    <w:p w14:paraId="3D192E48" w14:textId="0A116430" w:rsidR="00106842" w:rsidRDefault="00106842" w:rsidP="00394C36">
      <w:pPr>
        <w:rPr>
          <w:lang w:eastAsia="ko-KR"/>
        </w:rPr>
      </w:pPr>
    </w:p>
    <w:p w14:paraId="583D4BB8" w14:textId="428EBA38" w:rsidR="00106842" w:rsidRDefault="00106842" w:rsidP="00394C36">
      <w:pPr>
        <w:rPr>
          <w:lang w:eastAsia="ko-KR"/>
        </w:rPr>
      </w:pPr>
    </w:p>
    <w:p w14:paraId="788AD127" w14:textId="0086CB12" w:rsidR="00106842" w:rsidRDefault="00106842" w:rsidP="00394C36">
      <w:pPr>
        <w:rPr>
          <w:lang w:eastAsia="ko-KR"/>
        </w:rPr>
      </w:pPr>
    </w:p>
    <w:p w14:paraId="4E29156E" w14:textId="218602BB" w:rsidR="00106842" w:rsidRDefault="00F657DF" w:rsidP="009119D1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 w:rsidR="009119D1">
        <w:rPr>
          <w:lang w:eastAsia="ko-KR"/>
        </w:rPr>
        <w:t xml:space="preserve"> Review</w:t>
      </w:r>
    </w:p>
    <w:p w14:paraId="2D3C9339" w14:textId="0CC3F666" w:rsidR="00106842" w:rsidRDefault="009119D1" w:rsidP="009119D1">
      <w:pPr>
        <w:pStyle w:val="2"/>
        <w:rPr>
          <w:lang w:eastAsia="ko-KR"/>
        </w:rPr>
      </w:pPr>
      <w:r>
        <w:rPr>
          <w:lang w:eastAsia="ko-KR"/>
        </w:rPr>
        <w:t>fetch, pull, cherry-pick</w:t>
      </w:r>
    </w:p>
    <w:p w14:paraId="05B66F7D" w14:textId="213E226B" w:rsidR="00106842" w:rsidRDefault="008C6516" w:rsidP="008C6516">
      <w:pPr>
        <w:pStyle w:val="2"/>
        <w:rPr>
          <w:lang w:eastAsia="ko-KR"/>
        </w:rPr>
      </w:pPr>
      <w:r>
        <w:rPr>
          <w:lang w:eastAsia="ko-KR"/>
        </w:rPr>
        <w:t>merge, rebase(option)</w:t>
      </w:r>
    </w:p>
    <w:p w14:paraId="1C437CF8" w14:textId="77777777" w:rsidR="00106842" w:rsidRDefault="00106842" w:rsidP="00394C36">
      <w:pPr>
        <w:rPr>
          <w:lang w:eastAsia="ko-KR"/>
        </w:rPr>
      </w:pPr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4" w:name="_Toc21592083"/>
      <w:bookmarkStart w:id="5" w:name="_Toc29491387"/>
      <w:r>
        <w:rPr>
          <w:rFonts w:hint="eastAsia"/>
          <w:lang w:eastAsia="ko-KR"/>
        </w:rPr>
        <w:lastRenderedPageBreak/>
        <w:t>사용법</w:t>
      </w:r>
      <w:bookmarkEnd w:id="4"/>
      <w:bookmarkEnd w:id="5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6" w:name="_Toc29491388"/>
      <w:r>
        <w:rPr>
          <w:rFonts w:hint="eastAsia"/>
          <w:lang w:eastAsia="ko-KR"/>
        </w:rPr>
        <w:t>Command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2A561CD2" w:rsidR="00473246" w:rsidRDefault="005B7B94" w:rsidP="00F40112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옮기려고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</w:t>
      </w:r>
      <w:r w:rsidRPr="00C4634B">
        <w:rPr>
          <w:rFonts w:hint="eastAsia"/>
          <w:b/>
          <w:bCs/>
          <w:lang w:eastAsia="ko-KR"/>
        </w:rPr>
        <w:t xml:space="preserve">it </w:t>
      </w:r>
      <w:r w:rsidRPr="00C4634B">
        <w:rPr>
          <w:b/>
          <w:bCs/>
          <w:lang w:eastAsia="ko-KR"/>
        </w:rPr>
        <w:t xml:space="preserve">push </w:t>
      </w:r>
      <w:proofErr w:type="gramStart"/>
      <w:r w:rsidRPr="00C4634B">
        <w:rPr>
          <w:b/>
          <w:bCs/>
          <w:lang w:eastAsia="ko-KR"/>
        </w:rPr>
        <w:t>origin :feature</w:t>
      </w:r>
      <w:proofErr w:type="gramEnd"/>
      <w:r w:rsidRPr="00C4634B">
        <w:rPr>
          <w:b/>
          <w:bCs/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688D101D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06B008E6" w14:textId="5FAF5B35" w:rsidR="00C3078A" w:rsidRDefault="00C3078A" w:rsidP="008F4285">
      <w:pPr>
        <w:rPr>
          <w:lang w:eastAsia="ko-KR"/>
        </w:rPr>
      </w:pPr>
      <w:r>
        <w:rPr>
          <w:lang w:eastAsia="ko-KR"/>
        </w:rPr>
        <w:t>example&gt;</w:t>
      </w:r>
    </w:p>
    <w:p w14:paraId="02DB4DDA" w14:textId="5E6FD199" w:rsidR="00C3078A" w:rsidRDefault="00C3078A" w:rsidP="008F4285">
      <w:pPr>
        <w:rPr>
          <w:lang w:eastAsia="ko-KR"/>
        </w:rPr>
      </w:pPr>
      <w:r>
        <w:rPr>
          <w:lang w:eastAsia="ko-KR"/>
        </w:rPr>
        <w:t>git rebase master</w:t>
      </w:r>
      <w:r>
        <w:rPr>
          <w:lang w:eastAsia="ko-KR"/>
        </w:rPr>
        <w:br/>
        <w:t>CONFLICT solve</w:t>
      </w:r>
      <w:r>
        <w:rPr>
          <w:lang w:eastAsia="ko-KR"/>
        </w:rPr>
        <w:br/>
        <w:t>git add myfile.txt</w:t>
      </w:r>
      <w:r>
        <w:rPr>
          <w:lang w:eastAsia="ko-KR"/>
        </w:rPr>
        <w:br/>
        <w:t xml:space="preserve">git rebase --continue (commit </w:t>
      </w:r>
      <w:r>
        <w:rPr>
          <w:rFonts w:hint="eastAsia"/>
          <w:lang w:eastAsia="ko-KR"/>
        </w:rPr>
        <w:t>대신</w:t>
      </w:r>
      <w:r>
        <w:rPr>
          <w:lang w:eastAsia="ko-KR"/>
        </w:rPr>
        <w:t>)</w:t>
      </w:r>
      <w:r>
        <w:rPr>
          <w:lang w:eastAsia="ko-KR"/>
        </w:rPr>
        <w:br/>
        <w:t>git checkout master</w:t>
      </w:r>
      <w:r>
        <w:rPr>
          <w:lang w:eastAsia="ko-KR"/>
        </w:rPr>
        <w:br/>
        <w:t>git merge issue3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131419D" w:rsidR="00117484" w:rsidRDefault="00077FB4" w:rsidP="00F40112">
      <w:pPr>
        <w:rPr>
          <w:lang w:eastAsia="ko-KR"/>
        </w:rPr>
      </w:pP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3342400E" w:rsidR="00A26D78" w:rsidRDefault="00262645" w:rsidP="007C6465">
      <w:pPr>
        <w:rPr>
          <w:lang w:eastAsia="ko-KR"/>
        </w:rPr>
      </w:pPr>
      <w:r>
        <w:rPr>
          <w:lang w:eastAsia="ko-KR"/>
        </w:rPr>
        <w:t>example&gt;</w:t>
      </w:r>
    </w:p>
    <w:p w14:paraId="0FA03A1F" w14:textId="71FC1939" w:rsidR="00262645" w:rsidRDefault="00262645" w:rsidP="007C6465">
      <w:pPr>
        <w:rPr>
          <w:lang w:eastAsia="ko-KR"/>
        </w:rPr>
      </w:pPr>
      <w:r>
        <w:rPr>
          <w:lang w:eastAsia="ko-KR"/>
        </w:rPr>
        <w:t>git tag apple</w:t>
      </w:r>
      <w:r>
        <w:rPr>
          <w:lang w:eastAsia="ko-KR"/>
        </w:rPr>
        <w:br/>
        <w:t>git log --decorate</w:t>
      </w: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7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7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8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8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9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9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0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0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1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1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2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2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3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3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4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4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5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5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6" w:name="_리모트_저장소"/>
      <w:bookmarkStart w:id="17" w:name="_Toc29491398"/>
      <w:bookmarkEnd w:id="16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7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8" w:name="_Toc29491399"/>
      <w:r>
        <w:rPr>
          <w:rFonts w:hint="eastAsia"/>
          <w:lang w:eastAsia="ko-KR"/>
        </w:rPr>
        <w:t>태그</w:t>
      </w:r>
      <w:bookmarkEnd w:id="18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19" w:name="_Toc29491400"/>
      <w:proofErr w:type="spellStart"/>
      <w:r>
        <w:rPr>
          <w:rFonts w:hint="eastAsia"/>
          <w:lang w:eastAsia="ko-KR"/>
        </w:rPr>
        <w:t>브랜치</w:t>
      </w:r>
      <w:bookmarkEnd w:id="19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0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0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1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1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2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2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3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3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4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5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5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6" w:name="_Toc29491407"/>
      <w:r>
        <w:rPr>
          <w:lang w:eastAsia="ko-KR"/>
        </w:rPr>
        <w:t>HEAD</w:t>
      </w:r>
      <w:bookmarkEnd w:id="26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7" w:name="_Toc29491408"/>
      <w:r>
        <w:rPr>
          <w:lang w:eastAsia="ko-KR"/>
        </w:rPr>
        <w:t>Tools</w:t>
      </w:r>
      <w:bookmarkEnd w:id="27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8" w:name="_Toc29491409"/>
      <w:r>
        <w:rPr>
          <w:lang w:eastAsia="ko-KR"/>
        </w:rPr>
        <w:t>Beyond Compare</w:t>
      </w:r>
      <w:bookmarkEnd w:id="28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9" w:name="_Toc21592086"/>
      <w:bookmarkStart w:id="30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9"/>
      <w:bookmarkEnd w:id="3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1" w:name="_Toc21592087"/>
      <w:bookmarkStart w:id="32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1"/>
      <w:bookmarkEnd w:id="32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2C0E0FD6" w:rsidR="00C952EC" w:rsidRDefault="00C952EC" w:rsidP="00396DA3">
      <w:pPr>
        <w:rPr>
          <w:lang w:eastAsia="ko-KR"/>
        </w:rPr>
      </w:pPr>
    </w:p>
    <w:p w14:paraId="32825B23" w14:textId="5C4A8859" w:rsidR="00F76B30" w:rsidRDefault="00F76B30" w:rsidP="00F76B30">
      <w:pPr>
        <w:pStyle w:val="2"/>
        <w:rPr>
          <w:lang w:eastAsia="ko-KR"/>
        </w:rPr>
      </w:pPr>
      <w:r>
        <w:rPr>
          <w:lang w:eastAsia="ko-KR"/>
        </w:rPr>
        <w:t xml:space="preserve">Error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(</w:t>
      </w:r>
      <w:r>
        <w:rPr>
          <w:lang w:eastAsia="ko-KR"/>
        </w:rPr>
        <w:t>clone or push)</w:t>
      </w:r>
    </w:p>
    <w:p w14:paraId="0A9F8086" w14:textId="1E9F3132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password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C2F19FD" w14:textId="60F1D593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토큰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Settings &gt;</w:t>
      </w:r>
      <w:proofErr w:type="gramEnd"/>
      <w:r>
        <w:rPr>
          <w:lang w:eastAsia="ko-KR"/>
        </w:rPr>
        <w:t xml:space="preserve"> Developer settings &gt; Personal access tokens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Generate new token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</w:p>
    <w:p w14:paraId="389B5AAB" w14:textId="5DB21326" w:rsidR="00F76B30" w:rsidRDefault="00F76B30" w:rsidP="00396DA3">
      <w:pPr>
        <w:rPr>
          <w:lang w:eastAsia="ko-KR"/>
        </w:rPr>
      </w:pPr>
      <w:hyperlink r:id="rId87" w:history="1">
        <w:r w:rsidRPr="00F41642">
          <w:rPr>
            <w:rStyle w:val="a6"/>
            <w:lang w:eastAsia="ko-KR"/>
          </w:rPr>
          <w:t>https://curryyou.tistory.com/344</w:t>
        </w:r>
      </w:hyperlink>
    </w:p>
    <w:p w14:paraId="44014661" w14:textId="77777777" w:rsidR="00F76B30" w:rsidRDefault="00F76B30" w:rsidP="00396DA3">
      <w:pPr>
        <w:rPr>
          <w:lang w:eastAsia="ko-KR"/>
        </w:rPr>
      </w:pPr>
      <w:bookmarkStart w:id="33" w:name="_GoBack"/>
      <w:bookmarkEnd w:id="33"/>
    </w:p>
    <w:p w14:paraId="6E863FC2" w14:textId="2F48E99E" w:rsidR="00F76B30" w:rsidRDefault="00F76B30" w:rsidP="00396DA3">
      <w:pPr>
        <w:rPr>
          <w:lang w:eastAsia="ko-KR"/>
        </w:rPr>
      </w:pPr>
    </w:p>
    <w:p w14:paraId="1B371ADB" w14:textId="77777777" w:rsidR="00F76B30" w:rsidRPr="003364FB" w:rsidRDefault="00F76B30" w:rsidP="00396DA3">
      <w:pPr>
        <w:rPr>
          <w:lang w:eastAsia="ko-KR"/>
        </w:rPr>
      </w:pPr>
    </w:p>
    <w:sectPr w:rsidR="00F76B30" w:rsidRPr="003364FB" w:rsidSect="002E5997">
      <w:headerReference w:type="default" r:id="rId88"/>
      <w:footerReference w:type="default" r:id="rId8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B92878" w14:textId="77777777" w:rsidR="00A175DC" w:rsidRDefault="00A175DC" w:rsidP="00A33843">
      <w:pPr>
        <w:spacing w:after="0" w:line="240" w:lineRule="auto"/>
      </w:pPr>
      <w:r>
        <w:separator/>
      </w:r>
    </w:p>
  </w:endnote>
  <w:endnote w:type="continuationSeparator" w:id="0">
    <w:p w14:paraId="32790F4F" w14:textId="77777777" w:rsidR="00A175DC" w:rsidRDefault="00A175DC" w:rsidP="00A33843">
      <w:pPr>
        <w:spacing w:after="0" w:line="240" w:lineRule="auto"/>
      </w:pPr>
      <w:r>
        <w:continuationSeparator/>
      </w:r>
    </w:p>
  </w:endnote>
  <w:endnote w:type="continuationNotice" w:id="1">
    <w:p w14:paraId="4BC16030" w14:textId="77777777" w:rsidR="00A175DC" w:rsidRDefault="00A175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F657D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F657DF" w:rsidRPr="003F3259" w:rsidRDefault="00F657D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F657DF" w:rsidRPr="003F3259" w:rsidRDefault="00F657D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F657DF" w:rsidRPr="00AB710B" w:rsidRDefault="00F657D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F657DF" w:rsidRPr="003F3259" w:rsidRDefault="00F657D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F657D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F657D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F657DF" w:rsidRPr="000311E3" w:rsidRDefault="00F657D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F657DF" w14:paraId="7AFC072F" w14:textId="77777777" w:rsidTr="001A0EF6">
      <w:tc>
        <w:tcPr>
          <w:tcW w:w="9540" w:type="dxa"/>
          <w:gridSpan w:val="2"/>
        </w:tcPr>
        <w:p w14:paraId="7AFC072D" w14:textId="77777777" w:rsidR="00F657DF" w:rsidRPr="001A0EF6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F657DF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F657DF" w14:paraId="7AFC0732" w14:textId="77777777" w:rsidTr="001A0EF6">
      <w:tc>
        <w:tcPr>
          <w:tcW w:w="5580" w:type="dxa"/>
        </w:tcPr>
        <w:p w14:paraId="7AFC0730" w14:textId="77777777" w:rsidR="00F657DF" w:rsidRDefault="00F657D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F657DF" w:rsidRDefault="00F657D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A175DC">
            <w:fldChar w:fldCharType="begin"/>
          </w:r>
          <w:r w:rsidR="00A175DC">
            <w:instrText xml:space="preserve"> NUMPA</w:instrText>
          </w:r>
          <w:r w:rsidR="00A175DC">
            <w:instrText xml:space="preserve">GES  \* Arabic  \* MERGEFORMAT </w:instrText>
          </w:r>
          <w:r w:rsidR="00A175DC">
            <w:fldChar w:fldCharType="separate"/>
          </w:r>
          <w:r>
            <w:rPr>
              <w:noProof/>
            </w:rPr>
            <w:t>66</w:t>
          </w:r>
          <w:r w:rsidR="00A175DC">
            <w:rPr>
              <w:noProof/>
            </w:rPr>
            <w:fldChar w:fldCharType="end"/>
          </w:r>
        </w:p>
      </w:tc>
    </w:tr>
  </w:tbl>
  <w:p w14:paraId="7AFC0733" w14:textId="77777777" w:rsidR="00F657DF" w:rsidRPr="004906B9" w:rsidRDefault="00F657D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0C131" w14:textId="77777777" w:rsidR="00A175DC" w:rsidRDefault="00A175DC" w:rsidP="00A33843">
      <w:pPr>
        <w:spacing w:after="0" w:line="240" w:lineRule="auto"/>
      </w:pPr>
      <w:r>
        <w:separator/>
      </w:r>
    </w:p>
  </w:footnote>
  <w:footnote w:type="continuationSeparator" w:id="0">
    <w:p w14:paraId="76F2C06C" w14:textId="77777777" w:rsidR="00A175DC" w:rsidRDefault="00A175DC" w:rsidP="00A33843">
      <w:pPr>
        <w:spacing w:after="0" w:line="240" w:lineRule="auto"/>
      </w:pPr>
      <w:r>
        <w:continuationSeparator/>
      </w:r>
    </w:p>
  </w:footnote>
  <w:footnote w:type="continuationNotice" w:id="1">
    <w:p w14:paraId="21EE5CC5" w14:textId="77777777" w:rsidR="00A175DC" w:rsidRDefault="00A175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F657DF" w:rsidRPr="00385CAB" w:rsidRDefault="00F657D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F657DF" w:rsidRDefault="00F657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E758CD"/>
    <w:multiLevelType w:val="hybridMultilevel"/>
    <w:tmpl w:val="FD86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77FB4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842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5D7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439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45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A25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7AB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46F1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2689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4CC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A34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B7B94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5DE1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0E9F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2E2E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3E1"/>
    <w:rsid w:val="007A4AA7"/>
    <w:rsid w:val="007A5132"/>
    <w:rsid w:val="007A5234"/>
    <w:rsid w:val="007A54C5"/>
    <w:rsid w:val="007A5F3E"/>
    <w:rsid w:val="007B1EC8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C6516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19D1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C84"/>
    <w:rsid w:val="00932600"/>
    <w:rsid w:val="00932FF4"/>
    <w:rsid w:val="009335EF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4214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5DC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877FE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6A5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078A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34B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077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57DF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6B30"/>
    <w:rsid w:val="00F7721C"/>
    <w:rsid w:val="00F802BE"/>
    <w:rsid w:val="00F808A8"/>
    <w:rsid w:val="00F818AE"/>
    <w:rsid w:val="00F8201D"/>
    <w:rsid w:val="00F8214F"/>
    <w:rsid w:val="00F82BAD"/>
    <w:rsid w:val="00F83595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31">
    <w:name w:val="확인되지 않은 멘션3"/>
    <w:basedOn w:val="a0"/>
    <w:uiPriority w:val="99"/>
    <w:semiHidden/>
    <w:unhideWhenUsed/>
    <w:rsid w:val="00BE111C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F76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github.com/chaconinc/DbConnector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ngguKang/test-1.git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hyperlink" Target="https://curryyou.tistory.com/344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kangsanggu74@gmail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header" Target="header1.xml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028F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34BCB"/>
    <w:rsid w:val="00947F20"/>
    <w:rsid w:val="009521AB"/>
    <w:rsid w:val="00954929"/>
    <w:rsid w:val="00975433"/>
    <w:rsid w:val="009815BD"/>
    <w:rsid w:val="00982AC7"/>
    <w:rsid w:val="009A0AD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E6685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6DF837-6C19-4BD0-8840-077DB1AE1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90</TotalTime>
  <Pages>69</Pages>
  <Words>8729</Words>
  <Characters>49761</Characters>
  <Application>Microsoft Office Word</Application>
  <DocSecurity>0</DocSecurity>
  <Lines>414</Lines>
  <Paragraphs>116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18</cp:revision>
  <cp:lastPrinted>2016-05-11T05:52:00Z</cp:lastPrinted>
  <dcterms:created xsi:type="dcterms:W3CDTF">2020-02-25T11:29:00Z</dcterms:created>
  <dcterms:modified xsi:type="dcterms:W3CDTF">2022-01-13T13:06:00Z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