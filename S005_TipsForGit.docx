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E02C2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E02C2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E02C2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E02C2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E02C2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E02C2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E02C2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E02C2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E02C2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151F1F31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65FC63A1" w14:textId="0EBEE1B6" w:rsidR="0091061F" w:rsidRDefault="0091061F" w:rsidP="00F40112">
      <w:pPr>
        <w:rPr>
          <w:lang w:eastAsia="ko-KR"/>
        </w:rPr>
      </w:pPr>
      <w:r>
        <w:rPr>
          <w:lang w:eastAsia="ko-KR"/>
        </w:rPr>
        <w:t>[-patch]:</w:t>
      </w:r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7D3FC9E2" w14:textId="620765B6" w:rsidR="00CB4744" w:rsidRDefault="00CB4744" w:rsidP="00F40112">
      <w:pPr>
        <w:rPr>
          <w:lang w:eastAsia="ko-KR"/>
        </w:rPr>
      </w:pPr>
      <w:r>
        <w:rPr>
          <w:lang w:eastAsia="ko-KR"/>
        </w:rPr>
        <w:t>[-</w:t>
      </w:r>
      <w:r w:rsidR="00D30D8F">
        <w:rPr>
          <w:lang w:eastAsia="ko-KR"/>
        </w:rPr>
        <w:t>-</w:t>
      </w:r>
      <w:r>
        <w:rPr>
          <w:lang w:eastAsia="ko-KR"/>
        </w:rPr>
        <w:t xml:space="preserve">all]: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0BF9E4B0" w:rsidR="00E94A07" w:rsidRDefault="0031654E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</w:p>
    <w:p w14:paraId="0CC6D97B" w14:textId="69E4549A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rFonts w:hint="eastAsia"/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proofErr w:type="spellStart"/>
        <w:r w:rsidR="00BC3DFA" w:rsidRPr="00BC3DFA">
          <w:rPr>
            <w:rStyle w:val="a6"/>
            <w:lang w:eastAsia="ko-KR"/>
          </w:rPr>
          <w:t>리모트</w:t>
        </w:r>
        <w:proofErr w:type="spellEnd"/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4715115A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알려달라는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7B0948FA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27A16D0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lastRenderedPageBreak/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7114BBB" w14:textId="784BCFA8" w:rsidR="002858D6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lastRenderedPageBreak/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78BEA915" w:rsidR="00FD29BA" w:rsidRDefault="00FD29BA" w:rsidP="00F40112">
      <w:pPr>
        <w:rPr>
          <w:rFonts w:hint="eastAsia"/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0A6717CD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329BD95A" w:rsidR="00DE7F30" w:rsidRDefault="00DE7F30" w:rsidP="00DE7F30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ubmodule</w:t>
      </w:r>
    </w:p>
    <w:p w14:paraId="3284FCF9" w14:textId="3FC6099F" w:rsidR="00DE7F30" w:rsidRDefault="00D20358" w:rsidP="007C6465">
      <w:pPr>
        <w:rPr>
          <w:lang w:eastAsia="ko-KR"/>
        </w:rPr>
      </w:pPr>
      <w:r>
        <w:rPr>
          <w:lang w:eastAsia="ko-KR"/>
        </w:rPr>
        <w:t>git submodule status</w:t>
      </w:r>
    </w:p>
    <w:p w14:paraId="2B6BEBA2" w14:textId="77777777" w:rsidR="00D20358" w:rsidRDefault="00D20358" w:rsidP="007C6465">
      <w:pPr>
        <w:rPr>
          <w:lang w:eastAsia="ko-KR"/>
        </w:rPr>
      </w:pPr>
      <w:bookmarkStart w:id="8" w:name="_GoBack"/>
      <w:bookmarkEnd w:id="8"/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353D11A6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9" w:name="_리모트_저장소"/>
      <w:bookmarkEnd w:id="9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88EFEA5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10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1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1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1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90C1FB" w14:textId="77777777" w:rsidR="00E02C23" w:rsidRDefault="00E02C23" w:rsidP="00A33843">
      <w:pPr>
        <w:spacing w:after="0" w:line="240" w:lineRule="auto"/>
      </w:pPr>
      <w:r>
        <w:separator/>
      </w:r>
    </w:p>
  </w:endnote>
  <w:endnote w:type="continuationSeparator" w:id="0">
    <w:p w14:paraId="50F54A14" w14:textId="77777777" w:rsidR="00E02C23" w:rsidRDefault="00E02C23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E02C23">
            <w:fldChar w:fldCharType="begin"/>
          </w:r>
          <w:r w:rsidR="00E02C23">
            <w:instrText xml:space="preserve"> NUMPAGES  \* Arabic  \* MERGEFORMAT </w:instrText>
          </w:r>
          <w:r w:rsidR="00E02C23">
            <w:fldChar w:fldCharType="separate"/>
          </w:r>
          <w:r w:rsidR="00735175">
            <w:rPr>
              <w:noProof/>
            </w:rPr>
            <w:t>7</w:t>
          </w:r>
          <w:r w:rsidR="00E02C23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9D52C" w14:textId="77777777" w:rsidR="00E02C23" w:rsidRDefault="00E02C23" w:rsidP="00A33843">
      <w:pPr>
        <w:spacing w:after="0" w:line="240" w:lineRule="auto"/>
      </w:pPr>
      <w:r>
        <w:separator/>
      </w:r>
    </w:p>
  </w:footnote>
  <w:footnote w:type="continuationSeparator" w:id="0">
    <w:p w14:paraId="1827DB8C" w14:textId="77777777" w:rsidR="00E02C23" w:rsidRDefault="00E02C23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CC9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58D6"/>
    <w:rsid w:val="002868C1"/>
    <w:rsid w:val="002871B5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6D10"/>
    <w:rsid w:val="0091061F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9BA"/>
    <w:rsid w:val="00FD2DF7"/>
    <w:rsid w:val="00FD40FF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BC3D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FD36314F-F924-4F3B-8C12-C6E83854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133</TotalTime>
  <Pages>1</Pages>
  <Words>966</Words>
  <Characters>5508</Characters>
  <Application>Microsoft Office Word</Application>
  <DocSecurity>0</DocSecurity>
  <Lines>45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14</cp:revision>
  <cp:lastPrinted>2016-05-11T05:52:00Z</cp:lastPrinted>
  <dcterms:created xsi:type="dcterms:W3CDTF">2019-10-28T04:25:00Z</dcterms:created>
  <dcterms:modified xsi:type="dcterms:W3CDTF">2019-10-28T11:49:00Z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