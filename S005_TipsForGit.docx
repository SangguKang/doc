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700E9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700E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700E9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700E9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700E9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700E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1561FEF5" w:rsidR="007954A6" w:rsidRDefault="007954A6" w:rsidP="00954214">
      <w:pPr>
        <w:jc w:val="center"/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305EC36D" w:rsid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E7BEDDC" w14:textId="78B80190" w:rsidR="00A877FE" w:rsidRDefault="00A877FE" w:rsidP="00A877FE">
      <w:pPr>
        <w:pStyle w:val="3"/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원복하기</w:t>
      </w:r>
    </w:p>
    <w:p w14:paraId="57FD74C2" w14:textId="6BCB6F76" w:rsidR="00A877FE" w:rsidRDefault="00A877FE" w:rsidP="00A877FE">
      <w:pPr>
        <w:rPr>
          <w:lang w:eastAsia="ko-KR"/>
        </w:rPr>
      </w:pPr>
      <w:r>
        <w:rPr>
          <w:lang w:eastAsia="ko-KR"/>
        </w:rPr>
        <w:t>git reset --hard HEAD~~</w:t>
      </w:r>
    </w:p>
    <w:p w14:paraId="767FF1F5" w14:textId="56AC4872" w:rsid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bookmarkStart w:id="4" w:name="_GoBack"/>
      <w:bookmarkEnd w:id="4"/>
    </w:p>
    <w:p w14:paraId="4620EC32" w14:textId="6881D60C" w:rsidR="00A877FE" w:rsidRP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--hard ORIG_HEAD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lastRenderedPageBreak/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lastRenderedPageBreak/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2677" w14:textId="52CCFE2C" w:rsidR="00407984" w:rsidRDefault="00407984" w:rsidP="00394C36">
      <w:pPr>
        <w:rPr>
          <w:lang w:eastAsia="ko-KR"/>
        </w:rPr>
      </w:pPr>
    </w:p>
    <w:p w14:paraId="1D3FBBF2" w14:textId="132E66EE" w:rsidR="00407984" w:rsidRDefault="00407984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lastRenderedPageBreak/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lastRenderedPageBreak/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2A561CD2" w:rsidR="00473246" w:rsidRDefault="005B7B94" w:rsidP="00F40112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옮기려고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lastRenderedPageBreak/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lastRenderedPageBreak/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688D101D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06B008E6" w14:textId="5FAF5B35" w:rsidR="00C3078A" w:rsidRDefault="00C3078A" w:rsidP="008F4285">
      <w:pPr>
        <w:rPr>
          <w:lang w:eastAsia="ko-KR"/>
        </w:rPr>
      </w:pPr>
      <w:r>
        <w:rPr>
          <w:lang w:eastAsia="ko-KR"/>
        </w:rPr>
        <w:t>example&gt;</w:t>
      </w:r>
    </w:p>
    <w:p w14:paraId="02DB4DDA" w14:textId="5E6FD199" w:rsidR="00C3078A" w:rsidRDefault="00C3078A" w:rsidP="008F4285">
      <w:pPr>
        <w:rPr>
          <w:lang w:eastAsia="ko-KR"/>
        </w:rPr>
      </w:pPr>
      <w:r>
        <w:rPr>
          <w:lang w:eastAsia="ko-KR"/>
        </w:rPr>
        <w:t>git rebase master</w:t>
      </w:r>
      <w:r>
        <w:rPr>
          <w:lang w:eastAsia="ko-KR"/>
        </w:rPr>
        <w:br/>
        <w:t>CONFLICT solve</w:t>
      </w:r>
      <w:r>
        <w:rPr>
          <w:lang w:eastAsia="ko-KR"/>
        </w:rPr>
        <w:br/>
        <w:t>git add myfile.txt</w:t>
      </w:r>
      <w:r>
        <w:rPr>
          <w:lang w:eastAsia="ko-KR"/>
        </w:rPr>
        <w:br/>
        <w:t xml:space="preserve">git rebase --continue (commit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>)</w:t>
      </w:r>
      <w:r>
        <w:rPr>
          <w:lang w:eastAsia="ko-KR"/>
        </w:rPr>
        <w:br/>
        <w:t>git checkout master</w:t>
      </w:r>
      <w:r>
        <w:rPr>
          <w:lang w:eastAsia="ko-KR"/>
        </w:rPr>
        <w:br/>
        <w:t>git merge issue3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131419D" w:rsidR="00117484" w:rsidRDefault="00077FB4" w:rsidP="00F40112">
      <w:pPr>
        <w:rPr>
          <w:lang w:eastAsia="ko-KR"/>
        </w:rPr>
      </w:pP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3342400E" w:rsidR="00A26D78" w:rsidRDefault="00262645" w:rsidP="007C6465">
      <w:pPr>
        <w:rPr>
          <w:lang w:eastAsia="ko-KR"/>
        </w:rPr>
      </w:pPr>
      <w:r>
        <w:rPr>
          <w:lang w:eastAsia="ko-KR"/>
        </w:rPr>
        <w:t>example&gt;</w:t>
      </w:r>
    </w:p>
    <w:p w14:paraId="0FA03A1F" w14:textId="71FC1939" w:rsidR="00262645" w:rsidRDefault="00262645" w:rsidP="007C6465">
      <w:pPr>
        <w:rPr>
          <w:lang w:eastAsia="ko-KR"/>
        </w:rPr>
      </w:pPr>
      <w:r>
        <w:rPr>
          <w:lang w:eastAsia="ko-KR"/>
        </w:rPr>
        <w:t>git tag apple</w:t>
      </w:r>
      <w:r>
        <w:rPr>
          <w:lang w:eastAsia="ko-KR"/>
        </w:rPr>
        <w:br/>
        <w:t>git log --decorate</w:t>
      </w: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87"/>
      <w:footerReference w:type="default" r:id="rId8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946B3D" w14:textId="77777777" w:rsidR="003646F1" w:rsidRDefault="003646F1" w:rsidP="00A33843">
      <w:pPr>
        <w:spacing w:after="0" w:line="240" w:lineRule="auto"/>
      </w:pPr>
      <w:r>
        <w:separator/>
      </w:r>
    </w:p>
  </w:endnote>
  <w:endnote w:type="continuationSeparator" w:id="0">
    <w:p w14:paraId="2F95970D" w14:textId="77777777" w:rsidR="003646F1" w:rsidRDefault="003646F1" w:rsidP="00A33843">
      <w:pPr>
        <w:spacing w:after="0" w:line="240" w:lineRule="auto"/>
      </w:pPr>
      <w:r>
        <w:continuationSeparator/>
      </w:r>
    </w:p>
  </w:endnote>
  <w:endnote w:type="continuationNotice" w:id="1">
    <w:p w14:paraId="179C5248" w14:textId="77777777" w:rsidR="003646F1" w:rsidRDefault="003646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700E9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700E9F" w:rsidRPr="003F3259" w:rsidRDefault="00700E9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700E9F" w:rsidRPr="003F3259" w:rsidRDefault="00700E9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700E9F" w:rsidRPr="00AB710B" w:rsidRDefault="00700E9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700E9F" w:rsidRPr="003F3259" w:rsidRDefault="00700E9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700E9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700E9F" w:rsidRPr="003F3259" w:rsidRDefault="00700E9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700E9F" w:rsidRPr="003F3259" w:rsidRDefault="00700E9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700E9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700E9F" w:rsidRPr="003F3259" w:rsidRDefault="00700E9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700E9F" w:rsidRPr="000311E3" w:rsidRDefault="00700E9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700E9F" w14:paraId="7AFC072F" w14:textId="77777777" w:rsidTr="001A0EF6">
      <w:tc>
        <w:tcPr>
          <w:tcW w:w="9540" w:type="dxa"/>
          <w:gridSpan w:val="2"/>
        </w:tcPr>
        <w:p w14:paraId="7AFC072D" w14:textId="77777777" w:rsidR="00700E9F" w:rsidRPr="001A0EF6" w:rsidRDefault="00700E9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700E9F" w:rsidRDefault="00700E9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700E9F" w14:paraId="7AFC0732" w14:textId="77777777" w:rsidTr="001A0EF6">
      <w:tc>
        <w:tcPr>
          <w:tcW w:w="5580" w:type="dxa"/>
        </w:tcPr>
        <w:p w14:paraId="7AFC0730" w14:textId="77777777" w:rsidR="00700E9F" w:rsidRDefault="00700E9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700E9F" w:rsidRDefault="00700E9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66</w:t>
            </w:r>
          </w:fldSimple>
        </w:p>
      </w:tc>
    </w:tr>
  </w:tbl>
  <w:p w14:paraId="7AFC0733" w14:textId="77777777" w:rsidR="00700E9F" w:rsidRPr="004906B9" w:rsidRDefault="00700E9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4883BF" w14:textId="77777777" w:rsidR="003646F1" w:rsidRDefault="003646F1" w:rsidP="00A33843">
      <w:pPr>
        <w:spacing w:after="0" w:line="240" w:lineRule="auto"/>
      </w:pPr>
      <w:r>
        <w:separator/>
      </w:r>
    </w:p>
  </w:footnote>
  <w:footnote w:type="continuationSeparator" w:id="0">
    <w:p w14:paraId="00D6F45F" w14:textId="77777777" w:rsidR="003646F1" w:rsidRDefault="003646F1" w:rsidP="00A33843">
      <w:pPr>
        <w:spacing w:after="0" w:line="240" w:lineRule="auto"/>
      </w:pPr>
      <w:r>
        <w:continuationSeparator/>
      </w:r>
    </w:p>
  </w:footnote>
  <w:footnote w:type="continuationNotice" w:id="1">
    <w:p w14:paraId="59E66803" w14:textId="77777777" w:rsidR="003646F1" w:rsidRDefault="003646F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7386E208" w:rsidR="00700E9F" w:rsidRPr="00385CAB" w:rsidRDefault="00700E9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700E9F" w:rsidRDefault="00700E9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77FB4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45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46F1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B7B94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0E9F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4214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877FE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078A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721C"/>
    <w:rsid w:val="00F802BE"/>
    <w:rsid w:val="00F808A8"/>
    <w:rsid w:val="00F818AE"/>
    <w:rsid w:val="00F8201D"/>
    <w:rsid w:val="00F8214F"/>
    <w:rsid w:val="00F82BAD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glossaryDocument" Target="glossary/document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028F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15F18398-A6B3-4C4E-A2A8-62F1DBA10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54</TotalTime>
  <Pages>67</Pages>
  <Words>8618</Words>
  <Characters>49127</Characters>
  <Application>Microsoft Office Word</Application>
  <DocSecurity>0</DocSecurity>
  <Lines>409</Lines>
  <Paragraphs>115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</cp:revision>
  <cp:lastPrinted>2016-05-11T05:52:00Z</cp:lastPrinted>
  <dcterms:created xsi:type="dcterms:W3CDTF">2020-02-25T11:29:00Z</dcterms:created>
  <dcterms:modified xsi:type="dcterms:W3CDTF">2020-02-25T11:29:00Z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