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4B656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4B656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4B656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4B656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4B656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4B656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4B656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4B656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4B656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5CEF343C" w:rsidR="00D25CEE" w:rsidRDefault="00D25CEE" w:rsidP="006C0865">
      <w:pPr>
        <w:rPr>
          <w:lang w:eastAsia="ko-KR"/>
        </w:rPr>
      </w:pPr>
    </w:p>
    <w:p w14:paraId="5FB3DA0E" w14:textId="79EC6F32" w:rsidR="00FD38AC" w:rsidRDefault="00FD38AC" w:rsidP="006C0865">
      <w:pPr>
        <w:rPr>
          <w:lang w:eastAsia="ko-KR"/>
        </w:rPr>
      </w:pPr>
    </w:p>
    <w:p w14:paraId="7E72BF74" w14:textId="77777777" w:rsidR="00FD38AC" w:rsidRDefault="00FD38AC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11CDAD8D" w14:textId="522B6874" w:rsidR="00E33CEE" w:rsidRDefault="00F40112" w:rsidP="00FD38AC">
      <w:pPr>
        <w:pStyle w:val="2"/>
        <w:rPr>
          <w:lang w:eastAsia="ko-KR"/>
        </w:rPr>
      </w:pPr>
      <w:bookmarkStart w:id="6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lastRenderedPageBreak/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lastRenderedPageBreak/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lastRenderedPageBreak/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18BF4358" w:rsidR="00A26D78" w:rsidRDefault="00A26D78" w:rsidP="007C6465">
      <w:pPr>
        <w:rPr>
          <w:lang w:eastAsia="ko-KR"/>
        </w:rPr>
      </w:pPr>
    </w:p>
    <w:p w14:paraId="7C874156" w14:textId="24FD40D7" w:rsidR="00B208E7" w:rsidRDefault="00B208E7" w:rsidP="00B208E7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687506CC" w14:textId="1E1334BD" w:rsidR="00A26D78" w:rsidRDefault="00A26D78" w:rsidP="007C6465">
      <w:pPr>
        <w:rPr>
          <w:lang w:eastAsia="ko-KR"/>
        </w:rPr>
      </w:pPr>
    </w:p>
    <w:p w14:paraId="61DB0303" w14:textId="0AE6BECB" w:rsidR="00B208E7" w:rsidRDefault="00B208E7" w:rsidP="007C6465">
      <w:pPr>
        <w:rPr>
          <w:lang w:eastAsia="ko-KR"/>
        </w:rPr>
      </w:pPr>
    </w:p>
    <w:p w14:paraId="513237E1" w14:textId="6A001E2B" w:rsidR="00B208E7" w:rsidRDefault="00B208E7" w:rsidP="007C6465">
      <w:pPr>
        <w:rPr>
          <w:lang w:eastAsia="ko-KR"/>
        </w:rPr>
      </w:pPr>
    </w:p>
    <w:p w14:paraId="21924099" w14:textId="24F71303" w:rsidR="00B208E7" w:rsidRDefault="00B208E7" w:rsidP="007C6465">
      <w:pPr>
        <w:rPr>
          <w:lang w:eastAsia="ko-KR"/>
        </w:rPr>
      </w:pPr>
    </w:p>
    <w:p w14:paraId="35A114AF" w14:textId="0A805253" w:rsidR="00B208E7" w:rsidRDefault="00B208E7" w:rsidP="007C6465">
      <w:pPr>
        <w:rPr>
          <w:lang w:eastAsia="ko-KR"/>
        </w:rPr>
      </w:pPr>
    </w:p>
    <w:p w14:paraId="77E2FBA3" w14:textId="4943975F" w:rsidR="00B208E7" w:rsidRDefault="00B208E7" w:rsidP="007C6465">
      <w:pPr>
        <w:rPr>
          <w:lang w:eastAsia="ko-KR"/>
        </w:rPr>
      </w:pPr>
    </w:p>
    <w:p w14:paraId="4113007D" w14:textId="4E83642B" w:rsidR="00B208E7" w:rsidRDefault="00B208E7" w:rsidP="007C6465">
      <w:pPr>
        <w:rPr>
          <w:lang w:eastAsia="ko-KR"/>
        </w:rPr>
      </w:pPr>
    </w:p>
    <w:p w14:paraId="21A6B6D7" w14:textId="43CAB974" w:rsidR="00B208E7" w:rsidRDefault="00B208E7" w:rsidP="007C6465">
      <w:pPr>
        <w:rPr>
          <w:lang w:eastAsia="ko-KR"/>
        </w:rPr>
      </w:pPr>
    </w:p>
    <w:p w14:paraId="53398296" w14:textId="77777777" w:rsidR="00B208E7" w:rsidRDefault="00B208E7" w:rsidP="007C6465">
      <w:pPr>
        <w:rPr>
          <w:rFonts w:hint="eastAsia"/>
          <w:lang w:eastAsia="ko-KR"/>
        </w:rPr>
      </w:pPr>
      <w:bookmarkStart w:id="7" w:name="_GoBack"/>
      <w:bookmarkEnd w:id="7"/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8" w:name="_리모트_저장소"/>
      <w:bookmarkEnd w:id="8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651274E8" w14:textId="01CC9A24" w:rsidR="00B67B37" w:rsidRDefault="00B67B37" w:rsidP="008E3D97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--delete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23BE55" w14:textId="77777777" w:rsidR="004B6568" w:rsidRDefault="004B6568" w:rsidP="00A33843">
      <w:pPr>
        <w:spacing w:after="0" w:line="240" w:lineRule="auto"/>
      </w:pPr>
      <w:r>
        <w:separator/>
      </w:r>
    </w:p>
  </w:endnote>
  <w:endnote w:type="continuationSeparator" w:id="0">
    <w:p w14:paraId="1904EE74" w14:textId="77777777" w:rsidR="004B6568" w:rsidRDefault="004B6568" w:rsidP="00A33843">
      <w:pPr>
        <w:spacing w:after="0" w:line="240" w:lineRule="auto"/>
      </w:pPr>
      <w:r>
        <w:continuationSeparator/>
      </w:r>
    </w:p>
  </w:endnote>
  <w:endnote w:type="continuationNotice" w:id="1">
    <w:p w14:paraId="45AE2A9D" w14:textId="77777777" w:rsidR="004B6568" w:rsidRDefault="004B65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4310689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B208E7">
            <w:rPr>
              <w:noProof/>
              <w:sz w:val="16"/>
              <w:szCs w:val="16"/>
            </w:rPr>
            <w:t>21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4B6568">
            <w:fldChar w:fldCharType="begin"/>
          </w:r>
          <w:r w:rsidR="004B6568">
            <w:instrText xml:space="preserve"> NUMPAGES  \* Arabic  \* MERGEFORMAT </w:instrText>
          </w:r>
          <w:r w:rsidR="004B6568">
            <w:fldChar w:fldCharType="separate"/>
          </w:r>
          <w:r w:rsidR="00B208E7">
            <w:rPr>
              <w:noProof/>
            </w:rPr>
            <w:t>26</w:t>
          </w:r>
          <w:r w:rsidR="004B6568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08939" w14:textId="77777777" w:rsidR="004B6568" w:rsidRDefault="004B6568" w:rsidP="00A33843">
      <w:pPr>
        <w:spacing w:after="0" w:line="240" w:lineRule="auto"/>
      </w:pPr>
      <w:r>
        <w:separator/>
      </w:r>
    </w:p>
  </w:footnote>
  <w:footnote w:type="continuationSeparator" w:id="0">
    <w:p w14:paraId="3B4F0564" w14:textId="77777777" w:rsidR="004B6568" w:rsidRDefault="004B6568" w:rsidP="00A33843">
      <w:pPr>
        <w:spacing w:after="0" w:line="240" w:lineRule="auto"/>
      </w:pPr>
      <w:r>
        <w:continuationSeparator/>
      </w:r>
    </w:p>
  </w:footnote>
  <w:footnote w:type="continuationNotice" w:id="1">
    <w:p w14:paraId="3911A9E6" w14:textId="77777777" w:rsidR="004B6568" w:rsidRDefault="004B65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713DA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00C1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8FA170-2595-45AC-B598-CEA7E612E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456</TotalTime>
  <Pages>1</Pages>
  <Words>1385</Words>
  <Characters>7895</Characters>
  <Application>Microsoft Office Word</Application>
  <DocSecurity>0</DocSecurity>
  <Lines>65</Lines>
  <Paragraphs>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91</cp:revision>
  <cp:lastPrinted>2016-05-11T05:52:00Z</cp:lastPrinted>
  <dcterms:created xsi:type="dcterms:W3CDTF">2019-10-28T04:25:00Z</dcterms:created>
  <dcterms:modified xsi:type="dcterms:W3CDTF">2019-11-18T14:00:00Z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