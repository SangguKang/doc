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FF7D4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FF7D4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FF7D4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FF7D4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FF7D4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FF7D4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작업트리에서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 xml:space="preserve">git </w:t>
      </w:r>
      <w:proofErr w:type="gramStart"/>
      <w:r>
        <w:rPr>
          <w:lang w:eastAsia="ko-KR"/>
        </w:rPr>
        <w:t>revert</w:t>
      </w:r>
      <w:proofErr w:type="gramEnd"/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1740626C" w:rsidR="00727545" w:rsidRPr="00F86B5C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bookmarkStart w:id="4" w:name="_GoBack"/>
      <w:bookmarkEnd w:id="4"/>
    </w:p>
    <w:p w14:paraId="6719691C" w14:textId="54E23FB2" w:rsidR="006C0991" w:rsidRDefault="006C0991" w:rsidP="00394C36">
      <w:pPr>
        <w:rPr>
          <w:lang w:eastAsia="ko-KR"/>
        </w:rPr>
      </w:pPr>
    </w:p>
    <w:p w14:paraId="06B2786B" w14:textId="07C251CE" w:rsidR="006C0991" w:rsidRDefault="006C0991" w:rsidP="00394C36">
      <w:pPr>
        <w:rPr>
          <w:lang w:eastAsia="ko-KR"/>
        </w:rPr>
      </w:pPr>
    </w:p>
    <w:p w14:paraId="44C8F067" w14:textId="6BBB6B78" w:rsidR="006C0991" w:rsidRDefault="006C0991" w:rsidP="00394C36">
      <w:pPr>
        <w:rPr>
          <w:lang w:eastAsia="ko-KR"/>
        </w:rPr>
      </w:pPr>
    </w:p>
    <w:p w14:paraId="1016C273" w14:textId="542E5FF6" w:rsidR="006C0991" w:rsidRDefault="006C0991" w:rsidP="00394C36">
      <w:pPr>
        <w:rPr>
          <w:lang w:eastAsia="ko-KR"/>
        </w:rPr>
      </w:pPr>
    </w:p>
    <w:p w14:paraId="12244453" w14:textId="77777777" w:rsidR="006C0991" w:rsidRDefault="006C0991" w:rsidP="00394C36">
      <w:pPr>
        <w:rPr>
          <w:lang w:eastAsia="ko-KR"/>
        </w:rPr>
      </w:pPr>
    </w:p>
    <w:p w14:paraId="65671ECE" w14:textId="77777777" w:rsidR="009F00BC" w:rsidRDefault="009F00B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lastRenderedPageBreak/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lastRenderedPageBreak/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lastRenderedPageBreak/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1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lastRenderedPageBreak/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</w:r>
      <w:r w:rsidR="006F5AE3">
        <w:rPr>
          <w:lang w:eastAsia="ko-KR"/>
        </w:rPr>
        <w:lastRenderedPageBreak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B82FF2" w14:textId="77777777" w:rsidR="00FF7D4F" w:rsidRDefault="00FF7D4F" w:rsidP="00A33843">
      <w:pPr>
        <w:spacing w:after="0" w:line="240" w:lineRule="auto"/>
      </w:pPr>
      <w:r>
        <w:separator/>
      </w:r>
    </w:p>
  </w:endnote>
  <w:endnote w:type="continuationSeparator" w:id="0">
    <w:p w14:paraId="5BDB8B11" w14:textId="77777777" w:rsidR="00FF7D4F" w:rsidRDefault="00FF7D4F" w:rsidP="00A33843">
      <w:pPr>
        <w:spacing w:after="0" w:line="240" w:lineRule="auto"/>
      </w:pPr>
      <w:r>
        <w:continuationSeparator/>
      </w:r>
    </w:p>
  </w:endnote>
  <w:endnote w:type="continuationNotice" w:id="1">
    <w:p w14:paraId="26FEA2A2" w14:textId="77777777" w:rsidR="00FF7D4F" w:rsidRDefault="00FF7D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6159C0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6159C0" w:rsidRPr="003F3259" w:rsidRDefault="006159C0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6159C0" w:rsidRPr="003F3259" w:rsidRDefault="006159C0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6159C0" w:rsidRPr="00AB710B" w:rsidRDefault="006159C0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6159C0" w:rsidRPr="003F3259" w:rsidRDefault="006159C0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6159C0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6159C0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6159C0" w:rsidRPr="003F3259" w:rsidRDefault="006159C0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6159C0" w:rsidRPr="000311E3" w:rsidRDefault="006159C0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6159C0" w14:paraId="7AFC072F" w14:textId="77777777" w:rsidTr="001A0EF6">
      <w:tc>
        <w:tcPr>
          <w:tcW w:w="9540" w:type="dxa"/>
          <w:gridSpan w:val="2"/>
        </w:tcPr>
        <w:p w14:paraId="7AFC072D" w14:textId="77777777" w:rsidR="006159C0" w:rsidRPr="001A0EF6" w:rsidRDefault="006159C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6159C0" w:rsidRDefault="006159C0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6159C0" w14:paraId="7AFC0732" w14:textId="77777777" w:rsidTr="001A0EF6">
      <w:tc>
        <w:tcPr>
          <w:tcW w:w="5580" w:type="dxa"/>
        </w:tcPr>
        <w:p w14:paraId="7AFC0730" w14:textId="77777777" w:rsidR="006159C0" w:rsidRDefault="006159C0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6159C0" w:rsidRDefault="006159C0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FF7D4F">
            <w:fldChar w:fldCharType="begin"/>
          </w:r>
          <w:r w:rsidR="00FF7D4F">
            <w:instrText xml:space="preserve"> NUMPA</w:instrText>
          </w:r>
          <w:r w:rsidR="00FF7D4F">
            <w:instrText xml:space="preserve">GES  \* Arabic  \* MERGEFORMAT </w:instrText>
          </w:r>
          <w:r w:rsidR="00FF7D4F">
            <w:fldChar w:fldCharType="separate"/>
          </w:r>
          <w:r>
            <w:rPr>
              <w:noProof/>
            </w:rPr>
            <w:t>34</w:t>
          </w:r>
          <w:r w:rsidR="00FF7D4F">
            <w:rPr>
              <w:noProof/>
            </w:rPr>
            <w:fldChar w:fldCharType="end"/>
          </w:r>
        </w:p>
      </w:tc>
    </w:tr>
  </w:tbl>
  <w:p w14:paraId="7AFC0733" w14:textId="77777777" w:rsidR="006159C0" w:rsidRPr="004906B9" w:rsidRDefault="006159C0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B2FF8" w14:textId="77777777" w:rsidR="00FF7D4F" w:rsidRDefault="00FF7D4F" w:rsidP="00A33843">
      <w:pPr>
        <w:spacing w:after="0" w:line="240" w:lineRule="auto"/>
      </w:pPr>
      <w:r>
        <w:separator/>
      </w:r>
    </w:p>
  </w:footnote>
  <w:footnote w:type="continuationSeparator" w:id="0">
    <w:p w14:paraId="7D5E70CA" w14:textId="77777777" w:rsidR="00FF7D4F" w:rsidRDefault="00FF7D4F" w:rsidP="00A33843">
      <w:pPr>
        <w:spacing w:after="0" w:line="240" w:lineRule="auto"/>
      </w:pPr>
      <w:r>
        <w:continuationSeparator/>
      </w:r>
    </w:p>
  </w:footnote>
  <w:footnote w:type="continuationNotice" w:id="1">
    <w:p w14:paraId="1B31ECCC" w14:textId="77777777" w:rsidR="00FF7D4F" w:rsidRDefault="00FF7D4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7386E208" w:rsidR="006159C0" w:rsidRPr="00385CAB" w:rsidRDefault="006159C0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6159C0" w:rsidRDefault="006159C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06D3F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00BC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CF7388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55B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15" Type="http://schemas.openxmlformats.org/officeDocument/2006/relationships/hyperlink" Target="mailto:kangsanggu74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github.com/chaconinc/DbConnecto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003A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4BE6561B-DD5D-490E-A42D-E3075C7FC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</TotalTime>
  <Pages>43</Pages>
  <Words>3136</Words>
  <Characters>17880</Characters>
  <Application>Microsoft Office Word</Application>
  <DocSecurity>0</DocSecurity>
  <Lines>149</Lines>
  <Paragraphs>41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20975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4</cp:revision>
  <cp:lastPrinted>2016-05-11T05:52:00Z</cp:lastPrinted>
  <dcterms:created xsi:type="dcterms:W3CDTF">2020-02-18T10:52:00Z</dcterms:created>
  <dcterms:modified xsi:type="dcterms:W3CDTF">2020-02-18T10:54:00Z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