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BFB890" w14:textId="21D00497" w:rsidR="00C41409" w:rsidRDefault="00793DC2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5010700" w:history="1">
            <w:r w:rsidR="00C41409" w:rsidRPr="00FE6F88">
              <w:rPr>
                <w:rStyle w:val="a6"/>
                <w:noProof/>
                <w:lang w:eastAsia="ko-KR"/>
              </w:rPr>
              <w:t>1</w:t>
            </w:r>
            <w:r w:rsidR="00C41409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C41409" w:rsidRPr="00FE6F88">
              <w:rPr>
                <w:rStyle w:val="a6"/>
                <w:noProof/>
                <w:lang w:eastAsia="ko-KR"/>
              </w:rPr>
              <w:t>Install</w:t>
            </w:r>
            <w:r w:rsidR="00C41409">
              <w:rPr>
                <w:noProof/>
                <w:webHidden/>
              </w:rPr>
              <w:tab/>
            </w:r>
            <w:r w:rsidR="00C41409">
              <w:rPr>
                <w:noProof/>
                <w:webHidden/>
              </w:rPr>
              <w:fldChar w:fldCharType="begin"/>
            </w:r>
            <w:r w:rsidR="00C41409">
              <w:rPr>
                <w:noProof/>
                <w:webHidden/>
              </w:rPr>
              <w:instrText xml:space="preserve"> PAGEREF _Toc25010700 \h </w:instrText>
            </w:r>
            <w:r w:rsidR="00C41409">
              <w:rPr>
                <w:noProof/>
                <w:webHidden/>
              </w:rPr>
            </w:r>
            <w:r w:rsidR="00C41409">
              <w:rPr>
                <w:noProof/>
                <w:webHidden/>
              </w:rPr>
              <w:fldChar w:fldCharType="separate"/>
            </w:r>
            <w:r w:rsidR="00C41409">
              <w:rPr>
                <w:noProof/>
                <w:webHidden/>
              </w:rPr>
              <w:t>4</w:t>
            </w:r>
            <w:r w:rsidR="00C41409">
              <w:rPr>
                <w:noProof/>
                <w:webHidden/>
              </w:rPr>
              <w:fldChar w:fldCharType="end"/>
            </w:r>
          </w:hyperlink>
        </w:p>
        <w:p w14:paraId="54182F99" w14:textId="284986A1" w:rsidR="00C41409" w:rsidRDefault="00C41409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010701" w:history="1">
            <w:r w:rsidRPr="00FE6F88">
              <w:rPr>
                <w:rStyle w:val="a6"/>
                <w:noProof/>
                <w:lang w:eastAsia="ko-KR"/>
              </w:rPr>
              <w:t>1.1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FE6F88">
              <w:rPr>
                <w:rStyle w:val="a6"/>
                <w:noProof/>
                <w:lang w:eastAsia="ko-KR"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_Toc25010701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6DEC4" w14:textId="280AD762" w:rsidR="00C41409" w:rsidRDefault="00C41409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010702" w:history="1">
            <w:r w:rsidRPr="00FE6F88">
              <w:rPr>
                <w:rStyle w:val="a6"/>
                <w:noProof/>
                <w:lang w:eastAsia="ko-KR"/>
              </w:rPr>
              <w:t>1.2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FE6F88">
              <w:rPr>
                <w:rStyle w:val="a6"/>
                <w:noProof/>
                <w:lang w:eastAsia="ko-KR"/>
              </w:rPr>
              <w:t>TortoiseGit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_Toc25010702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CEB68" w14:textId="59FE75E4" w:rsidR="00C41409" w:rsidRDefault="00C41409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010703" w:history="1">
            <w:r w:rsidRPr="00FE6F88">
              <w:rPr>
                <w:rStyle w:val="a6"/>
                <w:noProof/>
                <w:lang w:eastAsia="ko-KR"/>
              </w:rPr>
              <w:t>1.2.1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FE6F88">
              <w:rPr>
                <w:rStyle w:val="a6"/>
                <w:noProof/>
                <w:lang w:eastAsia="ko-KR"/>
              </w:rPr>
              <w:t>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_Toc25010703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FC554" w14:textId="16A01D09" w:rsidR="00C41409" w:rsidRDefault="00C41409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010704" w:history="1">
            <w:r w:rsidRPr="00FE6F88">
              <w:rPr>
                <w:rStyle w:val="a6"/>
                <w:noProof/>
                <w:lang w:eastAsia="ko-KR"/>
              </w:rPr>
              <w:t>1.2.2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FE6F88">
              <w:rPr>
                <w:rStyle w:val="a6"/>
                <w:noProof/>
                <w:lang w:eastAsia="ko-KR"/>
              </w:rPr>
              <w:t>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_Toc25010704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20B78" w14:textId="115BB327" w:rsidR="00C41409" w:rsidRDefault="00C41409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25010705" w:history="1">
            <w:r w:rsidRPr="00FE6F88">
              <w:rPr>
                <w:rStyle w:val="a6"/>
                <w:noProof/>
                <w:lang w:eastAsia="ko-KR"/>
              </w:rPr>
              <w:t>2</w:t>
            </w:r>
            <w:r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Pr="00FE6F88">
              <w:rPr>
                <w:rStyle w:val="a6"/>
                <w:noProof/>
                <w:lang w:eastAsia="ko-KR"/>
              </w:rPr>
              <w:t>사용법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_Toc25010705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EE047" w14:textId="039135D0" w:rsidR="00C41409" w:rsidRDefault="00C41409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010706" w:history="1">
            <w:r w:rsidRPr="00FE6F88">
              <w:rPr>
                <w:rStyle w:val="a6"/>
                <w:noProof/>
                <w:lang w:eastAsia="ko-KR"/>
              </w:rPr>
              <w:t>2.1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FE6F88">
              <w:rPr>
                <w:rStyle w:val="a6"/>
                <w:noProof/>
                <w:lang w:eastAsia="ko-KR"/>
              </w:rPr>
              <w:t>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_Toc25010706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EA38F" w14:textId="6185A4B4" w:rsidR="00C41409" w:rsidRDefault="00C41409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010707" w:history="1">
            <w:r w:rsidRPr="00FE6F88">
              <w:rPr>
                <w:rStyle w:val="a6"/>
                <w:noProof/>
                <w:lang w:eastAsia="ko-KR"/>
              </w:rPr>
              <w:t>2.2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FE6F88">
              <w:rPr>
                <w:rStyle w:val="a6"/>
                <w:noProof/>
                <w:lang w:eastAsia="ko-KR"/>
              </w:rPr>
              <w:t xml:space="preserve">History </w:t>
            </w:r>
            <w:r w:rsidRPr="00FE6F88">
              <w:rPr>
                <w:rStyle w:val="a6"/>
                <w:noProof/>
                <w:lang w:eastAsia="ko-KR"/>
              </w:rPr>
              <w:t>관리</w:t>
            </w:r>
            <w:r w:rsidRPr="00FE6F88">
              <w:rPr>
                <w:rStyle w:val="a6"/>
                <w:noProof/>
                <w:lang w:eastAsia="ko-KR"/>
              </w:rPr>
              <w:t xml:space="preserve"> </w:t>
            </w:r>
            <w:r w:rsidRPr="00FE6F88">
              <w:rPr>
                <w:rStyle w:val="a6"/>
                <w:noProof/>
                <w:lang w:eastAsia="ko-KR"/>
              </w:rPr>
              <w:t>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_Toc25010707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5A5C0" w14:textId="4E0A4531" w:rsidR="00C41409" w:rsidRDefault="00C41409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010708" w:history="1">
            <w:r w:rsidRPr="00FE6F88">
              <w:rPr>
                <w:rStyle w:val="a6"/>
                <w:noProof/>
                <w:lang w:eastAsia="ko-KR"/>
              </w:rPr>
              <w:t>2.3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FE6F88">
              <w:rPr>
                <w:rStyle w:val="a6"/>
                <w:noProof/>
                <w:lang w:eastAsia="ko-KR"/>
              </w:rPr>
              <w:t>상황별</w:t>
            </w:r>
            <w:r w:rsidRPr="00FE6F88">
              <w:rPr>
                <w:rStyle w:val="a6"/>
                <w:noProof/>
                <w:lang w:eastAsia="ko-KR"/>
              </w:rPr>
              <w:t xml:space="preserve"> </w:t>
            </w:r>
            <w:r w:rsidRPr="00FE6F88">
              <w:rPr>
                <w:rStyle w:val="a6"/>
                <w:noProof/>
                <w:lang w:eastAsia="ko-KR"/>
              </w:rPr>
              <w:t>용도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_Toc25010708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4A545" w14:textId="0BA8AE03" w:rsidR="00C41409" w:rsidRDefault="00C41409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010709" w:history="1">
            <w:r w:rsidRPr="00FE6F88">
              <w:rPr>
                <w:rStyle w:val="a6"/>
                <w:noProof/>
                <w:lang w:eastAsia="ko-KR"/>
              </w:rPr>
              <w:t>2.3.1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FE6F88">
              <w:rPr>
                <w:rStyle w:val="a6"/>
                <w:noProof/>
                <w:lang w:eastAsia="ko-KR"/>
              </w:rPr>
              <w:t>리모트</w:t>
            </w:r>
            <w:r w:rsidRPr="00FE6F88">
              <w:rPr>
                <w:rStyle w:val="a6"/>
                <w:noProof/>
                <w:lang w:eastAsia="ko-KR"/>
              </w:rPr>
              <w:t xml:space="preserve"> </w:t>
            </w:r>
            <w:r w:rsidRPr="00FE6F88">
              <w:rPr>
                <w:rStyle w:val="a6"/>
                <w:noProof/>
                <w:lang w:eastAsia="ko-KR"/>
              </w:rPr>
              <w:t>저장소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_Toc25010709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51ED5" w14:textId="400BFBBF" w:rsidR="00C41409" w:rsidRDefault="00C41409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010710" w:history="1">
            <w:r w:rsidRPr="00FE6F88">
              <w:rPr>
                <w:rStyle w:val="a6"/>
                <w:noProof/>
                <w:lang w:eastAsia="ko-KR"/>
              </w:rPr>
              <w:t>2.3.2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FE6F88">
              <w:rPr>
                <w:rStyle w:val="a6"/>
                <w:noProof/>
                <w:lang w:eastAsia="ko-KR"/>
              </w:rPr>
              <w:t>태그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_Toc25010710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CB842" w14:textId="0B489F12" w:rsidR="00C41409" w:rsidRDefault="00C41409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010711" w:history="1">
            <w:r w:rsidRPr="00FE6F88">
              <w:rPr>
                <w:rStyle w:val="a6"/>
                <w:noProof/>
                <w:lang w:eastAsia="ko-KR"/>
              </w:rPr>
              <w:t>2.3.3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FE6F88">
              <w:rPr>
                <w:rStyle w:val="a6"/>
                <w:noProof/>
                <w:lang w:eastAsia="ko-KR"/>
              </w:rPr>
              <w:t>브랜치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_Toc25010711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57E84" w14:textId="65E2325D" w:rsidR="00C41409" w:rsidRDefault="00C41409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010712" w:history="1">
            <w:r w:rsidRPr="00FE6F88">
              <w:rPr>
                <w:rStyle w:val="a6"/>
                <w:noProof/>
                <w:lang w:eastAsia="ko-KR"/>
              </w:rPr>
              <w:t>2.3.4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FE6F88">
              <w:rPr>
                <w:rStyle w:val="a6"/>
                <w:noProof/>
                <w:lang w:eastAsia="ko-KR"/>
              </w:rPr>
              <w:t>되돌리기</w:t>
            </w:r>
            <w:r w:rsidRPr="00FE6F88">
              <w:rPr>
                <w:rStyle w:val="a6"/>
                <w:noProof/>
                <w:lang w:eastAsia="ko-KR"/>
              </w:rPr>
              <w:t xml:space="preserve"> Reset</w:t>
            </w:r>
            <w:r w:rsidRPr="00FE6F88">
              <w:rPr>
                <w:rStyle w:val="a6"/>
                <w:noProof/>
                <w:lang w:eastAsia="ko-KR"/>
              </w:rPr>
              <w:t>과</w:t>
            </w:r>
            <w:r w:rsidRPr="00FE6F88">
              <w:rPr>
                <w:rStyle w:val="a6"/>
                <w:noProof/>
                <w:lang w:eastAsia="ko-KR"/>
              </w:rPr>
              <w:t xml:space="preserve"> 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_Toc25010712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34CD2" w14:textId="69E40F33" w:rsidR="00C41409" w:rsidRDefault="00C41409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010713" w:history="1">
            <w:r w:rsidRPr="00FE6F88">
              <w:rPr>
                <w:rStyle w:val="a6"/>
                <w:noProof/>
                <w:lang w:eastAsia="ko-KR"/>
              </w:rPr>
              <w:t>2.3.5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FE6F88">
              <w:rPr>
                <w:rStyle w:val="a6"/>
                <w:noProof/>
                <w:lang w:eastAsia="ko-KR"/>
              </w:rPr>
              <w:t>원격</w:t>
            </w:r>
            <w:r w:rsidRPr="00FE6F88">
              <w:rPr>
                <w:rStyle w:val="a6"/>
                <w:noProof/>
                <w:lang w:eastAsia="ko-KR"/>
              </w:rPr>
              <w:t xml:space="preserve"> </w:t>
            </w:r>
            <w:r w:rsidRPr="00FE6F88">
              <w:rPr>
                <w:rStyle w:val="a6"/>
                <w:noProof/>
                <w:lang w:eastAsia="ko-KR"/>
              </w:rPr>
              <w:t>브랜치</w:t>
            </w:r>
            <w:r w:rsidRPr="00FE6F88">
              <w:rPr>
                <w:rStyle w:val="a6"/>
                <w:noProof/>
                <w:lang w:eastAsia="ko-KR"/>
              </w:rPr>
              <w:t xml:space="preserve"> </w:t>
            </w:r>
            <w:r w:rsidRPr="00FE6F88">
              <w:rPr>
                <w:rStyle w:val="a6"/>
                <w:noProof/>
                <w:lang w:eastAsia="ko-KR"/>
              </w:rPr>
              <w:t>삭제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_Toc25010713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6D6F9" w14:textId="405CFFF6" w:rsidR="00C41409" w:rsidRDefault="00C41409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010714" w:history="1">
            <w:r w:rsidRPr="00FE6F88">
              <w:rPr>
                <w:rStyle w:val="a6"/>
                <w:noProof/>
                <w:lang w:eastAsia="ko-KR"/>
              </w:rPr>
              <w:t>2.4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FE6F88">
              <w:rPr>
                <w:rStyle w:val="a6"/>
                <w:noProof/>
                <w:lang w:eastAsia="ko-KR"/>
              </w:rPr>
              <w:t>브랜치</w:t>
            </w:r>
            <w:r w:rsidRPr="00FE6F88">
              <w:rPr>
                <w:rStyle w:val="a6"/>
                <w:noProof/>
                <w:lang w:eastAsia="ko-KR"/>
              </w:rPr>
              <w:t xml:space="preserve"> </w:t>
            </w:r>
            <w:r w:rsidRPr="00FE6F88">
              <w:rPr>
                <w:rStyle w:val="a6"/>
                <w:noProof/>
                <w:lang w:eastAsia="ko-KR"/>
              </w:rPr>
              <w:t>워크플로우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_Toc25010714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201A0" w14:textId="112C9B7B" w:rsidR="00C41409" w:rsidRDefault="00C41409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010715" w:history="1">
            <w:r w:rsidRPr="00FE6F88">
              <w:rPr>
                <w:rStyle w:val="a6"/>
                <w:noProof/>
                <w:lang w:eastAsia="ko-KR"/>
              </w:rPr>
              <w:t>2.4.1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FE6F88">
              <w:rPr>
                <w:rStyle w:val="a6"/>
                <w:noProof/>
                <w:lang w:eastAsia="ko-KR"/>
              </w:rPr>
              <w:t xml:space="preserve">Long-Running </w:t>
            </w:r>
            <w:r w:rsidRPr="00FE6F88">
              <w:rPr>
                <w:rStyle w:val="a6"/>
                <w:noProof/>
                <w:lang w:eastAsia="ko-KR"/>
              </w:rPr>
              <w:t>브랜치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_Toc25010715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511A4" w14:textId="265D869C" w:rsidR="00C41409" w:rsidRDefault="00C41409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010716" w:history="1">
            <w:r w:rsidRPr="00FE6F88">
              <w:rPr>
                <w:rStyle w:val="a6"/>
                <w:noProof/>
                <w:lang w:eastAsia="ko-KR"/>
              </w:rPr>
              <w:t>2.4.2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FE6F88">
              <w:rPr>
                <w:rStyle w:val="a6"/>
                <w:noProof/>
                <w:lang w:eastAsia="ko-KR"/>
              </w:rPr>
              <w:t>토픽</w:t>
            </w:r>
            <w:r w:rsidRPr="00FE6F88">
              <w:rPr>
                <w:rStyle w:val="a6"/>
                <w:noProof/>
                <w:lang w:eastAsia="ko-KR"/>
              </w:rPr>
              <w:t xml:space="preserve"> </w:t>
            </w:r>
            <w:r w:rsidRPr="00FE6F88">
              <w:rPr>
                <w:rStyle w:val="a6"/>
                <w:noProof/>
                <w:lang w:eastAsia="ko-KR"/>
              </w:rPr>
              <w:t>브랜치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_Toc25010716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2BB76" w14:textId="50FCD6EC" w:rsidR="00C41409" w:rsidRDefault="00C41409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25010717" w:history="1">
            <w:r w:rsidRPr="00FE6F88">
              <w:rPr>
                <w:rStyle w:val="a6"/>
                <w:noProof/>
                <w:lang w:eastAsia="ko-KR"/>
              </w:rPr>
              <w:t>3</w:t>
            </w:r>
            <w:r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Pr="00FE6F88">
              <w:rPr>
                <w:rStyle w:val="a6"/>
                <w:noProof/>
                <w:lang w:eastAsia="ko-KR"/>
              </w:rPr>
              <w:t>Useful Tip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_Toc25010717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E7382" w14:textId="6BBDA06F" w:rsidR="00C41409" w:rsidRDefault="00C41409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010718" w:history="1">
            <w:r w:rsidRPr="00FE6F88">
              <w:rPr>
                <w:rStyle w:val="a6"/>
                <w:noProof/>
                <w:lang w:eastAsia="ko-KR"/>
              </w:rPr>
              <w:t>3.1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FE6F88">
              <w:rPr>
                <w:rStyle w:val="a6"/>
                <w:noProof/>
                <w:lang w:eastAsia="ko-KR"/>
              </w:rPr>
              <w:t xml:space="preserve">Overlay Icon </w:t>
            </w:r>
            <w:r w:rsidRPr="00FE6F88">
              <w:rPr>
                <w:rStyle w:val="a6"/>
                <w:noProof/>
                <w:lang w:eastAsia="ko-KR"/>
              </w:rPr>
              <w:t>보이게</w:t>
            </w:r>
            <w:r w:rsidRPr="00FE6F88">
              <w:rPr>
                <w:rStyle w:val="a6"/>
                <w:noProof/>
                <w:lang w:eastAsia="ko-KR"/>
              </w:rPr>
              <w:t xml:space="preserve"> </w:t>
            </w:r>
            <w:r w:rsidRPr="00FE6F88">
              <w:rPr>
                <w:rStyle w:val="a6"/>
                <w:noProof/>
                <w:lang w:eastAsia="ko-KR"/>
              </w:rPr>
              <w:t>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_Toc25010718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C02C8" w14:textId="289928D2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25010700"/>
      <w:r>
        <w:rPr>
          <w:lang w:eastAsia="ko-KR"/>
        </w:rPr>
        <w:lastRenderedPageBreak/>
        <w:t>Install</w:t>
      </w:r>
      <w:bookmarkEnd w:id="0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1" w:name="_Toc25010701"/>
      <w:r>
        <w:rPr>
          <w:lang w:eastAsia="ko-KR"/>
        </w:rPr>
        <w:t>Git</w:t>
      </w:r>
      <w:bookmarkEnd w:id="1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2" w:name="_Toc25010702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3" w:name="_Toc25010703"/>
      <w:r>
        <w:rPr>
          <w:lang w:eastAsia="ko-KR"/>
        </w:rPr>
        <w:t>Download</w:t>
      </w:r>
      <w:bookmarkEnd w:id="3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ortoiseGit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4" w:name="_Toc25010704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4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언어팩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6DE2" w14:textId="628F410E" w:rsidR="00394C36" w:rsidRDefault="00394C36" w:rsidP="00394C36">
      <w:pPr>
        <w:rPr>
          <w:lang w:eastAsia="ko-KR"/>
        </w:rPr>
      </w:pPr>
    </w:p>
    <w:p w14:paraId="2CBF9AA4" w14:textId="4D9C5647" w:rsidR="00394C36" w:rsidRDefault="00394C36" w:rsidP="00394C36">
      <w:pPr>
        <w:rPr>
          <w:lang w:eastAsia="ko-KR"/>
        </w:rPr>
      </w:pPr>
    </w:p>
    <w:p w14:paraId="01A6AD53" w14:textId="72540039" w:rsidR="00394C36" w:rsidRDefault="00394C36" w:rsidP="00394C36">
      <w:pPr>
        <w:rPr>
          <w:lang w:eastAsia="ko-KR"/>
        </w:rPr>
      </w:pPr>
    </w:p>
    <w:p w14:paraId="3710D7FB" w14:textId="5CEF343C" w:rsidR="00D25CEE" w:rsidRDefault="00D25CEE" w:rsidP="006C0865">
      <w:pPr>
        <w:rPr>
          <w:lang w:eastAsia="ko-KR"/>
        </w:rPr>
      </w:pPr>
    </w:p>
    <w:p w14:paraId="5FB3DA0E" w14:textId="79EC6F32" w:rsidR="00FD38AC" w:rsidRDefault="00FD38AC" w:rsidP="006C0865">
      <w:pPr>
        <w:rPr>
          <w:lang w:eastAsia="ko-KR"/>
        </w:rPr>
      </w:pPr>
    </w:p>
    <w:p w14:paraId="7E72BF74" w14:textId="77777777" w:rsidR="00FD38AC" w:rsidRDefault="00FD38AC" w:rsidP="006C0865">
      <w:pPr>
        <w:rPr>
          <w:lang w:eastAsia="ko-KR"/>
        </w:rPr>
      </w:pPr>
    </w:p>
    <w:p w14:paraId="4B4A7A23" w14:textId="2D91F31C" w:rsidR="00394C36" w:rsidRDefault="00394C36" w:rsidP="00394C36">
      <w:pPr>
        <w:pStyle w:val="1"/>
        <w:rPr>
          <w:lang w:eastAsia="ko-KR"/>
        </w:rPr>
      </w:pPr>
      <w:bookmarkStart w:id="5" w:name="_Toc25010705"/>
      <w:r>
        <w:rPr>
          <w:rFonts w:hint="eastAsia"/>
          <w:lang w:eastAsia="ko-KR"/>
        </w:rPr>
        <w:lastRenderedPageBreak/>
        <w:t>사용법</w:t>
      </w:r>
      <w:bookmarkEnd w:id="5"/>
    </w:p>
    <w:p w14:paraId="11CDAD8D" w14:textId="522B6874" w:rsidR="00E33CEE" w:rsidRDefault="00F40112" w:rsidP="00FD38AC">
      <w:pPr>
        <w:pStyle w:val="2"/>
        <w:rPr>
          <w:lang w:eastAsia="ko-KR"/>
        </w:rPr>
      </w:pPr>
      <w:bookmarkStart w:id="6" w:name="_Toc25010706"/>
      <w:r>
        <w:rPr>
          <w:lang w:eastAsia="ko-KR"/>
        </w:rPr>
        <w:t>C</w:t>
      </w:r>
      <w:r w:rsidR="00E33CEE">
        <w:rPr>
          <w:rFonts w:hint="eastAsia"/>
          <w:lang w:eastAsia="ko-KR"/>
        </w:rPr>
        <w:t>ommand</w:t>
      </w:r>
      <w:bookmarkEnd w:id="6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2D73EE29" w14:textId="49C525F3" w:rsidR="00DA1C79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[--all]: </w:t>
      </w:r>
      <w:r>
        <w:rPr>
          <w:rFonts w:hint="eastAsia"/>
          <w:lang w:eastAsia="ko-KR"/>
        </w:rPr>
        <w:t>작업폴더에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r>
        <w:rPr>
          <w:lang w:eastAsia="ko-KR"/>
        </w:rPr>
        <w:t>untracted -&gt; tracted)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tracted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tracted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*.svg -&gt; svg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커밋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 xml:space="preserve">[-i]: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r w:rsidR="00CD4FB4">
        <w:rPr>
          <w:rFonts w:hint="eastAsia"/>
          <w:lang w:eastAsia="ko-KR"/>
        </w:rPr>
        <w:t>브랜치의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banch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lastRenderedPageBreak/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-vv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브랜치와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브랜치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브랜치가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브랜치의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r w:rsidRPr="00097D23"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트래킹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>git checkout -b serverfix origin/serverfix</w:t>
      </w:r>
      <w:r w:rsidR="0036207D">
        <w:rPr>
          <w:lang w:eastAsia="ko-KR"/>
        </w:rPr>
        <w:br/>
      </w:r>
      <w:r w:rsidR="0036207D" w:rsidRPr="0036207D">
        <w:rPr>
          <w:lang w:eastAsia="ko-KR"/>
        </w:rPr>
        <w:t>git checkout -b tmAnalysis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lastRenderedPageBreak/>
        <w:t xml:space="preserve">[-d]: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7777777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브랜치의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&lt;remote_name/branch&gt;</w:t>
      </w:r>
      <w:r w:rsidR="006A7838">
        <w:rPr>
          <w:lang w:eastAsia="ko-KR"/>
        </w:rPr>
        <w:br/>
        <w:t>git checkout –track origin/video-lessons</w:t>
      </w:r>
    </w:p>
    <w:p w14:paraId="131A9EE8" w14:textId="2555F7B3" w:rsidR="00A67156" w:rsidRPr="00A67156" w:rsidRDefault="00F66DC4" w:rsidP="00F40112">
      <w:pPr>
        <w:rPr>
          <w:lang w:eastAsia="ko-KR"/>
        </w:rPr>
      </w:pPr>
      <w:r>
        <w:rPr>
          <w:lang w:eastAsia="ko-KR"/>
        </w:rPr>
        <w:br/>
      </w:r>
      <w:r w:rsidR="006A7838">
        <w:rPr>
          <w:rFonts w:hint="eastAsia"/>
          <w:lang w:eastAsia="ko-KR"/>
        </w:rPr>
        <w:t>?</w:t>
      </w:r>
      <w:r w:rsidR="006A7838">
        <w:rPr>
          <w:lang w:eastAsia="ko-KR"/>
        </w:rPr>
        <w:t xml:space="preserve">&gt; </w:t>
      </w:r>
      <w:r w:rsidR="005604CC" w:rsidRPr="005604CC">
        <w:rPr>
          <w:rFonts w:hint="eastAsia"/>
          <w:lang w:eastAsia="ko-KR"/>
        </w:rPr>
        <w:t>브랜치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변환하기</w:t>
      </w:r>
      <w:r w:rsidR="005604CC" w:rsidRPr="005604CC">
        <w:rPr>
          <w:rFonts w:hint="eastAsia"/>
          <w:lang w:eastAsia="ko-KR"/>
        </w:rPr>
        <w:t xml:space="preserve">. </w:t>
      </w:r>
      <w:r w:rsidR="005604CC" w:rsidRPr="005604CC">
        <w:rPr>
          <w:rFonts w:hint="eastAsia"/>
          <w:lang w:eastAsia="ko-KR"/>
        </w:rPr>
        <w:t>로컬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브랜치를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만들면서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이동한다</w:t>
      </w:r>
      <w:r w:rsidR="005604CC" w:rsidRPr="005604CC">
        <w:rPr>
          <w:rFonts w:hint="eastAsia"/>
          <w:lang w:eastAsia="ko-KR"/>
        </w:rPr>
        <w:t xml:space="preserve">. </w:t>
      </w:r>
      <w:r w:rsidR="005604CC" w:rsidRPr="005604CC">
        <w:rPr>
          <w:rFonts w:hint="eastAsia"/>
          <w:lang w:eastAsia="ko-KR"/>
        </w:rPr>
        <w:t>이미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만들어져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있는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브랜치라면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그냥</w:t>
      </w:r>
      <w:r w:rsidR="005604CC" w:rsidRPr="005604CC">
        <w:rPr>
          <w:rFonts w:hint="eastAsia"/>
          <w:lang w:eastAsia="ko-KR"/>
        </w:rPr>
        <w:t xml:space="preserve"> git branch </w:t>
      </w:r>
      <w:r w:rsidR="005604CC" w:rsidRPr="005604CC">
        <w:rPr>
          <w:rFonts w:hint="eastAsia"/>
          <w:lang w:eastAsia="ko-KR"/>
        </w:rPr>
        <w:t>명령만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사용하여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이동하면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된다</w:t>
      </w:r>
      <w:r w:rsidR="005604CC" w:rsidRPr="005604CC">
        <w:rPr>
          <w:rFonts w:hint="eastAsia"/>
          <w:lang w:eastAsia="ko-KR"/>
        </w:rPr>
        <w:t>.</w:t>
      </w:r>
      <w:r w:rsidR="005604CC">
        <w:rPr>
          <w:shd w:val="pct15" w:color="auto" w:fill="FFFFFF"/>
          <w:lang w:eastAsia="ko-KR"/>
        </w:rPr>
        <w:br/>
      </w: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[url]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lastRenderedPageBreak/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r w:rsidR="00174F6A">
        <w:rPr>
          <w:rFonts w:hint="eastAsia"/>
          <w:lang w:eastAsia="ko-KR"/>
        </w:rPr>
        <w:t>한줄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r w:rsidR="00174F6A">
        <w:rPr>
          <w:rFonts w:hint="eastAsia"/>
          <w:lang w:eastAsia="ko-KR"/>
        </w:rPr>
        <w:t>커밋을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커밋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lastRenderedPageBreak/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r w:rsidRPr="00237EFB">
        <w:rPr>
          <w:rFonts w:hint="eastAsia"/>
          <w:color w:val="0000FF"/>
          <w:lang w:eastAsia="ko-KR"/>
        </w:rPr>
        <w:t>리모트</w:t>
      </w:r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브랜치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lastRenderedPageBreak/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r>
        <w:rPr>
          <w:lang w:eastAsia="ko-KR"/>
        </w:rPr>
        <w:t>init</w:t>
      </w:r>
    </w:p>
    <w:p w14:paraId="4F353DF9" w14:textId="12B025C6" w:rsidR="008418D4" w:rsidRDefault="009450AF" w:rsidP="008418D4">
      <w:pPr>
        <w:rPr>
          <w:lang w:eastAsia="ko-KR"/>
        </w:rPr>
      </w:pPr>
      <w:r>
        <w:rPr>
          <w:lang w:eastAsia="ko-KR"/>
        </w:rPr>
        <w:t>.git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 xml:space="preserve">.git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9461A39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삭제했는지의</w:t>
      </w:r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o</w:t>
      </w:r>
      <w:r>
        <w:rPr>
          <w:lang w:eastAsia="ko-KR"/>
        </w:rPr>
        <w:t xml:space="preserve">neline]: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 xml:space="preserve">retty=oneline]: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r>
        <w:rPr>
          <w:rFonts w:hint="eastAsia"/>
          <w:lang w:eastAsia="ko-KR"/>
        </w:rPr>
        <w:t>브랜치가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–oneline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52056E3C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(</w:t>
      </w:r>
      <w:r>
        <w:rPr>
          <w:lang w:eastAsia="ko-KR"/>
        </w:rPr>
        <w:t>origin/serverfix)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origin/serverfix</w:t>
      </w:r>
    </w:p>
    <w:p w14:paraId="23025B2C" w14:textId="21214204" w:rsidR="00DA36FD" w:rsidRDefault="00DA36FD" w:rsidP="00F40112">
      <w:pPr>
        <w:rPr>
          <w:lang w:eastAsia="ko-KR"/>
        </w:rPr>
      </w:pPr>
      <w:r>
        <w:rPr>
          <w:lang w:eastAsia="ko-KR"/>
        </w:rPr>
        <w:t>From_branch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t</w:t>
      </w:r>
      <w:r>
        <w:rPr>
          <w:lang w:eastAsia="ko-KR"/>
        </w:rPr>
        <w:t>o_branch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&lt;from_branch&gt; &lt;to_branch&gt;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트랙킹된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lastRenderedPageBreak/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6E5024B0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브랜치에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커밋을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[basebranch] [topicbranch]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r>
        <w:rPr>
          <w:lang w:eastAsia="ko-KR"/>
        </w:rPr>
        <w:t>reflog</w:t>
      </w:r>
    </w:p>
    <w:p w14:paraId="59CE3F79" w14:textId="37C29ADB" w:rsidR="00CC67AB" w:rsidRDefault="00CC67AB" w:rsidP="008F4285">
      <w:pPr>
        <w:rPr>
          <w:lang w:eastAsia="ko-KR"/>
        </w:rPr>
      </w:pPr>
      <w:r>
        <w:rPr>
          <w:rFonts w:hint="eastAsia"/>
          <w:lang w:eastAsia="ko-KR"/>
        </w:rPr>
        <w:t>브랜치와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달동안에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가리켰던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reflog</w:t>
      </w:r>
    </w:p>
    <w:p w14:paraId="5B4E59AC" w14:textId="3C639B68" w:rsidR="00CC67AB" w:rsidRPr="008F4285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773F3561" w14:textId="04E3BE68" w:rsidR="00C95FAA" w:rsidRDefault="00C95FAA" w:rsidP="00F40112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lastRenderedPageBreak/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unstaged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의미있는</w:t>
      </w:r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unstaged</w:t>
      </w:r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71C354F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3EA8AC39" w14:textId="5A9A15C9" w:rsidR="00117484" w:rsidRDefault="00117484" w:rsidP="00F40112">
      <w:pPr>
        <w:rPr>
          <w:lang w:eastAsia="ko-KR"/>
        </w:rPr>
      </w:pP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unstaged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왠만하면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커밋의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커밋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lastRenderedPageBreak/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서브모듈로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29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[init]: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r>
        <w:rPr>
          <w:rFonts w:hint="eastAsia"/>
          <w:lang w:eastAsia="ko-KR"/>
        </w:rPr>
        <w:t>커밋해쉬</w:t>
      </w:r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태그된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18BF4358" w:rsidR="00A26D78" w:rsidRDefault="00A26D78" w:rsidP="007C6465">
      <w:pPr>
        <w:rPr>
          <w:lang w:eastAsia="ko-KR"/>
        </w:rPr>
      </w:pPr>
    </w:p>
    <w:p w14:paraId="7C874156" w14:textId="5CE132CC" w:rsidR="00B208E7" w:rsidRDefault="00B208E7" w:rsidP="00B208E7">
      <w:pPr>
        <w:pStyle w:val="2"/>
        <w:rPr>
          <w:lang w:eastAsia="ko-KR"/>
        </w:rPr>
      </w:pPr>
      <w:bookmarkStart w:id="7" w:name="_Toc25010707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bookmarkEnd w:id="7"/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리버트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</w:p>
    <w:p w14:paraId="687506CC" w14:textId="500436ED" w:rsidR="00A26D78" w:rsidRDefault="00B90724" w:rsidP="00B90724">
      <w:pPr>
        <w:pStyle w:val="3"/>
        <w:rPr>
          <w:lang w:eastAsia="ko-KR"/>
        </w:rPr>
      </w:pPr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</w:p>
    <w:p w14:paraId="4CBC0201" w14:textId="6CFA8289" w:rsidR="00F95815" w:rsidRPr="00F95815" w:rsidRDefault="00F95815" w:rsidP="00F95815">
      <w:pPr>
        <w:jc w:val="center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F332DA6" wp14:editId="319D31CC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056887B9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401BE624" w14:textId="467E5BF3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0958BA30" w14:textId="576D4992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BEB8560" w14:textId="4B1D536D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43D15495" w14:textId="77777777" w:rsidTr="005E0173">
        <w:tc>
          <w:tcPr>
            <w:tcW w:w="3116" w:type="dxa"/>
          </w:tcPr>
          <w:p w14:paraId="162B8180" w14:textId="32B7F008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1E13D54F" w14:textId="51F607A2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9EAE7F3" w14:textId="4EC8A2B0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6041CCE4" w14:textId="77777777" w:rsidTr="005E0173">
        <w:tc>
          <w:tcPr>
            <w:tcW w:w="3116" w:type="dxa"/>
          </w:tcPr>
          <w:p w14:paraId="50A6A2FB" w14:textId="2A7A27E2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23C762A2" w14:textId="1A7A19D9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331FA676" w14:textId="53FF7BE3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78493620" w14:textId="77777777" w:rsidTr="005E0173">
        <w:tc>
          <w:tcPr>
            <w:tcW w:w="3116" w:type="dxa"/>
          </w:tcPr>
          <w:p w14:paraId="575E205E" w14:textId="0B519803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10C924F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6A55CA92" w14:textId="7BF10DCC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0B4556A3" w14:textId="77777777" w:rsidTr="005E0173">
        <w:tc>
          <w:tcPr>
            <w:tcW w:w="3116" w:type="dxa"/>
          </w:tcPr>
          <w:p w14:paraId="2BAE69D4" w14:textId="4C37CAE8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5D1EBBC3" w14:textId="4FF35034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F160832" w14:textId="778217EA" w:rsidR="005E0173" w:rsidRDefault="00BD7DBF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git clean -fd</w:t>
            </w:r>
          </w:p>
        </w:tc>
      </w:tr>
      <w:tr w:rsidR="005E0173" w14:paraId="1E485828" w14:textId="77777777" w:rsidTr="005E0173">
        <w:tc>
          <w:tcPr>
            <w:tcW w:w="3116" w:type="dxa"/>
          </w:tcPr>
          <w:p w14:paraId="7E19510D" w14:textId="238D131E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2C475583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7A84ABF" w14:textId="5A4E9CC1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5A98A0EB" w14:textId="77777777" w:rsidTr="005E0173">
        <w:tc>
          <w:tcPr>
            <w:tcW w:w="3116" w:type="dxa"/>
          </w:tcPr>
          <w:p w14:paraId="586AB70B" w14:textId="5909C568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10FD09E6" w14:textId="2A61DB87" w:rsidR="005E0173" w:rsidRPr="0029220B" w:rsidRDefault="005E0173" w:rsidP="007C6465">
            <w:pPr>
              <w:rPr>
                <w:sz w:val="18"/>
                <w:szCs w:val="18"/>
                <w:lang w:eastAsia="ko-KR"/>
              </w:rPr>
            </w:pPr>
            <w:bookmarkStart w:id="8" w:name="_GoBack"/>
            <w:bookmarkEnd w:id="8"/>
          </w:p>
        </w:tc>
        <w:tc>
          <w:tcPr>
            <w:tcW w:w="3117" w:type="dxa"/>
          </w:tcPr>
          <w:p w14:paraId="56717B6B" w14:textId="77777777" w:rsidR="005E0173" w:rsidRDefault="005E0173" w:rsidP="007C6465">
            <w:pPr>
              <w:rPr>
                <w:lang w:eastAsia="ko-KR"/>
              </w:rPr>
            </w:pPr>
          </w:p>
        </w:tc>
      </w:tr>
      <w:tr w:rsidR="005E0173" w14:paraId="5CCE4630" w14:textId="77777777" w:rsidTr="005E0173">
        <w:tc>
          <w:tcPr>
            <w:tcW w:w="3116" w:type="dxa"/>
          </w:tcPr>
          <w:p w14:paraId="2C624A8A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51D24A93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0B83DD52" w14:textId="77777777" w:rsidR="005E0173" w:rsidRDefault="005E0173" w:rsidP="007C6465">
            <w:pPr>
              <w:rPr>
                <w:lang w:eastAsia="ko-KR"/>
              </w:rPr>
            </w:pPr>
          </w:p>
        </w:tc>
      </w:tr>
    </w:tbl>
    <w:p w14:paraId="61DB0303" w14:textId="0AE6BECB" w:rsidR="00B208E7" w:rsidRDefault="00B208E7" w:rsidP="007C6465">
      <w:pPr>
        <w:rPr>
          <w:lang w:eastAsia="ko-KR"/>
        </w:rPr>
      </w:pPr>
    </w:p>
    <w:p w14:paraId="513237E1" w14:textId="6A001E2B" w:rsidR="00B208E7" w:rsidRDefault="00B208E7" w:rsidP="007C6465">
      <w:pPr>
        <w:rPr>
          <w:lang w:eastAsia="ko-KR"/>
        </w:rPr>
      </w:pPr>
    </w:p>
    <w:p w14:paraId="21924099" w14:textId="24F71303" w:rsidR="00B208E7" w:rsidRDefault="00B208E7" w:rsidP="007C6465">
      <w:pPr>
        <w:rPr>
          <w:lang w:eastAsia="ko-KR"/>
        </w:rPr>
      </w:pPr>
    </w:p>
    <w:p w14:paraId="35A114AF" w14:textId="0A805253" w:rsidR="00B208E7" w:rsidRDefault="00B208E7" w:rsidP="007C6465">
      <w:pPr>
        <w:rPr>
          <w:lang w:eastAsia="ko-KR"/>
        </w:rPr>
      </w:pPr>
    </w:p>
    <w:p w14:paraId="77E2FBA3" w14:textId="4943975F" w:rsidR="00B208E7" w:rsidRDefault="00B208E7" w:rsidP="007C6465">
      <w:pPr>
        <w:rPr>
          <w:lang w:eastAsia="ko-KR"/>
        </w:rPr>
      </w:pPr>
    </w:p>
    <w:p w14:paraId="4113007D" w14:textId="4E83642B" w:rsidR="00B208E7" w:rsidRDefault="00B208E7" w:rsidP="007C6465">
      <w:pPr>
        <w:rPr>
          <w:lang w:eastAsia="ko-KR"/>
        </w:rPr>
      </w:pPr>
    </w:p>
    <w:p w14:paraId="21A6B6D7" w14:textId="43CAB974" w:rsidR="00B208E7" w:rsidRDefault="00B208E7" w:rsidP="007C6465">
      <w:pPr>
        <w:rPr>
          <w:lang w:eastAsia="ko-KR"/>
        </w:rPr>
      </w:pPr>
    </w:p>
    <w:p w14:paraId="53398296" w14:textId="77777777" w:rsidR="00B208E7" w:rsidRDefault="00B208E7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9" w:name="_Toc25010708"/>
      <w:r>
        <w:rPr>
          <w:rFonts w:hint="eastAsia"/>
          <w:lang w:eastAsia="ko-KR"/>
        </w:rPr>
        <w:t>상황별</w:t>
      </w:r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9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10" w:name="_리모트_저장소"/>
      <w:bookmarkStart w:id="11" w:name="_Toc25010709"/>
      <w:bookmarkEnd w:id="10"/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11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>git remote rename pb paul</w:t>
      </w:r>
      <w:r>
        <w:rPr>
          <w:lang w:eastAsia="ko-KR"/>
        </w:rPr>
        <w:br/>
        <w:t>git remote remove paul</w:t>
      </w:r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12" w:name="_Toc25010710"/>
      <w:r>
        <w:rPr>
          <w:rFonts w:hint="eastAsia"/>
          <w:lang w:eastAsia="ko-KR"/>
        </w:rPr>
        <w:t>태그</w:t>
      </w:r>
      <w:bookmarkEnd w:id="12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해쉬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13" w:name="_Toc25010711"/>
      <w:r>
        <w:rPr>
          <w:rFonts w:hint="eastAsia"/>
          <w:lang w:eastAsia="ko-KR"/>
        </w:rPr>
        <w:t>브랜치</w:t>
      </w:r>
      <w:bookmarkEnd w:id="13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브랜치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14" w:name="_Toc25010712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14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Unstaged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lastRenderedPageBreak/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15" w:name="_Toc25010713"/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15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651274E8" w14:textId="01CC9A24" w:rsidR="00B67B37" w:rsidRDefault="00B67B37" w:rsidP="008E3D97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--delete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16" w:name="_Toc25010714"/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bookmarkEnd w:id="16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17" w:name="_Toc25010715"/>
      <w:r>
        <w:rPr>
          <w:lang w:eastAsia="ko-KR"/>
        </w:rPr>
        <w:t xml:space="preserve">Long-Running </w:t>
      </w:r>
      <w:r>
        <w:rPr>
          <w:rFonts w:hint="eastAsia"/>
          <w:lang w:eastAsia="ko-KR"/>
        </w:rPr>
        <w:t>브랜치</w:t>
      </w:r>
      <w:bookmarkEnd w:id="17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r w:rsidR="00201C54">
        <w:rPr>
          <w:rFonts w:hint="eastAsia"/>
          <w:lang w:eastAsia="ko-KR"/>
        </w:rPr>
        <w:t>브랜치에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r w:rsidR="00201C54">
        <w:rPr>
          <w:rFonts w:hint="eastAsia"/>
          <w:lang w:eastAsia="ko-KR"/>
        </w:rPr>
        <w:t>브랜치에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안정화하는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브랜치는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r w:rsidR="00201C54">
        <w:rPr>
          <w:rFonts w:hint="eastAsia"/>
          <w:lang w:eastAsia="ko-KR"/>
        </w:rPr>
        <w:t>브랜치에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18" w:name="_Toc25010716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bookmarkEnd w:id="18"/>
    </w:p>
    <w:p w14:paraId="3F971560" w14:textId="5C11883F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브랜치이다</w:t>
      </w:r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브랜치를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브랜치를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2A260D1" w14:textId="4A690133" w:rsidR="00731149" w:rsidRDefault="00731149" w:rsidP="007C6465">
      <w:pPr>
        <w:rPr>
          <w:lang w:eastAsia="ko-KR"/>
        </w:rPr>
      </w:pPr>
    </w:p>
    <w:p w14:paraId="395FE21C" w14:textId="712995D3" w:rsidR="00731149" w:rsidRDefault="00731149" w:rsidP="007C6465">
      <w:pPr>
        <w:rPr>
          <w:lang w:eastAsia="ko-KR"/>
        </w:rPr>
      </w:pPr>
    </w:p>
    <w:p w14:paraId="6CEF69D6" w14:textId="37BC26B0" w:rsidR="00731149" w:rsidRDefault="00731149" w:rsidP="007C6465">
      <w:pPr>
        <w:rPr>
          <w:lang w:eastAsia="ko-KR"/>
        </w:rPr>
      </w:pPr>
    </w:p>
    <w:p w14:paraId="4824EFCD" w14:textId="4C105859" w:rsidR="00731149" w:rsidRDefault="00731149" w:rsidP="007C6465">
      <w:pPr>
        <w:rPr>
          <w:lang w:eastAsia="ko-KR"/>
        </w:rPr>
      </w:pPr>
    </w:p>
    <w:p w14:paraId="2A1A361C" w14:textId="4A9A999A" w:rsidR="00731149" w:rsidRDefault="00731149" w:rsidP="007C6465">
      <w:pPr>
        <w:rPr>
          <w:lang w:eastAsia="ko-KR"/>
        </w:rPr>
      </w:pPr>
    </w:p>
    <w:p w14:paraId="28038316" w14:textId="29C8AA2D" w:rsidR="00731149" w:rsidRDefault="00731149" w:rsidP="007C6465">
      <w:pPr>
        <w:rPr>
          <w:lang w:eastAsia="ko-KR"/>
        </w:rPr>
      </w:pP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19" w:name="_Toc25010717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19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20" w:name="_Toc25010718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20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재부팅한다</w:t>
      </w:r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183EFF" w14:textId="77777777" w:rsidR="00983C2D" w:rsidRDefault="00983C2D" w:rsidP="00A33843">
      <w:pPr>
        <w:spacing w:after="0" w:line="240" w:lineRule="auto"/>
      </w:pPr>
      <w:r>
        <w:separator/>
      </w:r>
    </w:p>
  </w:endnote>
  <w:endnote w:type="continuationSeparator" w:id="0">
    <w:p w14:paraId="6481FE88" w14:textId="77777777" w:rsidR="00983C2D" w:rsidRDefault="00983C2D" w:rsidP="00A33843">
      <w:pPr>
        <w:spacing w:after="0" w:line="240" w:lineRule="auto"/>
      </w:pPr>
      <w:r>
        <w:continuationSeparator/>
      </w:r>
    </w:p>
  </w:endnote>
  <w:endnote w:type="continuationNotice" w:id="1">
    <w:p w14:paraId="49811F8F" w14:textId="77777777" w:rsidR="00983C2D" w:rsidRDefault="00983C2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816B8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8816B8" w:rsidRPr="003F3259" w:rsidRDefault="008816B8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627F0B"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816B8" w:rsidRPr="003F3259" w:rsidRDefault="008816B8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816B8" w:rsidRPr="00AB710B" w:rsidRDefault="008816B8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816B8" w:rsidRPr="003F3259" w:rsidRDefault="008816B8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816B8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816B8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816B8" w:rsidRPr="000311E3" w:rsidRDefault="008816B8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816B8" w14:paraId="7AFC072F" w14:textId="77777777" w:rsidTr="001A0EF6">
      <w:tc>
        <w:tcPr>
          <w:tcW w:w="9540" w:type="dxa"/>
          <w:gridSpan w:val="2"/>
        </w:tcPr>
        <w:p w14:paraId="7AFC072D" w14:textId="77777777" w:rsidR="008816B8" w:rsidRPr="001A0EF6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816B8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816B8" w14:paraId="7AFC0732" w14:textId="77777777" w:rsidTr="001A0EF6">
      <w:tc>
        <w:tcPr>
          <w:tcW w:w="5580" w:type="dxa"/>
        </w:tcPr>
        <w:p w14:paraId="7AFC0730" w14:textId="77777777" w:rsidR="008816B8" w:rsidRDefault="008816B8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2B5ECAF6" w:rsidR="008816B8" w:rsidRDefault="008816B8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29220B">
            <w:rPr>
              <w:noProof/>
              <w:sz w:val="16"/>
              <w:szCs w:val="16"/>
            </w:rPr>
            <w:t>26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 w:rsidR="0029220B">
              <w:rPr>
                <w:noProof/>
              </w:rPr>
              <w:t>27</w:t>
            </w:r>
          </w:fldSimple>
        </w:p>
      </w:tc>
    </w:tr>
  </w:tbl>
  <w:p w14:paraId="7AFC0733" w14:textId="77777777" w:rsidR="008816B8" w:rsidRPr="004906B9" w:rsidRDefault="008816B8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FB2EF3" w14:textId="77777777" w:rsidR="00983C2D" w:rsidRDefault="00983C2D" w:rsidP="00A33843">
      <w:pPr>
        <w:spacing w:after="0" w:line="240" w:lineRule="auto"/>
      </w:pPr>
      <w:r>
        <w:separator/>
      </w:r>
    </w:p>
  </w:footnote>
  <w:footnote w:type="continuationSeparator" w:id="0">
    <w:p w14:paraId="6F5041AA" w14:textId="77777777" w:rsidR="00983C2D" w:rsidRDefault="00983C2D" w:rsidP="00A33843">
      <w:pPr>
        <w:spacing w:after="0" w:line="240" w:lineRule="auto"/>
      </w:pPr>
      <w:r>
        <w:continuationSeparator/>
      </w:r>
    </w:p>
  </w:footnote>
  <w:footnote w:type="continuationNotice" w:id="1">
    <w:p w14:paraId="4EBDBF9B" w14:textId="77777777" w:rsidR="00983C2D" w:rsidRDefault="00983C2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C0720" w14:textId="7386E208" w:rsidR="008816B8" w:rsidRPr="00385CAB" w:rsidRDefault="008816B8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27F0B">
      <w:rPr>
        <w:noProof/>
        <w:sz w:val="28"/>
        <w:lang w:eastAsia="ko-KR"/>
      </w:rPr>
      <w:t>Git</w:t>
    </w:r>
  </w:p>
  <w:p w14:paraId="7AFC0721" w14:textId="77777777" w:rsidR="008816B8" w:rsidRDefault="008816B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131078" w:nlCheck="1" w:checkStyle="0"/>
  <w:activeWritingStyle w:appName="MSWord" w:lang="ko-KR" w:vendorID="64" w:dllVersion="131077" w:nlCheck="1" w:checkStyle="1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7116"/>
    <w:rsid w:val="0001789D"/>
    <w:rsid w:val="000210B2"/>
    <w:rsid w:val="00021775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2B11"/>
    <w:rsid w:val="000C2B45"/>
    <w:rsid w:val="000C2DE9"/>
    <w:rsid w:val="000C38A9"/>
    <w:rsid w:val="000C4808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30120"/>
    <w:rsid w:val="00131E67"/>
    <w:rsid w:val="001324AF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1F1"/>
    <w:rsid w:val="001433B7"/>
    <w:rsid w:val="00143D92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1AF4"/>
    <w:rsid w:val="00242B9A"/>
    <w:rsid w:val="00242C57"/>
    <w:rsid w:val="00243271"/>
    <w:rsid w:val="002433BC"/>
    <w:rsid w:val="002437F2"/>
    <w:rsid w:val="002448A5"/>
    <w:rsid w:val="0024628E"/>
    <w:rsid w:val="00247A14"/>
    <w:rsid w:val="00250363"/>
    <w:rsid w:val="00250A66"/>
    <w:rsid w:val="002511CB"/>
    <w:rsid w:val="0025182D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41DC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3138"/>
    <w:rsid w:val="00305AC9"/>
    <w:rsid w:val="00305C34"/>
    <w:rsid w:val="00305FE1"/>
    <w:rsid w:val="00306D12"/>
    <w:rsid w:val="00310396"/>
    <w:rsid w:val="0031056B"/>
    <w:rsid w:val="00310744"/>
    <w:rsid w:val="00311807"/>
    <w:rsid w:val="00314189"/>
    <w:rsid w:val="0031654E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36FA6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B47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48CB"/>
    <w:rsid w:val="003D4BA2"/>
    <w:rsid w:val="003D6379"/>
    <w:rsid w:val="003D6639"/>
    <w:rsid w:val="003D71B6"/>
    <w:rsid w:val="003D79A2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28EB"/>
    <w:rsid w:val="00402DC5"/>
    <w:rsid w:val="00404944"/>
    <w:rsid w:val="004062A5"/>
    <w:rsid w:val="004075AC"/>
    <w:rsid w:val="00412B99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46B2"/>
    <w:rsid w:val="004A4F52"/>
    <w:rsid w:val="004B285F"/>
    <w:rsid w:val="004B37B4"/>
    <w:rsid w:val="004B3A4E"/>
    <w:rsid w:val="004B47BD"/>
    <w:rsid w:val="004B4D1A"/>
    <w:rsid w:val="004B6139"/>
    <w:rsid w:val="004B6568"/>
    <w:rsid w:val="004B6DB3"/>
    <w:rsid w:val="004B7EE0"/>
    <w:rsid w:val="004C1420"/>
    <w:rsid w:val="004C196A"/>
    <w:rsid w:val="004C20BA"/>
    <w:rsid w:val="004C2352"/>
    <w:rsid w:val="004C4141"/>
    <w:rsid w:val="004C4BAE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6527"/>
    <w:rsid w:val="0055700C"/>
    <w:rsid w:val="0055750A"/>
    <w:rsid w:val="005604CC"/>
    <w:rsid w:val="00562254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1D4E"/>
    <w:rsid w:val="005D4B52"/>
    <w:rsid w:val="005D5981"/>
    <w:rsid w:val="005D5DF6"/>
    <w:rsid w:val="005D6021"/>
    <w:rsid w:val="005D765E"/>
    <w:rsid w:val="005E0173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A7838"/>
    <w:rsid w:val="006B0A34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41B"/>
    <w:rsid w:val="006D7D43"/>
    <w:rsid w:val="006E0378"/>
    <w:rsid w:val="006E0467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886"/>
    <w:rsid w:val="00745C8E"/>
    <w:rsid w:val="00745F67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A3A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44A"/>
    <w:rsid w:val="00781A0F"/>
    <w:rsid w:val="0078308D"/>
    <w:rsid w:val="00783F82"/>
    <w:rsid w:val="00783FF2"/>
    <w:rsid w:val="0078495C"/>
    <w:rsid w:val="007854DD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8E4"/>
    <w:rsid w:val="007D2B5A"/>
    <w:rsid w:val="007D39A5"/>
    <w:rsid w:val="007D5F99"/>
    <w:rsid w:val="007D6D96"/>
    <w:rsid w:val="007D7E8F"/>
    <w:rsid w:val="007E01A5"/>
    <w:rsid w:val="007E1B3D"/>
    <w:rsid w:val="007E1D87"/>
    <w:rsid w:val="007E2539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A9"/>
    <w:rsid w:val="00803F4C"/>
    <w:rsid w:val="008050AE"/>
    <w:rsid w:val="00805C67"/>
    <w:rsid w:val="00805E32"/>
    <w:rsid w:val="0080621E"/>
    <w:rsid w:val="0080652B"/>
    <w:rsid w:val="00807606"/>
    <w:rsid w:val="00810FDA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A32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9A8"/>
    <w:rsid w:val="00903173"/>
    <w:rsid w:val="0090596D"/>
    <w:rsid w:val="00906D10"/>
    <w:rsid w:val="0091061F"/>
    <w:rsid w:val="009109E0"/>
    <w:rsid w:val="00910F95"/>
    <w:rsid w:val="00911650"/>
    <w:rsid w:val="00912B0B"/>
    <w:rsid w:val="00914F1D"/>
    <w:rsid w:val="009151E7"/>
    <w:rsid w:val="0091654A"/>
    <w:rsid w:val="009173BF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D03"/>
    <w:rsid w:val="00A31532"/>
    <w:rsid w:val="00A33843"/>
    <w:rsid w:val="00A33B75"/>
    <w:rsid w:val="00A3512D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6B47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746E"/>
    <w:rsid w:val="00A82F5E"/>
    <w:rsid w:val="00A831FA"/>
    <w:rsid w:val="00A83283"/>
    <w:rsid w:val="00A85343"/>
    <w:rsid w:val="00A85C08"/>
    <w:rsid w:val="00A86574"/>
    <w:rsid w:val="00A87368"/>
    <w:rsid w:val="00A90EDA"/>
    <w:rsid w:val="00A916C2"/>
    <w:rsid w:val="00A92180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BE7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08E7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AB0"/>
    <w:rsid w:val="00BF65DB"/>
    <w:rsid w:val="00BF7402"/>
    <w:rsid w:val="00BF769D"/>
    <w:rsid w:val="00BF7779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6634"/>
    <w:rsid w:val="00C37FA3"/>
    <w:rsid w:val="00C40819"/>
    <w:rsid w:val="00C4140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60B3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935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69D5"/>
    <w:rsid w:val="00D0015E"/>
    <w:rsid w:val="00D0044A"/>
    <w:rsid w:val="00D03167"/>
    <w:rsid w:val="00D0349A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3209"/>
    <w:rsid w:val="00D23718"/>
    <w:rsid w:val="00D2452C"/>
    <w:rsid w:val="00D25CEE"/>
    <w:rsid w:val="00D3000A"/>
    <w:rsid w:val="00D30D8F"/>
    <w:rsid w:val="00D314E2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4A04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C79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111D9"/>
    <w:rsid w:val="00E12A34"/>
    <w:rsid w:val="00E158D3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1205"/>
    <w:rsid w:val="00ED2776"/>
    <w:rsid w:val="00ED3A1A"/>
    <w:rsid w:val="00ED4882"/>
    <w:rsid w:val="00ED6FA7"/>
    <w:rsid w:val="00ED7DC8"/>
    <w:rsid w:val="00EE0A0C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FA1"/>
    <w:rsid w:val="00EF1031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D07"/>
    <w:rsid w:val="00F0724C"/>
    <w:rsid w:val="00F07BDE"/>
    <w:rsid w:val="00F07FC5"/>
    <w:rsid w:val="00F12764"/>
    <w:rsid w:val="00F12E16"/>
    <w:rsid w:val="00F14F98"/>
    <w:rsid w:val="00F15B84"/>
    <w:rsid w:val="00F16698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76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3F20"/>
    <w:rsid w:val="00F656C6"/>
    <w:rsid w:val="00F6628A"/>
    <w:rsid w:val="00F66DC4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AC9"/>
    <w:rsid w:val="00FC77A5"/>
    <w:rsid w:val="00FD0BF7"/>
    <w:rsid w:val="00FD0CF8"/>
    <w:rsid w:val="00FD29BA"/>
    <w:rsid w:val="00FD2DF7"/>
    <w:rsid w:val="00FD38AC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github.com/chaconinc/DbConnector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B1BFE"/>
    <w:rsid w:val="00006E44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C4026"/>
    <w:rsid w:val="004C699A"/>
    <w:rsid w:val="00501D5A"/>
    <w:rsid w:val="005318B7"/>
    <w:rsid w:val="00534AD7"/>
    <w:rsid w:val="00562A10"/>
    <w:rsid w:val="00563F6C"/>
    <w:rsid w:val="005D2029"/>
    <w:rsid w:val="00607983"/>
    <w:rsid w:val="00617DA6"/>
    <w:rsid w:val="006548DA"/>
    <w:rsid w:val="0068048A"/>
    <w:rsid w:val="006A5C89"/>
    <w:rsid w:val="006C3583"/>
    <w:rsid w:val="00711263"/>
    <w:rsid w:val="007126BC"/>
    <w:rsid w:val="00776AB4"/>
    <w:rsid w:val="007803E4"/>
    <w:rsid w:val="00782AB0"/>
    <w:rsid w:val="00793E33"/>
    <w:rsid w:val="007A357A"/>
    <w:rsid w:val="007D59F8"/>
    <w:rsid w:val="00800F53"/>
    <w:rsid w:val="00804B9B"/>
    <w:rsid w:val="00807C97"/>
    <w:rsid w:val="0082051B"/>
    <w:rsid w:val="008713DA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3385B"/>
    <w:rsid w:val="00A500C1"/>
    <w:rsid w:val="00A57E94"/>
    <w:rsid w:val="00A70E68"/>
    <w:rsid w:val="00AB727D"/>
    <w:rsid w:val="00AB7F40"/>
    <w:rsid w:val="00AC1C5D"/>
    <w:rsid w:val="00B60EBA"/>
    <w:rsid w:val="00BB3FCF"/>
    <w:rsid w:val="00C00D23"/>
    <w:rsid w:val="00C01A52"/>
    <w:rsid w:val="00C0388A"/>
    <w:rsid w:val="00C30658"/>
    <w:rsid w:val="00C329B3"/>
    <w:rsid w:val="00C44B05"/>
    <w:rsid w:val="00C46ACD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E7E0330E-655B-4AD5-B8EA-51918B168C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486</TotalTime>
  <Pages>1</Pages>
  <Words>1560</Words>
  <Characters>8898</Characters>
  <Application>Microsoft Office Word</Application>
  <DocSecurity>0</DocSecurity>
  <Lines>74</Lines>
  <Paragraphs>20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10438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112</cp:revision>
  <cp:lastPrinted>2016-05-11T05:52:00Z</cp:lastPrinted>
  <dcterms:created xsi:type="dcterms:W3CDTF">2019-10-28T04:25:00Z</dcterms:created>
  <dcterms:modified xsi:type="dcterms:W3CDTF">2019-11-18T14:34:00Z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