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7B1EC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7B1EC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7B1EC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7B1EC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7B1EC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7B1EC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lastRenderedPageBreak/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lastRenderedPageBreak/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r w:rsidR="007B1EC8">
        <w:fldChar w:fldCharType="begin"/>
      </w:r>
      <w:r w:rsidR="007B1EC8">
        <w:rPr>
          <w:lang w:eastAsia="ko-KR"/>
        </w:rPr>
        <w:instrText xml:space="preserve"> HYPERLINK "https://github.com/SangguKang/test-1.git" </w:instrText>
      </w:r>
      <w:r w:rsidR="007B1EC8">
        <w:fldChar w:fldCharType="separate"/>
      </w:r>
      <w:r w:rsidRPr="00DF2A61">
        <w:rPr>
          <w:rStyle w:val="a6"/>
          <w:rFonts w:ascii="Lucida Console" w:hAnsi="Lucida Console" w:cs="Lucida Console"/>
          <w:sz w:val="18"/>
          <w:szCs w:val="18"/>
          <w:lang w:eastAsia="ko-KR"/>
        </w:rPr>
        <w:t>https://github.com/SangguKang/test-1.git</w:t>
      </w:r>
      <w:r w:rsidR="007B1EC8">
        <w:rPr>
          <w:rStyle w:val="a6"/>
          <w:rFonts w:ascii="Lucida Console" w:hAnsi="Lucida Console" w:cs="Lucida Console"/>
          <w:sz w:val="18"/>
          <w:szCs w:val="18"/>
          <w:lang w:eastAsia="ko-KR"/>
        </w:rPr>
        <w:fldChar w:fldCharType="end"/>
      </w:r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2677" w14:textId="52CCFE2C" w:rsidR="00407984" w:rsidRDefault="00407984" w:rsidP="00394C36">
      <w:pPr>
        <w:rPr>
          <w:lang w:eastAsia="ko-KR"/>
        </w:rPr>
      </w:pPr>
    </w:p>
    <w:p w14:paraId="1D3FBBF2" w14:textId="132E66EE" w:rsidR="00407984" w:rsidRDefault="00407984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lastRenderedPageBreak/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lastRenderedPageBreak/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4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lastRenderedPageBreak/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bookmarkStart w:id="7" w:name="_GoBack"/>
      <w:bookmarkEnd w:id="7"/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1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lastRenderedPageBreak/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86"/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7A92E" w14:textId="77777777" w:rsidR="007B1EC8" w:rsidRDefault="007B1EC8" w:rsidP="00A33843">
      <w:pPr>
        <w:spacing w:after="0" w:line="240" w:lineRule="auto"/>
      </w:pPr>
      <w:r>
        <w:separator/>
      </w:r>
    </w:p>
  </w:endnote>
  <w:endnote w:type="continuationSeparator" w:id="0">
    <w:p w14:paraId="5DE8EA0A" w14:textId="77777777" w:rsidR="007B1EC8" w:rsidRDefault="007B1EC8" w:rsidP="00A33843">
      <w:pPr>
        <w:spacing w:after="0" w:line="240" w:lineRule="auto"/>
      </w:pPr>
      <w:r>
        <w:continuationSeparator/>
      </w:r>
    </w:p>
  </w:endnote>
  <w:endnote w:type="continuationNotice" w:id="1">
    <w:p w14:paraId="58B9B0C8" w14:textId="77777777" w:rsidR="007B1EC8" w:rsidRDefault="007B1E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A598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A5985" w:rsidRPr="003F3259" w:rsidRDefault="00CA598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A5985" w:rsidRPr="003F3259" w:rsidRDefault="00CA598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A5985" w:rsidRPr="00AB710B" w:rsidRDefault="00CA598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A5985" w:rsidRPr="003F3259" w:rsidRDefault="00CA598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A598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A598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A5985" w:rsidRPr="000311E3" w:rsidRDefault="00CA598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A5985" w14:paraId="7AFC072F" w14:textId="77777777" w:rsidTr="001A0EF6">
      <w:tc>
        <w:tcPr>
          <w:tcW w:w="9540" w:type="dxa"/>
          <w:gridSpan w:val="2"/>
        </w:tcPr>
        <w:p w14:paraId="7AFC072D" w14:textId="77777777" w:rsidR="00CA5985" w:rsidRPr="001A0EF6" w:rsidRDefault="00CA59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A5985" w:rsidRDefault="00CA59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A5985" w14:paraId="7AFC0732" w14:textId="77777777" w:rsidTr="001A0EF6">
      <w:tc>
        <w:tcPr>
          <w:tcW w:w="5580" w:type="dxa"/>
        </w:tcPr>
        <w:p w14:paraId="7AFC0730" w14:textId="77777777" w:rsidR="00CA5985" w:rsidRDefault="00CA598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CA5985" w:rsidRDefault="00CA598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5E1C30"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B1EC8">
            <w:fldChar w:fldCharType="begin"/>
          </w:r>
          <w:r w:rsidR="007B1EC8">
            <w:instrText xml:space="preserve"> NUMPAGES  \* Arabic  \* MERGEFORMAT </w:instrText>
          </w:r>
          <w:r w:rsidR="007B1EC8">
            <w:fldChar w:fldCharType="separate"/>
          </w:r>
          <w:r w:rsidR="005E1C30">
            <w:rPr>
              <w:noProof/>
            </w:rPr>
            <w:t>66</w:t>
          </w:r>
          <w:r w:rsidR="007B1EC8">
            <w:rPr>
              <w:noProof/>
            </w:rPr>
            <w:fldChar w:fldCharType="end"/>
          </w:r>
        </w:p>
      </w:tc>
    </w:tr>
  </w:tbl>
  <w:p w14:paraId="7AFC0733" w14:textId="77777777" w:rsidR="00CA5985" w:rsidRPr="004906B9" w:rsidRDefault="00CA598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D83F0" w14:textId="77777777" w:rsidR="007B1EC8" w:rsidRDefault="007B1EC8" w:rsidP="00A33843">
      <w:pPr>
        <w:spacing w:after="0" w:line="240" w:lineRule="auto"/>
      </w:pPr>
      <w:r>
        <w:separator/>
      </w:r>
    </w:p>
  </w:footnote>
  <w:footnote w:type="continuationSeparator" w:id="0">
    <w:p w14:paraId="29F8B8BA" w14:textId="77777777" w:rsidR="007B1EC8" w:rsidRDefault="007B1EC8" w:rsidP="00A33843">
      <w:pPr>
        <w:spacing w:after="0" w:line="240" w:lineRule="auto"/>
      </w:pPr>
      <w:r>
        <w:continuationSeparator/>
      </w:r>
    </w:p>
  </w:footnote>
  <w:footnote w:type="continuationNotice" w:id="1">
    <w:p w14:paraId="5DC0DA5F" w14:textId="77777777" w:rsidR="007B1EC8" w:rsidRDefault="007B1E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CA5985" w:rsidRPr="00385CAB" w:rsidRDefault="00CA598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CA5985" w:rsidRDefault="00CA59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721C"/>
    <w:rsid w:val="00F802BE"/>
    <w:rsid w:val="00F808A8"/>
    <w:rsid w:val="00F818AE"/>
    <w:rsid w:val="00F8201D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hyperlink" Target="mailto:kangsanggu74@gmail.com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theme" Target="theme/theme1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hyperlink" Target="http://github.com/chaconinc/DbConnector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AACE25-2B8C-4FDC-8BD1-139310C2E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553</TotalTime>
  <Pages>66</Pages>
  <Words>8561</Words>
  <Characters>48802</Characters>
  <Application>Microsoft Office Word</Application>
  <DocSecurity>0</DocSecurity>
  <Lines>406</Lines>
  <Paragraphs>114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61</cp:revision>
  <cp:lastPrinted>2016-05-11T05:52:00Z</cp:lastPrinted>
  <dcterms:created xsi:type="dcterms:W3CDTF">2020-02-21T12:00:00Z</dcterms:created>
  <dcterms:modified xsi:type="dcterms:W3CDTF">2020-02-24T07:43:00Z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