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92683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92683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92683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92683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92683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92683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92683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92683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92683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92683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92683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92683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92683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92683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작업트리에서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 xml:space="preserve">git </w:t>
      </w:r>
      <w:proofErr w:type="gramStart"/>
      <w:r>
        <w:rPr>
          <w:lang w:eastAsia="ko-KR"/>
        </w:rPr>
        <w:t>revert</w:t>
      </w:r>
      <w:proofErr w:type="gramEnd"/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728E09B7" w:rsidR="00971D13" w:rsidRP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lastRenderedPageBreak/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br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br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</w:t>
      </w:r>
      <w:proofErr w:type="gramStart"/>
      <w:r>
        <w:rPr>
          <w:rFonts w:ascii="Lucida Console" w:hAnsi="Lucida Console" w:cs="Lucida Console"/>
          <w:sz w:val="18"/>
          <w:szCs w:val="18"/>
          <w:lang w:eastAsia="ko-KR"/>
        </w:rPr>
        <w:t>&lt;&lt; HEAD</w:t>
      </w:r>
      <w:proofErr w:type="gramEnd"/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proofErr w:type="gram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&gt;</w:t>
      </w:r>
      <w:proofErr w:type="gramEnd"/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lastRenderedPageBreak/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  <w:bookmarkStart w:id="4" w:name="_GoBack"/>
      <w:bookmarkEnd w:id="4"/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6640A7F5" w:rsidR="000923EC" w:rsidRDefault="000923EC" w:rsidP="00394C36">
      <w:pPr>
        <w:rPr>
          <w:lang w:eastAsia="ko-KR"/>
        </w:rPr>
      </w:pPr>
    </w:p>
    <w:p w14:paraId="597850E6" w14:textId="77C45ACC" w:rsidR="000923EC" w:rsidRDefault="000923EC" w:rsidP="00394C36">
      <w:pPr>
        <w:rPr>
          <w:lang w:eastAsia="ko-KR"/>
        </w:rPr>
      </w:pPr>
    </w:p>
    <w:p w14:paraId="42DC3CBE" w14:textId="16132FF3" w:rsidR="000923EC" w:rsidRDefault="000923EC" w:rsidP="00394C36">
      <w:pPr>
        <w:rPr>
          <w:lang w:eastAsia="ko-KR"/>
        </w:rPr>
      </w:pPr>
    </w:p>
    <w:p w14:paraId="79233878" w14:textId="77777777" w:rsidR="000923EC" w:rsidRDefault="000923EC" w:rsidP="00394C36">
      <w:pPr>
        <w:rPr>
          <w:lang w:eastAsia="ko-KR"/>
        </w:rPr>
      </w:pPr>
    </w:p>
    <w:p w14:paraId="65671ECE" w14:textId="77777777" w:rsidR="009F00BC" w:rsidRDefault="009F00B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탐욕스런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 xml:space="preserve">[.]: 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proofErr w:type="spellStart"/>
        <w:r w:rsidR="00BC3DFA" w:rsidRPr="00BC3DFA">
          <w:rPr>
            <w:rStyle w:val="a6"/>
            <w:lang w:eastAsia="ko-KR"/>
          </w:rPr>
          <w:t>리모트</w:t>
        </w:r>
        <w:proofErr w:type="spellEnd"/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lastRenderedPageBreak/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알려달라는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21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gramStart"/>
      <w:r>
        <w:rPr>
          <w:rFonts w:ascii="Lucida Console" w:hAnsi="Lucida Console" w:cs="Lucida Console"/>
          <w:sz w:val="18"/>
          <w:szCs w:val="18"/>
        </w:rPr>
        <w:t>manual-2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8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lastRenderedPageBreak/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proofErr w:type="gramStart"/>
      <w:r>
        <w:rPr>
          <w:rFonts w:hint="eastAsia"/>
          <w:lang w:eastAsia="ko-KR"/>
        </w:rPr>
        <w:t>book.asciidoc</w:t>
      </w:r>
      <w:proofErr w:type="spellEnd"/>
      <w:proofErr w:type="gram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proofErr w:type="gramStart"/>
            <w:r>
              <w:rPr>
                <w:lang w:eastAsia="ko-KR"/>
              </w:rPr>
              <w:t>book.asciidoc</w:t>
            </w:r>
            <w:proofErr w:type="spellEnd"/>
            <w:proofErr w:type="gram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proofErr w:type="spellStart"/>
      <w:r w:rsidR="00143D92">
        <w:rPr>
          <w:rFonts w:hint="eastAsia"/>
          <w:lang w:eastAsia="ko-KR"/>
        </w:rPr>
        <w:t>브랜치에서는</w:t>
      </w:r>
      <w:proofErr w:type="spellEnd"/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3"/>
      <w:footerReference w:type="default" r:id="rId7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E6034" w14:textId="77777777" w:rsidR="00926831" w:rsidRDefault="00926831" w:rsidP="00A33843">
      <w:pPr>
        <w:spacing w:after="0" w:line="240" w:lineRule="auto"/>
      </w:pPr>
      <w:r>
        <w:separator/>
      </w:r>
    </w:p>
  </w:endnote>
  <w:endnote w:type="continuationSeparator" w:id="0">
    <w:p w14:paraId="35DCFC59" w14:textId="77777777" w:rsidR="00926831" w:rsidRDefault="00926831" w:rsidP="00A33843">
      <w:pPr>
        <w:spacing w:after="0" w:line="240" w:lineRule="auto"/>
      </w:pPr>
      <w:r>
        <w:continuationSeparator/>
      </w:r>
    </w:p>
  </w:endnote>
  <w:endnote w:type="continuationNotice" w:id="1">
    <w:p w14:paraId="4750E32E" w14:textId="77777777" w:rsidR="00926831" w:rsidRDefault="009268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532C5D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532C5D" w:rsidRPr="003F3259" w:rsidRDefault="00532C5D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532C5D" w:rsidRPr="003F3259" w:rsidRDefault="00532C5D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532C5D" w:rsidRPr="00AB710B" w:rsidRDefault="00532C5D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532C5D" w:rsidRPr="003F3259" w:rsidRDefault="00532C5D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532C5D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532C5D" w:rsidRPr="003F3259" w:rsidRDefault="00532C5D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532C5D" w:rsidRPr="003F3259" w:rsidRDefault="00532C5D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532C5D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532C5D" w:rsidRPr="003F3259" w:rsidRDefault="00532C5D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532C5D" w:rsidRPr="000311E3" w:rsidRDefault="00532C5D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532C5D" w14:paraId="7AFC072F" w14:textId="77777777" w:rsidTr="001A0EF6">
      <w:tc>
        <w:tcPr>
          <w:tcW w:w="9540" w:type="dxa"/>
          <w:gridSpan w:val="2"/>
        </w:tcPr>
        <w:p w14:paraId="7AFC072D" w14:textId="77777777" w:rsidR="00532C5D" w:rsidRPr="001A0EF6" w:rsidRDefault="00532C5D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532C5D" w:rsidRDefault="00532C5D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532C5D" w14:paraId="7AFC0732" w14:textId="77777777" w:rsidTr="001A0EF6">
      <w:tc>
        <w:tcPr>
          <w:tcW w:w="5580" w:type="dxa"/>
        </w:tcPr>
        <w:p w14:paraId="7AFC0730" w14:textId="77777777" w:rsidR="00532C5D" w:rsidRDefault="00532C5D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BFC7A7A" w:rsidR="00532C5D" w:rsidRDefault="00532C5D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12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926831">
            <w:fldChar w:fldCharType="begin"/>
          </w:r>
          <w:r w:rsidR="00926831">
            <w:instrText xml:space="preserve"> NUMPAGES  \* Arabic  \* MERGEFORMAT </w:instrText>
          </w:r>
          <w:r w:rsidR="00926831">
            <w:fldChar w:fldCharType="separate"/>
          </w:r>
          <w:r>
            <w:rPr>
              <w:noProof/>
            </w:rPr>
            <w:t>46</w:t>
          </w:r>
          <w:r w:rsidR="00926831">
            <w:rPr>
              <w:noProof/>
            </w:rPr>
            <w:fldChar w:fldCharType="end"/>
          </w:r>
        </w:p>
      </w:tc>
    </w:tr>
  </w:tbl>
  <w:p w14:paraId="7AFC0733" w14:textId="77777777" w:rsidR="00532C5D" w:rsidRPr="004906B9" w:rsidRDefault="00532C5D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5AFF9" w14:textId="77777777" w:rsidR="00926831" w:rsidRDefault="00926831" w:rsidP="00A33843">
      <w:pPr>
        <w:spacing w:after="0" w:line="240" w:lineRule="auto"/>
      </w:pPr>
      <w:r>
        <w:separator/>
      </w:r>
    </w:p>
  </w:footnote>
  <w:footnote w:type="continuationSeparator" w:id="0">
    <w:p w14:paraId="5D23A13D" w14:textId="77777777" w:rsidR="00926831" w:rsidRDefault="00926831" w:rsidP="00A33843">
      <w:pPr>
        <w:spacing w:after="0" w:line="240" w:lineRule="auto"/>
      </w:pPr>
      <w:r>
        <w:continuationSeparator/>
      </w:r>
    </w:p>
  </w:footnote>
  <w:footnote w:type="continuationNotice" w:id="1">
    <w:p w14:paraId="45382DCA" w14:textId="77777777" w:rsidR="00926831" w:rsidRDefault="0092683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7386E208" w:rsidR="00532C5D" w:rsidRPr="00385CAB" w:rsidRDefault="00532C5D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532C5D" w:rsidRDefault="00532C5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01D"/>
    <w:rsid w:val="00F8214F"/>
    <w:rsid w:val="00F82BAD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styleId="af4">
    <w:name w:val="Unresolved Mention"/>
    <w:basedOn w:val="a0"/>
    <w:uiPriority w:val="99"/>
    <w:semiHidden/>
    <w:unhideWhenUsed/>
    <w:rsid w:val="00BE1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mailto:kangsanggu74@gmail.com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glossaryDocument" Target="glossary/document.xm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ngguKang/test-1.git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://github.com/chaconinc/DbConnector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2440A36-7F63-4F6E-9B31-9075C1782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81</TotalTime>
  <Pages>54</Pages>
  <Words>5471</Words>
  <Characters>31186</Characters>
  <Application>Microsoft Office Word</Application>
  <DocSecurity>0</DocSecurity>
  <Lines>259</Lines>
  <Paragraphs>73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36584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21</cp:revision>
  <cp:lastPrinted>2016-05-11T05:52:00Z</cp:lastPrinted>
  <dcterms:created xsi:type="dcterms:W3CDTF">2020-02-21T12:00:00Z</dcterms:created>
  <dcterms:modified xsi:type="dcterms:W3CDTF">2020-02-21T12:40:00Z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