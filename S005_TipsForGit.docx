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A767A0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A767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A767A0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A767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lastRenderedPageBreak/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18C80D9A" w:rsidR="00242198" w:rsidRDefault="00242198" w:rsidP="007C6465">
      <w:pPr>
        <w:rPr>
          <w:lang w:eastAsia="ko-KR"/>
        </w:rPr>
      </w:pPr>
      <w:bookmarkStart w:id="15" w:name="_GoBack"/>
      <w:bookmarkEnd w:id="15"/>
    </w:p>
    <w:p w14:paraId="4DBE8BE2" w14:textId="22094D1F" w:rsidR="00242198" w:rsidRDefault="00242198" w:rsidP="007C6465">
      <w:pPr>
        <w:rPr>
          <w:lang w:eastAsia="ko-KR"/>
        </w:rPr>
      </w:pPr>
    </w:p>
    <w:p w14:paraId="59E066F1" w14:textId="10DA0CBC" w:rsidR="00242198" w:rsidRDefault="00242198" w:rsidP="007C6465">
      <w:pPr>
        <w:rPr>
          <w:lang w:eastAsia="ko-KR"/>
        </w:rPr>
      </w:pPr>
    </w:p>
    <w:p w14:paraId="18275254" w14:textId="378E25AD" w:rsidR="00242198" w:rsidRDefault="00242198" w:rsidP="007C6465">
      <w:pPr>
        <w:rPr>
          <w:lang w:eastAsia="ko-KR"/>
        </w:rPr>
      </w:pPr>
    </w:p>
    <w:p w14:paraId="63482A6C" w14:textId="62906380" w:rsidR="00242198" w:rsidRDefault="00242198" w:rsidP="007C6465">
      <w:pPr>
        <w:rPr>
          <w:lang w:eastAsia="ko-KR"/>
        </w:rPr>
      </w:pPr>
    </w:p>
    <w:p w14:paraId="5845FF6A" w14:textId="10645E27" w:rsidR="00242198" w:rsidRDefault="00242198" w:rsidP="007C6465">
      <w:pPr>
        <w:rPr>
          <w:lang w:eastAsia="ko-KR"/>
        </w:rPr>
      </w:pPr>
    </w:p>
    <w:p w14:paraId="757CAD12" w14:textId="4B088080" w:rsidR="00242198" w:rsidRDefault="00242198" w:rsidP="007C6465">
      <w:pPr>
        <w:rPr>
          <w:lang w:eastAsia="ko-KR"/>
        </w:rPr>
      </w:pPr>
    </w:p>
    <w:p w14:paraId="20369D2C" w14:textId="6A385F53" w:rsidR="00242198" w:rsidRDefault="00242198" w:rsidP="007C6465">
      <w:pPr>
        <w:rPr>
          <w:lang w:eastAsia="ko-KR"/>
        </w:rPr>
      </w:pPr>
    </w:p>
    <w:p w14:paraId="0FADD1CA" w14:textId="1A55F5AC" w:rsidR="00242198" w:rsidRDefault="00242198" w:rsidP="007C6465">
      <w:pPr>
        <w:rPr>
          <w:lang w:eastAsia="ko-KR"/>
        </w:rPr>
      </w:pPr>
    </w:p>
    <w:p w14:paraId="6EBE7F4E" w14:textId="1D26B98A" w:rsidR="00242198" w:rsidRDefault="00242198" w:rsidP="007C6465">
      <w:pPr>
        <w:rPr>
          <w:lang w:eastAsia="ko-KR"/>
        </w:rPr>
      </w:pPr>
    </w:p>
    <w:p w14:paraId="71A8B3AE" w14:textId="7001FE2A" w:rsidR="00242198" w:rsidRDefault="00242198" w:rsidP="007C6465">
      <w:pPr>
        <w:rPr>
          <w:lang w:eastAsia="ko-KR"/>
        </w:rPr>
      </w:pPr>
    </w:p>
    <w:p w14:paraId="17807717" w14:textId="77777777" w:rsidR="00242198" w:rsidRDefault="00242198" w:rsidP="007C6465">
      <w:pPr>
        <w:rPr>
          <w:lang w:eastAsia="ko-KR"/>
        </w:rPr>
      </w:pPr>
    </w:p>
    <w:p w14:paraId="14FC89DC" w14:textId="374166F5" w:rsidR="004A6A00" w:rsidRDefault="004A6A00" w:rsidP="007C6465">
      <w:pPr>
        <w:rPr>
          <w:lang w:eastAsia="ko-KR"/>
        </w:rPr>
      </w:pPr>
    </w:p>
    <w:p w14:paraId="63179B05" w14:textId="1BA2FCBD" w:rsidR="004A6A00" w:rsidRDefault="004A6A00" w:rsidP="007C6465">
      <w:pPr>
        <w:rPr>
          <w:lang w:eastAsia="ko-KR"/>
        </w:rPr>
      </w:pPr>
    </w:p>
    <w:p w14:paraId="56C6A40B" w14:textId="77777777" w:rsidR="004A6A00" w:rsidRDefault="004A6A00" w:rsidP="007C6465">
      <w:pPr>
        <w:rPr>
          <w:lang w:eastAsia="ko-KR"/>
        </w:rPr>
      </w:pPr>
    </w:p>
    <w:p w14:paraId="2F2BAC4B" w14:textId="397D7B09" w:rsidR="00C151A4" w:rsidRDefault="00C151A4" w:rsidP="007C6465">
      <w:pPr>
        <w:rPr>
          <w:lang w:eastAsia="ko-KR"/>
        </w:rPr>
      </w:pPr>
    </w:p>
    <w:p w14:paraId="1DE5CE2E" w14:textId="77777777" w:rsidR="00C151A4" w:rsidRDefault="00C151A4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rFonts w:hint="eastAsia"/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efinition and Explanation</w:t>
      </w:r>
    </w:p>
    <w:p w14:paraId="153AF894" w14:textId="67DA1EF2" w:rsidR="00D223C3" w:rsidRDefault="00D223C3" w:rsidP="00D223C3">
      <w:pPr>
        <w:pStyle w:val="2"/>
        <w:rPr>
          <w:lang w:eastAsia="ko-KR"/>
        </w:rPr>
      </w:pPr>
      <w:r>
        <w:rPr>
          <w:lang w:eastAsia="ko-KR"/>
        </w:rPr>
        <w:t>HEAD</w:t>
      </w:r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현재</w:t>
      </w:r>
      <w:proofErr w:type="spellEnd"/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r>
        <w:rPr>
          <w:lang w:eastAsia="ko-KR"/>
        </w:rPr>
        <w:lastRenderedPageBreak/>
        <w:t>Tools</w:t>
      </w:r>
    </w:p>
    <w:p w14:paraId="2A1A361C" w14:textId="0ECA27A7" w:rsidR="00731149" w:rsidRDefault="00383A64" w:rsidP="00383A64">
      <w:pPr>
        <w:pStyle w:val="2"/>
        <w:rPr>
          <w:lang w:eastAsia="ko-KR"/>
        </w:rPr>
      </w:pPr>
      <w:r>
        <w:rPr>
          <w:lang w:eastAsia="ko-KR"/>
        </w:rPr>
        <w:t>Beyond Compare</w:t>
      </w:r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3"/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869D4F" w14:textId="77777777" w:rsidR="006D6799" w:rsidRDefault="006D6799" w:rsidP="00A33843">
      <w:pPr>
        <w:spacing w:after="0" w:line="240" w:lineRule="auto"/>
      </w:pPr>
      <w:r>
        <w:separator/>
      </w:r>
    </w:p>
  </w:endnote>
  <w:endnote w:type="continuationSeparator" w:id="0">
    <w:p w14:paraId="7360E57C" w14:textId="77777777" w:rsidR="006D6799" w:rsidRDefault="006D6799" w:rsidP="00A33843">
      <w:pPr>
        <w:spacing w:after="0" w:line="240" w:lineRule="auto"/>
      </w:pPr>
      <w:r>
        <w:continuationSeparator/>
      </w:r>
    </w:p>
  </w:endnote>
  <w:endnote w:type="continuationNotice" w:id="1">
    <w:p w14:paraId="1FEF4124" w14:textId="77777777" w:rsidR="006D6799" w:rsidRDefault="006D67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A767A0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A767A0" w:rsidRPr="003F3259" w:rsidRDefault="00A767A0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A767A0" w:rsidRPr="003F3259" w:rsidRDefault="00A767A0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A767A0" w:rsidRPr="00AB710B" w:rsidRDefault="00A767A0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A767A0" w:rsidRPr="003F3259" w:rsidRDefault="00A767A0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A767A0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A767A0" w:rsidRPr="003F3259" w:rsidRDefault="00A767A0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A767A0" w:rsidRPr="003F3259" w:rsidRDefault="00A767A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A767A0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A767A0" w:rsidRPr="003F3259" w:rsidRDefault="00A767A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A767A0" w:rsidRPr="000311E3" w:rsidRDefault="00A767A0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A767A0" w14:paraId="7AFC072F" w14:textId="77777777" w:rsidTr="001A0EF6">
      <w:tc>
        <w:tcPr>
          <w:tcW w:w="9540" w:type="dxa"/>
          <w:gridSpan w:val="2"/>
        </w:tcPr>
        <w:p w14:paraId="7AFC072D" w14:textId="77777777" w:rsidR="00A767A0" w:rsidRPr="001A0EF6" w:rsidRDefault="00A767A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A767A0" w:rsidRDefault="00A767A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A767A0" w14:paraId="7AFC0732" w14:textId="77777777" w:rsidTr="001A0EF6">
      <w:tc>
        <w:tcPr>
          <w:tcW w:w="5580" w:type="dxa"/>
        </w:tcPr>
        <w:p w14:paraId="7AFC0730" w14:textId="77777777" w:rsidR="00A767A0" w:rsidRDefault="00A767A0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A767A0" w:rsidRDefault="00A767A0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A767A0" w:rsidRPr="004906B9" w:rsidRDefault="00A767A0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393BB0" w14:textId="77777777" w:rsidR="006D6799" w:rsidRDefault="006D6799" w:rsidP="00A33843">
      <w:pPr>
        <w:spacing w:after="0" w:line="240" w:lineRule="auto"/>
      </w:pPr>
      <w:r>
        <w:separator/>
      </w:r>
    </w:p>
  </w:footnote>
  <w:footnote w:type="continuationSeparator" w:id="0">
    <w:p w14:paraId="6970C4BD" w14:textId="77777777" w:rsidR="006D6799" w:rsidRDefault="006D6799" w:rsidP="00A33843">
      <w:pPr>
        <w:spacing w:after="0" w:line="240" w:lineRule="auto"/>
      </w:pPr>
      <w:r>
        <w:continuationSeparator/>
      </w:r>
    </w:p>
  </w:footnote>
  <w:footnote w:type="continuationNotice" w:id="1">
    <w:p w14:paraId="5CB27679" w14:textId="77777777" w:rsidR="006D6799" w:rsidRDefault="006D67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A767A0" w:rsidRPr="00385CAB" w:rsidRDefault="00A767A0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A767A0" w:rsidRDefault="00A767A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F9F8E7-53F6-4EC2-93E8-E80BA9E02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164</TotalTime>
  <Pages>39</Pages>
  <Words>2330</Words>
  <Characters>13281</Characters>
  <Application>Microsoft Office Word</Application>
  <DocSecurity>0</DocSecurity>
  <Lines>110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29</cp:revision>
  <cp:lastPrinted>2016-05-11T05:52:00Z</cp:lastPrinted>
  <dcterms:created xsi:type="dcterms:W3CDTF">2020-01-06T06:23:00Z</dcterms:created>
  <dcterms:modified xsi:type="dcterms:W3CDTF">2020-01-06T09:00:00Z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