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170E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170E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170E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170E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170E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170E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rFonts w:hint="eastAsia"/>
          <w:lang w:eastAsia="ko-KR"/>
        </w:rPr>
      </w:pPr>
    </w:p>
    <w:p w14:paraId="79C8E663" w14:textId="77777777" w:rsidR="007954A6" w:rsidRDefault="007954A6" w:rsidP="009B4F6B">
      <w:pPr>
        <w:rPr>
          <w:rFonts w:hint="eastAsia"/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작업트리에서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369E9F07" w:rsidR="00910701" w:rsidRDefault="00572086" w:rsidP="00394C3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bookmarkStart w:id="4" w:name="_GoBack"/>
      <w:bookmarkEnd w:id="4"/>
    </w:p>
    <w:p w14:paraId="1C913F04" w14:textId="0B2B4CB4" w:rsidR="006C0991" w:rsidRDefault="006C0991" w:rsidP="00394C36">
      <w:pPr>
        <w:rPr>
          <w:lang w:eastAsia="ko-KR"/>
        </w:rPr>
      </w:pPr>
    </w:p>
    <w:p w14:paraId="172A5D79" w14:textId="4F50BAC1" w:rsidR="006C0991" w:rsidRDefault="006C0991" w:rsidP="00394C36">
      <w:pPr>
        <w:rPr>
          <w:lang w:eastAsia="ko-KR"/>
        </w:rPr>
      </w:pPr>
    </w:p>
    <w:p w14:paraId="6719691C" w14:textId="54E23FB2" w:rsidR="006C0991" w:rsidRDefault="006C0991" w:rsidP="00394C36">
      <w:pPr>
        <w:rPr>
          <w:lang w:eastAsia="ko-KR"/>
        </w:rPr>
      </w:pPr>
    </w:p>
    <w:p w14:paraId="06B2786B" w14:textId="07C251CE" w:rsidR="006C0991" w:rsidRDefault="006C0991" w:rsidP="00394C36">
      <w:pPr>
        <w:rPr>
          <w:lang w:eastAsia="ko-KR"/>
        </w:rPr>
      </w:pPr>
    </w:p>
    <w:p w14:paraId="44C8F067" w14:textId="6BBB6B78" w:rsidR="006C0991" w:rsidRDefault="006C0991" w:rsidP="00394C36">
      <w:pPr>
        <w:rPr>
          <w:lang w:eastAsia="ko-KR"/>
        </w:rPr>
      </w:pPr>
    </w:p>
    <w:p w14:paraId="1016C273" w14:textId="542E5FF6" w:rsidR="006C0991" w:rsidRDefault="006C0991" w:rsidP="00394C36">
      <w:pPr>
        <w:rPr>
          <w:lang w:eastAsia="ko-KR"/>
        </w:rPr>
      </w:pPr>
    </w:p>
    <w:p w14:paraId="12244453" w14:textId="77777777" w:rsidR="006C0991" w:rsidRDefault="006C0991" w:rsidP="00394C36">
      <w:pPr>
        <w:rPr>
          <w:rFonts w:hint="eastAsia"/>
          <w:lang w:eastAsia="ko-KR"/>
        </w:rPr>
      </w:pPr>
    </w:p>
    <w:p w14:paraId="65671ECE" w14:textId="77777777" w:rsidR="009F00BC" w:rsidRDefault="009F00BC" w:rsidP="00394C36">
      <w:pPr>
        <w:rPr>
          <w:rFonts w:hint="eastAsia"/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lastRenderedPageBreak/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lastRenderedPageBreak/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lastRenderedPageBreak/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1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lastRenderedPageBreak/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lastRenderedPageBreak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2237C" w14:textId="77777777" w:rsidR="00777F9F" w:rsidRDefault="00777F9F" w:rsidP="00A33843">
      <w:pPr>
        <w:spacing w:after="0" w:line="240" w:lineRule="auto"/>
      </w:pPr>
      <w:r>
        <w:separator/>
      </w:r>
    </w:p>
  </w:endnote>
  <w:endnote w:type="continuationSeparator" w:id="0">
    <w:p w14:paraId="7261632E" w14:textId="77777777" w:rsidR="00777F9F" w:rsidRDefault="00777F9F" w:rsidP="00A33843">
      <w:pPr>
        <w:spacing w:after="0" w:line="240" w:lineRule="auto"/>
      </w:pPr>
      <w:r>
        <w:continuationSeparator/>
      </w:r>
    </w:p>
  </w:endnote>
  <w:endnote w:type="continuationNotice" w:id="1">
    <w:p w14:paraId="7787697A" w14:textId="77777777" w:rsidR="00777F9F" w:rsidRDefault="00777F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170E21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170E21" w:rsidRPr="003F3259" w:rsidRDefault="00170E21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170E21" w:rsidRPr="003F3259" w:rsidRDefault="00170E21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170E21" w:rsidRPr="00AB710B" w:rsidRDefault="00170E21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170E21" w:rsidRPr="003F3259" w:rsidRDefault="00170E21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170E21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170E21" w:rsidRPr="003F3259" w:rsidRDefault="00170E21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170E21" w:rsidRPr="003F3259" w:rsidRDefault="00170E2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170E21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170E21" w:rsidRPr="003F3259" w:rsidRDefault="00170E2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170E21" w:rsidRPr="000311E3" w:rsidRDefault="00170E21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170E21" w14:paraId="7AFC072F" w14:textId="77777777" w:rsidTr="001A0EF6">
      <w:tc>
        <w:tcPr>
          <w:tcW w:w="9540" w:type="dxa"/>
          <w:gridSpan w:val="2"/>
        </w:tcPr>
        <w:p w14:paraId="7AFC072D" w14:textId="77777777" w:rsidR="00170E21" w:rsidRPr="001A0EF6" w:rsidRDefault="00170E2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170E21" w:rsidRDefault="00170E2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170E21" w14:paraId="7AFC0732" w14:textId="77777777" w:rsidTr="001A0EF6">
      <w:tc>
        <w:tcPr>
          <w:tcW w:w="5580" w:type="dxa"/>
        </w:tcPr>
        <w:p w14:paraId="7AFC0730" w14:textId="77777777" w:rsidR="00170E21" w:rsidRDefault="00170E21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170E21" w:rsidRDefault="00170E21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170E21" w:rsidRPr="004906B9" w:rsidRDefault="00170E21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AC24F" w14:textId="77777777" w:rsidR="00777F9F" w:rsidRDefault="00777F9F" w:rsidP="00A33843">
      <w:pPr>
        <w:spacing w:after="0" w:line="240" w:lineRule="auto"/>
      </w:pPr>
      <w:r>
        <w:separator/>
      </w:r>
    </w:p>
  </w:footnote>
  <w:footnote w:type="continuationSeparator" w:id="0">
    <w:p w14:paraId="31AED365" w14:textId="77777777" w:rsidR="00777F9F" w:rsidRDefault="00777F9F" w:rsidP="00A33843">
      <w:pPr>
        <w:spacing w:after="0" w:line="240" w:lineRule="auto"/>
      </w:pPr>
      <w:r>
        <w:continuationSeparator/>
      </w:r>
    </w:p>
  </w:footnote>
  <w:footnote w:type="continuationNotice" w:id="1">
    <w:p w14:paraId="1A6E44B9" w14:textId="77777777" w:rsidR="00777F9F" w:rsidRDefault="00777F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170E21" w:rsidRPr="00385CAB" w:rsidRDefault="00170E21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170E21" w:rsidRDefault="00170E2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BC2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55B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15" Type="http://schemas.openxmlformats.org/officeDocument/2006/relationships/hyperlink" Target="mailto:kangsanggu74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github.com/chaconinc/DbConnecto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003A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AEFE196-CA53-435C-A1F1-394D9500C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637</TotalTime>
  <Pages>43</Pages>
  <Words>3021</Words>
  <Characters>17224</Characters>
  <Application>Microsoft Office Word</Application>
  <DocSecurity>0</DocSecurity>
  <Lines>143</Lines>
  <Paragraphs>40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42</cp:revision>
  <cp:lastPrinted>2016-05-11T05:52:00Z</cp:lastPrinted>
  <dcterms:created xsi:type="dcterms:W3CDTF">2020-01-20T11:25:00Z</dcterms:created>
  <dcterms:modified xsi:type="dcterms:W3CDTF">2020-02-16T06:01:00Z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