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9B4F6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9B4F6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9B4F6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9B4F6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9B4F6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9B4F6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  <w:bookmarkStart w:id="2" w:name="_GoBack"/>
      <w:bookmarkEnd w:id="2"/>
    </w:p>
    <w:p w14:paraId="3321E1C3" w14:textId="35DEC2F1" w:rsidR="009B4F6B" w:rsidRDefault="009B4F6B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rFonts w:hint="eastAsia"/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3" w:name="_Toc21592079"/>
      <w:bookmarkStart w:id="4" w:name="_Toc29491383"/>
      <w:r>
        <w:rPr>
          <w:lang w:eastAsia="ko-KR"/>
        </w:rPr>
        <w:t>Git</w:t>
      </w:r>
      <w:bookmarkEnd w:id="3"/>
      <w:bookmarkEnd w:id="4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5" w:name="_Toc21592080"/>
      <w:bookmarkStart w:id="6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5"/>
      <w:bookmarkEnd w:id="6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7" w:name="_Toc21592081"/>
      <w:bookmarkStart w:id="8" w:name="_Toc29491385"/>
      <w:r>
        <w:rPr>
          <w:lang w:eastAsia="ko-KR"/>
        </w:rPr>
        <w:t>Download</w:t>
      </w:r>
      <w:bookmarkEnd w:id="7"/>
      <w:bookmarkEnd w:id="8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9" w:name="_Toc21592082"/>
      <w:bookmarkStart w:id="10" w:name="_Toc29491386"/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nstall</w:t>
      </w:r>
      <w:bookmarkEnd w:id="9"/>
      <w:bookmarkEnd w:id="10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1" w:name="_Toc21592083"/>
      <w:bookmarkStart w:id="12" w:name="_Toc29491387"/>
      <w:r>
        <w:rPr>
          <w:rFonts w:hint="eastAsia"/>
          <w:lang w:eastAsia="ko-KR"/>
        </w:rPr>
        <w:t>사용법</w:t>
      </w:r>
      <w:bookmarkEnd w:id="11"/>
      <w:bookmarkEnd w:id="12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3" w:name="_Toc29491388"/>
      <w:r>
        <w:rPr>
          <w:rFonts w:hint="eastAsia"/>
          <w:lang w:eastAsia="ko-KR"/>
        </w:rPr>
        <w:t>Command</w:t>
      </w:r>
      <w:bookmarkEnd w:id="13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4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lastRenderedPageBreak/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31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6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6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7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7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8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8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9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9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20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20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1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1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D8DFB9" w14:textId="77777777" w:rsidR="007A2640" w:rsidRDefault="007A2640" w:rsidP="00A33843">
      <w:pPr>
        <w:spacing w:after="0" w:line="240" w:lineRule="auto"/>
      </w:pPr>
      <w:r>
        <w:separator/>
      </w:r>
    </w:p>
  </w:endnote>
  <w:endnote w:type="continuationSeparator" w:id="0">
    <w:p w14:paraId="786C0B5D" w14:textId="77777777" w:rsidR="007A2640" w:rsidRDefault="007A2640" w:rsidP="00A33843">
      <w:pPr>
        <w:spacing w:after="0" w:line="240" w:lineRule="auto"/>
      </w:pPr>
      <w:r>
        <w:continuationSeparator/>
      </w:r>
    </w:p>
  </w:endnote>
  <w:endnote w:type="continuationNotice" w:id="1">
    <w:p w14:paraId="7569DFB2" w14:textId="77777777" w:rsidR="007A2640" w:rsidRDefault="007A264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9B4F6B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9B4F6B" w:rsidRPr="003F3259" w:rsidRDefault="009B4F6B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9B4F6B" w:rsidRPr="003F3259" w:rsidRDefault="009B4F6B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9B4F6B" w:rsidRPr="00AB710B" w:rsidRDefault="009B4F6B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9B4F6B" w:rsidRPr="003F3259" w:rsidRDefault="009B4F6B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9B4F6B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9B4F6B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9B4F6B" w:rsidRPr="000311E3" w:rsidRDefault="009B4F6B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9B4F6B" w14:paraId="7AFC072F" w14:textId="77777777" w:rsidTr="001A0EF6">
      <w:tc>
        <w:tcPr>
          <w:tcW w:w="9540" w:type="dxa"/>
          <w:gridSpan w:val="2"/>
        </w:tcPr>
        <w:p w14:paraId="7AFC072D" w14:textId="77777777" w:rsidR="009B4F6B" w:rsidRPr="001A0EF6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9B4F6B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9B4F6B" w14:paraId="7AFC0732" w14:textId="77777777" w:rsidTr="001A0EF6">
      <w:tc>
        <w:tcPr>
          <w:tcW w:w="5580" w:type="dxa"/>
        </w:tcPr>
        <w:p w14:paraId="7AFC0730" w14:textId="77777777" w:rsidR="009B4F6B" w:rsidRDefault="009B4F6B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9B4F6B" w:rsidRDefault="009B4F6B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9B4F6B" w:rsidRPr="004906B9" w:rsidRDefault="009B4F6B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8891F" w14:textId="77777777" w:rsidR="007A2640" w:rsidRDefault="007A2640" w:rsidP="00A33843">
      <w:pPr>
        <w:spacing w:after="0" w:line="240" w:lineRule="auto"/>
      </w:pPr>
      <w:r>
        <w:separator/>
      </w:r>
    </w:p>
  </w:footnote>
  <w:footnote w:type="continuationSeparator" w:id="0">
    <w:p w14:paraId="78829AC3" w14:textId="77777777" w:rsidR="007A2640" w:rsidRDefault="007A2640" w:rsidP="00A33843">
      <w:pPr>
        <w:spacing w:after="0" w:line="240" w:lineRule="auto"/>
      </w:pPr>
      <w:r>
        <w:continuationSeparator/>
      </w:r>
    </w:p>
  </w:footnote>
  <w:footnote w:type="continuationNotice" w:id="1">
    <w:p w14:paraId="2E040EA7" w14:textId="77777777" w:rsidR="007A2640" w:rsidRDefault="007A264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9B4F6B" w:rsidRPr="00385CAB" w:rsidRDefault="009B4F6B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9B4F6B" w:rsidRDefault="009B4F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mailto:kangsanggu74@gmail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github.com/chaconinc/DbConnector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1440BCFE-2D80-466E-B80C-D2F4400D7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390</TotalTime>
  <Pages>45</Pages>
  <Words>2967</Words>
  <Characters>16913</Characters>
  <Application>Microsoft Office Word</Application>
  <DocSecurity>0</DocSecurity>
  <Lines>140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23</cp:revision>
  <cp:lastPrinted>2016-05-11T05:52:00Z</cp:lastPrinted>
  <dcterms:created xsi:type="dcterms:W3CDTF">2020-01-20T11:25:00Z</dcterms:created>
  <dcterms:modified xsi:type="dcterms:W3CDTF">2020-02-05T14:52:00Z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