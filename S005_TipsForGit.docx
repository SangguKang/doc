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9029A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9029A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9029A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9029A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9029A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9029A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9029A8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9029A8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9029A8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19FC89AB" w14:textId="540B5637" w:rsidR="005E3154" w:rsidRDefault="005E3154" w:rsidP="00F40112">
      <w:pPr>
        <w:rPr>
          <w:lang w:eastAsia="ko-KR"/>
        </w:rPr>
      </w:pPr>
      <w:r>
        <w:rPr>
          <w:lang w:eastAsia="ko-KR"/>
        </w:rPr>
        <w:t xml:space="preserve">git add &lt;file&gt; </w:t>
      </w:r>
      <w:r>
        <w:rPr>
          <w:rFonts w:hint="eastAsia"/>
          <w:lang w:eastAsia="ko-KR"/>
        </w:rPr>
        <w:t>o</w:t>
      </w:r>
      <w:r>
        <w:rPr>
          <w:lang w:eastAsia="ko-KR"/>
        </w:rPr>
        <w:t>r &lt;directory path&gt;</w:t>
      </w:r>
    </w:p>
    <w:p w14:paraId="1199FC8B" w14:textId="151F1F31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git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65FC63A1" w14:textId="0EBEE1B6" w:rsidR="0091061F" w:rsidRDefault="0091061F" w:rsidP="00F40112">
      <w:pPr>
        <w:rPr>
          <w:lang w:eastAsia="ko-KR"/>
        </w:rPr>
      </w:pPr>
      <w:r>
        <w:rPr>
          <w:lang w:eastAsia="ko-KR"/>
        </w:rPr>
        <w:t>[-patch]: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7D3FC9E2" w14:textId="620765B6" w:rsidR="00CB4744" w:rsidRDefault="00CB4744" w:rsidP="00F40112">
      <w:pPr>
        <w:rPr>
          <w:lang w:eastAsia="ko-KR"/>
        </w:rPr>
      </w:pPr>
      <w:r>
        <w:rPr>
          <w:lang w:eastAsia="ko-KR"/>
        </w:rPr>
        <w:t>[-</w:t>
      </w:r>
      <w:r w:rsidR="00D30D8F">
        <w:rPr>
          <w:lang w:eastAsia="ko-KR"/>
        </w:rPr>
        <w:t>-</w:t>
      </w:r>
      <w:r>
        <w:rPr>
          <w:lang w:eastAsia="ko-KR"/>
        </w:rPr>
        <w:t xml:space="preserve">all]: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0BF9E4B0" w:rsidR="00E94A07" w:rsidRDefault="0031654E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</w:p>
    <w:p w14:paraId="0CC6D97B" w14:textId="26D266DE" w:rsidR="00252B24" w:rsidRPr="00943C4A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3A80CEE6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4715115A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>
        <w:rPr>
          <w:lang w:eastAsia="ko-KR"/>
        </w:rPr>
        <w:br/>
        <w:t>git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알려달라는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7B0948FA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27A16D0B" w:rsidR="00562DC3" w:rsidRDefault="00886AD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73FDFFCA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724AEC7B" w14:textId="5F4CA112" w:rsidR="00E56160" w:rsidRDefault="00E56160" w:rsidP="00E56160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3C964AE8" w14:textId="5BACD0A0" w:rsidR="00E56160" w:rsidRDefault="00E56160" w:rsidP="008418D4">
      <w:pPr>
        <w:rPr>
          <w:lang w:eastAsia="ko-KR"/>
        </w:rPr>
      </w:pPr>
    </w:p>
    <w:p w14:paraId="0FCC65C4" w14:textId="72D4184A" w:rsidR="00C84795" w:rsidRDefault="00C84795" w:rsidP="00C84795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61FF522E" w14:textId="25227CFD" w:rsidR="00C84795" w:rsidRDefault="00C84795" w:rsidP="008418D4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721C629" w14:textId="07B8B210" w:rsidR="00A37D1D" w:rsidRDefault="00A37D1D" w:rsidP="008418D4">
      <w:pPr>
        <w:rPr>
          <w:lang w:eastAsia="ko-KR"/>
        </w:rPr>
      </w:pPr>
      <w:r>
        <w:rPr>
          <w:lang w:eastAsia="ko-KR"/>
        </w:rPr>
        <w:lastRenderedPageBreak/>
        <w:t>git pull &lt;remote&gt; &lt;branch&gt;</w:t>
      </w:r>
      <w:r w:rsidR="000A6D78">
        <w:rPr>
          <w:lang w:eastAsia="ko-KR"/>
        </w:rPr>
        <w:br/>
      </w:r>
      <w:r w:rsidR="000A6D78" w:rsidRPr="000A6D78">
        <w:rPr>
          <w:lang w:eastAsia="ko-KR"/>
        </w:rPr>
        <w:t>git pull origin feature/HA-3653-tm-analyzer</w:t>
      </w:r>
      <w:r w:rsidR="000A6D78">
        <w:rPr>
          <w:rFonts w:hint="eastAsia"/>
          <w:lang w:eastAsia="ko-KR"/>
        </w:rPr>
        <w:t xml:space="preserve"> </w:t>
      </w:r>
    </w:p>
    <w:p w14:paraId="04C51B7F" w14:textId="77777777" w:rsidR="00A37D1D" w:rsidRPr="008418D4" w:rsidRDefault="00A37D1D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0B1AC3F6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488212FA" w:rsidR="0020475C" w:rsidRDefault="0020475C" w:rsidP="00F40112">
      <w:pPr>
        <w:rPr>
          <w:lang w:eastAsia="ko-KR"/>
        </w:rPr>
      </w:pPr>
    </w:p>
    <w:p w14:paraId="411ED2B8" w14:textId="12F884A7" w:rsidR="00562DC3" w:rsidRDefault="00562DC3" w:rsidP="00562DC3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ush</w:t>
      </w:r>
    </w:p>
    <w:p w14:paraId="35919E1E" w14:textId="4AF373C3" w:rsidR="002C57C4" w:rsidRDefault="002C57C4" w:rsidP="00F40112">
      <w:pPr>
        <w:rPr>
          <w:lang w:eastAsia="ko-KR"/>
        </w:rPr>
      </w:pPr>
      <w:r>
        <w:rPr>
          <w:lang w:eastAsia="ko-KR"/>
        </w:rPr>
        <w:t>git push &lt;remote&gt; &lt;branch&gt;</w:t>
      </w:r>
      <w:r>
        <w:rPr>
          <w:lang w:eastAsia="ko-KR"/>
        </w:rPr>
        <w:br/>
        <w:t>git push origin master</w:t>
      </w: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1D524B5B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  <w:bookmarkStart w:id="8" w:name="_GoBack"/>
      <w:bookmarkEnd w:id="8"/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0A6717CD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050AB460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353D11A6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2E2CDAE8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88EFEA5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9" w:name="_Toc21592086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9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0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0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40E8A" w14:textId="77777777" w:rsidR="009029A8" w:rsidRDefault="009029A8" w:rsidP="00A33843">
      <w:pPr>
        <w:spacing w:after="0" w:line="240" w:lineRule="auto"/>
      </w:pPr>
      <w:r>
        <w:separator/>
      </w:r>
    </w:p>
  </w:endnote>
  <w:endnote w:type="continuationSeparator" w:id="0">
    <w:p w14:paraId="0EBE3260" w14:textId="77777777" w:rsidR="009029A8" w:rsidRDefault="009029A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D7B02D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35175">
            <w:rPr>
              <w:noProof/>
              <w:sz w:val="16"/>
              <w:szCs w:val="16"/>
            </w:rPr>
            <w:t>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35175">
              <w:rPr>
                <w:noProof/>
              </w:rPr>
              <w:t>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2987A5" w14:textId="77777777" w:rsidR="009029A8" w:rsidRDefault="009029A8" w:rsidP="00A33843">
      <w:pPr>
        <w:spacing w:after="0" w:line="240" w:lineRule="auto"/>
      </w:pPr>
      <w:r>
        <w:separator/>
      </w:r>
    </w:p>
  </w:footnote>
  <w:footnote w:type="continuationSeparator" w:id="0">
    <w:p w14:paraId="3C30B613" w14:textId="77777777" w:rsidR="009029A8" w:rsidRDefault="009029A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1AF4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1B5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C3A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6C5E5B8E-E3CF-455D-92B8-D10B92D9B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89</TotalTime>
  <Pages>23</Pages>
  <Words>904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10</cp:revision>
  <cp:lastPrinted>2016-05-11T05:52:00Z</cp:lastPrinted>
  <dcterms:created xsi:type="dcterms:W3CDTF">2019-10-18T08:06:00Z</dcterms:created>
  <dcterms:modified xsi:type="dcterms:W3CDTF">2019-10-25T01:07:00Z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