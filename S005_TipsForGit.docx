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BA35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BA35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BA35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BA35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BA35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BA35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BA359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BA359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BA359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0BF9E4B0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</w:p>
    <w:p w14:paraId="0CC6D97B" w14:textId="26D266DE" w:rsidR="00252B24" w:rsidRPr="00943C4A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3A80CEE6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27A16D0B" w:rsidR="00562DC3" w:rsidRDefault="00886AD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5BACD0A0" w:rsidR="00E56160" w:rsidRDefault="00E56160" w:rsidP="008418D4">
      <w:pPr>
        <w:rPr>
          <w:lang w:eastAsia="ko-KR"/>
        </w:rPr>
      </w:pPr>
    </w:p>
    <w:p w14:paraId="0FCC65C4" w14:textId="72D4184A" w:rsidR="00C84795" w:rsidRDefault="00C84795" w:rsidP="00C84795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61FF522E" w14:textId="25227CFD" w:rsidR="00C84795" w:rsidRDefault="00C84795" w:rsidP="008418D4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21C629" w14:textId="07B8B210" w:rsidR="00A37D1D" w:rsidRDefault="00A37D1D" w:rsidP="008418D4">
      <w:pPr>
        <w:rPr>
          <w:lang w:eastAsia="ko-KR"/>
        </w:rPr>
      </w:pPr>
      <w:r>
        <w:rPr>
          <w:lang w:eastAsia="ko-KR"/>
        </w:rPr>
        <w:lastRenderedPageBreak/>
        <w:t>git pull &lt;remote&gt; &lt;branch&gt;</w:t>
      </w:r>
      <w:r w:rsidR="000A6D78">
        <w:rPr>
          <w:lang w:eastAsia="ko-KR"/>
        </w:rPr>
        <w:br/>
      </w:r>
      <w:r w:rsidR="000A6D78" w:rsidRPr="000A6D78">
        <w:rPr>
          <w:lang w:eastAsia="ko-KR"/>
        </w:rPr>
        <w:t>git pull origin feature/HA-3653-tm-analyzer</w:t>
      </w:r>
      <w:r w:rsidR="000A6D78">
        <w:rPr>
          <w:rFonts w:hint="eastAsia"/>
          <w:lang w:eastAsia="ko-KR"/>
        </w:rPr>
        <w:t xml:space="preserve"> </w:t>
      </w:r>
    </w:p>
    <w:p w14:paraId="04C51B7F" w14:textId="77777777" w:rsidR="00A37D1D" w:rsidRPr="008418D4" w:rsidRDefault="00A37D1D" w:rsidP="008418D4">
      <w:pPr>
        <w:rPr>
          <w:lang w:eastAsia="ko-KR"/>
        </w:rPr>
      </w:pPr>
      <w:bookmarkStart w:id="8" w:name="_GoBack"/>
      <w:bookmarkEnd w:id="8"/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0B1AC3F6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488212FA" w:rsidR="0020475C" w:rsidRDefault="0020475C" w:rsidP="00F40112">
      <w:pPr>
        <w:rPr>
          <w:lang w:eastAsia="ko-KR"/>
        </w:rPr>
      </w:pPr>
    </w:p>
    <w:p w14:paraId="411ED2B8" w14:textId="12F884A7" w:rsidR="00562DC3" w:rsidRDefault="00562DC3" w:rsidP="00562DC3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ush</w:t>
      </w:r>
    </w:p>
    <w:p w14:paraId="35919E1E" w14:textId="4AF373C3" w:rsidR="002C57C4" w:rsidRDefault="002C57C4" w:rsidP="00F40112">
      <w:pPr>
        <w:rPr>
          <w:lang w:eastAsia="ko-KR"/>
        </w:rPr>
      </w:pPr>
      <w:r>
        <w:rPr>
          <w:lang w:eastAsia="ko-KR"/>
        </w:rPr>
        <w:t>git push &lt;remote&gt; &lt;branch&gt;</w:t>
      </w:r>
      <w:r>
        <w:rPr>
          <w:lang w:eastAsia="ko-KR"/>
        </w:rPr>
        <w:br/>
        <w:t>git push origin master</w:t>
      </w: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1D524B5B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71BF1" w14:textId="77777777" w:rsidR="00BA359F" w:rsidRDefault="00BA359F" w:rsidP="00A33843">
      <w:pPr>
        <w:spacing w:after="0" w:line="240" w:lineRule="auto"/>
      </w:pPr>
      <w:r>
        <w:separator/>
      </w:r>
    </w:p>
  </w:endnote>
  <w:endnote w:type="continuationSeparator" w:id="0">
    <w:p w14:paraId="480DF0C4" w14:textId="77777777" w:rsidR="00BA359F" w:rsidRDefault="00BA359F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BA359F">
            <w:fldChar w:fldCharType="begin"/>
          </w:r>
          <w:r w:rsidR="00BA359F">
            <w:instrText xml:space="preserve"> NUMPAGES  \* Arabic  \* MERGEFORMAT </w:instrText>
          </w:r>
          <w:r w:rsidR="00BA359F">
            <w:fldChar w:fldCharType="separate"/>
          </w:r>
          <w:r w:rsidR="00735175">
            <w:rPr>
              <w:noProof/>
            </w:rPr>
            <w:t>7</w:t>
          </w:r>
          <w:r w:rsidR="00BA359F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27358" w14:textId="77777777" w:rsidR="00BA359F" w:rsidRDefault="00BA359F" w:rsidP="00A33843">
      <w:pPr>
        <w:spacing w:after="0" w:line="240" w:lineRule="auto"/>
      </w:pPr>
      <w:r>
        <w:separator/>
      </w:r>
    </w:p>
  </w:footnote>
  <w:footnote w:type="continuationSeparator" w:id="0">
    <w:p w14:paraId="474CEFB9" w14:textId="77777777" w:rsidR="00BA359F" w:rsidRDefault="00BA359F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149436-84C7-46C9-A8DD-995378000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71</TotalTime>
  <Pages>23</Pages>
  <Words>895</Words>
  <Characters>5107</Characters>
  <Application>Microsoft Office Word</Application>
  <DocSecurity>0</DocSecurity>
  <Lines>42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9</cp:revision>
  <cp:lastPrinted>2016-05-11T05:52:00Z</cp:lastPrinted>
  <dcterms:created xsi:type="dcterms:W3CDTF">2019-10-18T08:06:00Z</dcterms:created>
  <dcterms:modified xsi:type="dcterms:W3CDTF">2019-10-21T06:13:00Z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