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B6323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B6323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B6323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B6323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B6323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B6323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B6323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B6323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B6323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3BDB0FD6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lang w:eastAsia="ko-KR"/>
        </w:rPr>
        <w:t>git add --update</w:t>
      </w:r>
    </w:p>
    <w:p w14:paraId="2201F179" w14:textId="6B60EC15" w:rsidR="0094122D" w:rsidRDefault="0094122D" w:rsidP="0094122D">
      <w:pPr>
        <w:rPr>
          <w:lang w:eastAsia="ko-KR"/>
        </w:rPr>
      </w:pPr>
      <w:r>
        <w:rPr>
          <w:lang w:eastAsia="ko-KR"/>
        </w:rPr>
        <w:t>[--patch]:</w:t>
      </w:r>
      <w:r>
        <w:rPr>
          <w:lang w:eastAsia="ko-KR"/>
        </w:rPr>
        <w:br/>
      </w:r>
      <w:r>
        <w:rPr>
          <w:lang w:eastAsia="ko-KR"/>
        </w:rPr>
        <w:t>git add –patch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lastRenderedPageBreak/>
        <w:t xml:space="preserve">[--track]: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</w:r>
      <w:r w:rsidR="006A7838">
        <w:rPr>
          <w:lang w:eastAsia="ko-KR"/>
        </w:rPr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bookmarkStart w:id="8" w:name="_GoBack"/>
      <w:bookmarkEnd w:id="8"/>
      <w:r w:rsidR="005604CC" w:rsidRPr="005604CC">
        <w:rPr>
          <w:rFonts w:hint="eastAsia"/>
          <w:lang w:eastAsia="ko-KR"/>
        </w:rPr>
        <w:t>브랜치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브랜치를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브랜치라면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6700B06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</w:r>
      <w:r w:rsidR="00450C45">
        <w:rPr>
          <w:lang w:eastAsia="ko-KR"/>
        </w:rPr>
        <w:lastRenderedPageBreak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lastRenderedPageBreak/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lastRenderedPageBreak/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22A4BADB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&lt;file&gt;: git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26B1DFE6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lastRenderedPageBreak/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18B47DDF" w:rsidR="00E03150" w:rsidRPr="00E03150" w:rsidRDefault="00E03150" w:rsidP="00E0315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>
        <w:rPr>
          <w:rFonts w:hint="eastAsia"/>
          <w:lang w:eastAsia="ko-KR"/>
        </w:rPr>
        <w:t>커밋해쉬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9" w:name="_리모트_저장소"/>
      <w:bookmarkEnd w:id="9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4005E539" w14:textId="6F28570F" w:rsidR="00E912E1" w:rsidRPr="00143D92" w:rsidRDefault="00E912E1" w:rsidP="00E912E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lastRenderedPageBreak/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651274E8" w14:textId="01CC9A24" w:rsidR="00B67B37" w:rsidRDefault="00B67B37" w:rsidP="008E3D97">
      <w:pPr>
        <w:rPr>
          <w:rFonts w:hint="eastAsia"/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--delete</w:t>
      </w:r>
    </w:p>
    <w:p w14:paraId="4B21AC2A" w14:textId="77777777" w:rsidR="00B67B37" w:rsidRDefault="00B67B37" w:rsidP="008E3D97">
      <w:pPr>
        <w:rPr>
          <w:rFonts w:hint="eastAsia"/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0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1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1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1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FED606" w14:textId="77777777" w:rsidR="00B63234" w:rsidRDefault="00B63234" w:rsidP="00A33843">
      <w:pPr>
        <w:spacing w:after="0" w:line="240" w:lineRule="auto"/>
      </w:pPr>
      <w:r>
        <w:separator/>
      </w:r>
    </w:p>
  </w:endnote>
  <w:endnote w:type="continuationSeparator" w:id="0">
    <w:p w14:paraId="14B9884A" w14:textId="77777777" w:rsidR="00B63234" w:rsidRDefault="00B63234" w:rsidP="00A33843">
      <w:pPr>
        <w:spacing w:after="0" w:line="240" w:lineRule="auto"/>
      </w:pPr>
      <w:r>
        <w:continuationSeparator/>
      </w:r>
    </w:p>
  </w:endnote>
  <w:endnote w:type="continuationNotice" w:id="1">
    <w:p w14:paraId="3089F3B5" w14:textId="77777777" w:rsidR="00B63234" w:rsidRDefault="00B632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867EC4A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6A7838">
            <w:rPr>
              <w:noProof/>
              <w:sz w:val="16"/>
              <w:szCs w:val="16"/>
            </w:rPr>
            <w:t>12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6A7838">
              <w:rPr>
                <w:noProof/>
              </w:rPr>
              <w:t>26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FA3DBA" w14:textId="77777777" w:rsidR="00B63234" w:rsidRDefault="00B63234" w:rsidP="00A33843">
      <w:pPr>
        <w:spacing w:after="0" w:line="240" w:lineRule="auto"/>
      </w:pPr>
      <w:r>
        <w:separator/>
      </w:r>
    </w:p>
  </w:footnote>
  <w:footnote w:type="continuationSeparator" w:id="0">
    <w:p w14:paraId="25969939" w14:textId="77777777" w:rsidR="00B63234" w:rsidRDefault="00B63234" w:rsidP="00A33843">
      <w:pPr>
        <w:spacing w:after="0" w:line="240" w:lineRule="auto"/>
      </w:pPr>
      <w:r>
        <w:continuationSeparator/>
      </w:r>
    </w:p>
  </w:footnote>
  <w:footnote w:type="continuationNotice" w:id="1">
    <w:p w14:paraId="72550231" w14:textId="77777777" w:rsidR="00B63234" w:rsidRDefault="00B6323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698A4A8E-422B-438B-A229-2EA6E0E2E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428</TotalTime>
  <Pages>26</Pages>
  <Words>1342</Words>
  <Characters>7652</Characters>
  <Application>Microsoft Office Word</Application>
  <DocSecurity>0</DocSecurity>
  <Lines>63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75</cp:revision>
  <cp:lastPrinted>2016-05-11T05:52:00Z</cp:lastPrinted>
  <dcterms:created xsi:type="dcterms:W3CDTF">2019-10-28T04:25:00Z</dcterms:created>
  <dcterms:modified xsi:type="dcterms:W3CDTF">2019-11-16T16:32:00Z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