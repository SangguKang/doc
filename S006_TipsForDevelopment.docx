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FBA675E" w:rsidR="00A33843" w:rsidRPr="0001032B" w:rsidRDefault="00394C3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Tip</w:t>
            </w:r>
            <w:r w:rsidR="001A260C">
              <w:rPr>
                <w:rFonts w:cstheme="minorHAnsi"/>
                <w:lang w:eastAsia="ko-KR"/>
              </w:rPr>
              <w:t>s for Development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3B2C94AA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>s for 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1E4C8D0F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1A260C">
              <w:rPr>
                <w:lang w:eastAsia="ko-KR"/>
              </w:rPr>
              <w:t>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250178B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VirtualBox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70766E" w14:textId="5B3BE26F" w:rsidR="00731BB5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0108351" w:history="1">
            <w:r w:rsidR="00731BB5" w:rsidRPr="00A36405">
              <w:rPr>
                <w:rStyle w:val="a6"/>
                <w:noProof/>
                <w:lang w:eastAsia="ko-KR"/>
              </w:rPr>
              <w:t>1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Linux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F7C2C3B" w14:textId="46A6CF70" w:rsidR="00731BB5" w:rsidRDefault="000A61B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2" w:history="1">
            <w:r w:rsidR="00731BB5" w:rsidRPr="00A36405">
              <w:rPr>
                <w:rStyle w:val="a6"/>
                <w:noProof/>
                <w:lang w:eastAsia="ko-KR"/>
              </w:rPr>
              <w:t>1.1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command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9B9BE36" w14:textId="1765C797" w:rsidR="00731BB5" w:rsidRDefault="000A61B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3" w:history="1">
            <w:r w:rsidR="00731BB5" w:rsidRPr="00A36405">
              <w:rPr>
                <w:rStyle w:val="a6"/>
                <w:noProof/>
                <w:lang w:eastAsia="ko-KR"/>
              </w:rPr>
              <w:t>1.1.1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linux system </w:t>
            </w:r>
            <w:r w:rsidR="00731BB5" w:rsidRPr="00A36405">
              <w:rPr>
                <w:rStyle w:val="a6"/>
                <w:noProof/>
                <w:lang w:eastAsia="ko-KR"/>
              </w:rPr>
              <w:t>정보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확인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5C2CAF3" w14:textId="2E435548" w:rsidR="00731BB5" w:rsidRDefault="000A61B7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0108354" w:history="1">
            <w:r w:rsidR="00731BB5" w:rsidRPr="00A36405">
              <w:rPr>
                <w:rStyle w:val="a6"/>
                <w:noProof/>
                <w:lang w:eastAsia="ko-KR"/>
              </w:rPr>
              <w:t>2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CF0A200" w14:textId="5A2121E6" w:rsidR="00731BB5" w:rsidRDefault="000A61B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5" w:history="1">
            <w:r w:rsidR="00731BB5" w:rsidRPr="00A36405">
              <w:rPr>
                <w:rStyle w:val="a6"/>
                <w:noProof/>
                <w:lang w:eastAsia="ko-KR"/>
              </w:rPr>
              <w:t>2.1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 Installation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68385B0" w14:textId="409CAA80" w:rsidR="00731BB5" w:rsidRDefault="000A61B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6" w:history="1">
            <w:r w:rsidR="00731BB5" w:rsidRPr="00A36405">
              <w:rPr>
                <w:rStyle w:val="a6"/>
                <w:noProof/>
                <w:lang w:eastAsia="ko-KR"/>
              </w:rPr>
              <w:t>2.2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Ubuntu installation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EAC6070" w14:textId="0EFD4479" w:rsidR="00731BB5" w:rsidRDefault="000A61B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7" w:history="1">
            <w:r w:rsidR="00731BB5" w:rsidRPr="00A36405">
              <w:rPr>
                <w:rStyle w:val="a6"/>
                <w:noProof/>
                <w:lang w:eastAsia="ko-KR"/>
              </w:rPr>
              <w:t>2.2.1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설치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_Toc10108357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5FCAF09" w14:textId="27DDE306" w:rsidR="00731BB5" w:rsidRDefault="000A61B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8" w:history="1">
            <w:r w:rsidR="00731BB5" w:rsidRPr="00A36405">
              <w:rPr>
                <w:rStyle w:val="a6"/>
                <w:noProof/>
                <w:lang w:eastAsia="ko-KR"/>
              </w:rPr>
              <w:t>2.2.2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한글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_Toc10108358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9D3B9F9" w14:textId="667095CD" w:rsidR="00731BB5" w:rsidRDefault="000A61B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9" w:history="1">
            <w:r w:rsidR="00731BB5" w:rsidRPr="00A36405">
              <w:rPr>
                <w:rStyle w:val="a6"/>
                <w:noProof/>
                <w:lang w:eastAsia="ko-KR"/>
              </w:rPr>
              <w:t>2.2.3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소프트웨어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업데이트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_Toc10108359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A9246CC" w14:textId="45858EFE" w:rsidR="00731BB5" w:rsidRDefault="000A61B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0" w:history="1">
            <w:r w:rsidR="00731BB5" w:rsidRPr="00A36405">
              <w:rPr>
                <w:rStyle w:val="a6"/>
                <w:noProof/>
                <w:lang w:eastAsia="ko-KR"/>
              </w:rPr>
              <w:t>2.2.4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공유폴더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_Toc10108360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28B2C293" w14:textId="10CCC27B" w:rsidR="00731BB5" w:rsidRDefault="000A61B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1" w:history="1">
            <w:r w:rsidR="00731BB5" w:rsidRPr="00A36405">
              <w:rPr>
                <w:rStyle w:val="a6"/>
                <w:noProof/>
                <w:lang w:eastAsia="ko-KR"/>
              </w:rPr>
              <w:t>2.2.5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주의사항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CDF394C" w14:textId="143E9833" w:rsidR="00731BB5" w:rsidRDefault="000A61B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2" w:history="1">
            <w:r w:rsidR="00731BB5" w:rsidRPr="00A36405">
              <w:rPr>
                <w:rStyle w:val="a6"/>
                <w:noProof/>
                <w:lang w:eastAsia="ko-KR"/>
              </w:rPr>
              <w:t>2.3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Qt5 </w:t>
            </w:r>
            <w:r w:rsidR="00731BB5" w:rsidRPr="00A36405">
              <w:rPr>
                <w:rStyle w:val="a6"/>
                <w:noProof/>
                <w:lang w:eastAsia="ko-KR"/>
              </w:rPr>
              <w:t>설치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4AA605C8" w14:textId="1EC5EE92" w:rsidR="00731BB5" w:rsidRDefault="000A61B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3" w:history="1">
            <w:r w:rsidR="00731BB5" w:rsidRPr="00A36405">
              <w:rPr>
                <w:rStyle w:val="a6"/>
                <w:noProof/>
                <w:lang w:eastAsia="ko-KR"/>
              </w:rPr>
              <w:t>2.3.1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reference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E389628" w14:textId="3631FD7E" w:rsidR="00731BB5" w:rsidRDefault="000A61B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4" w:history="1">
            <w:r w:rsidR="00731BB5" w:rsidRPr="00A36405">
              <w:rPr>
                <w:rStyle w:val="a6"/>
                <w:noProof/>
                <w:lang w:eastAsia="ko-KR"/>
              </w:rPr>
              <w:t>2.4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Development Environment(Ubuntu 14.01)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BE567D4" w14:textId="684BF5CE" w:rsidR="00731BB5" w:rsidRDefault="000A61B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5" w:history="1">
            <w:r w:rsidR="00731BB5" w:rsidRPr="00A36405">
              <w:rPr>
                <w:rStyle w:val="a6"/>
                <w:noProof/>
                <w:lang w:eastAsia="ko-KR"/>
              </w:rPr>
              <w:t>2.5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가상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시스템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내보내기</w:t>
            </w:r>
            <w:r w:rsidR="00731BB5" w:rsidRPr="00A36405">
              <w:rPr>
                <w:rStyle w:val="a6"/>
                <w:noProof/>
                <w:lang w:eastAsia="ko-KR"/>
              </w:rPr>
              <w:t>/</w:t>
            </w:r>
            <w:r w:rsidR="00731BB5" w:rsidRPr="00A36405">
              <w:rPr>
                <w:rStyle w:val="a6"/>
                <w:noProof/>
                <w:lang w:eastAsia="ko-KR"/>
              </w:rPr>
              <w:t>가져오기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ACD0E0C" w14:textId="6C47DF23" w:rsidR="00731BB5" w:rsidRDefault="000A61B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6" w:history="1">
            <w:r w:rsidR="00731BB5" w:rsidRPr="00A36405">
              <w:rPr>
                <w:rStyle w:val="a6"/>
                <w:noProof/>
                <w:lang w:eastAsia="ko-KR"/>
              </w:rPr>
              <w:t>2.5.1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내보내기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7A0E0FD" w14:textId="0F6275FD" w:rsidR="00731BB5" w:rsidRDefault="000A61B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7" w:history="1">
            <w:r w:rsidR="00731BB5" w:rsidRPr="00A36405">
              <w:rPr>
                <w:rStyle w:val="a6"/>
                <w:noProof/>
                <w:lang w:eastAsia="ko-KR"/>
              </w:rPr>
              <w:t>2.6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Network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_Toc10108367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1E422D9" w14:textId="78CCD9D8" w:rsidR="00731BB5" w:rsidRDefault="000A61B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8" w:history="1">
            <w:r w:rsidR="00731BB5" w:rsidRPr="00A36405">
              <w:rPr>
                <w:rStyle w:val="a6"/>
                <w:noProof/>
                <w:lang w:eastAsia="ko-KR"/>
              </w:rPr>
              <w:t>2.6.1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Current Setup </w:t>
            </w:r>
            <w:r w:rsidR="00731BB5" w:rsidRPr="00A36405">
              <w:rPr>
                <w:rStyle w:val="a6"/>
                <w:noProof/>
                <w:lang w:eastAsia="ko-KR"/>
              </w:rPr>
              <w:t>확인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_Toc10108368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819CFF9" w14:textId="1A215B91" w:rsidR="00731BB5" w:rsidRDefault="000A61B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9" w:history="1">
            <w:r w:rsidR="00731BB5" w:rsidRPr="00A36405">
              <w:rPr>
                <w:rStyle w:val="a6"/>
                <w:noProof/>
                <w:lang w:eastAsia="ko-KR"/>
              </w:rPr>
              <w:t>2.6.2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네트워크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특징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_Toc10108369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14C67EF" w14:textId="15E4A272" w:rsidR="00731BB5" w:rsidRDefault="000A61B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0" w:history="1">
            <w:r w:rsidR="00731BB5" w:rsidRPr="00A36405">
              <w:rPr>
                <w:rStyle w:val="a6"/>
                <w:noProof/>
                <w:lang w:eastAsia="ko-KR"/>
              </w:rPr>
              <w:t>2.6.3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가상화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모드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가능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Ethernet Card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_Toc10108370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B3C2BEA" w14:textId="7C54CA36" w:rsidR="00731BB5" w:rsidRDefault="000A61B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1" w:history="1">
            <w:r w:rsidR="00731BB5" w:rsidRPr="00A36405">
              <w:rPr>
                <w:rStyle w:val="a6"/>
                <w:noProof/>
                <w:lang w:eastAsia="ko-KR"/>
              </w:rPr>
              <w:t>2.7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Serial Port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4E6DA605" w14:textId="66B10145" w:rsidR="00731BB5" w:rsidRDefault="000A61B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2" w:history="1">
            <w:r w:rsidR="00731BB5" w:rsidRPr="00A36405">
              <w:rPr>
                <w:rStyle w:val="a6"/>
                <w:noProof/>
                <w:lang w:eastAsia="ko-KR"/>
              </w:rPr>
              <w:t>2.7.1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Window serial port setup check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F86EAF3" w14:textId="2E3FDB1E" w:rsidR="00731BB5" w:rsidRDefault="000A61B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3" w:history="1">
            <w:r w:rsidR="00731BB5" w:rsidRPr="00A36405">
              <w:rPr>
                <w:rStyle w:val="a6"/>
                <w:noProof/>
                <w:lang w:eastAsia="ko-KR"/>
              </w:rPr>
              <w:t>2.7.2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 Serial Port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34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5F06403" w14:textId="3A980BA3" w:rsidR="00731BB5" w:rsidRDefault="000A61B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4" w:history="1">
            <w:r w:rsidR="00731BB5" w:rsidRPr="00A36405">
              <w:rPr>
                <w:rStyle w:val="a6"/>
                <w:noProof/>
                <w:lang w:eastAsia="ko-KR"/>
              </w:rPr>
              <w:t>2.7.3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Serial Port Test using minicom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239AAF9" w14:textId="52D8A47A" w:rsidR="00731BB5" w:rsidRDefault="000A61B7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0108375" w:history="1">
            <w:r w:rsidR="00731BB5" w:rsidRPr="00A36405">
              <w:rPr>
                <w:rStyle w:val="a6"/>
                <w:noProof/>
                <w:lang w:eastAsia="ko-KR"/>
              </w:rPr>
              <w:t>3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Qt(linux)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960CACD" w14:textId="6774A5DA" w:rsidR="00731BB5" w:rsidRDefault="000A61B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6" w:history="1">
            <w:r w:rsidR="00731BB5" w:rsidRPr="00A36405">
              <w:rPr>
                <w:rStyle w:val="a6"/>
                <w:noProof/>
                <w:lang w:eastAsia="ko-KR"/>
              </w:rPr>
              <w:t>3.1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외부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Library </w:t>
            </w:r>
            <w:r w:rsidR="00731BB5" w:rsidRPr="00A36405">
              <w:rPr>
                <w:rStyle w:val="a6"/>
                <w:noProof/>
                <w:lang w:eastAsia="ko-KR"/>
              </w:rPr>
              <w:t>추가하기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AFC02C8" w14:textId="5F89BEFA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77C1EDF" w:rsidR="006C0865" w:rsidRDefault="004F5E31" w:rsidP="00733273">
      <w:pPr>
        <w:pStyle w:val="1"/>
        <w:rPr>
          <w:lang w:eastAsia="ko-KR"/>
        </w:rPr>
      </w:pPr>
      <w:bookmarkStart w:id="0" w:name="_Toc10108351"/>
      <w:r>
        <w:rPr>
          <w:lang w:eastAsia="ko-KR"/>
        </w:rPr>
        <w:lastRenderedPageBreak/>
        <w:t>Linux</w:t>
      </w:r>
      <w:bookmarkEnd w:id="0"/>
    </w:p>
    <w:p w14:paraId="7FB9296C" w14:textId="0C0C649A" w:rsidR="004F5E31" w:rsidRPr="004F5E31" w:rsidRDefault="00DF504D" w:rsidP="00DF504D">
      <w:pPr>
        <w:pStyle w:val="2"/>
        <w:rPr>
          <w:lang w:eastAsia="ko-KR"/>
        </w:rPr>
      </w:pPr>
      <w:bookmarkStart w:id="1" w:name="_Toc10108352"/>
      <w:r>
        <w:rPr>
          <w:rFonts w:hint="eastAsia"/>
          <w:lang w:eastAsia="ko-KR"/>
        </w:rPr>
        <w:t>c</w:t>
      </w:r>
      <w:r>
        <w:rPr>
          <w:lang w:eastAsia="ko-KR"/>
        </w:rPr>
        <w:t>ommand</w:t>
      </w:r>
      <w:bookmarkEnd w:id="1"/>
    </w:p>
    <w:p w14:paraId="01A6AD53" w14:textId="39A49B32" w:rsidR="00394C36" w:rsidRDefault="0079721A" w:rsidP="0079721A">
      <w:pPr>
        <w:pStyle w:val="3"/>
        <w:rPr>
          <w:lang w:eastAsia="ko-KR"/>
        </w:rPr>
      </w:pPr>
      <w:bookmarkStart w:id="2" w:name="_Toc10108353"/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inux</w:t>
      </w:r>
      <w:proofErr w:type="spellEnd"/>
      <w:r>
        <w:rPr>
          <w:lang w:eastAsia="ko-KR"/>
        </w:rPr>
        <w:t xml:space="preserve"> system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bookmarkEnd w:id="2"/>
    </w:p>
    <w:p w14:paraId="2A13E725" w14:textId="139157D5" w:rsidR="0015637F" w:rsidRDefault="0079721A" w:rsidP="0079721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3710D7FB" w14:textId="460A2E19" w:rsidR="00D25CEE" w:rsidRDefault="0079721A" w:rsidP="006C0865">
      <w:pPr>
        <w:rPr>
          <w:lang w:eastAsia="ko-KR"/>
        </w:rPr>
      </w:pPr>
      <w:proofErr w:type="spellStart"/>
      <w:r>
        <w:rPr>
          <w:lang w:eastAsia="ko-KR"/>
        </w:rPr>
        <w:t>dmesg|grep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tty</w:t>
      </w:r>
      <w:proofErr w:type="spellEnd"/>
    </w:p>
    <w:p w14:paraId="2E296CFB" w14:textId="6E681422" w:rsidR="0079721A" w:rsidRDefault="008F203B" w:rsidP="008F203B">
      <w:pPr>
        <w:pStyle w:val="4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2</w:t>
      </w:r>
      <w:r>
        <w:rPr>
          <w:rFonts w:hint="eastAsia"/>
          <w:lang w:eastAsia="ko-KR"/>
        </w:rPr>
        <w:t>b</w:t>
      </w:r>
      <w:r>
        <w:rPr>
          <w:lang w:eastAsia="ko-KR"/>
        </w:rPr>
        <w:t xml:space="preserve">it/64bit </w:t>
      </w:r>
      <w:r>
        <w:rPr>
          <w:rFonts w:hint="eastAsia"/>
          <w:lang w:eastAsia="ko-KR"/>
        </w:rPr>
        <w:t>확인</w:t>
      </w:r>
    </w:p>
    <w:p w14:paraId="5F40B684" w14:textId="1F7E7B4B" w:rsidR="0079721A" w:rsidRDefault="008F203B" w:rsidP="006C0865">
      <w:pPr>
        <w:rPr>
          <w:lang w:eastAsia="ko-KR"/>
        </w:rPr>
      </w:pPr>
      <w:proofErr w:type="spellStart"/>
      <w:r>
        <w:rPr>
          <w:lang w:eastAsia="ko-KR"/>
        </w:rPr>
        <w:t>getconf</w:t>
      </w:r>
      <w:proofErr w:type="spellEnd"/>
      <w:r>
        <w:rPr>
          <w:lang w:eastAsia="ko-KR"/>
        </w:rPr>
        <w:t xml:space="preserve"> LONG_BIT</w:t>
      </w:r>
    </w:p>
    <w:p w14:paraId="0B4245AF" w14:textId="143C2633" w:rsidR="0079721A" w:rsidRDefault="0079721A" w:rsidP="006C0865">
      <w:pPr>
        <w:rPr>
          <w:lang w:eastAsia="ko-KR"/>
        </w:rPr>
      </w:pPr>
    </w:p>
    <w:p w14:paraId="6292239B" w14:textId="6601BB21" w:rsidR="0079721A" w:rsidRDefault="0079721A" w:rsidP="006C0865">
      <w:pPr>
        <w:rPr>
          <w:lang w:eastAsia="ko-KR"/>
        </w:rPr>
      </w:pPr>
    </w:p>
    <w:p w14:paraId="6B74D0B4" w14:textId="304A7369" w:rsidR="0079721A" w:rsidRDefault="0079721A" w:rsidP="006C0865">
      <w:pPr>
        <w:rPr>
          <w:lang w:eastAsia="ko-KR"/>
        </w:rPr>
      </w:pPr>
    </w:p>
    <w:p w14:paraId="333A4169" w14:textId="5CEC30CF" w:rsidR="008D7715" w:rsidRDefault="008D7715" w:rsidP="006C0865">
      <w:pPr>
        <w:rPr>
          <w:lang w:eastAsia="ko-KR"/>
        </w:rPr>
      </w:pPr>
    </w:p>
    <w:p w14:paraId="6C1962F8" w14:textId="24F6A1E8" w:rsidR="008D7715" w:rsidRDefault="008D7715" w:rsidP="006C0865">
      <w:pPr>
        <w:rPr>
          <w:lang w:eastAsia="ko-KR"/>
        </w:rPr>
      </w:pPr>
    </w:p>
    <w:p w14:paraId="24AE04A5" w14:textId="42F4ECBB" w:rsidR="008D7715" w:rsidRDefault="008D7715" w:rsidP="006C0865">
      <w:pPr>
        <w:rPr>
          <w:lang w:eastAsia="ko-KR"/>
        </w:rPr>
      </w:pPr>
    </w:p>
    <w:p w14:paraId="492AA404" w14:textId="03E2FE61" w:rsidR="008D7715" w:rsidRDefault="008D7715" w:rsidP="006C0865">
      <w:pPr>
        <w:rPr>
          <w:lang w:eastAsia="ko-KR"/>
        </w:rPr>
      </w:pPr>
    </w:p>
    <w:p w14:paraId="3645894F" w14:textId="24B16CC6" w:rsidR="008D7715" w:rsidRDefault="008D7715" w:rsidP="006C0865">
      <w:pPr>
        <w:rPr>
          <w:lang w:eastAsia="ko-KR"/>
        </w:rPr>
      </w:pPr>
    </w:p>
    <w:p w14:paraId="45A6AFF0" w14:textId="26B85305" w:rsidR="008D7715" w:rsidRDefault="008D7715" w:rsidP="006C0865">
      <w:pPr>
        <w:rPr>
          <w:lang w:eastAsia="ko-KR"/>
        </w:rPr>
      </w:pPr>
    </w:p>
    <w:p w14:paraId="0855AF93" w14:textId="5A3D5C30" w:rsidR="008D7715" w:rsidRDefault="008D7715" w:rsidP="006C0865">
      <w:pPr>
        <w:rPr>
          <w:lang w:eastAsia="ko-KR"/>
        </w:rPr>
      </w:pPr>
    </w:p>
    <w:p w14:paraId="7F0689B5" w14:textId="38DDD0A7" w:rsidR="008D7715" w:rsidRDefault="008D7715" w:rsidP="006C0865">
      <w:pPr>
        <w:rPr>
          <w:lang w:eastAsia="ko-KR"/>
        </w:rPr>
      </w:pPr>
    </w:p>
    <w:p w14:paraId="309A5FB9" w14:textId="77777777" w:rsidR="008D7715" w:rsidRDefault="008D7715" w:rsidP="006C0865">
      <w:pPr>
        <w:rPr>
          <w:lang w:eastAsia="ko-KR"/>
        </w:rPr>
      </w:pPr>
    </w:p>
    <w:p w14:paraId="62517D2C" w14:textId="77777777" w:rsidR="0079721A" w:rsidRDefault="0079721A" w:rsidP="006C0865">
      <w:pPr>
        <w:rPr>
          <w:lang w:eastAsia="ko-KR"/>
        </w:rPr>
      </w:pPr>
    </w:p>
    <w:p w14:paraId="4B4A7A23" w14:textId="69C7E8FF" w:rsidR="00394C36" w:rsidRDefault="007843E8" w:rsidP="00394C36">
      <w:pPr>
        <w:pStyle w:val="1"/>
        <w:rPr>
          <w:lang w:eastAsia="ko-KR"/>
        </w:rPr>
      </w:pPr>
      <w:bookmarkStart w:id="3" w:name="_Toc10108354"/>
      <w:r>
        <w:rPr>
          <w:lang w:eastAsia="ko-KR"/>
        </w:rPr>
        <w:lastRenderedPageBreak/>
        <w:t>VirtualBox</w:t>
      </w:r>
      <w:bookmarkEnd w:id="3"/>
    </w:p>
    <w:p w14:paraId="35425E9F" w14:textId="73C6ECE3" w:rsidR="00167D15" w:rsidRDefault="00167D15" w:rsidP="00167D15">
      <w:pPr>
        <w:pStyle w:val="2"/>
        <w:rPr>
          <w:lang w:eastAsia="ko-KR"/>
        </w:rPr>
      </w:pPr>
      <w:bookmarkStart w:id="4" w:name="_Toc10108355"/>
      <w:r>
        <w:rPr>
          <w:rFonts w:hint="eastAsia"/>
          <w:lang w:eastAsia="ko-KR"/>
        </w:rPr>
        <w:t>V</w:t>
      </w:r>
      <w:r>
        <w:rPr>
          <w:lang w:eastAsia="ko-KR"/>
        </w:rPr>
        <w:t>irtualBox Installation</w:t>
      </w:r>
      <w:bookmarkEnd w:id="4"/>
    </w:p>
    <w:p w14:paraId="317AC7A3" w14:textId="2F97C8AF" w:rsidR="00167D15" w:rsidRDefault="00167D15" w:rsidP="00167D1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해시값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6CFAA8FA" w14:textId="18EED4B8" w:rsidR="00167D15" w:rsidRDefault="000A61B7" w:rsidP="00167D15">
      <w:hyperlink r:id="rId11" w:history="1">
        <w:r w:rsidR="00167D15">
          <w:rPr>
            <w:rStyle w:val="a6"/>
          </w:rPr>
          <w:t>https://wnw1005.tistory.com/97</w:t>
        </w:r>
      </w:hyperlink>
    </w:p>
    <w:p w14:paraId="1D634620" w14:textId="4696C083" w:rsidR="00FB7566" w:rsidRDefault="000A61B7" w:rsidP="00167D15">
      <w:pPr>
        <w:rPr>
          <w:lang w:eastAsia="ko-KR"/>
        </w:rPr>
      </w:pPr>
      <w:hyperlink r:id="rId12" w:history="1">
        <w:r w:rsidR="00FB7566">
          <w:rPr>
            <w:rStyle w:val="a6"/>
          </w:rPr>
          <w:t>https://makingrobot.tistory.com/11?category=801859</w:t>
        </w:r>
      </w:hyperlink>
    </w:p>
    <w:p w14:paraId="759D89F7" w14:textId="4A03D0CE" w:rsidR="00167D15" w:rsidRDefault="00167D15" w:rsidP="00167D15">
      <w:pPr>
        <w:rPr>
          <w:lang w:eastAsia="ko-KR"/>
        </w:rPr>
      </w:pPr>
    </w:p>
    <w:p w14:paraId="06D3E97A" w14:textId="77777777" w:rsidR="006816D6" w:rsidRPr="008C40C0" w:rsidRDefault="006816D6" w:rsidP="00167D15">
      <w:pPr>
        <w:rPr>
          <w:lang w:eastAsia="ko-KR"/>
        </w:rPr>
      </w:pPr>
    </w:p>
    <w:p w14:paraId="077AB7C9" w14:textId="62E89DCF" w:rsidR="00644AA6" w:rsidRDefault="00644AA6" w:rsidP="00644AA6">
      <w:pPr>
        <w:pStyle w:val="2"/>
        <w:rPr>
          <w:lang w:eastAsia="ko-KR"/>
        </w:rPr>
      </w:pPr>
      <w:bookmarkStart w:id="5" w:name="_Toc10108356"/>
      <w:r>
        <w:rPr>
          <w:rFonts w:hint="eastAsia"/>
          <w:lang w:eastAsia="ko-KR"/>
        </w:rPr>
        <w:t>U</w:t>
      </w:r>
      <w:r>
        <w:rPr>
          <w:lang w:eastAsia="ko-KR"/>
        </w:rPr>
        <w:t>buntu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installation</w:t>
      </w:r>
      <w:bookmarkEnd w:id="5"/>
    </w:p>
    <w:p w14:paraId="10FB02DE" w14:textId="0566B6C2" w:rsidR="00B0509D" w:rsidRDefault="00B0509D" w:rsidP="00B0509D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07DD112" w14:textId="61301C7C" w:rsidR="00D23EF2" w:rsidRDefault="00D23EF2" w:rsidP="00D23EF2">
      <w:pPr>
        <w:pStyle w:val="3"/>
        <w:rPr>
          <w:lang w:eastAsia="ko-KR"/>
        </w:rPr>
      </w:pPr>
      <w:bookmarkStart w:id="6" w:name="_Toc10108357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설치</w:t>
      </w:r>
      <w:bookmarkEnd w:id="6"/>
    </w:p>
    <w:p w14:paraId="7F40473B" w14:textId="62563BA0" w:rsidR="00AB26F2" w:rsidRPr="00B0509D" w:rsidRDefault="000A61B7" w:rsidP="00B0509D">
      <w:pPr>
        <w:rPr>
          <w:lang w:eastAsia="ko-KR"/>
        </w:rPr>
      </w:pPr>
      <w:hyperlink r:id="rId13" w:history="1">
        <w:r w:rsidR="00AB26F2">
          <w:rPr>
            <w:rStyle w:val="a6"/>
          </w:rPr>
          <w:t>https://makingrobot.tistory.com/13</w:t>
        </w:r>
      </w:hyperlink>
    </w:p>
    <w:p w14:paraId="49AAB35F" w14:textId="435571FA" w:rsidR="00644AA6" w:rsidRDefault="00D23EF2" w:rsidP="00D23EF2">
      <w:pPr>
        <w:pStyle w:val="3"/>
        <w:rPr>
          <w:lang w:eastAsia="ko-KR"/>
        </w:rPr>
      </w:pPr>
      <w:bookmarkStart w:id="7" w:name="_Toc10108358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7"/>
    </w:p>
    <w:p w14:paraId="65376249" w14:textId="464D5917" w:rsidR="00644AA6" w:rsidRDefault="000A61B7" w:rsidP="00644AA6">
      <w:pPr>
        <w:rPr>
          <w:lang w:eastAsia="ko-KR"/>
        </w:rPr>
      </w:pPr>
      <w:hyperlink r:id="rId14" w:history="1">
        <w:r w:rsidR="00D23EF2">
          <w:rPr>
            <w:rStyle w:val="a6"/>
          </w:rPr>
          <w:t>https://makingrobot.tistory.com/14?category=801859</w:t>
        </w:r>
      </w:hyperlink>
    </w:p>
    <w:p w14:paraId="77512F68" w14:textId="539E9819" w:rsidR="00644AA6" w:rsidRDefault="00ED4C4C" w:rsidP="00ED4C4C">
      <w:pPr>
        <w:pStyle w:val="3"/>
        <w:rPr>
          <w:lang w:eastAsia="ko-KR"/>
        </w:rPr>
      </w:pPr>
      <w:bookmarkStart w:id="8" w:name="_Toc10108359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bookmarkEnd w:id="8"/>
    </w:p>
    <w:p w14:paraId="603DD339" w14:textId="6BFF54FA" w:rsidR="00644AA6" w:rsidRDefault="000A61B7" w:rsidP="00644AA6">
      <w:pPr>
        <w:rPr>
          <w:lang w:eastAsia="ko-KR"/>
        </w:rPr>
      </w:pPr>
      <w:hyperlink r:id="rId15" w:history="1">
        <w:r w:rsidR="00ED4C4C">
          <w:rPr>
            <w:rStyle w:val="a6"/>
          </w:rPr>
          <w:t>https://makingrobot.tistory.com/15?category=801859</w:t>
        </w:r>
      </w:hyperlink>
    </w:p>
    <w:p w14:paraId="6AE51EAE" w14:textId="35C09F94" w:rsidR="00644AA6" w:rsidRDefault="00A0560F" w:rsidP="00A0560F">
      <w:pPr>
        <w:pStyle w:val="3"/>
        <w:rPr>
          <w:lang w:eastAsia="ko-KR"/>
        </w:rPr>
      </w:pPr>
      <w:bookmarkStart w:id="9" w:name="_Toc10108360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9"/>
    </w:p>
    <w:p w14:paraId="3817B820" w14:textId="571041FE" w:rsidR="00644AA6" w:rsidRDefault="000A61B7" w:rsidP="00644AA6">
      <w:pPr>
        <w:rPr>
          <w:rStyle w:val="a6"/>
        </w:rPr>
      </w:pPr>
      <w:hyperlink r:id="rId16" w:history="1">
        <w:r w:rsidR="00A0560F">
          <w:rPr>
            <w:rStyle w:val="a6"/>
          </w:rPr>
          <w:t>https://makingrobot.tistory.com/18?category=801859</w:t>
        </w:r>
      </w:hyperlink>
    </w:p>
    <w:p w14:paraId="5BD5C37D" w14:textId="42A0D243" w:rsidR="00FD4088" w:rsidRDefault="00326AED" w:rsidP="00644AA6">
      <w:pPr>
        <w:rPr>
          <w:lang w:eastAsia="ko-KR"/>
        </w:rPr>
      </w:pPr>
      <w:r>
        <w:rPr>
          <w:rFonts w:hint="eastAsia"/>
          <w:lang w:eastAsia="ko-KR"/>
        </w:rPr>
        <w:t>자동으로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공유폴더가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설정하기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위해서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로그인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계정에</w:t>
      </w:r>
      <w:r w:rsidR="009B6372">
        <w:rPr>
          <w:rFonts w:hint="eastAsia"/>
          <w:lang w:eastAsia="ko-KR"/>
        </w:rPr>
        <w:t xml:space="preserve"> </w:t>
      </w:r>
      <w:proofErr w:type="spellStart"/>
      <w:r w:rsidR="009B6372">
        <w:rPr>
          <w:lang w:eastAsia="ko-KR"/>
        </w:rPr>
        <w:t>vboxsf</w:t>
      </w:r>
      <w:proofErr w:type="spellEnd"/>
      <w:r w:rsidR="009B6372">
        <w:rPr>
          <w:lang w:eastAsia="ko-KR"/>
        </w:rPr>
        <w:t xml:space="preserve"> </w:t>
      </w:r>
      <w:r w:rsidR="009B6372">
        <w:rPr>
          <w:rFonts w:hint="eastAsia"/>
          <w:lang w:eastAsia="ko-KR"/>
        </w:rPr>
        <w:t>그룹을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추가해야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한다</w:t>
      </w:r>
      <w:r w:rsidR="009B6372">
        <w:rPr>
          <w:rFonts w:hint="eastAsia"/>
          <w:lang w:eastAsia="ko-KR"/>
        </w:rPr>
        <w:t>.</w:t>
      </w:r>
    </w:p>
    <w:p w14:paraId="2EAF3A05" w14:textId="477BA4E1" w:rsidR="009B6372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12986D5" wp14:editId="25F51D8E">
            <wp:extent cx="5939790" cy="841375"/>
            <wp:effectExtent l="0" t="0" r="381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181C" w14:textId="6D7132D6" w:rsidR="00326AED" w:rsidRDefault="00171CA3" w:rsidP="00644AA6">
      <w:pPr>
        <w:rPr>
          <w:lang w:eastAsia="ko-KR"/>
        </w:rPr>
      </w:pPr>
      <w:r>
        <w:rPr>
          <w:rFonts w:hint="eastAsia"/>
          <w:lang w:eastAsia="ko-KR"/>
        </w:rPr>
        <w:t>그룹을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AB8398C" w14:textId="6DEAC649" w:rsidR="002B34E8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1223C63" wp14:editId="49842776">
            <wp:extent cx="5943600" cy="299085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E418" w14:textId="68EE647B" w:rsidR="00FD4088" w:rsidRDefault="00FD4088" w:rsidP="00FD4088">
      <w:pPr>
        <w:pStyle w:val="3"/>
        <w:rPr>
          <w:lang w:eastAsia="ko-KR"/>
        </w:rPr>
      </w:pPr>
      <w:bookmarkStart w:id="10" w:name="_Toc10108361"/>
      <w:r>
        <w:rPr>
          <w:rFonts w:hint="eastAsia"/>
          <w:lang w:eastAsia="ko-KR"/>
        </w:rPr>
        <w:t>주의사항</w:t>
      </w:r>
      <w:bookmarkEnd w:id="10"/>
    </w:p>
    <w:p w14:paraId="16CC163B" w14:textId="4C99BE0F" w:rsidR="00FD4088" w:rsidRDefault="00FD4088" w:rsidP="00644AA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C</w:t>
      </w:r>
      <w:r>
        <w:rPr>
          <w:lang w:eastAsia="ko-KR"/>
        </w:rPr>
        <w:t xml:space="preserve">D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  <w:r>
        <w:rPr>
          <w:lang w:eastAsia="ko-KR"/>
        </w:rPr>
        <w:t>”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98D6E16" w14:textId="61C5067A" w:rsidR="00FD4088" w:rsidRDefault="00FD4088" w:rsidP="00644AA6">
      <w:pPr>
        <w:rPr>
          <w:lang w:eastAsia="ko-KR"/>
        </w:rPr>
      </w:pPr>
    </w:p>
    <w:p w14:paraId="5E9650E8" w14:textId="77777777" w:rsidR="00FD4088" w:rsidRPr="00644AA6" w:rsidRDefault="00FD4088" w:rsidP="00644AA6">
      <w:pPr>
        <w:rPr>
          <w:lang w:eastAsia="ko-KR"/>
        </w:rPr>
      </w:pPr>
    </w:p>
    <w:p w14:paraId="3CE86FA3" w14:textId="68BCEE5C" w:rsidR="005F3EB8" w:rsidRDefault="005F3EB8" w:rsidP="005F3EB8">
      <w:pPr>
        <w:pStyle w:val="2"/>
        <w:rPr>
          <w:lang w:eastAsia="ko-KR"/>
        </w:rPr>
      </w:pPr>
      <w:bookmarkStart w:id="11" w:name="_Toc10108362"/>
      <w:r>
        <w:rPr>
          <w:rFonts w:hint="eastAsia"/>
          <w:lang w:eastAsia="ko-KR"/>
        </w:rPr>
        <w:t>Q</w:t>
      </w:r>
      <w:r>
        <w:rPr>
          <w:lang w:eastAsia="ko-KR"/>
        </w:rPr>
        <w:t xml:space="preserve">t5 </w:t>
      </w:r>
      <w:r>
        <w:rPr>
          <w:rFonts w:hint="eastAsia"/>
          <w:lang w:eastAsia="ko-KR"/>
        </w:rPr>
        <w:t>설치</w:t>
      </w:r>
      <w:bookmarkEnd w:id="11"/>
    </w:p>
    <w:p w14:paraId="33112DCB" w14:textId="2992D401" w:rsidR="001C3BA3" w:rsidRPr="001C3BA3" w:rsidRDefault="001C3BA3" w:rsidP="001C3BA3">
      <w:pPr>
        <w:pStyle w:val="3"/>
        <w:rPr>
          <w:lang w:eastAsia="ko-KR"/>
        </w:rPr>
      </w:pPr>
      <w:bookmarkStart w:id="12" w:name="_Toc10108363"/>
      <w:r>
        <w:rPr>
          <w:lang w:eastAsia="ko-KR"/>
        </w:rPr>
        <w:t>reference</w:t>
      </w:r>
      <w:bookmarkEnd w:id="12"/>
    </w:p>
    <w:p w14:paraId="532072BF" w14:textId="39A8F499" w:rsidR="001C3BA3" w:rsidRDefault="000A61B7" w:rsidP="001C3BA3">
      <w:pPr>
        <w:rPr>
          <w:rStyle w:val="a6"/>
          <w:lang w:eastAsia="ko-KR"/>
        </w:rPr>
      </w:pPr>
      <w:hyperlink r:id="rId19" w:history="1">
        <w:r w:rsidR="001C3BA3">
          <w:rPr>
            <w:rStyle w:val="a6"/>
            <w:lang w:eastAsia="ko-KR"/>
          </w:rPr>
          <w:t>https://webnautes.tistory.com/1120</w:t>
        </w:r>
      </w:hyperlink>
    </w:p>
    <w:p w14:paraId="21BC6F52" w14:textId="1E7CB9A6" w:rsidR="00BD330A" w:rsidRDefault="000A61B7" w:rsidP="001C3BA3">
      <w:hyperlink r:id="rId20" w:history="1">
        <w:r w:rsidR="00BD330A">
          <w:rPr>
            <w:rStyle w:val="a6"/>
          </w:rPr>
          <w:t>https://wiki.qt.io/Install_Qt_5_on_Ubuntu</w:t>
        </w:r>
      </w:hyperlink>
    </w:p>
    <w:p w14:paraId="31EAD9CA" w14:textId="6111934D" w:rsidR="00500360" w:rsidRDefault="000A61B7" w:rsidP="001C3BA3">
      <w:pPr>
        <w:rPr>
          <w:lang w:eastAsia="ko-KR"/>
        </w:rPr>
      </w:pPr>
      <w:hyperlink r:id="rId21" w:history="1">
        <w:r w:rsidR="00500360">
          <w:rPr>
            <w:rStyle w:val="a6"/>
          </w:rPr>
          <w:t>https://m.blog.naver.com/PostView.nhn?blogId=yally23232&amp;logNo=220795372958&amp;proxyReferer=https%3A%2F%2Fwww.google.com%2F</w:t>
        </w:r>
      </w:hyperlink>
    </w:p>
    <w:p w14:paraId="1EDEE9D2" w14:textId="7E6C9F59" w:rsidR="001C3BA3" w:rsidRDefault="00BD330A" w:rsidP="00BD330A">
      <w:pPr>
        <w:pStyle w:val="3"/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ownload</w:t>
      </w:r>
    </w:p>
    <w:p w14:paraId="282A0994" w14:textId="66BC194E" w:rsidR="00C75B8E" w:rsidRPr="00C75B8E" w:rsidRDefault="00C75B8E" w:rsidP="00C75B8E">
      <w:pPr>
        <w:rPr>
          <w:lang w:eastAsia="ko-KR"/>
        </w:rPr>
      </w:pPr>
      <w:r>
        <w:rPr>
          <w:rFonts w:hint="eastAsia"/>
          <w:lang w:eastAsia="ko-KR"/>
        </w:rPr>
        <w:t>적당한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</w:p>
    <w:p w14:paraId="773C91ED" w14:textId="7DCCF81E" w:rsidR="00776DA1" w:rsidRDefault="000A61B7" w:rsidP="005F3EB8">
      <w:hyperlink r:id="rId22" w:history="1">
        <w:r w:rsidR="00047CCC">
          <w:rPr>
            <w:rStyle w:val="a6"/>
          </w:rPr>
          <w:t>https://download.qt.io/official_releases/qt/5.12/5.12.3/</w:t>
        </w:r>
      </w:hyperlink>
    </w:p>
    <w:p w14:paraId="36B62B93" w14:textId="2CC032F8" w:rsidR="00047CCC" w:rsidRDefault="000544C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70108F" wp14:editId="16D723EC">
                <wp:simplePos x="0" y="0"/>
                <wp:positionH relativeFrom="column">
                  <wp:posOffset>299923</wp:posOffset>
                </wp:positionH>
                <wp:positionV relativeFrom="paragraph">
                  <wp:posOffset>2031238</wp:posOffset>
                </wp:positionV>
                <wp:extent cx="5332781" cy="197510"/>
                <wp:effectExtent l="0" t="0" r="20320" b="12065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2781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3ABDA" id="직사각형 76" o:spid="_x0000_s1026" style="position:absolute;left:0;text-align:left;margin-left:23.6pt;margin-top:159.95pt;width:419.9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" filled="f" strokecolor="red" strokeweight="2pt"/>
            </w:pict>
          </mc:Fallback>
        </mc:AlternateContent>
      </w:r>
      <w:r w:rsidR="00047CCC">
        <w:rPr>
          <w:noProof/>
          <w:lang w:eastAsia="ko-KR"/>
        </w:rPr>
        <w:drawing>
          <wp:inline distT="0" distB="0" distL="0" distR="0" wp14:anchorId="33EE70C9" wp14:editId="1012B592">
            <wp:extent cx="5939790" cy="2582545"/>
            <wp:effectExtent l="0" t="0" r="3810" b="825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CF6B" w14:textId="21A9F12C" w:rsidR="00047CCC" w:rsidRDefault="00F05662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8CD2C8" wp14:editId="368C0158">
            <wp:extent cx="2933381" cy="2092148"/>
            <wp:effectExtent l="0" t="0" r="635" b="381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204" cy="210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7363" w14:textId="50D8830D" w:rsidR="00047CCC" w:rsidRDefault="00F05662" w:rsidP="00F05662">
      <w:pPr>
        <w:pStyle w:val="3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</w:p>
    <w:p w14:paraId="3DC6C5B8" w14:textId="66DF45CF" w:rsidR="00F05662" w:rsidRDefault="00C82DD8" w:rsidP="005F3EB8">
      <w:pPr>
        <w:rPr>
          <w:lang w:eastAsia="ko-KR"/>
        </w:rPr>
      </w:pP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</w:p>
    <w:p w14:paraId="1E85F49C" w14:textId="082C9DBE" w:rsidR="00C82DD8" w:rsidRDefault="00C82DD8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E46C623" wp14:editId="39658F06">
            <wp:extent cx="5939790" cy="2903855"/>
            <wp:effectExtent l="0" t="0" r="381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6224" w14:textId="5B0A5127" w:rsidR="00F05662" w:rsidRDefault="00085137" w:rsidP="005F3EB8">
      <w:pPr>
        <w:rPr>
          <w:lang w:eastAsia="ko-KR"/>
        </w:rPr>
      </w:pPr>
      <w:r>
        <w:rPr>
          <w:rFonts w:hint="eastAsia"/>
          <w:lang w:eastAsia="ko-KR"/>
        </w:rPr>
        <w:t>권한변경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35D82A66" w14:textId="2D2A2450" w:rsidR="00085137" w:rsidRDefault="00085137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422F352" wp14:editId="5161BA05">
            <wp:extent cx="5943600" cy="2257425"/>
            <wp:effectExtent l="0" t="0" r="0" b="952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A91E" w14:textId="16B225FC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7EC38" wp14:editId="1815FA40">
            <wp:extent cx="2269314" cy="2487168"/>
            <wp:effectExtent l="0" t="0" r="0" b="8890"/>
            <wp:docPr id="80" name="그림 8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tinstall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91" cy="249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2334" w14:textId="6C38C469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D3D7EB" wp14:editId="112F9523">
            <wp:extent cx="2275988" cy="2494483"/>
            <wp:effectExtent l="0" t="0" r="0" b="1270"/>
            <wp:docPr id="81" name="그림 8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tinstall0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25" cy="25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91A7" w14:textId="43A7FCDC" w:rsidR="00C82DD8" w:rsidRPr="00776DA1" w:rsidRDefault="007915AD" w:rsidP="005F3EB8">
      <w:pPr>
        <w:rPr>
          <w:lang w:eastAsia="ko-KR"/>
        </w:rPr>
      </w:pPr>
      <w:r>
        <w:rPr>
          <w:lang w:eastAsia="ko-KR"/>
        </w:rPr>
        <w:t xml:space="preserve">Login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skip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상관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proofErr w:type="gramEnd"/>
      <w:r>
        <w:rPr>
          <w:rFonts w:hint="eastAsia"/>
          <w:lang w:eastAsia="ko-KR"/>
        </w:rPr>
        <w:t>.</w:t>
      </w:r>
    </w:p>
    <w:p w14:paraId="7C7E351F" w14:textId="4C6849E8" w:rsidR="00C75B8E" w:rsidRPr="00C75B8E" w:rsidRDefault="006773E6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7E8290A" wp14:editId="5DE7A517">
            <wp:extent cx="1722009" cy="1887322"/>
            <wp:effectExtent l="0" t="0" r="0" b="0"/>
            <wp:docPr id="82" name="그림 8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tinstall0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950" cy="18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C167" w14:textId="55AB3726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6F9D46" wp14:editId="66148D91">
            <wp:extent cx="2509114" cy="2749989"/>
            <wp:effectExtent l="0" t="0" r="5715" b="0"/>
            <wp:docPr id="84" name="그림 8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tinstall0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139" cy="2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56C2" w14:textId="1EC72869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60AE0" wp14:editId="5D824C30">
            <wp:extent cx="3537460" cy="3877056"/>
            <wp:effectExtent l="0" t="0" r="6350" b="0"/>
            <wp:docPr id="85" name="그림 8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tinstall0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38" cy="38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054D" w14:textId="3F4DDF3A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799C86" wp14:editId="0DC5F24B">
            <wp:extent cx="3243785" cy="3555188"/>
            <wp:effectExtent l="0" t="0" r="0" b="7620"/>
            <wp:docPr id="86" name="그림 8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tinstall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060" cy="35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36FD" w14:textId="04FF80D2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FD9F7A" wp14:editId="145AF329">
            <wp:extent cx="1501750" cy="1645920"/>
            <wp:effectExtent l="0" t="0" r="3810" b="0"/>
            <wp:docPr id="87" name="그림 8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tinstall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638" cy="16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3D7B" w14:textId="1D9E8DDC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B4E9A9" wp14:editId="3EEBF8A9">
            <wp:extent cx="1511427" cy="1656523"/>
            <wp:effectExtent l="0" t="0" r="0" b="1270"/>
            <wp:docPr id="88" name="그림 8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tinstall1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763" cy="16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9305" w14:textId="41FE01F6" w:rsidR="005F3EB8" w:rsidRDefault="00ED0F9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89E24B1" wp14:editId="2474A555">
            <wp:extent cx="2422827" cy="2655418"/>
            <wp:effectExtent l="0" t="0" r="0" b="0"/>
            <wp:docPr id="89" name="그림 8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tinstall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945" cy="26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D98A" w14:textId="6494DBE3" w:rsidR="005F3EB8" w:rsidRDefault="00263DA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75D9" wp14:editId="2A0BD572">
            <wp:extent cx="5943600" cy="3441065"/>
            <wp:effectExtent l="0" t="0" r="0" b="6985"/>
            <wp:docPr id="90" name="그림 9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tinstall1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8237" w14:textId="783514EE" w:rsidR="005F3EB8" w:rsidRDefault="009737CF" w:rsidP="009737CF">
      <w:pPr>
        <w:pStyle w:val="3"/>
        <w:rPr>
          <w:lang w:eastAsia="ko-KR"/>
        </w:rPr>
      </w:pPr>
      <w:r>
        <w:rPr>
          <w:lang w:eastAsia="ko-KR"/>
        </w:rPr>
        <w:t xml:space="preserve">Install </w:t>
      </w:r>
      <w:proofErr w:type="spellStart"/>
      <w:r w:rsidR="00843094">
        <w:rPr>
          <w:rFonts w:hint="eastAsia"/>
          <w:lang w:eastAsia="ko-KR"/>
        </w:rPr>
        <w:t>e</w:t>
      </w:r>
      <w:r w:rsidR="00843094">
        <w:rPr>
          <w:lang w:eastAsia="ko-KR"/>
        </w:rPr>
        <w:t>tc</w:t>
      </w:r>
      <w:proofErr w:type="spellEnd"/>
    </w:p>
    <w:p w14:paraId="42FA2DDB" w14:textId="6C6E3DC0" w:rsidR="005F3EB8" w:rsidRDefault="00C36E32" w:rsidP="005F3EB8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/C++ </w:t>
      </w:r>
      <w:r>
        <w:rPr>
          <w:rFonts w:hint="eastAsia"/>
          <w:lang w:eastAsia="ko-KR"/>
        </w:rPr>
        <w:t>컴파일러와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C/C++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유틸리티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build-essential </w:t>
      </w:r>
      <w:r>
        <w:rPr>
          <w:rFonts w:hint="eastAsia"/>
          <w:lang w:eastAsia="ko-KR"/>
        </w:rPr>
        <w:t>패키지를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C43E390" w14:textId="558EC8C4" w:rsidR="00C36E32" w:rsidRDefault="00843094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1B8F113" wp14:editId="482C7095">
            <wp:extent cx="4754880" cy="2845308"/>
            <wp:effectExtent l="0" t="0" r="762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tset01-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609" cy="28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F50A" w14:textId="06E36632" w:rsidR="005F3EB8" w:rsidRDefault="00843094" w:rsidP="005F3EB8">
      <w:pPr>
        <w:rPr>
          <w:lang w:eastAsia="ko-KR"/>
        </w:rPr>
      </w:pPr>
      <w:r>
        <w:rPr>
          <w:lang w:eastAsia="ko-KR"/>
        </w:rPr>
        <w:t>Generic font configuration library -runtime</w:t>
      </w:r>
    </w:p>
    <w:p w14:paraId="1C6E493E" w14:textId="2C366083" w:rsidR="005F3EB8" w:rsidRDefault="00843094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213CDC" wp14:editId="348ECFC6">
            <wp:extent cx="4779837" cy="2860243"/>
            <wp:effectExtent l="0" t="0" r="1905" b="0"/>
            <wp:docPr id="92" name="그림 9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tset0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38" cy="28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360" w14:textId="56DA6D4D" w:rsidR="005F3EB8" w:rsidRDefault="00776886" w:rsidP="005F3EB8">
      <w:pPr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penGL libraries</w:t>
      </w:r>
    </w:p>
    <w:p w14:paraId="14A00C2D" w14:textId="5ED9B27B" w:rsidR="00776886" w:rsidRDefault="00A17AAB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0A10B52" wp14:editId="3A029F6A">
            <wp:extent cx="4754880" cy="2845308"/>
            <wp:effectExtent l="0" t="0" r="762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tset0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57" cy="28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806" w14:textId="51AB501F" w:rsidR="005F3EB8" w:rsidRDefault="00A17AAB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2D8822" wp14:editId="45760EDD">
            <wp:extent cx="4769510" cy="2854063"/>
            <wp:effectExtent l="0" t="0" r="0" b="3810"/>
            <wp:docPr id="94" name="그림 9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tset0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27" cy="28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7953" w14:textId="34CC059B" w:rsidR="005F3EB8" w:rsidRDefault="00C218F1" w:rsidP="00C218F1">
      <w:pPr>
        <w:pStyle w:val="3"/>
        <w:rPr>
          <w:lang w:eastAsia="ko-KR"/>
        </w:rPr>
      </w:pP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11FFCFA5" w14:textId="5938F6CB" w:rsidR="00D2401E" w:rsidRPr="00D2401E" w:rsidRDefault="00D2401E" w:rsidP="00D2401E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.</w:t>
      </w:r>
      <w:proofErr w:type="spellStart"/>
      <w:r>
        <w:rPr>
          <w:rFonts w:hint="eastAsia"/>
          <w:lang w:eastAsia="ko-KR"/>
        </w:rPr>
        <w:t>b</w:t>
      </w:r>
      <w:r>
        <w:rPr>
          <w:lang w:eastAsia="ko-KR"/>
        </w:rPr>
        <w:t>ashrc</w:t>
      </w:r>
      <w:proofErr w:type="spellEnd"/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2BF15BC4" w14:textId="7960ADB2" w:rsidR="005F3EB8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FC8C9A" wp14:editId="20B78CE9">
            <wp:extent cx="5939790" cy="504825"/>
            <wp:effectExtent l="0" t="0" r="3810" b="952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91B5" w14:textId="6EE6CF75" w:rsidR="00D2401E" w:rsidRDefault="00D2401E" w:rsidP="005F3EB8">
      <w:pPr>
        <w:rPr>
          <w:lang w:eastAsia="ko-KR"/>
        </w:rPr>
      </w:pPr>
      <w:r>
        <w:rPr>
          <w:lang w:eastAsia="ko-KR"/>
        </w:rPr>
        <w:lastRenderedPageBreak/>
        <w:t>Editor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0EAF9D9A" w14:textId="1B4475B3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8F2B63" wp14:editId="7AB265B3">
                <wp:simplePos x="0" y="0"/>
                <wp:positionH relativeFrom="column">
                  <wp:posOffset>-102413</wp:posOffset>
                </wp:positionH>
                <wp:positionV relativeFrom="paragraph">
                  <wp:posOffset>2258593</wp:posOffset>
                </wp:positionV>
                <wp:extent cx="6086247" cy="204826"/>
                <wp:effectExtent l="0" t="0" r="10160" b="24130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247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C40C0" id="직사각형 100" o:spid="_x0000_s1026" style="position:absolute;left:0;text-align:left;margin-left:-8.05pt;margin-top:177.85pt;width:479.25pt;height:1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3EB2B50" wp14:editId="5155FEEC">
            <wp:extent cx="5943600" cy="2746375"/>
            <wp:effectExtent l="0" t="0" r="0" b="0"/>
            <wp:docPr id="97" name="그림 9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tset0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0734" w14:textId="36074B12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패스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1A7419C2" w14:textId="50D7C83B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5BB1BA" wp14:editId="2961B7FF">
            <wp:extent cx="5939790" cy="548640"/>
            <wp:effectExtent l="0" t="0" r="3810" b="381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5F59" w14:textId="067EB1AA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확인</w:t>
      </w:r>
    </w:p>
    <w:p w14:paraId="5396D902" w14:textId="3CD7906A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BEAB" wp14:editId="12ED836C">
            <wp:extent cx="5939790" cy="768350"/>
            <wp:effectExtent l="0" t="0" r="381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BD6B" w14:textId="372B3358" w:rsidR="00C218F1" w:rsidRDefault="00BB75DA" w:rsidP="00BB75DA">
      <w:pPr>
        <w:pStyle w:val="3"/>
        <w:rPr>
          <w:lang w:eastAsia="ko-KR"/>
        </w:rPr>
      </w:pPr>
      <w:r>
        <w:rPr>
          <w:lang w:eastAsia="ko-KR"/>
        </w:rPr>
        <w:t>Simple Compile example</w:t>
      </w:r>
    </w:p>
    <w:p w14:paraId="13C46A31" w14:textId="3794E83B" w:rsidR="00C218F1" w:rsidRDefault="007038D3" w:rsidP="005F3EB8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t Creator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669E0004" w14:textId="2FF31560" w:rsidR="00A62A20" w:rsidRDefault="00995065" w:rsidP="005F3EB8">
      <w:pPr>
        <w:rPr>
          <w:lang w:eastAsia="ko-KR"/>
        </w:rPr>
      </w:pPr>
      <w:r>
        <w:rPr>
          <w:lang w:eastAsia="ko-KR"/>
        </w:rPr>
        <w:t xml:space="preserve">Simple.cpp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091027BE" w14:textId="5926BD20" w:rsidR="00C218F1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539A" wp14:editId="11432D1F">
            <wp:extent cx="5932805" cy="321945"/>
            <wp:effectExtent l="0" t="0" r="0" b="190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8046" w14:textId="2D4082A7" w:rsidR="00C218F1" w:rsidRDefault="00995065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EE0FB1D" wp14:editId="58870B2E">
            <wp:extent cx="5943600" cy="2746375"/>
            <wp:effectExtent l="0" t="0" r="0" b="0"/>
            <wp:docPr id="102" name="그림 10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t0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3648" w14:textId="1CBEE5DD" w:rsidR="005F3EB8" w:rsidRDefault="00995065" w:rsidP="005F3EB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roject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628508FA" w14:textId="029F03E9" w:rsidR="00995065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965A23D" wp14:editId="1B8A8268">
            <wp:extent cx="5943600" cy="2746375"/>
            <wp:effectExtent l="0" t="0" r="0" b="0"/>
            <wp:docPr id="103" name="그림 10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qt0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5E51" w14:textId="7274F8B3" w:rsidR="005F3EB8" w:rsidRDefault="00995065" w:rsidP="005F3EB8">
      <w:pPr>
        <w:rPr>
          <w:lang w:eastAsia="ko-KR"/>
        </w:rPr>
      </w:pP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qt </w:t>
      </w:r>
      <w:r>
        <w:rPr>
          <w:rFonts w:hint="eastAsia"/>
          <w:lang w:eastAsia="ko-KR"/>
        </w:rPr>
        <w:t>모듈이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사용중인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모듈을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포함시키되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widgets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70EC346C" w14:textId="26ED9757" w:rsidR="005F3EB8" w:rsidRDefault="0099506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D39D08" wp14:editId="4094862C">
                <wp:simplePos x="0" y="0"/>
                <wp:positionH relativeFrom="margin">
                  <wp:align>left</wp:align>
                </wp:positionH>
                <wp:positionV relativeFrom="paragraph">
                  <wp:posOffset>1331620</wp:posOffset>
                </wp:positionV>
                <wp:extent cx="3818535" cy="160934"/>
                <wp:effectExtent l="0" t="0" r="10795" b="10795"/>
                <wp:wrapNone/>
                <wp:docPr id="106" name="직사각형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AB31B9" id="직사각형 106" o:spid="_x0000_s1026" style="position:absolute;left:0;text-align:left;margin-left:0;margin-top:104.85pt;width:300.65pt;height:12.6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+3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U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A123F0" wp14:editId="2A628FFD">
                <wp:simplePos x="0" y="0"/>
                <wp:positionH relativeFrom="column">
                  <wp:posOffset>7315</wp:posOffset>
                </wp:positionH>
                <wp:positionV relativeFrom="paragraph">
                  <wp:posOffset>370688</wp:posOffset>
                </wp:positionV>
                <wp:extent cx="3818535" cy="160934"/>
                <wp:effectExtent l="0" t="0" r="10795" b="10795"/>
                <wp:wrapNone/>
                <wp:docPr id="105" name="직사각형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FE61E" id="직사각형 105" o:spid="_x0000_s1026" style="position:absolute;left:0;text-align:left;margin-left:.6pt;margin-top:29.2pt;width:300.65pt;height:1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1N4rA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D34B1C0" wp14:editId="14AA94DA">
            <wp:extent cx="5943600" cy="2746375"/>
            <wp:effectExtent l="0" t="0" r="0" b="0"/>
            <wp:docPr id="104" name="그림 10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t0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FBC3" w14:textId="632460DC" w:rsidR="005F3EB8" w:rsidRDefault="0069055F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5F6AF1" wp14:editId="0D14699D">
            <wp:extent cx="5939790" cy="343535"/>
            <wp:effectExtent l="0" t="0" r="381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1352" w14:textId="0AEC63CF" w:rsidR="00995065" w:rsidRDefault="0069055F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BDADE1" wp14:editId="1A7599B5">
                <wp:simplePos x="0" y="0"/>
                <wp:positionH relativeFrom="margin">
                  <wp:align>left</wp:align>
                </wp:positionH>
                <wp:positionV relativeFrom="paragraph">
                  <wp:posOffset>802132</wp:posOffset>
                </wp:positionV>
                <wp:extent cx="3818535" cy="160934"/>
                <wp:effectExtent l="0" t="0" r="10795" b="10795"/>
                <wp:wrapNone/>
                <wp:docPr id="109" name="직사각형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747034" id="직사각형 109" o:spid="_x0000_s1026" style="position:absolute;left:0;text-align:left;margin-left:0;margin-top:63.15pt;width:300.65pt;height:12.6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0Lx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S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8D814CF" wp14:editId="127F4ED2">
            <wp:extent cx="5943600" cy="2746375"/>
            <wp:effectExtent l="0" t="0" r="0" b="0"/>
            <wp:docPr id="108" name="그림 10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t0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701" w14:textId="5ADDE4EB" w:rsidR="00995065" w:rsidRDefault="00A21019" w:rsidP="005F3EB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.</w:t>
      </w:r>
    </w:p>
    <w:p w14:paraId="0DA3E8A9" w14:textId="5316C588" w:rsidR="00A21019" w:rsidRDefault="00A21019" w:rsidP="005F3EB8">
      <w:pPr>
        <w:rPr>
          <w:lang w:eastAsia="ko-KR"/>
        </w:rPr>
      </w:pP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159F46FA" w14:textId="0C98BED7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88667C" wp14:editId="22DCD309">
            <wp:extent cx="5939790" cy="833755"/>
            <wp:effectExtent l="0" t="0" r="3810" b="444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3E3C" w14:textId="7B483373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EAC395" wp14:editId="4BA10E04">
            <wp:extent cx="5943600" cy="2746375"/>
            <wp:effectExtent l="0" t="0" r="0" b="0"/>
            <wp:docPr id="110" name="그림 1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qt0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5448" w14:textId="6F5B7A9A" w:rsidR="00995065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7B6AF2" wp14:editId="52192795">
            <wp:extent cx="2857500" cy="2171700"/>
            <wp:effectExtent l="0" t="0" r="0" b="0"/>
            <wp:docPr id="112" name="그림 1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qt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81C" w14:textId="663B5E91" w:rsidR="00995065" w:rsidRDefault="00995065" w:rsidP="005F3EB8">
      <w:pPr>
        <w:rPr>
          <w:lang w:eastAsia="ko-KR"/>
        </w:rPr>
      </w:pPr>
    </w:p>
    <w:p w14:paraId="0EA7DF62" w14:textId="77777777" w:rsidR="00995065" w:rsidRDefault="00995065" w:rsidP="005F3EB8">
      <w:pPr>
        <w:rPr>
          <w:lang w:eastAsia="ko-KR"/>
        </w:rPr>
      </w:pPr>
    </w:p>
    <w:p w14:paraId="1DFE2A4E" w14:textId="77777777" w:rsidR="005F3EB8" w:rsidRDefault="005F3EB8" w:rsidP="005F3EB8">
      <w:pPr>
        <w:rPr>
          <w:lang w:eastAsia="ko-KR"/>
        </w:rPr>
      </w:pPr>
    </w:p>
    <w:p w14:paraId="3AA9AA3C" w14:textId="1350D85D" w:rsidR="005F3EB8" w:rsidRDefault="00731BB5" w:rsidP="00731BB5">
      <w:pPr>
        <w:pStyle w:val="2"/>
        <w:rPr>
          <w:lang w:eastAsia="ko-KR"/>
        </w:rPr>
      </w:pPr>
      <w:r>
        <w:rPr>
          <w:lang w:eastAsia="ko-KR"/>
        </w:rPr>
        <w:lastRenderedPageBreak/>
        <w:t xml:space="preserve">Ubuntu14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</w:p>
    <w:p w14:paraId="19F4869B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59ED672B" wp14:editId="039BC440">
            <wp:extent cx="5943600" cy="3442335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4BC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9C486BF" wp14:editId="53720967">
            <wp:extent cx="5943600" cy="3442335"/>
            <wp:effectExtent l="0" t="0" r="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4A1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58DFA136" wp14:editId="16388AEF">
            <wp:extent cx="5943600" cy="3442335"/>
            <wp:effectExtent l="0" t="0" r="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0047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2369F09" wp14:editId="547FD630">
            <wp:extent cx="5943600" cy="3442335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A20B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4748D8F0" wp14:editId="50B73F6F">
            <wp:extent cx="5943600" cy="3442335"/>
            <wp:effectExtent l="0" t="0" r="0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82BE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10973C5" wp14:editId="02AB1C5E">
            <wp:extent cx="5943600" cy="3442335"/>
            <wp:effectExtent l="0" t="0" r="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B1E1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796C06C8" wp14:editId="404D0F2F">
            <wp:extent cx="5943600" cy="3442335"/>
            <wp:effectExtent l="0" t="0" r="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CC25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74C5776" wp14:editId="76C43E74">
            <wp:extent cx="5943600" cy="3442335"/>
            <wp:effectExtent l="0" t="0" r="0" b="571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8541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619CDA41" wp14:editId="596DE207">
            <wp:extent cx="5943600" cy="3442335"/>
            <wp:effectExtent l="0" t="0" r="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D1FA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7850E64" wp14:editId="76860916">
            <wp:extent cx="5943600" cy="3442335"/>
            <wp:effectExtent l="0" t="0" r="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229C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F178D60" wp14:editId="1597636F">
            <wp:extent cx="5943600" cy="3442335"/>
            <wp:effectExtent l="0" t="0" r="0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9CC2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BCE5EB5" wp14:editId="6714273C">
            <wp:extent cx="5943600" cy="3442335"/>
            <wp:effectExtent l="0" t="0" r="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690A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B320EC7" wp14:editId="1A6DA3F0">
            <wp:extent cx="5943600" cy="3442335"/>
            <wp:effectExtent l="0" t="0" r="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5EB4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B36F823" wp14:editId="06DA61A3">
            <wp:extent cx="5943600" cy="3442335"/>
            <wp:effectExtent l="0" t="0" r="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F077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2E054B4" wp14:editId="731E307D">
            <wp:extent cx="5943600" cy="3442335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CD3C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83726F8" wp14:editId="26DED6BB">
            <wp:extent cx="5943600" cy="3442335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65FD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4DE08738" wp14:editId="39B04D88">
            <wp:extent cx="5943600" cy="3442335"/>
            <wp:effectExtent l="0" t="0" r="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A08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B9B1A3F" wp14:editId="484AB36F">
            <wp:extent cx="5943600" cy="3442335"/>
            <wp:effectExtent l="0" t="0" r="0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6C5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74D28D47" wp14:editId="4C82C278">
            <wp:extent cx="5943600" cy="3442335"/>
            <wp:effectExtent l="0" t="0" r="0" b="571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5072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4F6B622A" wp14:editId="65A1C6AA">
            <wp:extent cx="5943600" cy="3442335"/>
            <wp:effectExtent l="0" t="0" r="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E6D5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A4F46B2" wp14:editId="1E57D376">
            <wp:extent cx="5943600" cy="3442335"/>
            <wp:effectExtent l="0" t="0" r="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1C72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A582392" wp14:editId="12595961">
            <wp:extent cx="5943600" cy="3442335"/>
            <wp:effectExtent l="0" t="0" r="0" b="571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B8D" w14:textId="55120211" w:rsidR="005F3EB8" w:rsidRDefault="00433326" w:rsidP="005F3EB8">
      <w:pPr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C5F68" wp14:editId="24B8D1BA">
                <wp:simplePos x="0" y="0"/>
                <wp:positionH relativeFrom="column">
                  <wp:posOffset>2902890</wp:posOffset>
                </wp:positionH>
                <wp:positionV relativeFrom="paragraph">
                  <wp:posOffset>1064260</wp:posOffset>
                </wp:positionV>
                <wp:extent cx="36576" cy="102413"/>
                <wp:effectExtent l="0" t="0" r="20955" b="31115"/>
                <wp:wrapNone/>
                <wp:docPr id="73" name="직선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" cy="1024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D1FE0" id="직선 연결선 73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55pt,83.8pt" to="231.45pt,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F31521" wp14:editId="06C73DB3">
                <wp:simplePos x="0" y="0"/>
                <wp:positionH relativeFrom="column">
                  <wp:posOffset>2867558</wp:posOffset>
                </wp:positionH>
                <wp:positionV relativeFrom="paragraph">
                  <wp:posOffset>1064260</wp:posOffset>
                </wp:positionV>
                <wp:extent cx="51207" cy="117043"/>
                <wp:effectExtent l="0" t="0" r="25400" b="35560"/>
                <wp:wrapNone/>
                <wp:docPr id="72" name="직선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07" cy="1170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092E9" id="직선 연결선 72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8pt,83.8pt" to="229.8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" strokecolor="black [3040]"/>
            </w:pict>
          </mc:Fallback>
        </mc:AlternateContent>
      </w:r>
      <w:r w:rsidR="005F3EB8">
        <w:rPr>
          <w:noProof/>
        </w:rPr>
        <w:drawing>
          <wp:inline distT="0" distB="0" distL="0" distR="0" wp14:anchorId="08C6A0B4" wp14:editId="470FD149">
            <wp:extent cx="5943600" cy="3442335"/>
            <wp:effectExtent l="0" t="0" r="0" b="571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20D7" w14:textId="003CF8DD" w:rsidR="0083375D" w:rsidRDefault="0083375D" w:rsidP="005F3EB8">
      <w:pPr>
        <w:rPr>
          <w:lang w:eastAsia="ko-KR"/>
        </w:rPr>
      </w:pPr>
      <w:r>
        <w:rPr>
          <w:lang w:eastAsia="ko-KR"/>
        </w:rPr>
        <w:lastRenderedPageBreak/>
        <w:t xml:space="preserve">User: </w:t>
      </w:r>
      <w:proofErr w:type="spellStart"/>
      <w:r>
        <w:rPr>
          <w:lang w:eastAsia="ko-KR"/>
        </w:rPr>
        <w:t>sanggu</w:t>
      </w:r>
      <w:proofErr w:type="spellEnd"/>
    </w:p>
    <w:p w14:paraId="3E23F1EE" w14:textId="7D5A9B45" w:rsidR="0083375D" w:rsidRDefault="0083375D" w:rsidP="005F3EB8">
      <w:pPr>
        <w:rPr>
          <w:lang w:eastAsia="ko-KR"/>
        </w:rPr>
      </w:pPr>
      <w:r>
        <w:rPr>
          <w:lang w:eastAsia="ko-KR"/>
        </w:rPr>
        <w:t>Password: kang39</w:t>
      </w:r>
    </w:p>
    <w:p w14:paraId="13C0FD57" w14:textId="03C11F03" w:rsidR="0083375D" w:rsidRDefault="0083375D" w:rsidP="005F3EB8">
      <w:pPr>
        <w:rPr>
          <w:lang w:eastAsia="ko-KR"/>
        </w:rPr>
      </w:pPr>
      <w:r>
        <w:rPr>
          <w:rFonts w:hint="eastAsia"/>
          <w:lang w:eastAsia="ko-KR"/>
        </w:rPr>
        <w:t>삼바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user: </w:t>
      </w:r>
      <w:proofErr w:type="spellStart"/>
      <w:r>
        <w:rPr>
          <w:lang w:eastAsia="ko-KR"/>
        </w:rPr>
        <w:t>sanggu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passwd: kang39</w:t>
      </w:r>
    </w:p>
    <w:p w14:paraId="422930D0" w14:textId="77777777" w:rsidR="0083375D" w:rsidRDefault="0083375D" w:rsidP="005F3EB8">
      <w:pPr>
        <w:rPr>
          <w:lang w:eastAsia="ko-KR"/>
        </w:rPr>
      </w:pPr>
    </w:p>
    <w:p w14:paraId="304D5B01" w14:textId="77777777" w:rsidR="005F3EB8" w:rsidRDefault="005F3EB8" w:rsidP="005F3EB8">
      <w:pPr>
        <w:rPr>
          <w:lang w:eastAsia="ko-KR"/>
        </w:rPr>
      </w:pPr>
    </w:p>
    <w:p w14:paraId="17C09C5F" w14:textId="52B65744" w:rsidR="008C116D" w:rsidRDefault="008C116D" w:rsidP="008C116D">
      <w:pPr>
        <w:pStyle w:val="2"/>
        <w:rPr>
          <w:lang w:eastAsia="ko-KR"/>
        </w:rPr>
      </w:pPr>
      <w:bookmarkStart w:id="13" w:name="_Toc10108364"/>
      <w:r>
        <w:rPr>
          <w:lang w:eastAsia="ko-KR"/>
        </w:rPr>
        <w:t xml:space="preserve">Development </w:t>
      </w:r>
      <w:proofErr w:type="gramStart"/>
      <w:r>
        <w:rPr>
          <w:rFonts w:hint="eastAsia"/>
          <w:lang w:eastAsia="ko-KR"/>
        </w:rPr>
        <w:t>E</w:t>
      </w:r>
      <w:r>
        <w:rPr>
          <w:lang w:eastAsia="ko-KR"/>
        </w:rPr>
        <w:t>nvironment</w:t>
      </w:r>
      <w:r w:rsidR="00217BB1">
        <w:rPr>
          <w:lang w:eastAsia="ko-KR"/>
        </w:rPr>
        <w:t>(</w:t>
      </w:r>
      <w:proofErr w:type="gramEnd"/>
      <w:r w:rsidR="00217BB1">
        <w:rPr>
          <w:rFonts w:hint="eastAsia"/>
          <w:lang w:eastAsia="ko-KR"/>
        </w:rPr>
        <w:t>U</w:t>
      </w:r>
      <w:r w:rsidR="00217BB1">
        <w:rPr>
          <w:lang w:eastAsia="ko-KR"/>
        </w:rPr>
        <w:t>buntu 14.01)</w:t>
      </w:r>
      <w:bookmarkEnd w:id="13"/>
    </w:p>
    <w:p w14:paraId="13683F47" w14:textId="77777777" w:rsidR="00356594" w:rsidRDefault="00356594" w:rsidP="008C116D">
      <w:pPr>
        <w:rPr>
          <w:lang w:eastAsia="ko-KR"/>
        </w:rPr>
      </w:pPr>
      <w:r>
        <w:rPr>
          <w:lang w:eastAsia="ko-KR"/>
        </w:rPr>
        <w:t xml:space="preserve">id: </w:t>
      </w:r>
      <w:proofErr w:type="spellStart"/>
      <w:r>
        <w:rPr>
          <w:lang w:eastAsia="ko-KR"/>
        </w:rPr>
        <w:t>jdsu</w:t>
      </w:r>
      <w:proofErr w:type="spellEnd"/>
    </w:p>
    <w:p w14:paraId="6C7BA007" w14:textId="57A20CBA" w:rsidR="008C116D" w:rsidRDefault="00356594" w:rsidP="008C116D">
      <w:pPr>
        <w:rPr>
          <w:lang w:eastAsia="ko-KR"/>
        </w:rPr>
      </w:pPr>
      <w:r>
        <w:rPr>
          <w:lang w:eastAsia="ko-KR"/>
        </w:rPr>
        <w:t xml:space="preserve">pw: </w:t>
      </w:r>
      <w:r w:rsidR="008C116D">
        <w:rPr>
          <w:rFonts w:hint="eastAsia"/>
          <w:lang w:eastAsia="ko-KR"/>
        </w:rPr>
        <w:t>g</w:t>
      </w:r>
      <w:r w:rsidR="008C116D">
        <w:rPr>
          <w:lang w:eastAsia="ko-KR"/>
        </w:rPr>
        <w:t>enc0mm</w:t>
      </w:r>
    </w:p>
    <w:p w14:paraId="5E06DF26" w14:textId="05AD9073" w:rsidR="008C116D" w:rsidRDefault="00356594" w:rsidP="008C116D">
      <w:pPr>
        <w:rPr>
          <w:lang w:eastAsia="ko-KR"/>
        </w:rPr>
      </w:pP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backup file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Pr="00356594">
        <w:rPr>
          <w:lang w:eastAsia="ko-KR"/>
        </w:rPr>
        <w:t>C:\works\VMTemp\ubuntu14</w:t>
      </w:r>
    </w:p>
    <w:p w14:paraId="6C76B68B" w14:textId="376830C8" w:rsidR="004A3F21" w:rsidRDefault="004A3F21" w:rsidP="004A3F21">
      <w:pPr>
        <w:pStyle w:val="2"/>
        <w:rPr>
          <w:lang w:eastAsia="ko-KR"/>
        </w:rPr>
      </w:pPr>
      <w:bookmarkStart w:id="14" w:name="_Toc10108365"/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가져오기</w:t>
      </w:r>
      <w:bookmarkEnd w:id="14"/>
    </w:p>
    <w:p w14:paraId="1206DF97" w14:textId="2F6222A7" w:rsidR="004A3F21" w:rsidRDefault="00CA07E6" w:rsidP="00CA07E6">
      <w:pPr>
        <w:pStyle w:val="3"/>
        <w:rPr>
          <w:lang w:eastAsia="ko-KR"/>
        </w:rPr>
      </w:pPr>
      <w:bookmarkStart w:id="15" w:name="_Toc10108366"/>
      <w:r>
        <w:rPr>
          <w:rFonts w:hint="eastAsia"/>
          <w:lang w:eastAsia="ko-KR"/>
        </w:rPr>
        <w:t>내보내기</w:t>
      </w:r>
      <w:bookmarkEnd w:id="15"/>
    </w:p>
    <w:p w14:paraId="4E8E68E3" w14:textId="4D44E6F1" w:rsidR="002F463B" w:rsidRDefault="002F463B" w:rsidP="002F463B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VM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75C80AB" w14:textId="1FF327A3" w:rsidR="002F463B" w:rsidRDefault="002F463B" w:rsidP="002F463B">
      <w:pPr>
        <w:rPr>
          <w:lang w:eastAsia="ko-KR"/>
        </w:rPr>
      </w:pPr>
      <w:r>
        <w:rPr>
          <w:noProof/>
        </w:rPr>
        <w:drawing>
          <wp:inline distT="0" distB="0" distL="0" distR="0" wp14:anchorId="4E4463BE" wp14:editId="01F82E1E">
            <wp:extent cx="5943600" cy="322516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0D48" w14:textId="5A436C30" w:rsidR="002F463B" w:rsidRDefault="00545576" w:rsidP="002F463B">
      <w:pPr>
        <w:rPr>
          <w:lang w:eastAsia="ko-KR"/>
        </w:rPr>
      </w:pPr>
      <w:r>
        <w:rPr>
          <w:rFonts w:hint="eastAsia"/>
          <w:lang w:eastAsia="ko-KR"/>
        </w:rPr>
        <w:lastRenderedPageBreak/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ova(Open Virtualization Format Archive)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FDE81E9" w14:textId="549B1CB1" w:rsidR="004A3F21" w:rsidRDefault="00CF033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5DA89AD3" w14:textId="651FD3B0" w:rsidR="005F7319" w:rsidRDefault="005F731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0B5DD0" wp14:editId="5C40028C">
            <wp:extent cx="3560609" cy="1784909"/>
            <wp:effectExtent l="0" t="0" r="1905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17" cy="17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4BC6" w14:textId="0F5E6FBE" w:rsidR="004A3F21" w:rsidRDefault="00BC146E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하나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이상을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선택할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있다</w:t>
      </w:r>
      <w:r w:rsidR="00301F0F"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가상</w:t>
      </w:r>
      <w:r w:rsidR="00301F0F">
        <w:rPr>
          <w:rFonts w:hint="eastAsia"/>
          <w:lang w:eastAsia="ko-KR"/>
        </w:rPr>
        <w:t xml:space="preserve"> </w:t>
      </w:r>
      <w:proofErr w:type="spellStart"/>
      <w:r w:rsidR="00301F0F">
        <w:rPr>
          <w:rFonts w:hint="eastAsia"/>
          <w:lang w:eastAsia="ko-KR"/>
        </w:rPr>
        <w:t>머신을</w:t>
      </w:r>
      <w:proofErr w:type="spellEnd"/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내보내기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전에</w:t>
      </w:r>
      <w:r w:rsidR="00301F0F">
        <w:rPr>
          <w:rFonts w:hint="eastAsia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전원을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꺼야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한다</w:t>
      </w:r>
      <w:r w:rsidR="00301F0F">
        <w:rPr>
          <w:rFonts w:hint="eastAsia"/>
          <w:lang w:eastAsia="ko-KR"/>
        </w:rPr>
        <w:t>.</w:t>
      </w:r>
    </w:p>
    <w:p w14:paraId="0AD0B723" w14:textId="54F38C41" w:rsidR="00BC146E" w:rsidRDefault="00E448D4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1E5886DC" wp14:editId="42E6658D">
            <wp:extent cx="4355871" cy="2838297"/>
            <wp:effectExtent l="0" t="0" r="698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9692" cy="28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3234" w14:textId="6677B7BB" w:rsidR="004A3F21" w:rsidRDefault="00E644CC" w:rsidP="007C6465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모른다면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FC35D67" w14:textId="67851125" w:rsidR="004A3F21" w:rsidRDefault="004C3065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6EF9B32" wp14:editId="0CC0FB08">
            <wp:extent cx="5943600" cy="387286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C74" w14:textId="76E6BF8E" w:rsidR="004A3F21" w:rsidRDefault="00717FF2" w:rsidP="007C6465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52C322D1" w14:textId="5B31B608" w:rsidR="004A3F21" w:rsidRDefault="00EF009C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D2141E7" wp14:editId="5E5B9E63">
            <wp:extent cx="5943600" cy="387286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45E" w14:textId="6CCF18FD" w:rsidR="004A3F21" w:rsidRDefault="008B3A05" w:rsidP="007C6465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ova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</w:p>
    <w:p w14:paraId="1F232B96" w14:textId="453B7194" w:rsidR="004A3F21" w:rsidRDefault="00EF009C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148111E9" wp14:editId="4C0DBC40">
            <wp:extent cx="3357677" cy="995359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9037" cy="10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D8C" w14:textId="490ECC63" w:rsidR="007D1BEE" w:rsidRDefault="0048110A" w:rsidP="007C6465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 xml:space="preserve">. </w:t>
      </w:r>
      <w:r w:rsidR="002B4210">
        <w:rPr>
          <w:rFonts w:hint="eastAsia"/>
          <w:lang w:eastAsia="ko-KR"/>
        </w:rPr>
        <w:t>추출이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완료되면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저장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위치에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하나의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파일이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생성된다</w:t>
      </w:r>
      <w:r w:rsidR="002B4210">
        <w:rPr>
          <w:rFonts w:hint="eastAsia"/>
          <w:lang w:eastAsia="ko-KR"/>
        </w:rPr>
        <w:t>.</w:t>
      </w:r>
    </w:p>
    <w:p w14:paraId="57C3C07E" w14:textId="2B0205AA" w:rsidR="002B4210" w:rsidRDefault="002B4210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7A02700" wp14:editId="5A47F021">
            <wp:extent cx="5943600" cy="3225165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A6C" w14:textId="77777777" w:rsidR="002B4210" w:rsidRDefault="002B4210" w:rsidP="007C6465">
      <w:pPr>
        <w:rPr>
          <w:lang w:eastAsia="ko-KR"/>
        </w:rPr>
      </w:pPr>
    </w:p>
    <w:p w14:paraId="2B572F41" w14:textId="14D40280" w:rsidR="007D1BEE" w:rsidRDefault="007D1BEE" w:rsidP="007C6465">
      <w:pPr>
        <w:rPr>
          <w:lang w:eastAsia="ko-KR"/>
        </w:rPr>
      </w:pPr>
    </w:p>
    <w:p w14:paraId="3EBC65AA" w14:textId="23E1825C" w:rsidR="007D1BEE" w:rsidRDefault="007D1BEE" w:rsidP="007C6465">
      <w:pPr>
        <w:rPr>
          <w:lang w:eastAsia="ko-KR"/>
        </w:rPr>
      </w:pPr>
    </w:p>
    <w:p w14:paraId="1D52BA0C" w14:textId="33619F2A" w:rsidR="0049367A" w:rsidRDefault="0049367A" w:rsidP="0049367A">
      <w:pPr>
        <w:pStyle w:val="2"/>
        <w:rPr>
          <w:lang w:eastAsia="ko-KR"/>
        </w:rPr>
      </w:pPr>
      <w:bookmarkStart w:id="16" w:name="_Toc10108367"/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etwork Setup</w:t>
      </w:r>
      <w:bookmarkEnd w:id="16"/>
    </w:p>
    <w:p w14:paraId="77F554DD" w14:textId="4B8AAEDF" w:rsidR="0049367A" w:rsidRDefault="00273BE0" w:rsidP="00273BE0">
      <w:pPr>
        <w:pStyle w:val="3"/>
        <w:rPr>
          <w:lang w:eastAsia="ko-KR"/>
        </w:rPr>
      </w:pPr>
      <w:bookmarkStart w:id="17" w:name="_Toc10108368"/>
      <w:r>
        <w:rPr>
          <w:lang w:eastAsia="ko-KR"/>
        </w:rPr>
        <w:t xml:space="preserve">Current Setup </w:t>
      </w:r>
      <w:r>
        <w:rPr>
          <w:rFonts w:hint="eastAsia"/>
          <w:lang w:eastAsia="ko-KR"/>
        </w:rPr>
        <w:t>확인</w:t>
      </w:r>
      <w:bookmarkEnd w:id="17"/>
    </w:p>
    <w:p w14:paraId="4E95801E" w14:textId="431BA62D" w:rsidR="0049367A" w:rsidRDefault="00273BE0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2EB23" wp14:editId="522C0D20">
                <wp:simplePos x="0" y="0"/>
                <wp:positionH relativeFrom="column">
                  <wp:posOffset>1264257</wp:posOffset>
                </wp:positionH>
                <wp:positionV relativeFrom="paragraph">
                  <wp:posOffset>2860537</wp:posOffset>
                </wp:positionV>
                <wp:extent cx="4611757" cy="445273"/>
                <wp:effectExtent l="0" t="0" r="1778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57" cy="44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DC229" id="직사각형 4" o:spid="_x0000_s1026" style="position:absolute;left:0;text-align:left;margin-left:99.55pt;margin-top:225.25pt;width:363.1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" filled="f" strokecolor="blue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94827C5" wp14:editId="03C9D601">
            <wp:extent cx="5931535" cy="42303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1EFA" w14:textId="68552772" w:rsidR="0049367A" w:rsidRDefault="0049367A" w:rsidP="007C6465">
      <w:pPr>
        <w:rPr>
          <w:lang w:eastAsia="ko-KR"/>
        </w:rPr>
      </w:pPr>
    </w:p>
    <w:p w14:paraId="25D73D52" w14:textId="6B055CC5" w:rsidR="0049367A" w:rsidRDefault="007C726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260843" wp14:editId="21FC821A">
            <wp:extent cx="3431131" cy="1630018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91" cy="16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BBD" w14:textId="56F925C3" w:rsidR="0049367A" w:rsidRDefault="0049367A" w:rsidP="007C6465">
      <w:pPr>
        <w:rPr>
          <w:lang w:eastAsia="ko-KR"/>
        </w:rPr>
      </w:pPr>
    </w:p>
    <w:p w14:paraId="2F2A9D75" w14:textId="1C3FB20C" w:rsidR="0049367A" w:rsidRDefault="005A5261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29E3D51" wp14:editId="307E395E">
            <wp:extent cx="3926457" cy="22740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7083" cy="22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B0E2" w14:textId="5F5088FA" w:rsidR="0049367A" w:rsidRDefault="005A5261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2FA3C9E5" wp14:editId="075C2964">
            <wp:extent cx="3926457" cy="227407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0137" cy="22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38B0" w14:textId="375D3595" w:rsidR="0049367A" w:rsidRDefault="005A5261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0DDD5C77" wp14:editId="7AACE3B6">
            <wp:extent cx="3943847" cy="2284144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2643" cy="22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95F" w14:textId="629601DF" w:rsidR="0049367A" w:rsidRDefault="0083584A" w:rsidP="0083584A">
      <w:pPr>
        <w:pStyle w:val="3"/>
        <w:rPr>
          <w:lang w:eastAsia="ko-KR"/>
        </w:rPr>
      </w:pPr>
      <w:bookmarkStart w:id="18" w:name="_Toc10108369"/>
      <w:r>
        <w:rPr>
          <w:rFonts w:hint="eastAsia"/>
          <w:lang w:eastAsia="ko-KR"/>
        </w:rPr>
        <w:lastRenderedPageBreak/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  <w:bookmarkEnd w:id="18"/>
    </w:p>
    <w:p w14:paraId="02277288" w14:textId="3854480A" w:rsidR="007E773A" w:rsidRDefault="0083584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907E6A" wp14:editId="61F6136E">
            <wp:extent cx="2313940" cy="10655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D936" w14:textId="05CEE041" w:rsidR="007E773A" w:rsidRDefault="0083584A" w:rsidP="0083584A">
      <w:pPr>
        <w:pStyle w:val="4"/>
        <w:rPr>
          <w:lang w:eastAsia="ko-KR"/>
        </w:rPr>
      </w:pPr>
      <w:r>
        <w:rPr>
          <w:rFonts w:hint="eastAsia"/>
          <w:lang w:eastAsia="ko-KR"/>
        </w:rPr>
        <w:t>연결되지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613FE6C0" w14:textId="30BB706E" w:rsidR="007E773A" w:rsidRDefault="008A279E" w:rsidP="007C6465">
      <w:pPr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꼽지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처럼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21D50B46" w14:textId="32F92562" w:rsidR="00FE479E" w:rsidRDefault="00FE479E" w:rsidP="00FE479E">
      <w:pPr>
        <w:pStyle w:val="4"/>
        <w:rPr>
          <w:lang w:eastAsia="ko-KR"/>
        </w:rPr>
      </w:pPr>
      <w:proofErr w:type="gramStart"/>
      <w:r>
        <w:rPr>
          <w:rFonts w:hint="eastAsia"/>
          <w:lang w:eastAsia="ko-KR"/>
        </w:rPr>
        <w:t>N</w:t>
      </w:r>
      <w:r>
        <w:rPr>
          <w:lang w:eastAsia="ko-KR"/>
        </w:rPr>
        <w:t>AT</w:t>
      </w:r>
      <w:r w:rsidR="00720C84">
        <w:rPr>
          <w:lang w:eastAsia="ko-KR"/>
        </w:rPr>
        <w:t>(</w:t>
      </w:r>
      <w:proofErr w:type="gramEnd"/>
      <w:r w:rsidR="00720C84">
        <w:rPr>
          <w:lang w:eastAsia="ko-KR"/>
        </w:rPr>
        <w:t>Network Address Translation)</w:t>
      </w:r>
    </w:p>
    <w:p w14:paraId="1B1BFAD2" w14:textId="14F7BDC5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7F37FE5D" w14:textId="6E42FDA7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</w:t>
      </w:r>
    </w:p>
    <w:p w14:paraId="24E8A52D" w14:textId="6A2B7C81" w:rsidR="00720C84" w:rsidRPr="00720C84" w:rsidRDefault="004D556D" w:rsidP="00720C84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4D78F61E" w14:textId="5AF021DB" w:rsidR="007E773A" w:rsidRDefault="0079271F" w:rsidP="007C6465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NAT </w:t>
      </w:r>
      <w:r>
        <w:rPr>
          <w:rFonts w:hint="eastAsia"/>
          <w:lang w:eastAsia="ko-KR"/>
        </w:rPr>
        <w:t>모드일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123.123.123.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lang w:eastAsia="ko-KR"/>
        </w:rPr>
        <w:t xml:space="preserve"> 192.168.0.</w:t>
      </w:r>
      <w:proofErr w:type="gramStart"/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2CF55B2A" w14:textId="17557B2F" w:rsidR="007E773A" w:rsidRDefault="00FD7CA0" w:rsidP="00FD7CA0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19D52E39" wp14:editId="09931F4E">
            <wp:extent cx="3723808" cy="2059388"/>
            <wp:effectExtent l="0" t="0" r="0" b="0"/>
            <wp:docPr id="14" name="그림 14" descr="https://t1.daumcdn.net/cfile/tistory/245FEE3558FDC01F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45FEE3558FDC01F2B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49" cy="20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4E5D" w14:textId="1F09784F" w:rsidR="007E773A" w:rsidRDefault="001F14BB" w:rsidP="001F14BB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AT Network</w:t>
      </w:r>
    </w:p>
    <w:p w14:paraId="5109BFF1" w14:textId="5872C538" w:rsidR="007E773A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604CAE9" w14:textId="2EA4FFF3" w:rsidR="00F62508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31FCCAD" w14:textId="4D9C0578" w:rsidR="007E773A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머신끼리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58AAD19" w14:textId="637A14CF" w:rsidR="00F8404F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 Network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686B6BAE" w14:textId="58454886" w:rsidR="007E773A" w:rsidRDefault="00B36046" w:rsidP="00B36046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6AE789A9" wp14:editId="560AE051">
            <wp:extent cx="3651920" cy="2019632"/>
            <wp:effectExtent l="0" t="0" r="5715" b="0"/>
            <wp:docPr id="15" name="그림 15" descr="https://t1.daumcdn.net/cfile/tistory/2460CB4C58FDC0D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460CB4C58FDC0DB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13" cy="2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76C0" w14:textId="0BDE8189" w:rsidR="007E773A" w:rsidRDefault="008C3ED9" w:rsidP="008C3ED9">
      <w:pPr>
        <w:pStyle w:val="4"/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Bridged Adapter)</w:t>
      </w:r>
    </w:p>
    <w:p w14:paraId="42954125" w14:textId="79F62499" w:rsidR="007E773A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72E70B13" w14:textId="019058F9" w:rsidR="003E7DAD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추가의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할당이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필요함</w:t>
      </w:r>
    </w:p>
    <w:p w14:paraId="235E90EA" w14:textId="768B6325" w:rsidR="007E773A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192.168.0.2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192.168.0.4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C6782B8" w14:textId="2D541B06" w:rsidR="007D2901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Ehternet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것일까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VirtualBox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Manual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“net filter”</w:t>
      </w:r>
      <w:r>
        <w:rPr>
          <w:rFonts w:hint="eastAsia"/>
          <w:lang w:eastAsia="ko-KR"/>
        </w:rPr>
        <w:t>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network device driver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 filter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D566EB7" w14:textId="0D359264" w:rsidR="007E773A" w:rsidRDefault="008800E7" w:rsidP="007C6465">
      <w:pPr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물리적으로는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584B9FD9" w14:textId="63140638" w:rsidR="007E773A" w:rsidRDefault="00855EDF" w:rsidP="00855EDF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5DA4774" wp14:editId="684A3061">
            <wp:extent cx="3689488" cy="2040408"/>
            <wp:effectExtent l="0" t="0" r="6350" b="0"/>
            <wp:docPr id="16" name="그림 16" descr="https://t1.daumcdn.net/cfile/tistory/26585C5058FDC16F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6585C5058FDC16F2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873" cy="204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E0CB" w14:textId="74E7E7D7" w:rsidR="007E773A" w:rsidRDefault="003A50DC" w:rsidP="00E62B2F">
      <w:pPr>
        <w:pStyle w:val="4"/>
        <w:rPr>
          <w:lang w:eastAsia="ko-KR"/>
        </w:rPr>
      </w:pP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(Internal Network)</w:t>
      </w:r>
    </w:p>
    <w:p w14:paraId="21AC11CA" w14:textId="58036C78" w:rsidR="007E773A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</w:p>
    <w:p w14:paraId="16650B84" w14:textId="33D1EE5D" w:rsidR="00315953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02B0558E" w14:textId="49A28C6C" w:rsidR="007E773A" w:rsidRDefault="00D06E00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lang w:eastAsia="ko-KR"/>
        </w:rPr>
        <w:t xml:space="preserve">, Host PC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36B510CF" w14:textId="6FCE67B3" w:rsidR="007E773A" w:rsidRDefault="00A95D44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0C123B54" w14:textId="62361E9C" w:rsidR="007E773A" w:rsidRDefault="00640214" w:rsidP="00640214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6040B287" wp14:editId="558AD9E0">
            <wp:extent cx="3617537" cy="2000616"/>
            <wp:effectExtent l="0" t="0" r="2540" b="0"/>
            <wp:docPr id="20" name="그림 20" descr="https://t1.daumcdn.net/cfile/tistory/2351654D58FDC35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2351654D58FDC35D0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353" cy="20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B4" w14:textId="6A276C5C" w:rsidR="007E773A" w:rsidRDefault="00A530A6" w:rsidP="00A530A6">
      <w:pPr>
        <w:pStyle w:val="4"/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Host-only Adapter)</w:t>
      </w:r>
    </w:p>
    <w:p w14:paraId="4D24D3EA" w14:textId="3B82430C" w:rsidR="007E773A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</w:t>
      </w:r>
      <w:r>
        <w:rPr>
          <w:rFonts w:hint="eastAsia"/>
          <w:lang w:eastAsia="ko-KR"/>
        </w:rPr>
        <w:t>)</w:t>
      </w:r>
    </w:p>
    <w:p w14:paraId="0F52E7FF" w14:textId="1C3FFE19" w:rsidR="00C729DB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9D662EA" w14:textId="29DC2F95" w:rsidR="007E773A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“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Loopback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7F1A30B4" w14:textId="4607323A" w:rsidR="009B381F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858FEF" w14:textId="16C7BB96" w:rsidR="007E773A" w:rsidRDefault="00AF5967" w:rsidP="00AF5967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1C56D1E4" wp14:editId="6B7B977C">
            <wp:extent cx="3506608" cy="1939269"/>
            <wp:effectExtent l="0" t="0" r="0" b="4445"/>
            <wp:docPr id="21" name="그림 21" descr="https://t1.daumcdn.net/cfile/tistory/2378FD4958FDC34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2378FD4958FDC34A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715" cy="19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3366" w14:textId="2CFAD15E" w:rsidR="007E773A" w:rsidRDefault="003D08BE" w:rsidP="003D08BE">
      <w:pPr>
        <w:pStyle w:val="3"/>
        <w:rPr>
          <w:lang w:eastAsia="ko-KR"/>
        </w:rPr>
      </w:pPr>
      <w:bookmarkStart w:id="19" w:name="_Toc10108370"/>
      <w:r>
        <w:rPr>
          <w:rFonts w:hint="eastAsia"/>
          <w:lang w:eastAsia="ko-KR"/>
        </w:rPr>
        <w:t>가상화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Ethernet Card</w:t>
      </w:r>
      <w:bookmarkEnd w:id="19"/>
    </w:p>
    <w:p w14:paraId="4EBCBDB8" w14:textId="358E3943" w:rsidR="007E773A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PCI II (Am79C970A)</w:t>
      </w:r>
    </w:p>
    <w:p w14:paraId="2C378BEB" w14:textId="0E4A3B8C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FAST III (Am79C973, the default)</w:t>
      </w:r>
    </w:p>
    <w:p w14:paraId="50DB292C" w14:textId="5579666A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Desktop (82540EM)</w:t>
      </w:r>
    </w:p>
    <w:p w14:paraId="2D5AC823" w14:textId="1EDA4EC4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T Server (82543GC)</w:t>
      </w:r>
    </w:p>
    <w:p w14:paraId="380C72E8" w14:textId="779018DF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Server (82543EM)</w:t>
      </w:r>
    </w:p>
    <w:p w14:paraId="6E1718A6" w14:textId="44610C85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aravirtualized</w:t>
      </w:r>
      <w:proofErr w:type="spellEnd"/>
      <w:r>
        <w:rPr>
          <w:lang w:eastAsia="ko-KR"/>
        </w:rPr>
        <w:t xml:space="preserve"> network adapter (</w:t>
      </w:r>
      <w:proofErr w:type="spellStart"/>
      <w:r>
        <w:rPr>
          <w:lang w:eastAsia="ko-KR"/>
        </w:rPr>
        <w:t>virtio</w:t>
      </w:r>
      <w:proofErr w:type="spellEnd"/>
      <w:r>
        <w:rPr>
          <w:lang w:eastAsia="ko-KR"/>
        </w:rPr>
        <w:t>-net)</w:t>
      </w:r>
    </w:p>
    <w:p w14:paraId="266982CF" w14:textId="10E27110" w:rsidR="007E773A" w:rsidRDefault="009C7A33" w:rsidP="009C7A33">
      <w:pPr>
        <w:pStyle w:val="2"/>
        <w:rPr>
          <w:lang w:eastAsia="ko-KR"/>
        </w:rPr>
      </w:pPr>
      <w:bookmarkStart w:id="20" w:name="_Toc10108371"/>
      <w:r>
        <w:rPr>
          <w:rFonts w:hint="eastAsia"/>
          <w:lang w:eastAsia="ko-KR"/>
        </w:rPr>
        <w:t>S</w:t>
      </w:r>
      <w:r>
        <w:rPr>
          <w:lang w:eastAsia="ko-KR"/>
        </w:rPr>
        <w:t>erial Port Setup</w:t>
      </w:r>
      <w:bookmarkEnd w:id="20"/>
    </w:p>
    <w:p w14:paraId="04013ED3" w14:textId="157D4E5C" w:rsidR="007E773A" w:rsidRDefault="00991BAE" w:rsidP="00991BAE">
      <w:pPr>
        <w:pStyle w:val="3"/>
        <w:rPr>
          <w:lang w:eastAsia="ko-KR"/>
        </w:rPr>
      </w:pPr>
      <w:bookmarkStart w:id="21" w:name="_Toc10108372"/>
      <w:r>
        <w:rPr>
          <w:lang w:eastAsia="ko-KR"/>
        </w:rPr>
        <w:t>Window serial port setup check</w:t>
      </w:r>
      <w:bookmarkEnd w:id="21"/>
    </w:p>
    <w:p w14:paraId="5FB2A02F" w14:textId="30709925" w:rsidR="007E773A" w:rsidRDefault="000E12EF" w:rsidP="007C646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6AAFE5AC" w14:textId="6456CCEC" w:rsidR="000E12EF" w:rsidRDefault="000E12EF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COM1</w:t>
      </w:r>
      <w:r>
        <w:rPr>
          <w:rFonts w:hint="eastAsia"/>
          <w:lang w:eastAsia="ko-KR"/>
        </w:rPr>
        <w:t>과</w:t>
      </w:r>
      <w:r>
        <w:rPr>
          <w:lang w:eastAsia="ko-KR"/>
        </w:rPr>
        <w:t xml:space="preserve"> RS-485</w:t>
      </w:r>
      <w:r>
        <w:rPr>
          <w:rFonts w:hint="eastAsia"/>
          <w:lang w:eastAsia="ko-KR"/>
        </w:rPr>
        <w:t>통신을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USB Serial Port COM3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0055E5" w14:textId="125121EB" w:rsidR="00272A03" w:rsidRDefault="00272A03" w:rsidP="007C6465">
      <w:pPr>
        <w:rPr>
          <w:lang w:eastAsia="ko-KR"/>
        </w:rPr>
      </w:pP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 w:rsidR="001670A0">
        <w:rPr>
          <w:rFonts w:hint="eastAsia"/>
          <w:lang w:eastAsia="ko-KR"/>
        </w:rPr>
        <w:t>에서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포트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4CEE4526" w14:textId="67F5E73E" w:rsidR="007E773A" w:rsidRDefault="000E629D" w:rsidP="00C939F4">
      <w:pPr>
        <w:jc w:val="center"/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B52684" wp14:editId="02E1CF85">
                <wp:simplePos x="0" y="0"/>
                <wp:positionH relativeFrom="column">
                  <wp:posOffset>715617</wp:posOffset>
                </wp:positionH>
                <wp:positionV relativeFrom="paragraph">
                  <wp:posOffset>3034693</wp:posOffset>
                </wp:positionV>
                <wp:extent cx="1288112" cy="278295"/>
                <wp:effectExtent l="0" t="0" r="26670" b="2667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2" cy="27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A2EAA" id="직사각형 11" o:spid="_x0000_s1026" style="position:absolute;left:0;text-align:left;margin-left:56.35pt;margin-top:238.95pt;width:101.45pt;height:2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" filled="f" strokecolor="red" strokeweight="2pt"/>
            </w:pict>
          </mc:Fallback>
        </mc:AlternateContent>
      </w:r>
      <w:r w:rsidR="00C939F4">
        <w:rPr>
          <w:noProof/>
        </w:rPr>
        <w:drawing>
          <wp:inline distT="0" distB="0" distL="0" distR="0" wp14:anchorId="2C1D5592" wp14:editId="0169AF27">
            <wp:extent cx="5218538" cy="3800724"/>
            <wp:effectExtent l="0" t="0" r="127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2667" cy="38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21D4" w14:textId="5F0ED8F9" w:rsidR="007E773A" w:rsidRDefault="005A134F" w:rsidP="005A134F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57A6A4C4" wp14:editId="5E446F5C">
            <wp:extent cx="3122238" cy="2751152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49524" cy="27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2BF" w14:textId="1FAE151C" w:rsidR="007E773A" w:rsidRDefault="00B952F1" w:rsidP="00B952F1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46CA956" wp14:editId="3724B3CE">
            <wp:extent cx="3148717" cy="2971232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003" cy="2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A64" w14:textId="55E6FE52" w:rsidR="007E773A" w:rsidRDefault="00B952F1" w:rsidP="00B952F1">
      <w:pPr>
        <w:pStyle w:val="3"/>
        <w:rPr>
          <w:lang w:eastAsia="ko-KR"/>
        </w:rPr>
      </w:pPr>
      <w:bookmarkStart w:id="22" w:name="_Toc10108373"/>
      <w:r>
        <w:rPr>
          <w:rFonts w:hint="eastAsia"/>
          <w:lang w:eastAsia="ko-KR"/>
        </w:rPr>
        <w:t>V</w:t>
      </w:r>
      <w:r>
        <w:rPr>
          <w:lang w:eastAsia="ko-KR"/>
        </w:rPr>
        <w:t>irtualBox Serial Port Setup</w:t>
      </w:r>
      <w:bookmarkEnd w:id="22"/>
    </w:p>
    <w:p w14:paraId="75DF62F1" w14:textId="51B00289" w:rsidR="007E773A" w:rsidRDefault="00185A90" w:rsidP="007C6465">
      <w:pPr>
        <w:rPr>
          <w:lang w:eastAsia="ko-KR"/>
        </w:rPr>
      </w:pPr>
      <w:r>
        <w:rPr>
          <w:rFonts w:hint="eastAsia"/>
          <w:lang w:eastAsia="ko-KR"/>
        </w:rPr>
        <w:t>설정에서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직렬포트를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설정값을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685E16BC" w14:textId="0A5B84F3" w:rsidR="00185A90" w:rsidRDefault="00185A90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7408186B" wp14:editId="1F0EEE82">
            <wp:extent cx="4393237" cy="2544417"/>
            <wp:effectExtent l="0" t="0" r="762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9068" cy="25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BC7" w14:textId="1EB31C79" w:rsidR="007E773A" w:rsidRDefault="00185A90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8580ADF" wp14:editId="3F30BC7D">
            <wp:extent cx="4412974" cy="2555847"/>
            <wp:effectExtent l="0" t="0" r="698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5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D84" w14:textId="7FD42DDF" w:rsidR="007E773A" w:rsidRDefault="00F54A52" w:rsidP="00F54A52">
      <w:pPr>
        <w:pStyle w:val="3"/>
        <w:rPr>
          <w:lang w:eastAsia="ko-KR"/>
        </w:rPr>
      </w:pPr>
      <w:bookmarkStart w:id="23" w:name="_Toc10108374"/>
      <w:r>
        <w:rPr>
          <w:rFonts w:hint="eastAsia"/>
          <w:lang w:eastAsia="ko-KR"/>
        </w:rPr>
        <w:t>S</w:t>
      </w:r>
      <w:r>
        <w:rPr>
          <w:lang w:eastAsia="ko-KR"/>
        </w:rPr>
        <w:t>erial Port Test</w:t>
      </w:r>
      <w:r w:rsidR="008E2418">
        <w:rPr>
          <w:lang w:eastAsia="ko-KR"/>
        </w:rPr>
        <w:t xml:space="preserve"> </w:t>
      </w:r>
      <w:r w:rsidR="008E2418">
        <w:rPr>
          <w:rFonts w:hint="eastAsia"/>
          <w:lang w:eastAsia="ko-KR"/>
        </w:rPr>
        <w:t>u</w:t>
      </w:r>
      <w:r w:rsidR="008E2418">
        <w:rPr>
          <w:lang w:eastAsia="ko-KR"/>
        </w:rPr>
        <w:t>sing minicom</w:t>
      </w:r>
      <w:bookmarkEnd w:id="23"/>
    </w:p>
    <w:p w14:paraId="6D13154F" w14:textId="0E7B56F6" w:rsidR="007E773A" w:rsidRDefault="00096DF7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serial port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5E4D1C42" w14:textId="35A7BAAA" w:rsidR="004A651C" w:rsidRDefault="00096DF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4C5AF65" wp14:editId="4CF0317F">
            <wp:extent cx="5939790" cy="155067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9C0E" w14:textId="3F939EBD" w:rsidR="004A651C" w:rsidRDefault="00D04A5E" w:rsidP="007C6465">
      <w:pPr>
        <w:rPr>
          <w:lang w:eastAsia="ko-KR"/>
        </w:rPr>
      </w:pP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-s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C39A17A" w14:textId="557BD4D0" w:rsidR="00D04A5E" w:rsidRDefault="00F561C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1B273FC" wp14:editId="551D05FE">
            <wp:extent cx="5939790" cy="782955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785A" w14:textId="051BC4D9" w:rsidR="004A651C" w:rsidRDefault="00F561C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C2680D5" wp14:editId="03483B68">
            <wp:extent cx="5939790" cy="3408680"/>
            <wp:effectExtent l="0" t="0" r="381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16C" w14:textId="5C98FCA6" w:rsidR="004A651C" w:rsidRDefault="00A82E2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A28BC4" wp14:editId="42694C18">
            <wp:extent cx="5939790" cy="3430905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8CF4" w14:textId="49706DC2" w:rsidR="00DB43E9" w:rsidRDefault="003333CB" w:rsidP="007C6465">
      <w:pPr>
        <w:rPr>
          <w:lang w:eastAsia="ko-KR"/>
        </w:rPr>
      </w:pP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하였으나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permission denied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 w:rsidR="00C279A4">
        <w:rPr>
          <w:rFonts w:hint="eastAsia"/>
          <w:lang w:eastAsia="ko-KR"/>
        </w:rPr>
        <w:t>하여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접근이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거부</w:t>
      </w:r>
      <w:r w:rsidR="00DB43E9">
        <w:rPr>
          <w:rFonts w:hint="eastAsia"/>
          <w:lang w:eastAsia="ko-KR"/>
        </w:rPr>
        <w:t>되는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경우가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있다</w:t>
      </w:r>
      <w:r w:rsidR="00DB43E9">
        <w:rPr>
          <w:rFonts w:hint="eastAsia"/>
          <w:lang w:eastAsia="ko-KR"/>
        </w:rPr>
        <w:t>.</w:t>
      </w:r>
    </w:p>
    <w:p w14:paraId="792F9A38" w14:textId="6A691F6B" w:rsidR="00DB43E9" w:rsidRDefault="00DB43E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299D72" wp14:editId="0CA32903">
            <wp:extent cx="5939790" cy="899795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6018" w14:textId="11083EA4" w:rsidR="004A651C" w:rsidRDefault="00DB43E9" w:rsidP="007C6465">
      <w:pPr>
        <w:rPr>
          <w:lang w:eastAsia="ko-KR"/>
        </w:rPr>
      </w:pP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거부되면</w:t>
      </w:r>
      <w:r w:rsidR="003333CB">
        <w:rPr>
          <w:rFonts w:hint="eastAsia"/>
          <w:lang w:eastAsia="ko-KR"/>
        </w:rPr>
        <w:t>,</w:t>
      </w:r>
      <w:r w:rsidR="003333CB">
        <w:rPr>
          <w:lang w:eastAsia="ko-KR"/>
        </w:rPr>
        <w:t xml:space="preserve"> </w:t>
      </w:r>
      <w:r w:rsidR="003333CB">
        <w:rPr>
          <w:rFonts w:hint="eastAsia"/>
          <w:lang w:eastAsia="ko-KR"/>
        </w:rPr>
        <w:t>아래와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같이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설정한다</w:t>
      </w:r>
      <w:r w:rsidR="003333CB">
        <w:rPr>
          <w:rFonts w:hint="eastAsia"/>
          <w:lang w:eastAsia="ko-KR"/>
        </w:rPr>
        <w:t>.</w:t>
      </w:r>
    </w:p>
    <w:p w14:paraId="0457D8BF" w14:textId="520FA8E7" w:rsidR="00A96E27" w:rsidRPr="00A96E27" w:rsidRDefault="00A96E2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스크린샷이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설정이다</w:t>
      </w:r>
      <w:r>
        <w:rPr>
          <w:rFonts w:hint="eastAsia"/>
          <w:lang w:eastAsia="ko-KR"/>
        </w:rPr>
        <w:t>.</w:t>
      </w:r>
    </w:p>
    <w:p w14:paraId="5FECA729" w14:textId="573D76C0" w:rsidR="00C279A4" w:rsidRDefault="001C0CB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FB3DBD8" wp14:editId="3F3743F9">
            <wp:extent cx="5939790" cy="2772410"/>
            <wp:effectExtent l="0" t="0" r="381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8860" w14:textId="26C183D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7D7209" wp14:editId="3DC0C139">
            <wp:extent cx="5939790" cy="116332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94C1" w14:textId="720E309C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8E2C5B" wp14:editId="274736CD">
            <wp:extent cx="5939790" cy="855980"/>
            <wp:effectExtent l="0" t="0" r="381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9A53" w14:textId="2C1A1028" w:rsidR="001C0CB9" w:rsidRDefault="009E5FAA" w:rsidP="007C6465">
      <w:pPr>
        <w:rPr>
          <w:lang w:eastAsia="ko-KR"/>
        </w:rPr>
      </w:pPr>
      <w:r w:rsidRPr="00845827">
        <w:rPr>
          <w:rFonts w:hint="eastAsia"/>
          <w:color w:val="FF0000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dialout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E65F6E" w14:textId="7DD08AE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E7070BA" wp14:editId="6CA7D62E">
            <wp:extent cx="5939790" cy="1134110"/>
            <wp:effectExtent l="0" t="0" r="381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5593" w14:textId="5A55A1DF" w:rsidR="00C279A4" w:rsidRDefault="005A0E2B" w:rsidP="007C6465">
      <w:pPr>
        <w:rPr>
          <w:lang w:eastAsia="ko-KR"/>
        </w:rPr>
      </w:pPr>
      <w:r>
        <w:rPr>
          <w:lang w:eastAsia="ko-KR"/>
        </w:rPr>
        <w:t xml:space="preserve">Default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root permission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 w:rsidR="00B22421">
        <w:rPr>
          <w:lang w:eastAsia="ko-KR"/>
        </w:rPr>
        <w:t xml:space="preserve"> #</w:t>
      </w:r>
      <w:proofErr w:type="spellStart"/>
      <w:r w:rsidR="00B22421">
        <w:rPr>
          <w:lang w:eastAsia="ko-KR"/>
        </w:rPr>
        <w:t>sudo</w:t>
      </w:r>
      <w:proofErr w:type="spellEnd"/>
      <w:r w:rsidR="00B22421">
        <w:rPr>
          <w:lang w:eastAsia="ko-KR"/>
        </w:rPr>
        <w:t xml:space="preserve"> minicom -s</w:t>
      </w:r>
    </w:p>
    <w:p w14:paraId="668A6371" w14:textId="3547D715" w:rsidR="00C279A4" w:rsidRDefault="00154CF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396F73" wp14:editId="6B870140">
            <wp:extent cx="5939790" cy="3496945"/>
            <wp:effectExtent l="0" t="0" r="381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C415" w14:textId="098337B2" w:rsidR="00C279A4" w:rsidRDefault="00E84003" w:rsidP="007C6465">
      <w:pPr>
        <w:rPr>
          <w:lang w:eastAsia="ko-KR"/>
        </w:rPr>
      </w:pP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serial cable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</w:t>
      </w:r>
      <w:proofErr w:type="gramStart"/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2,3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A2861D" w14:textId="6225CE86" w:rsidR="00C279A4" w:rsidRDefault="00C279A4" w:rsidP="007C6465">
      <w:pPr>
        <w:rPr>
          <w:lang w:eastAsia="ko-KR"/>
        </w:rPr>
      </w:pPr>
    </w:p>
    <w:p w14:paraId="5F70D680" w14:textId="60138B87" w:rsidR="00F76B6A" w:rsidRDefault="00F76B6A" w:rsidP="00F76B6A">
      <w:pPr>
        <w:pStyle w:val="2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</w:p>
    <w:p w14:paraId="20B35010" w14:textId="0DB52DD3" w:rsidR="00F76B6A" w:rsidRDefault="00F76B6A" w:rsidP="00F76B6A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설치</w:t>
      </w:r>
    </w:p>
    <w:p w14:paraId="160F6E75" w14:textId="3D6223F5" w:rsidR="00F76B6A" w:rsidRDefault="0010142F" w:rsidP="007C6465">
      <w:pPr>
        <w:rPr>
          <w:lang w:eastAsia="ko-KR"/>
        </w:rPr>
      </w:pPr>
      <w:proofErr w:type="spellStart"/>
      <w:r>
        <w:rPr>
          <w:lang w:eastAsia="ko-KR"/>
        </w:rPr>
        <w:t>sudo</w:t>
      </w:r>
      <w:proofErr w:type="spellEnd"/>
      <w:r>
        <w:rPr>
          <w:lang w:eastAsia="ko-KR"/>
        </w:rPr>
        <w:t xml:space="preserve"> apt-get install git</w:t>
      </w:r>
    </w:p>
    <w:p w14:paraId="790A4D76" w14:textId="79C9DC94" w:rsidR="0010142F" w:rsidRDefault="0010142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it version</w:t>
      </w:r>
    </w:p>
    <w:p w14:paraId="07CE1441" w14:textId="6A23B5F5" w:rsidR="0010142F" w:rsidRDefault="0010142F" w:rsidP="0010142F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Hosting</w:t>
      </w:r>
    </w:p>
    <w:p w14:paraId="781EEA11" w14:textId="211F007B" w:rsidR="0010142F" w:rsidRDefault="0010142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F04093" wp14:editId="0DC6DD28">
            <wp:extent cx="5939790" cy="97282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21E2" w14:textId="4EDACB5E" w:rsidR="0010142F" w:rsidRDefault="00AC284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034D42" wp14:editId="31A98186">
            <wp:extent cx="5939790" cy="9728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716A" w14:textId="01364E27" w:rsidR="0010142F" w:rsidRDefault="00762CCE" w:rsidP="00762CCE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설정</w:t>
      </w:r>
    </w:p>
    <w:p w14:paraId="04708FCD" w14:textId="77C3D642" w:rsidR="0010142F" w:rsidRDefault="00762CC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7C4B3F" wp14:editId="3564D172">
            <wp:extent cx="5939790" cy="78994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9B0E" w14:textId="0BA305D5" w:rsidR="00D66373" w:rsidRDefault="00D66373" w:rsidP="00D66373">
      <w:pPr>
        <w:pStyle w:val="3"/>
        <w:rPr>
          <w:lang w:eastAsia="ko-KR"/>
        </w:rPr>
      </w:pPr>
      <w:r>
        <w:rPr>
          <w:lang w:eastAsia="ko-KR"/>
        </w:rPr>
        <w:t>SSH Key Gen</w:t>
      </w:r>
    </w:p>
    <w:p w14:paraId="08236DAF" w14:textId="66AF8031" w:rsidR="000A61B7" w:rsidRPr="000A61B7" w:rsidRDefault="000A61B7" w:rsidP="000A61B7">
      <w:pPr>
        <w:rPr>
          <w:lang w:eastAsia="ko-KR"/>
        </w:rPr>
      </w:pPr>
      <w:r>
        <w:rPr>
          <w:lang w:eastAsia="ko-KR"/>
        </w:rPr>
        <w:t>-. Key gen</w:t>
      </w:r>
    </w:p>
    <w:p w14:paraId="59CBF62D" w14:textId="543D9DB6" w:rsidR="00D66373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8A32C8" wp14:editId="3070035C">
            <wp:extent cx="5943600" cy="2828925"/>
            <wp:effectExtent l="0" t="0" r="0" b="95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8EB1" w14:textId="73E7EA98" w:rsidR="00D66373" w:rsidRDefault="000A61B7" w:rsidP="007C6465">
      <w:pPr>
        <w:rPr>
          <w:lang w:eastAsia="ko-KR"/>
        </w:rPr>
      </w:pPr>
      <w:r>
        <w:rPr>
          <w:lang w:eastAsia="ko-KR"/>
        </w:rPr>
        <w:lastRenderedPageBreak/>
        <w:t>-. Confirm</w:t>
      </w:r>
    </w:p>
    <w:p w14:paraId="231FC4C7" w14:textId="72B0C157" w:rsidR="000A61B7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AABA638" wp14:editId="5D6B2BE1">
            <wp:extent cx="5943600" cy="847725"/>
            <wp:effectExtent l="0" t="0" r="0" b="9525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0B3D" w14:textId="1864E526" w:rsidR="000A61B7" w:rsidRDefault="000A61B7" w:rsidP="007C6465">
      <w:pPr>
        <w:rPr>
          <w:lang w:eastAsia="ko-KR"/>
        </w:rPr>
      </w:pPr>
      <w:r>
        <w:rPr>
          <w:lang w:eastAsia="ko-KR"/>
        </w:rPr>
        <w:t>-. Global setup</w:t>
      </w:r>
    </w:p>
    <w:p w14:paraId="71B7ABDB" w14:textId="6092D126" w:rsidR="000A61B7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A0DB0E" wp14:editId="79A50ED2">
            <wp:extent cx="5943600" cy="1005840"/>
            <wp:effectExtent l="0" t="0" r="0" b="381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775E" w14:textId="4A40A1A7" w:rsidR="000A61B7" w:rsidRDefault="000A61B7" w:rsidP="007C6465">
      <w:pPr>
        <w:rPr>
          <w:lang w:eastAsia="ko-KR"/>
        </w:rPr>
      </w:pPr>
      <w:r>
        <w:rPr>
          <w:lang w:eastAsia="ko-KR"/>
        </w:rPr>
        <w:t>-. Git Host Add SSH Key</w:t>
      </w:r>
    </w:p>
    <w:p w14:paraId="2C866813" w14:textId="1C6D8BB9" w:rsidR="000A61B7" w:rsidRDefault="00B62BF9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F0A378" wp14:editId="02F17F86">
                <wp:simplePos x="0" y="0"/>
                <wp:positionH relativeFrom="column">
                  <wp:posOffset>104775</wp:posOffset>
                </wp:positionH>
                <wp:positionV relativeFrom="paragraph">
                  <wp:posOffset>2283460</wp:posOffset>
                </wp:positionV>
                <wp:extent cx="1866900" cy="209550"/>
                <wp:effectExtent l="0" t="0" r="19050" b="19050"/>
                <wp:wrapNone/>
                <wp:docPr id="130" name="직사각형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F8CC8" id="직사각형 130" o:spid="_x0000_s1026" style="position:absolute;margin-left:8.25pt;margin-top:179.8pt;width:147pt;height:16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" filled="f" strokecolor="red" strokeweight="2pt"/>
            </w:pict>
          </mc:Fallback>
        </mc:AlternateContent>
      </w:r>
      <w:r w:rsidR="000A61B7">
        <w:rPr>
          <w:noProof/>
          <w:lang w:eastAsia="ko-KR"/>
        </w:rPr>
        <w:drawing>
          <wp:inline distT="0" distB="0" distL="0" distR="0" wp14:anchorId="4CCB5EFC" wp14:editId="24D072ED">
            <wp:extent cx="2271855" cy="2905125"/>
            <wp:effectExtent l="0" t="0" r="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643" cy="292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095B" w14:textId="12A5D184" w:rsidR="00493A3E" w:rsidRDefault="00493A3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D40D937" wp14:editId="4F232741">
            <wp:extent cx="1944629" cy="6848475"/>
            <wp:effectExtent l="0" t="0" r="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453" cy="68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73D1" w14:textId="687398AA" w:rsidR="00493A3E" w:rsidRDefault="00493A3E" w:rsidP="007C6465">
      <w:pPr>
        <w:rPr>
          <w:lang w:eastAsia="ko-KR"/>
        </w:rPr>
      </w:pPr>
      <w:r>
        <w:rPr>
          <w:lang w:eastAsia="ko-KR"/>
        </w:rPr>
        <w:t xml:space="preserve">Copy from </w:t>
      </w:r>
      <w:r w:rsidR="00204F7F">
        <w:rPr>
          <w:lang w:eastAsia="ko-KR"/>
        </w:rPr>
        <w:t>~/.</w:t>
      </w:r>
      <w:proofErr w:type="spellStart"/>
      <w:r w:rsidR="00204F7F">
        <w:rPr>
          <w:lang w:eastAsia="ko-KR"/>
        </w:rPr>
        <w:t>ssh</w:t>
      </w:r>
      <w:proofErr w:type="spellEnd"/>
      <w:r w:rsidR="00204F7F">
        <w:rPr>
          <w:lang w:eastAsia="ko-KR"/>
        </w:rPr>
        <w:t>/id_rsa.pub</w:t>
      </w:r>
    </w:p>
    <w:p w14:paraId="35B48DC5" w14:textId="1A9C01CF" w:rsidR="00204F7F" w:rsidRDefault="00204F7F" w:rsidP="007C6465">
      <w:pPr>
        <w:rPr>
          <w:lang w:eastAsia="ko-KR"/>
        </w:rPr>
      </w:pPr>
      <w:proofErr w:type="spellStart"/>
      <w:r w:rsidRPr="00204F7F">
        <w:rPr>
          <w:lang w:eastAsia="ko-KR"/>
        </w:rPr>
        <w:lastRenderedPageBreak/>
        <w:t>ssh-rsa</w:t>
      </w:r>
      <w:proofErr w:type="spellEnd"/>
      <w:r w:rsidRPr="00204F7F">
        <w:rPr>
          <w:lang w:eastAsia="ko-KR"/>
        </w:rPr>
        <w:t xml:space="preserve"> AAAAB3NzaC1yc2EAAAADAQABAAABAQDsq/SDJbENre+JeaJK75LxgWWIVd/S6ZTlBziJnfqRKGZxJnIGJqIEI4mIzAmPhYiukaUH/TcZ8lUhwGiE2FpD1mBSkIauMF7/oK0EI67Iun8wyHLgr73/g64SGsnGBIUcqYU/b5ALH2OKm1S6EJpKMFPXSZ2caGq9G7ScoI/08wSNnJg+McdcnYy388vY5EZ1p85L44bzbStZ8DOlGEEAcv5wZ5reO44UfWxHHmlGFTTwbsNHwPLQRR+hJYFGIfQQyBrRQph8FYB96Qoen2mG4fRUmU3n1yk7X4FzFCJE60cuZV9ivD1xe2sVFWUqYJT47RpiB71ZvANbDismVhMt </w:t>
      </w:r>
      <w:proofErr w:type="spellStart"/>
      <w:r w:rsidRPr="00204F7F">
        <w:rPr>
          <w:lang w:eastAsia="ko-KR"/>
        </w:rPr>
        <w:t>sanggu@sanggu-VirtualBox</w:t>
      </w:r>
      <w:proofErr w:type="spellEnd"/>
    </w:p>
    <w:p w14:paraId="6DFE288E" w14:textId="48331608" w:rsidR="00204F7F" w:rsidRDefault="00204F7F" w:rsidP="007C6465">
      <w:pPr>
        <w:rPr>
          <w:lang w:eastAsia="ko-KR"/>
        </w:rPr>
      </w:pPr>
      <w:r>
        <w:rPr>
          <w:rStyle w:val="light"/>
          <w:rFonts w:ascii="Segoe UI" w:hAnsi="Segoe UI" w:cs="Segoe UI"/>
          <w:color w:val="2E2E2E"/>
          <w:sz w:val="21"/>
          <w:szCs w:val="21"/>
          <w:shd w:val="clear" w:color="auto" w:fill="FFFFFF"/>
        </w:rPr>
        <w:t>Fingerprint:</w:t>
      </w:r>
      <w:r>
        <w:rPr>
          <w:rFonts w:ascii="Segoe UI" w:hAnsi="Segoe UI" w:cs="Segoe UI"/>
          <w:color w:val="2E2E2E"/>
          <w:sz w:val="21"/>
          <w:szCs w:val="21"/>
          <w:shd w:val="clear" w:color="auto" w:fill="FFFFFF"/>
        </w:rPr>
        <w:t> </w:t>
      </w:r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7a:4</w:t>
      </w:r>
      <w:proofErr w:type="gramStart"/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b:63:3</w:t>
      </w:r>
      <w:proofErr w:type="gramEnd"/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c:42:f7:e7:ac:8b:4d:fe:92:e0:8d:7d:e0</w:t>
      </w:r>
      <w:bookmarkStart w:id="24" w:name="_GoBack"/>
      <w:bookmarkEnd w:id="24"/>
    </w:p>
    <w:p w14:paraId="1EF2E8AB" w14:textId="67D4AFFA" w:rsidR="00D66373" w:rsidRDefault="00D66373" w:rsidP="007C6465">
      <w:pPr>
        <w:rPr>
          <w:lang w:eastAsia="ko-KR"/>
        </w:rPr>
      </w:pPr>
    </w:p>
    <w:p w14:paraId="656FEB13" w14:textId="77777777" w:rsidR="00D66373" w:rsidRDefault="00D66373" w:rsidP="007C6465">
      <w:pPr>
        <w:rPr>
          <w:lang w:eastAsia="ko-KR"/>
        </w:rPr>
      </w:pPr>
    </w:p>
    <w:p w14:paraId="615F153F" w14:textId="77777777" w:rsidR="00D66373" w:rsidRDefault="00D66373" w:rsidP="007C6465">
      <w:pPr>
        <w:rPr>
          <w:lang w:eastAsia="ko-KR"/>
        </w:rPr>
      </w:pPr>
    </w:p>
    <w:p w14:paraId="7B8F8992" w14:textId="77777777" w:rsidR="00D66373" w:rsidRDefault="00D66373" w:rsidP="007C6465">
      <w:pPr>
        <w:rPr>
          <w:lang w:eastAsia="ko-KR"/>
        </w:rPr>
      </w:pPr>
    </w:p>
    <w:p w14:paraId="062E3FDE" w14:textId="0CA844C3" w:rsidR="001009A8" w:rsidRDefault="001009A8" w:rsidP="001009A8">
      <w:pPr>
        <w:pStyle w:val="2"/>
        <w:rPr>
          <w:lang w:eastAsia="ko-KR"/>
        </w:rPr>
      </w:pPr>
      <w:r>
        <w:rPr>
          <w:rFonts w:hint="eastAsia"/>
          <w:lang w:eastAsia="ko-KR"/>
        </w:rPr>
        <w:t>숨김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343C9AF4" w14:textId="3955BBBE" w:rsidR="00AC24CD" w:rsidRDefault="001009A8" w:rsidP="007C6465">
      <w:pPr>
        <w:rPr>
          <w:lang w:eastAsia="ko-KR"/>
        </w:rPr>
      </w:pPr>
      <w:proofErr w:type="spellStart"/>
      <w:r>
        <w:rPr>
          <w:lang w:eastAsia="ko-KR"/>
        </w:rPr>
        <w:t>Ctrl+h</w:t>
      </w:r>
      <w:proofErr w:type="spellEnd"/>
      <w:r w:rsidR="00AC24CD">
        <w:rPr>
          <w:rFonts w:hint="eastAsia"/>
          <w:lang w:eastAsia="ko-KR"/>
        </w:rPr>
        <w:t>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누르거나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편집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기본설정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숨김</w:t>
      </w:r>
      <w:r w:rsidR="00AC24CD">
        <w:rPr>
          <w:rFonts w:hint="eastAsia"/>
          <w:lang w:eastAsia="ko-KR"/>
        </w:rPr>
        <w:t>/</w:t>
      </w:r>
      <w:r w:rsidR="00AC24CD">
        <w:rPr>
          <w:rFonts w:hint="eastAsia"/>
          <w:lang w:eastAsia="ko-KR"/>
        </w:rPr>
        <w:t>백업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파일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보이기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체크</w:t>
      </w:r>
    </w:p>
    <w:p w14:paraId="119BF101" w14:textId="044CAA86" w:rsidR="0010142F" w:rsidRDefault="006A16F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3680A5" wp14:editId="3478D20A">
            <wp:extent cx="4208207" cy="2567636"/>
            <wp:effectExtent l="0" t="0" r="1905" b="4445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0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514" cy="25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E5F1" w14:textId="7951423D" w:rsidR="006A16FE" w:rsidRDefault="006A16FE" w:rsidP="007C6465">
      <w:pPr>
        <w:rPr>
          <w:lang w:eastAsia="ko-KR"/>
        </w:rPr>
      </w:pPr>
    </w:p>
    <w:p w14:paraId="3D670962" w14:textId="60758C70" w:rsidR="006A16FE" w:rsidRDefault="006A16FE" w:rsidP="007C6465">
      <w:pPr>
        <w:rPr>
          <w:lang w:eastAsia="ko-KR"/>
        </w:rPr>
      </w:pPr>
    </w:p>
    <w:p w14:paraId="189985CC" w14:textId="0D14CF68" w:rsidR="00502E99" w:rsidRDefault="00502E99" w:rsidP="00502E99">
      <w:pPr>
        <w:pStyle w:val="1"/>
        <w:rPr>
          <w:lang w:eastAsia="ko-KR"/>
        </w:rPr>
      </w:pPr>
      <w:r>
        <w:rPr>
          <w:lang w:eastAsia="ko-KR"/>
        </w:rPr>
        <w:lastRenderedPageBreak/>
        <w:t>Cross Compile</w:t>
      </w:r>
    </w:p>
    <w:p w14:paraId="4B29AF44" w14:textId="523E193B" w:rsidR="00502E99" w:rsidRDefault="00502E99" w:rsidP="00502E99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KII Server</w:t>
      </w:r>
    </w:p>
    <w:p w14:paraId="3C4B2B68" w14:textId="1622948C" w:rsidR="00502E99" w:rsidRDefault="006C0B08" w:rsidP="00502E99">
      <w:pPr>
        <w:pStyle w:val="3"/>
        <w:rPr>
          <w:lang w:eastAsia="ko-KR"/>
        </w:rPr>
      </w:pPr>
      <w:r>
        <w:rPr>
          <w:lang w:eastAsia="ko-KR"/>
        </w:rPr>
        <w:t>C</w:t>
      </w:r>
      <w:r w:rsidR="00502E99">
        <w:rPr>
          <w:lang w:eastAsia="ko-KR"/>
        </w:rPr>
        <w:t>lone</w:t>
      </w:r>
      <w:r>
        <w:rPr>
          <w:lang w:eastAsia="ko-KR"/>
        </w:rPr>
        <w:t xml:space="preserve"> from GitLab</w:t>
      </w:r>
    </w:p>
    <w:p w14:paraId="14EDDB82" w14:textId="4B315BD7" w:rsidR="00502E99" w:rsidRDefault="00502E9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65AAFE" wp14:editId="28FB4922">
            <wp:extent cx="5939790" cy="1770380"/>
            <wp:effectExtent l="0" t="0" r="3810" b="12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A0A6C" w14:textId="1FCF73A3" w:rsidR="00502E99" w:rsidRDefault="00C96F1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461E701" wp14:editId="6883B54F">
            <wp:extent cx="5939790" cy="1302385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7168" w14:textId="167765A1" w:rsidR="00502E99" w:rsidRDefault="00C96F14" w:rsidP="00C96F14">
      <w:pPr>
        <w:pStyle w:val="3"/>
        <w:rPr>
          <w:lang w:eastAsia="ko-KR"/>
        </w:rPr>
      </w:pPr>
      <w:r>
        <w:rPr>
          <w:lang w:eastAsia="ko-KR"/>
        </w:rPr>
        <w:t>Move to branch</w:t>
      </w:r>
    </w:p>
    <w:p w14:paraId="7D82955F" w14:textId="3F52DB66" w:rsidR="00C96F14" w:rsidRDefault="007948B6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68B7A920" wp14:editId="4208A68D">
            <wp:extent cx="3377562" cy="2289658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0719" cy="229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C85" w14:textId="4FBFEA81" w:rsidR="00502E99" w:rsidRDefault="007E3942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6B70D1C" wp14:editId="6B0F947A">
            <wp:extent cx="5943600" cy="322516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3D25" w14:textId="72A9BAFC" w:rsidR="007E3942" w:rsidRDefault="007E3942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C75007A" wp14:editId="6421759C">
            <wp:extent cx="5939790" cy="1572895"/>
            <wp:effectExtent l="0" t="0" r="3810" b="825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CA6A" w14:textId="21EED53F" w:rsidR="00502E99" w:rsidRDefault="00236F29" w:rsidP="00236F29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>Make</w:t>
      </w:r>
      <w:proofErr w:type="spellEnd"/>
      <w:r>
        <w:rPr>
          <w:lang w:eastAsia="ko-KR"/>
        </w:rPr>
        <w:t>, make</w:t>
      </w:r>
    </w:p>
    <w:p w14:paraId="243306A7" w14:textId="0B49D012" w:rsidR="00502E99" w:rsidRDefault="00236F2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E99A28" wp14:editId="5156D582">
            <wp:extent cx="5939790" cy="4330700"/>
            <wp:effectExtent l="0" t="0" r="381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2287" w14:textId="204533F3" w:rsidR="00502E99" w:rsidRDefault="004A0C2C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9E6C37A" wp14:editId="1CB6AE6C">
            <wp:extent cx="5943600" cy="3225165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4482" w14:textId="2D266BE8" w:rsidR="006A16FE" w:rsidRDefault="004A0C2C" w:rsidP="007C6465">
      <w:pPr>
        <w:rPr>
          <w:lang w:eastAsia="ko-KR"/>
        </w:rPr>
      </w:pPr>
      <w:r>
        <w:rPr>
          <w:lang w:eastAsia="ko-KR"/>
        </w:rPr>
        <w:t xml:space="preserve">make </w:t>
      </w:r>
      <w:r>
        <w:rPr>
          <w:rFonts w:hint="eastAsia"/>
          <w:lang w:eastAsia="ko-KR"/>
        </w:rPr>
        <w:t>전</w:t>
      </w:r>
    </w:p>
    <w:p w14:paraId="3606746E" w14:textId="611D22FE" w:rsidR="004A0C2C" w:rsidRDefault="004A0C2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C2F066F" wp14:editId="55315881">
            <wp:extent cx="5939790" cy="5720715"/>
            <wp:effectExtent l="0" t="0" r="381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2E9" w14:textId="7821C964" w:rsidR="004A0C2C" w:rsidRDefault="004A0C2C" w:rsidP="007C6465">
      <w:pPr>
        <w:rPr>
          <w:lang w:eastAsia="ko-KR"/>
        </w:rPr>
      </w:pPr>
      <w:r>
        <w:rPr>
          <w:lang w:eastAsia="ko-KR"/>
        </w:rPr>
        <w:t xml:space="preserve">make </w:t>
      </w:r>
      <w:r>
        <w:rPr>
          <w:rFonts w:hint="eastAsia"/>
          <w:lang w:eastAsia="ko-KR"/>
        </w:rPr>
        <w:t>후</w:t>
      </w:r>
    </w:p>
    <w:p w14:paraId="7C749D83" w14:textId="466FD82D" w:rsidR="004A0C2C" w:rsidRDefault="00E361A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14C4051" wp14:editId="111AA670">
            <wp:extent cx="5939790" cy="6086475"/>
            <wp:effectExtent l="0" t="0" r="3810" b="952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966F" w14:textId="51CCB8EE" w:rsidR="004A0C2C" w:rsidRDefault="00E361A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E79344F" wp14:editId="20B4C3EA">
            <wp:extent cx="5939790" cy="6444615"/>
            <wp:effectExtent l="0" t="0" r="381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4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010F" w14:textId="4730F168" w:rsidR="004A0C2C" w:rsidRDefault="003A6772" w:rsidP="003A6772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buntu X86_64</w:t>
      </w:r>
    </w:p>
    <w:p w14:paraId="13AA70DB" w14:textId="0844B3E5" w:rsidR="004A0C2C" w:rsidRDefault="00B310B6" w:rsidP="00B310B6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4EB60CA4" w14:textId="668FF5B7" w:rsidR="00B310B6" w:rsidRDefault="00B310B6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F18DABE" wp14:editId="6E87B0A1">
            <wp:extent cx="5939790" cy="541020"/>
            <wp:effectExtent l="0" t="0" r="381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02C4" w14:textId="2C425C65" w:rsidR="00B310B6" w:rsidRDefault="008F03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07291E" wp14:editId="77B566BC">
            <wp:extent cx="5939790" cy="453390"/>
            <wp:effectExtent l="0" t="0" r="3810" b="381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5CB0" w14:textId="070529A6" w:rsidR="008F0330" w:rsidRDefault="008F0330" w:rsidP="008F0330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lang w:eastAsia="ko-KR"/>
        </w:rPr>
        <w:t>, make</w:t>
      </w:r>
    </w:p>
    <w:p w14:paraId="6D8B9846" w14:textId="0C657B93" w:rsidR="00B310B6" w:rsidRDefault="008F03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2412E3A" wp14:editId="032A64B1">
            <wp:extent cx="5939790" cy="3818255"/>
            <wp:effectExtent l="0" t="0" r="381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8ABE" w14:textId="2F02C329" w:rsidR="00B310B6" w:rsidRDefault="00BF19B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C1BC705" wp14:editId="23E1F863">
            <wp:extent cx="5932805" cy="2150745"/>
            <wp:effectExtent l="0" t="0" r="0" b="190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B49A" w14:textId="302ADE65" w:rsidR="00B310B6" w:rsidRDefault="00BF19B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7A2A60D" wp14:editId="2C7241A9">
            <wp:extent cx="5943600" cy="6595110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cmake0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9AE7" w14:textId="63486FA6" w:rsidR="00B310B6" w:rsidRDefault="00192A74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CF023B2" wp14:editId="735E9239">
            <wp:extent cx="5943600" cy="6595110"/>
            <wp:effectExtent l="0" t="0" r="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cmake0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2312" w14:textId="1DB7410F" w:rsidR="00B310B6" w:rsidRDefault="00B310B6" w:rsidP="007C6465">
      <w:pPr>
        <w:rPr>
          <w:lang w:eastAsia="ko-KR"/>
        </w:rPr>
      </w:pPr>
    </w:p>
    <w:p w14:paraId="1A4795EC" w14:textId="474F3E6C" w:rsidR="00B310B6" w:rsidRDefault="00B310B6" w:rsidP="007C6465">
      <w:pPr>
        <w:rPr>
          <w:lang w:eastAsia="ko-KR"/>
        </w:rPr>
      </w:pPr>
    </w:p>
    <w:p w14:paraId="461A9E35" w14:textId="77777777" w:rsidR="00B310B6" w:rsidRDefault="00B310B6" w:rsidP="007C6465">
      <w:pPr>
        <w:rPr>
          <w:lang w:eastAsia="ko-KR"/>
        </w:rPr>
      </w:pPr>
    </w:p>
    <w:p w14:paraId="7D58DA8B" w14:textId="04B0446E" w:rsidR="004A0C2C" w:rsidRDefault="004A0C2C" w:rsidP="007C6465">
      <w:pPr>
        <w:rPr>
          <w:lang w:eastAsia="ko-KR"/>
        </w:rPr>
      </w:pPr>
    </w:p>
    <w:p w14:paraId="793DDFFD" w14:textId="77777777" w:rsidR="004A0C2C" w:rsidRDefault="004A0C2C" w:rsidP="007C6465">
      <w:pPr>
        <w:rPr>
          <w:lang w:eastAsia="ko-KR"/>
        </w:rPr>
      </w:pPr>
    </w:p>
    <w:p w14:paraId="5BA1EDC3" w14:textId="63CFF52B" w:rsidR="005E1AC4" w:rsidRDefault="005E1AC4" w:rsidP="005E1AC4">
      <w:pPr>
        <w:pStyle w:val="1"/>
        <w:rPr>
          <w:lang w:eastAsia="ko-KR"/>
        </w:rPr>
      </w:pPr>
      <w:bookmarkStart w:id="25" w:name="_Toc10108375"/>
      <w:r>
        <w:rPr>
          <w:rFonts w:hint="eastAsia"/>
          <w:lang w:eastAsia="ko-KR"/>
        </w:rPr>
        <w:t>Q</w:t>
      </w:r>
      <w:r>
        <w:rPr>
          <w:lang w:eastAsia="ko-KR"/>
        </w:rPr>
        <w:t>t</w:t>
      </w:r>
      <w:r w:rsidR="00436DA6">
        <w:rPr>
          <w:lang w:eastAsia="ko-KR"/>
        </w:rPr>
        <w:t>(</w:t>
      </w:r>
      <w:proofErr w:type="spellStart"/>
      <w:r w:rsidR="00210C60">
        <w:rPr>
          <w:rFonts w:hint="eastAsia"/>
          <w:lang w:eastAsia="ko-KR"/>
        </w:rPr>
        <w:t>l</w:t>
      </w:r>
      <w:r w:rsidR="00210C60">
        <w:rPr>
          <w:lang w:eastAsia="ko-KR"/>
        </w:rPr>
        <w:t>inux</w:t>
      </w:r>
      <w:proofErr w:type="spellEnd"/>
      <w:r w:rsidR="00436DA6">
        <w:rPr>
          <w:lang w:eastAsia="ko-KR"/>
        </w:rPr>
        <w:t>)</w:t>
      </w:r>
      <w:bookmarkEnd w:id="25"/>
    </w:p>
    <w:p w14:paraId="3BFD55AD" w14:textId="129A059F" w:rsidR="005E3026" w:rsidRDefault="005E3026" w:rsidP="005E3026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KII using library</w:t>
      </w:r>
    </w:p>
    <w:p w14:paraId="39D655B1" w14:textId="4B3E8B34" w:rsidR="005E3026" w:rsidRDefault="008C6789" w:rsidP="008C6789">
      <w:pPr>
        <w:pStyle w:val="3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K2.pro</w:t>
      </w:r>
    </w:p>
    <w:p w14:paraId="5F6DCD7C" w14:textId="2334D706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CB54D6" wp14:editId="3BAAD186">
            <wp:extent cx="5939790" cy="160655"/>
            <wp:effectExtent l="0" t="0" r="381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0128" w14:textId="3C4E3F4D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DD7434" wp14:editId="0443E8FF">
            <wp:extent cx="5939790" cy="358140"/>
            <wp:effectExtent l="0" t="0" r="3810" b="381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3D93" w14:textId="387DE6A0" w:rsidR="005E3026" w:rsidRDefault="00B20BE1" w:rsidP="00B20BE1">
      <w:pPr>
        <w:pStyle w:val="3"/>
        <w:rPr>
          <w:lang w:eastAsia="ko-KR"/>
        </w:rPr>
      </w:pPr>
      <w:r>
        <w:rPr>
          <w:lang w:eastAsia="ko-KR"/>
        </w:rPr>
        <w:t>LKII Source driver</w:t>
      </w:r>
    </w:p>
    <w:p w14:paraId="5D10B7E1" w14:textId="2CBF8103" w:rsidR="005E3026" w:rsidRDefault="00B20BE1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D4C867" wp14:editId="59299ED7">
            <wp:extent cx="5939790" cy="870585"/>
            <wp:effectExtent l="0" t="0" r="3810" b="571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D8ED" w14:textId="7E976626" w:rsidR="005E3026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EDF99C" wp14:editId="4C6CA233">
            <wp:extent cx="5939790" cy="1221740"/>
            <wp:effectExtent l="0" t="0" r="381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70A7" w14:textId="754B160A" w:rsidR="00B20BE1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D432" wp14:editId="265DBDE7">
            <wp:extent cx="5939790" cy="885190"/>
            <wp:effectExtent l="0" t="0" r="3810" b="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A1F2" w14:textId="63CD9211" w:rsidR="005E1AC4" w:rsidRDefault="005E1AC4" w:rsidP="005E1AC4">
      <w:pPr>
        <w:pStyle w:val="2"/>
        <w:rPr>
          <w:lang w:eastAsia="ko-KR"/>
        </w:rPr>
      </w:pPr>
      <w:bookmarkStart w:id="26" w:name="_Toc10108376"/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Library </w:t>
      </w:r>
      <w:r>
        <w:rPr>
          <w:rFonts w:hint="eastAsia"/>
          <w:lang w:eastAsia="ko-KR"/>
        </w:rPr>
        <w:t>추가하기</w:t>
      </w:r>
      <w:bookmarkEnd w:id="26"/>
    </w:p>
    <w:p w14:paraId="2EF568E4" w14:textId="6B2445AB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>qt</w:t>
      </w:r>
      <w:r w:rsidRPr="00F24901">
        <w:rPr>
          <w:rFonts w:hint="eastAsia"/>
          <w:lang w:eastAsia="ko-KR"/>
        </w:rPr>
        <w:t>에</w:t>
      </w:r>
      <w:r w:rsidRPr="00F24901">
        <w:rPr>
          <w:rFonts w:hint="eastAsia"/>
          <w:lang w:eastAsia="ko-KR"/>
        </w:rPr>
        <w:t xml:space="preserve"> c library</w:t>
      </w:r>
    </w:p>
    <w:p w14:paraId="1946D96F" w14:textId="7B007FAA" w:rsidR="005E1AC4" w:rsidRDefault="000A61B7" w:rsidP="007C6465">
      <w:pPr>
        <w:rPr>
          <w:lang w:eastAsia="ko-KR"/>
        </w:rPr>
      </w:pPr>
      <w:hyperlink r:id="rId65" w:history="1">
        <w:r w:rsidR="00F24901">
          <w:rPr>
            <w:rStyle w:val="a6"/>
          </w:rPr>
          <w:t>https://codeday.me/ko/qa/20190307/19538.html</w:t>
        </w:r>
      </w:hyperlink>
    </w:p>
    <w:p w14:paraId="610CA0B0" w14:textId="3679D488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 xml:space="preserve">c library </w:t>
      </w:r>
      <w:r w:rsidRPr="00F24901">
        <w:rPr>
          <w:rFonts w:hint="eastAsia"/>
          <w:lang w:eastAsia="ko-KR"/>
        </w:rPr>
        <w:t>만들기</w:t>
      </w:r>
    </w:p>
    <w:p w14:paraId="7ADB3042" w14:textId="4016DC2C" w:rsidR="00F24901" w:rsidRDefault="000A61B7" w:rsidP="007C6465">
      <w:pPr>
        <w:rPr>
          <w:lang w:eastAsia="ko-KR"/>
        </w:rPr>
      </w:pPr>
      <w:hyperlink r:id="rId66" w:history="1">
        <w:r w:rsidR="00F24901">
          <w:rPr>
            <w:rStyle w:val="a6"/>
          </w:rPr>
          <w:t>https://swstar.tistory.com/96</w:t>
        </w:r>
      </w:hyperlink>
    </w:p>
    <w:p w14:paraId="1AA15DE9" w14:textId="3B9C7356" w:rsidR="0030594E" w:rsidRDefault="0030594E" w:rsidP="007C6465">
      <w:pPr>
        <w:rPr>
          <w:lang w:eastAsia="ko-KR"/>
        </w:rPr>
      </w:pPr>
    </w:p>
    <w:p w14:paraId="3F6401BB" w14:textId="7592DFB6" w:rsidR="0030594E" w:rsidRDefault="0030594E" w:rsidP="0030594E">
      <w:pPr>
        <w:pStyle w:val="3"/>
        <w:rPr>
          <w:lang w:eastAsia="ko-KR"/>
        </w:rPr>
      </w:pPr>
      <w:r>
        <w:rPr>
          <w:lang w:eastAsia="ko-KR"/>
        </w:rPr>
        <w:t>Directory and source</w:t>
      </w:r>
    </w:p>
    <w:p w14:paraId="64A6FADB" w14:textId="786E2529" w:rsidR="0030594E" w:rsidRDefault="0030594E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9A5CC74" wp14:editId="34068020">
            <wp:extent cx="5939790" cy="4893945"/>
            <wp:effectExtent l="0" t="0" r="3810" b="190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371B" w14:textId="6372834C" w:rsidR="000167CE" w:rsidRDefault="00840DE2" w:rsidP="00840DE2">
      <w:pPr>
        <w:pStyle w:val="3"/>
        <w:rPr>
          <w:lang w:eastAsia="ko-KR"/>
        </w:rPr>
      </w:pPr>
      <w:r>
        <w:rPr>
          <w:lang w:eastAsia="ko-KR"/>
        </w:rPr>
        <w:lastRenderedPageBreak/>
        <w:t>Terminal.pro</w:t>
      </w:r>
    </w:p>
    <w:p w14:paraId="6BE1269C" w14:textId="2B513532" w:rsidR="000167CE" w:rsidRDefault="00840DE2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4578093" wp14:editId="76DD8556">
            <wp:extent cx="5939790" cy="2655570"/>
            <wp:effectExtent l="0" t="0" r="381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F15B" w14:textId="7AA82E73" w:rsidR="005E1AC4" w:rsidRDefault="005E1AC4" w:rsidP="007C6465">
      <w:pPr>
        <w:rPr>
          <w:lang w:eastAsia="ko-KR"/>
        </w:rPr>
      </w:pPr>
    </w:p>
    <w:p w14:paraId="210AE4B8" w14:textId="0E1F3190" w:rsidR="00C57F4F" w:rsidRDefault="00C57F4F" w:rsidP="00C57F4F">
      <w:pPr>
        <w:pStyle w:val="3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nclude terminal program</w:t>
      </w:r>
    </w:p>
    <w:p w14:paraId="7E8BE962" w14:textId="6D920DD5" w:rsidR="005E1AC4" w:rsidRDefault="00C57F4F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29A808" wp14:editId="292BB767">
                <wp:simplePos x="0" y="0"/>
                <wp:positionH relativeFrom="column">
                  <wp:posOffset>534010</wp:posOffset>
                </wp:positionH>
                <wp:positionV relativeFrom="paragraph">
                  <wp:posOffset>3453943</wp:posOffset>
                </wp:positionV>
                <wp:extent cx="1997049" cy="160934"/>
                <wp:effectExtent l="0" t="0" r="22860" b="10795"/>
                <wp:wrapNone/>
                <wp:docPr id="135" name="직사각형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49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EB9D2" id="직사각형 135" o:spid="_x0000_s1026" style="position:absolute;left:0;text-align:left;margin-left:42.05pt;margin-top:271.95pt;width:157.25pt;height:1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CD9E4F0" wp14:editId="799858FD">
            <wp:extent cx="5939790" cy="3665220"/>
            <wp:effectExtent l="0" t="0" r="3810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8596" w14:textId="3AF6132A" w:rsidR="00C57F4F" w:rsidRDefault="00C00D0D" w:rsidP="007C6465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4A0967" wp14:editId="63F97FF0">
                <wp:simplePos x="0" y="0"/>
                <wp:positionH relativeFrom="column">
                  <wp:posOffset>541324</wp:posOffset>
                </wp:positionH>
                <wp:positionV relativeFrom="paragraph">
                  <wp:posOffset>1102208</wp:posOffset>
                </wp:positionV>
                <wp:extent cx="2348179" cy="197510"/>
                <wp:effectExtent l="0" t="0" r="14605" b="12065"/>
                <wp:wrapNone/>
                <wp:docPr id="137" name="직사각형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CCD3A" id="직사각형 137" o:spid="_x0000_s1026" style="position:absolute;left:0;text-align:left;margin-left:42.6pt;margin-top:86.8pt;width:184.9pt;height:15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38242359" wp14:editId="54AB3FD4">
            <wp:extent cx="5647055" cy="1755775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AE82" w14:textId="0818FC93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9E4A06" wp14:editId="0FF458CE">
                <wp:simplePos x="0" y="0"/>
                <wp:positionH relativeFrom="column">
                  <wp:posOffset>541325</wp:posOffset>
                </wp:positionH>
                <wp:positionV relativeFrom="paragraph">
                  <wp:posOffset>642468</wp:posOffset>
                </wp:positionV>
                <wp:extent cx="2348179" cy="197510"/>
                <wp:effectExtent l="0" t="0" r="14605" b="12065"/>
                <wp:wrapNone/>
                <wp:docPr id="139" name="직사각형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C0B74" id="직사각형 139" o:spid="_x0000_s1026" style="position:absolute;left:0;text-align:left;margin-left:42.6pt;margin-top:50.6pt;width:184.9pt;height:15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D399709" wp14:editId="3FA6A572">
            <wp:extent cx="5888990" cy="1880235"/>
            <wp:effectExtent l="0" t="0" r="0" b="571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571A" w14:textId="03E0D97B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2AE16C" wp14:editId="6403F4FC">
                <wp:simplePos x="0" y="0"/>
                <wp:positionH relativeFrom="margin">
                  <wp:align>left</wp:align>
                </wp:positionH>
                <wp:positionV relativeFrom="paragraph">
                  <wp:posOffset>1698396</wp:posOffset>
                </wp:positionV>
                <wp:extent cx="2348179" cy="197510"/>
                <wp:effectExtent l="0" t="0" r="14605" b="12065"/>
                <wp:wrapNone/>
                <wp:docPr id="142" name="직사각형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7DFDE" id="직사각형 142" o:spid="_x0000_s1026" style="position:absolute;left:0;text-align:left;margin-left:0;margin-top:133.75pt;width:184.9pt;height:15.5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6C4D52" wp14:editId="071A020A">
                <wp:simplePos x="0" y="0"/>
                <wp:positionH relativeFrom="column">
                  <wp:posOffset>548640</wp:posOffset>
                </wp:positionH>
                <wp:positionV relativeFrom="paragraph">
                  <wp:posOffset>15926</wp:posOffset>
                </wp:positionV>
                <wp:extent cx="3540557" cy="775411"/>
                <wp:effectExtent l="0" t="0" r="22225" b="24765"/>
                <wp:wrapNone/>
                <wp:docPr id="141" name="직사각형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557" cy="775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E7C89" id="직사각형 141" o:spid="_x0000_s1026" style="position:absolute;left:0;text-align:left;margin-left:43.2pt;margin-top:1.25pt;width:278.8pt;height:6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B7C37BE" wp14:editId="0FAAE3CE">
            <wp:extent cx="5756910" cy="2084705"/>
            <wp:effectExtent l="0" t="0" r="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81A4" w14:textId="624F438C" w:rsidR="00C57F4F" w:rsidRDefault="00C57F4F" w:rsidP="007C6465">
      <w:pPr>
        <w:rPr>
          <w:lang w:eastAsia="ko-KR"/>
        </w:rPr>
      </w:pPr>
    </w:p>
    <w:p w14:paraId="15DF34FE" w14:textId="2F00B3AA" w:rsidR="00283BFF" w:rsidRDefault="00283BFF" w:rsidP="007C6465">
      <w:pPr>
        <w:rPr>
          <w:lang w:eastAsia="ko-KR"/>
        </w:rPr>
      </w:pPr>
    </w:p>
    <w:p w14:paraId="48F94DDC" w14:textId="1F2CC73E" w:rsidR="00283BFF" w:rsidRDefault="00283BFF" w:rsidP="007C6465">
      <w:pPr>
        <w:rPr>
          <w:lang w:eastAsia="ko-KR"/>
        </w:rPr>
      </w:pPr>
    </w:p>
    <w:p w14:paraId="13E45298" w14:textId="3941461E" w:rsidR="00283BFF" w:rsidRDefault="00283BFF" w:rsidP="007C6465">
      <w:pPr>
        <w:rPr>
          <w:lang w:eastAsia="ko-KR"/>
        </w:rPr>
      </w:pPr>
    </w:p>
    <w:p w14:paraId="277E96EE" w14:textId="67999CDD" w:rsidR="00283BFF" w:rsidRDefault="00283BFF" w:rsidP="00283BFF">
      <w:pPr>
        <w:pStyle w:val="1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>odeBlocks</w:t>
      </w:r>
      <w:proofErr w:type="spellEnd"/>
    </w:p>
    <w:p w14:paraId="0FCE3D05" w14:textId="36C3C3A7" w:rsidR="00283BFF" w:rsidRDefault="00824219" w:rsidP="00824219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ibrary</w:t>
      </w:r>
    </w:p>
    <w:p w14:paraId="1DA7938C" w14:textId="5287E8FF" w:rsidR="00283BFF" w:rsidRDefault="00824219" w:rsidP="00824219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h</w:t>
      </w:r>
      <w:r>
        <w:rPr>
          <w:lang w:eastAsia="ko-KR"/>
        </w:rPr>
        <w:t>tonl</w:t>
      </w:r>
      <w:proofErr w:type="spellEnd"/>
    </w:p>
    <w:p w14:paraId="283F9C7F" w14:textId="1437E0E8" w:rsidR="00283BFF" w:rsidRDefault="00824219" w:rsidP="007C6465">
      <w:pPr>
        <w:rPr>
          <w:lang w:eastAsia="ko-KR"/>
        </w:rPr>
      </w:pP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compile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error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2139F04F" w14:textId="38ED25D4" w:rsidR="00283BFF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roject &gt; Build Options…</w:t>
      </w:r>
    </w:p>
    <w:p w14:paraId="7CD1013E" w14:textId="436D3FA9" w:rsidR="00DD6053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inker settings</w:t>
      </w:r>
    </w:p>
    <w:p w14:paraId="092EE816" w14:textId="6ACB697D" w:rsidR="00283BFF" w:rsidRDefault="00DD6053" w:rsidP="007C6465">
      <w:pPr>
        <w:rPr>
          <w:lang w:eastAsia="ko-KR"/>
        </w:rPr>
      </w:pPr>
      <w:r>
        <w:rPr>
          <w:lang w:eastAsia="ko-KR"/>
        </w:rPr>
        <w:t>Type -lwsock32 and -lws2_32 in Other linker options.</w:t>
      </w:r>
    </w:p>
    <w:p w14:paraId="3E1B6152" w14:textId="09E9A7F9" w:rsidR="00283BFF" w:rsidRDefault="00DD6053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63DDBE4B" wp14:editId="706438B6">
            <wp:extent cx="5943600" cy="3137535"/>
            <wp:effectExtent l="0" t="0" r="0" b="571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72C1" w14:textId="65FF0BD6" w:rsidR="00283BFF" w:rsidRDefault="00283BFF" w:rsidP="007C6465">
      <w:pPr>
        <w:rPr>
          <w:lang w:eastAsia="ko-KR"/>
        </w:rPr>
      </w:pPr>
    </w:p>
    <w:p w14:paraId="0475F3A7" w14:textId="3C10F827" w:rsidR="00283BFF" w:rsidRDefault="00283BFF" w:rsidP="007C6465">
      <w:pPr>
        <w:rPr>
          <w:lang w:eastAsia="ko-KR"/>
        </w:rPr>
      </w:pPr>
    </w:p>
    <w:p w14:paraId="720CC9A1" w14:textId="6FA0210B" w:rsidR="00283BFF" w:rsidRDefault="00283BFF" w:rsidP="007C6465">
      <w:pPr>
        <w:rPr>
          <w:lang w:eastAsia="ko-KR"/>
        </w:rPr>
      </w:pPr>
    </w:p>
    <w:p w14:paraId="6D209110" w14:textId="156A0C93" w:rsidR="00283BFF" w:rsidRDefault="00283BFF" w:rsidP="007C6465">
      <w:pPr>
        <w:rPr>
          <w:lang w:eastAsia="ko-KR"/>
        </w:rPr>
      </w:pPr>
    </w:p>
    <w:p w14:paraId="20711D53" w14:textId="2E7EBC4A" w:rsidR="00283BFF" w:rsidRDefault="00283BFF" w:rsidP="007C6465">
      <w:pPr>
        <w:rPr>
          <w:lang w:eastAsia="ko-KR"/>
        </w:rPr>
      </w:pPr>
    </w:p>
    <w:p w14:paraId="4F0A3321" w14:textId="5558676E" w:rsidR="00283BFF" w:rsidRDefault="00283BFF" w:rsidP="007C6465">
      <w:pPr>
        <w:rPr>
          <w:lang w:eastAsia="ko-KR"/>
        </w:rPr>
      </w:pPr>
    </w:p>
    <w:p w14:paraId="3B84DD20" w14:textId="7323D942" w:rsidR="00283BFF" w:rsidRDefault="00283BFF" w:rsidP="007C6465">
      <w:pPr>
        <w:rPr>
          <w:lang w:eastAsia="ko-KR"/>
        </w:rPr>
      </w:pPr>
    </w:p>
    <w:p w14:paraId="4152A180" w14:textId="21C96E8F" w:rsidR="00283BFF" w:rsidRDefault="009C294A" w:rsidP="009C294A">
      <w:pPr>
        <w:pStyle w:val="1"/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AS Server</w:t>
      </w:r>
    </w:p>
    <w:p w14:paraId="30A63E98" w14:textId="77777777" w:rsidR="009C294A" w:rsidRDefault="009C294A" w:rsidP="009C294A"/>
    <w:p w14:paraId="74BC2A5A" w14:textId="77777777" w:rsidR="009C294A" w:rsidRDefault="009C294A" w:rsidP="009C294A">
      <w:pPr>
        <w:pStyle w:val="ab"/>
        <w:numPr>
          <w:ilvl w:val="0"/>
          <w:numId w:val="9"/>
        </w:numPr>
        <w:spacing w:after="0" w:line="240" w:lineRule="auto"/>
        <w:contextualSpacing w:val="0"/>
      </w:pPr>
      <w:proofErr w:type="gramStart"/>
      <w:r>
        <w:rPr>
          <w:b/>
          <w:bCs/>
          <w:color w:val="000000"/>
        </w:rPr>
        <w:t>NAS  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접속</w:t>
      </w:r>
      <w:proofErr w:type="spellEnd"/>
      <w:proofErr w:type="gramEnd"/>
      <w:r>
        <w:rPr>
          <w:b/>
          <w:bCs/>
          <w:color w:val="000000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계정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정보</w:t>
      </w:r>
      <w:proofErr w:type="spellEnd"/>
    </w:p>
    <w:p w14:paraId="71B1B66E" w14:textId="77777777" w:rsidR="009C294A" w:rsidRDefault="009C294A" w:rsidP="009C294A">
      <w:pPr>
        <w:pStyle w:val="ab"/>
        <w:numPr>
          <w:ilvl w:val="0"/>
          <w:numId w:val="10"/>
        </w:numPr>
        <w:spacing w:after="0" w:line="240" w:lineRule="auto"/>
        <w:contextualSpacing w:val="0"/>
        <w:rPr>
          <w:rFonts w:ascii="Consolas" w:hAnsi="Consolas" w:cs="Consolas"/>
        </w:rPr>
      </w:pPr>
      <w:r>
        <w:t>ID/</w:t>
      </w:r>
      <w:proofErr w:type="gramStart"/>
      <w:r>
        <w:t>Password :</w:t>
      </w:r>
      <w:proofErr w:type="gramEnd"/>
      <w:r>
        <w:t xml:space="preserve">  </w:t>
      </w:r>
      <w:proofErr w:type="spellStart"/>
      <w:r>
        <w:t>SwTeamUser</w:t>
      </w:r>
      <w:proofErr w:type="spellEnd"/>
      <w:r>
        <w:t>/</w:t>
      </w:r>
      <w:r>
        <w:rPr>
          <w:rFonts w:ascii="Consolas" w:hAnsi="Consolas" w:cs="Consolas"/>
        </w:rPr>
        <w:t>genc0mmsw (Read/Write)</w:t>
      </w:r>
    </w:p>
    <w:p w14:paraId="49B07DFD" w14:textId="77777777" w:rsidR="009C294A" w:rsidRDefault="009C294A" w:rsidP="009C294A">
      <w:pPr>
        <w:pStyle w:val="ab"/>
        <w:numPr>
          <w:ilvl w:val="0"/>
          <w:numId w:val="11"/>
        </w:numPr>
        <w:spacing w:after="0" w:line="240" w:lineRule="auto"/>
        <w:contextualSpacing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Web </w:t>
      </w:r>
      <w:proofErr w:type="spellStart"/>
      <w:proofErr w:type="gramStart"/>
      <w:r>
        <w:rPr>
          <w:rFonts w:ascii="맑은 고딕" w:eastAsia="맑은 고딕" w:hAnsi="맑은 고딕" w:hint="eastAsia"/>
        </w:rPr>
        <w:t>접속</w:t>
      </w:r>
      <w:proofErr w:type="spellEnd"/>
      <w:r>
        <w:rPr>
          <w:rFonts w:ascii="Consolas" w:hAnsi="Consolas" w:cs="Consolas"/>
        </w:rPr>
        <w:t xml:space="preserve"> :</w:t>
      </w:r>
      <w:proofErr w:type="gramEnd"/>
      <w:r>
        <w:rPr>
          <w:rFonts w:ascii="Consolas" w:hAnsi="Consolas" w:cs="Consolas"/>
        </w:rPr>
        <w:t xml:space="preserve"> 10.82.26.245:5000 </w:t>
      </w:r>
    </w:p>
    <w:p w14:paraId="12DE3FA2" w14:textId="77777777" w:rsidR="009C294A" w:rsidRDefault="009C294A" w:rsidP="009C294A">
      <w:pPr>
        <w:pStyle w:val="ab"/>
        <w:numPr>
          <w:ilvl w:val="0"/>
          <w:numId w:val="11"/>
        </w:numPr>
        <w:spacing w:after="0" w:line="240" w:lineRule="auto"/>
        <w:contextualSpacing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FTP </w:t>
      </w:r>
      <w:proofErr w:type="spellStart"/>
      <w:proofErr w:type="gramStart"/>
      <w:r>
        <w:rPr>
          <w:rFonts w:ascii="맑은 고딕" w:eastAsia="맑은 고딕" w:hAnsi="맑은 고딕" w:hint="eastAsia"/>
        </w:rPr>
        <w:t>접속</w:t>
      </w:r>
      <w:proofErr w:type="spellEnd"/>
      <w:r>
        <w:rPr>
          <w:rFonts w:ascii="Consolas" w:hAnsi="Consolas" w:cs="Consolas"/>
        </w:rPr>
        <w:t xml:space="preserve"> :</w:t>
      </w:r>
      <w:proofErr w:type="gramEnd"/>
      <w:r>
        <w:rPr>
          <w:rFonts w:ascii="Consolas" w:hAnsi="Consolas" w:cs="Consolas"/>
        </w:rPr>
        <w:t xml:space="preserve"> 10.82.26.245 </w:t>
      </w:r>
    </w:p>
    <w:p w14:paraId="733BF2D4" w14:textId="77777777" w:rsidR="009C294A" w:rsidRDefault="009C294A" w:rsidP="009C294A">
      <w:pPr>
        <w:pStyle w:val="ab"/>
        <w:numPr>
          <w:ilvl w:val="0"/>
          <w:numId w:val="11"/>
        </w:numPr>
        <w:spacing w:after="0" w:line="240" w:lineRule="auto"/>
        <w:contextualSpacing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Samba </w:t>
      </w:r>
      <w:proofErr w:type="spellStart"/>
      <w:proofErr w:type="gramStart"/>
      <w:r>
        <w:rPr>
          <w:rFonts w:ascii="맑은 고딕" w:eastAsia="맑은 고딕" w:hAnsi="맑은 고딕" w:hint="eastAsia"/>
        </w:rPr>
        <w:t>접속</w:t>
      </w:r>
      <w:proofErr w:type="spellEnd"/>
      <w:r>
        <w:rPr>
          <w:rFonts w:ascii="Consolas" w:hAnsi="Consolas" w:cs="Consolas"/>
        </w:rPr>
        <w:t xml:space="preserve"> :</w:t>
      </w:r>
      <w:proofErr w:type="gramEnd"/>
      <w:r>
        <w:rPr>
          <w:rFonts w:ascii="Consolas" w:hAnsi="Consolas" w:cs="Consolas"/>
        </w:rPr>
        <w:t xml:space="preserve"> //10.82.26.245 </w:t>
      </w:r>
    </w:p>
    <w:p w14:paraId="5DDFAC12" w14:textId="77777777" w:rsidR="009C294A" w:rsidRDefault="009C294A" w:rsidP="009C294A">
      <w:pPr>
        <w:rPr>
          <w:rFonts w:ascii="Calibri" w:hAnsi="Calibri" w:cs="굴림"/>
        </w:rPr>
      </w:pPr>
    </w:p>
    <w:p w14:paraId="68D90E85" w14:textId="77777777" w:rsidR="009C294A" w:rsidRDefault="009C294A" w:rsidP="009C294A">
      <w:pPr>
        <w:rPr>
          <w:lang w:eastAsia="ko-KR"/>
        </w:rPr>
      </w:pPr>
      <w:r>
        <w:rPr>
          <w:lang w:eastAsia="ko-KR"/>
        </w:rPr>
        <w:t xml:space="preserve">Web </w:t>
      </w:r>
      <w:r>
        <w:rPr>
          <w:rFonts w:ascii="맑은 고딕" w:eastAsia="맑은 고딕" w:hAnsi="맑은 고딕" w:hint="eastAsia"/>
          <w:lang w:eastAsia="ko-KR"/>
        </w:rPr>
        <w:t>접속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시</w:t>
      </w:r>
      <w:r>
        <w:rPr>
          <w:lang w:eastAsia="ko-KR"/>
        </w:rPr>
        <w:t xml:space="preserve"> Web </w:t>
      </w:r>
      <w:r>
        <w:rPr>
          <w:rFonts w:ascii="맑은 고딕" w:eastAsia="맑은 고딕" w:hAnsi="맑은 고딕" w:hint="eastAsia"/>
          <w:lang w:eastAsia="ko-KR"/>
        </w:rPr>
        <w:t>인증서가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유효하지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않기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있습니다</w:t>
      </w:r>
      <w:r>
        <w:rPr>
          <w:lang w:eastAsia="ko-KR"/>
        </w:rPr>
        <w:t xml:space="preserve">. </w:t>
      </w:r>
      <w:r>
        <w:rPr>
          <w:rFonts w:ascii="맑은 고딕" w:eastAsia="맑은 고딕" w:hAnsi="맑은 고딕" w:hint="eastAsia"/>
          <w:lang w:eastAsia="ko-KR"/>
        </w:rPr>
        <w:t>이때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허용하기로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접속을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진행하시면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됩니다</w:t>
      </w:r>
      <w:r>
        <w:rPr>
          <w:lang w:eastAsia="ko-KR"/>
        </w:rPr>
        <w:t xml:space="preserve">. </w:t>
      </w:r>
    </w:p>
    <w:p w14:paraId="6A0EF84E" w14:textId="77777777" w:rsidR="009C294A" w:rsidRDefault="009C294A" w:rsidP="009C294A">
      <w:pPr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설치할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있는</w:t>
      </w:r>
      <w:r>
        <w:rPr>
          <w:lang w:eastAsia="ko-KR"/>
        </w:rPr>
        <w:t xml:space="preserve"> Package</w:t>
      </w:r>
      <w:r>
        <w:rPr>
          <w:rFonts w:ascii="맑은 고딕" w:eastAsia="맑은 고딕" w:hAnsi="맑은 고딕" w:hint="eastAsia"/>
          <w:lang w:eastAsia="ko-KR"/>
        </w:rPr>
        <w:t>에</w:t>
      </w:r>
      <w:r>
        <w:rPr>
          <w:lang w:eastAsia="ko-KR"/>
        </w:rPr>
        <w:t xml:space="preserve"> </w:t>
      </w:r>
      <w:proofErr w:type="gramStart"/>
      <w:r>
        <w:rPr>
          <w:rFonts w:ascii="맑은 고딕" w:eastAsia="맑은 고딕" w:hAnsi="맑은 고딕" w:hint="eastAsia"/>
          <w:lang w:eastAsia="ko-KR"/>
        </w:rPr>
        <w:t>대해서</w:t>
      </w:r>
      <w:r>
        <w:rPr>
          <w:lang w:eastAsia="ko-KR"/>
        </w:rPr>
        <w:t xml:space="preserve">  </w:t>
      </w:r>
      <w:r>
        <w:rPr>
          <w:rFonts w:ascii="맑은 고딕" w:eastAsia="맑은 고딕" w:hAnsi="맑은 고딕" w:hint="eastAsia"/>
          <w:lang w:eastAsia="ko-KR"/>
        </w:rPr>
        <w:t>따로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공지하겠습니다</w:t>
      </w:r>
      <w:r>
        <w:rPr>
          <w:lang w:eastAsia="ko-KR"/>
        </w:rPr>
        <w:t xml:space="preserve">. </w:t>
      </w:r>
    </w:p>
    <w:p w14:paraId="5B58A911" w14:textId="77777777" w:rsidR="009C294A" w:rsidRDefault="009C294A" w:rsidP="009C294A">
      <w:pPr>
        <w:rPr>
          <w:lang w:eastAsia="ko-KR"/>
        </w:rPr>
      </w:pPr>
    </w:p>
    <w:p w14:paraId="735ADE1E" w14:textId="77777777" w:rsidR="009C294A" w:rsidRDefault="009C294A" w:rsidP="009C294A">
      <w:pPr>
        <w:pStyle w:val="ab"/>
        <w:numPr>
          <w:ilvl w:val="0"/>
          <w:numId w:val="9"/>
        </w:numPr>
        <w:spacing w:after="0" w:line="240" w:lineRule="auto"/>
        <w:contextualSpacing w:val="0"/>
        <w:rPr>
          <w:b/>
          <w:bCs/>
          <w:color w:val="000000"/>
        </w:rPr>
      </w:pP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파일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공유에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대해서</w:t>
      </w:r>
      <w:proofErr w:type="spellEnd"/>
      <w:r>
        <w:rPr>
          <w:b/>
          <w:bCs/>
          <w:color w:val="000000"/>
        </w:rPr>
        <w:t xml:space="preserve">  </w:t>
      </w:r>
    </w:p>
    <w:p w14:paraId="00082927" w14:textId="77777777" w:rsidR="009C294A" w:rsidRDefault="009C294A" w:rsidP="009C294A">
      <w:pPr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파일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공유는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절차를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따라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진행합니다</w:t>
      </w:r>
      <w:r>
        <w:rPr>
          <w:lang w:eastAsia="ko-KR"/>
        </w:rPr>
        <w:t xml:space="preserve">. </w:t>
      </w:r>
    </w:p>
    <w:p w14:paraId="541F6135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proofErr w:type="gramStart"/>
      <w:r>
        <w:rPr>
          <w:rFonts w:ascii="맑은 고딕" w:eastAsia="맑은 고딕" w:hAnsi="맑은 고딕" w:hint="eastAsia"/>
          <w:lang w:eastAsia="ko-KR"/>
        </w:rPr>
        <w:t>파일을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폴더에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복사합니다</w:t>
      </w:r>
      <w:r>
        <w:rPr>
          <w:lang w:eastAsia="ko-KR"/>
        </w:rPr>
        <w:t xml:space="preserve">. </w:t>
      </w:r>
    </w:p>
    <w:p w14:paraId="52E11641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lang w:eastAsia="ko-KR"/>
        </w:rPr>
        <w:t>web</w:t>
      </w:r>
      <w:r>
        <w:rPr>
          <w:rFonts w:ascii="맑은 고딕" w:eastAsia="맑은 고딕" w:hAnsi="맑은 고딕" w:hint="eastAsia"/>
          <w:lang w:eastAsia="ko-KR"/>
        </w:rPr>
        <w:t>으로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접속</w:t>
      </w:r>
      <w:r>
        <w:rPr>
          <w:lang w:eastAsia="ko-KR"/>
        </w:rPr>
        <w:t xml:space="preserve"> </w:t>
      </w:r>
      <w:proofErr w:type="gramStart"/>
      <w:r>
        <w:rPr>
          <w:rFonts w:ascii="맑은 고딕" w:eastAsia="맑은 고딕" w:hAnsi="맑은 고딕" w:hint="eastAsia"/>
          <w:lang w:eastAsia="ko-KR"/>
        </w:rPr>
        <w:t>후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파일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또는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폴더를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마우스로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선택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누르면</w:t>
      </w:r>
      <w:r>
        <w:rPr>
          <w:lang w:eastAsia="ko-KR"/>
        </w:rPr>
        <w:t xml:space="preserve"> “</w:t>
      </w:r>
      <w:r>
        <w:rPr>
          <w:rFonts w:ascii="맑은 고딕" w:eastAsia="맑은 고딕" w:hAnsi="맑은 고딕" w:hint="eastAsia"/>
          <w:lang w:eastAsia="ko-KR"/>
        </w:rPr>
        <w:t>공유</w:t>
      </w:r>
      <w:r>
        <w:rPr>
          <w:lang w:eastAsia="ko-KR"/>
        </w:rPr>
        <w:t xml:space="preserve">” </w:t>
      </w:r>
      <w:r>
        <w:rPr>
          <w:rFonts w:ascii="맑은 고딕" w:eastAsia="맑은 고딕" w:hAnsi="맑은 고딕" w:hint="eastAsia"/>
          <w:lang w:eastAsia="ko-KR"/>
        </w:rPr>
        <w:t>링크를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얻을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있습니다</w:t>
      </w:r>
      <w:r>
        <w:rPr>
          <w:lang w:eastAsia="ko-KR"/>
        </w:rPr>
        <w:t xml:space="preserve">. </w:t>
      </w:r>
    </w:p>
    <w:p w14:paraId="201FA796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lang w:eastAsia="ko-KR"/>
        </w:rPr>
        <w:t>“</w:t>
      </w:r>
      <w:r>
        <w:rPr>
          <w:rFonts w:ascii="맑은 고딕" w:eastAsia="맑은 고딕" w:hAnsi="맑은 고딕" w:hint="eastAsia"/>
          <w:lang w:eastAsia="ko-KR"/>
        </w:rPr>
        <w:t>공유링크</w:t>
      </w:r>
      <w:proofErr w:type="gramStart"/>
      <w:r>
        <w:rPr>
          <w:lang w:eastAsia="ko-KR"/>
        </w:rPr>
        <w:t xml:space="preserve">” </w:t>
      </w:r>
      <w:r>
        <w:rPr>
          <w:rFonts w:ascii="맑은 고딕" w:eastAsia="맑은 고딕" w:hAnsi="맑은 고딕" w:hint="eastAsia"/>
          <w:lang w:eastAsia="ko-KR"/>
        </w:rPr>
        <w:t>에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있는</w:t>
      </w:r>
      <w:r>
        <w:rPr>
          <w:lang w:eastAsia="ko-KR"/>
        </w:rPr>
        <w:t xml:space="preserve"> URL</w:t>
      </w:r>
      <w:r>
        <w:rPr>
          <w:rFonts w:ascii="맑은 고딕" w:eastAsia="맑은 고딕" w:hAnsi="맑은 고딕"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복사해서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공유합니다</w:t>
      </w:r>
      <w:r>
        <w:rPr>
          <w:lang w:eastAsia="ko-KR"/>
        </w:rPr>
        <w:t xml:space="preserve">. </w:t>
      </w:r>
      <w:proofErr w:type="gramStart"/>
      <w:r>
        <w:rPr>
          <w:rFonts w:ascii="맑은 고딕" w:eastAsia="맑은 고딕" w:hAnsi="맑은 고딕" w:hint="eastAsia"/>
          <w:lang w:eastAsia="ko-KR"/>
        </w:rPr>
        <w:t>이때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저장으로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빠져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나와야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합니다</w:t>
      </w:r>
      <w:r>
        <w:rPr>
          <w:lang w:eastAsia="ko-KR"/>
        </w:rPr>
        <w:t xml:space="preserve">. </w:t>
      </w:r>
    </w:p>
    <w:p w14:paraId="796CF583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공유된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링크를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통해서</w:t>
      </w:r>
      <w:r>
        <w:rPr>
          <w:lang w:eastAsia="ko-KR"/>
        </w:rPr>
        <w:t xml:space="preserve"> </w:t>
      </w:r>
      <w:proofErr w:type="gramStart"/>
      <w:r>
        <w:rPr>
          <w:rFonts w:ascii="맑은 고딕" w:eastAsia="맑은 고딕" w:hAnsi="맑은 고딕" w:hint="eastAsia"/>
          <w:lang w:eastAsia="ko-KR"/>
        </w:rPr>
        <w:t>다운로드는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특별한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계정이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필요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없습니다</w:t>
      </w:r>
      <w:r>
        <w:rPr>
          <w:lang w:eastAsia="ko-KR"/>
        </w:rPr>
        <w:t xml:space="preserve">. </w:t>
      </w:r>
      <w:r>
        <w:rPr>
          <w:rFonts w:ascii="맑은 고딕" w:eastAsia="맑은 고딕" w:hAnsi="맑은 고딕" w:hint="eastAsia"/>
          <w:lang w:eastAsia="ko-KR"/>
        </w:rPr>
        <w:t>링크만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제공하면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됩니다</w:t>
      </w:r>
      <w:r>
        <w:rPr>
          <w:lang w:eastAsia="ko-KR"/>
        </w:rPr>
        <w:t xml:space="preserve">. </w:t>
      </w:r>
    </w:p>
    <w:p w14:paraId="22E9126A" w14:textId="62743350" w:rsidR="00283BFF" w:rsidRPr="009C294A" w:rsidRDefault="00283BFF" w:rsidP="007C6465">
      <w:pPr>
        <w:rPr>
          <w:lang w:eastAsia="ko-KR"/>
        </w:rPr>
      </w:pPr>
    </w:p>
    <w:p w14:paraId="1EE176DB" w14:textId="4A996D86" w:rsidR="00283BFF" w:rsidRDefault="00283BFF" w:rsidP="007C6465">
      <w:pPr>
        <w:rPr>
          <w:lang w:eastAsia="ko-KR"/>
        </w:rPr>
      </w:pPr>
    </w:p>
    <w:p w14:paraId="7B0B8FD5" w14:textId="77777777" w:rsidR="00283BFF" w:rsidRDefault="00283BFF" w:rsidP="007C6465">
      <w:pPr>
        <w:rPr>
          <w:lang w:eastAsia="ko-KR"/>
        </w:rPr>
      </w:pPr>
    </w:p>
    <w:p w14:paraId="599C71F0" w14:textId="77777777" w:rsidR="00C57F4F" w:rsidRDefault="00C57F4F" w:rsidP="007C6465">
      <w:pPr>
        <w:rPr>
          <w:lang w:eastAsia="ko-KR"/>
        </w:rPr>
      </w:pPr>
    </w:p>
    <w:p w14:paraId="21167535" w14:textId="759B3503" w:rsidR="00C57F4F" w:rsidRDefault="00C57F4F" w:rsidP="007C6465">
      <w:pPr>
        <w:rPr>
          <w:lang w:eastAsia="ko-KR"/>
        </w:rPr>
      </w:pPr>
    </w:p>
    <w:p w14:paraId="5E4DAE39" w14:textId="65219D8B" w:rsidR="00C57F4F" w:rsidRDefault="00C57F4F" w:rsidP="007C6465">
      <w:pPr>
        <w:rPr>
          <w:lang w:eastAsia="ko-KR"/>
        </w:rPr>
      </w:pPr>
    </w:p>
    <w:p w14:paraId="55A5B95B" w14:textId="77777777" w:rsidR="00C57F4F" w:rsidRDefault="00C57F4F" w:rsidP="007C6465">
      <w:pPr>
        <w:rPr>
          <w:lang w:eastAsia="ko-KR"/>
        </w:rPr>
      </w:pPr>
    </w:p>
    <w:sectPr w:rsidR="00C57F4F" w:rsidSect="002E5997">
      <w:headerReference w:type="default" r:id="rId68"/>
      <w:footerReference w:type="defaul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608736" w14:textId="77777777" w:rsidR="00E33F91" w:rsidRDefault="00E33F91" w:rsidP="00A33843">
      <w:pPr>
        <w:spacing w:after="0" w:line="240" w:lineRule="auto"/>
      </w:pPr>
      <w:r>
        <w:separator/>
      </w:r>
    </w:p>
  </w:endnote>
  <w:endnote w:type="continuationSeparator" w:id="0">
    <w:p w14:paraId="26935616" w14:textId="77777777" w:rsidR="00E33F91" w:rsidRDefault="00E33F91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0A61B7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0A61B7" w:rsidRPr="003F3259" w:rsidRDefault="000A61B7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0A61B7" w:rsidRPr="003F3259" w:rsidRDefault="000A61B7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0A61B7" w:rsidRPr="00AB710B" w:rsidRDefault="000A61B7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0A61B7" w:rsidRPr="003F3259" w:rsidRDefault="000A61B7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0A61B7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0A61B7" w:rsidRPr="003F3259" w:rsidRDefault="000A61B7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0A61B7" w:rsidRPr="003F3259" w:rsidRDefault="000A61B7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0A61B7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0A61B7" w:rsidRPr="003F3259" w:rsidRDefault="000A61B7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0A61B7" w:rsidRPr="000311E3" w:rsidRDefault="000A61B7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0A61B7" w14:paraId="7AFC072F" w14:textId="77777777" w:rsidTr="001A0EF6">
      <w:tc>
        <w:tcPr>
          <w:tcW w:w="9540" w:type="dxa"/>
          <w:gridSpan w:val="2"/>
        </w:tcPr>
        <w:p w14:paraId="7AFC072D" w14:textId="77777777" w:rsidR="000A61B7" w:rsidRPr="001A0EF6" w:rsidRDefault="000A61B7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0A61B7" w:rsidRDefault="000A61B7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0A61B7" w14:paraId="7AFC0732" w14:textId="77777777" w:rsidTr="001A0EF6">
      <w:tc>
        <w:tcPr>
          <w:tcW w:w="5580" w:type="dxa"/>
        </w:tcPr>
        <w:p w14:paraId="7AFC0730" w14:textId="77777777" w:rsidR="000A61B7" w:rsidRDefault="000A61B7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C88CCD9" w:rsidR="000A61B7" w:rsidRDefault="000A61B7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6</w:t>
            </w:r>
          </w:fldSimple>
        </w:p>
      </w:tc>
    </w:tr>
  </w:tbl>
  <w:p w14:paraId="7AFC0733" w14:textId="77777777" w:rsidR="000A61B7" w:rsidRPr="004906B9" w:rsidRDefault="000A61B7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E0AAE7" w14:textId="77777777" w:rsidR="00E33F91" w:rsidRDefault="00E33F91" w:rsidP="00A33843">
      <w:pPr>
        <w:spacing w:after="0" w:line="240" w:lineRule="auto"/>
      </w:pPr>
      <w:r>
        <w:separator/>
      </w:r>
    </w:p>
  </w:footnote>
  <w:footnote w:type="continuationSeparator" w:id="0">
    <w:p w14:paraId="2C1E496E" w14:textId="77777777" w:rsidR="00E33F91" w:rsidRDefault="00E33F91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3FE25472" w:rsidR="000A61B7" w:rsidRPr="00385CAB" w:rsidRDefault="000A61B7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Tips for Development</w:t>
    </w:r>
  </w:p>
  <w:p w14:paraId="7AFC0721" w14:textId="77777777" w:rsidR="000A61B7" w:rsidRDefault="000A61B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8"/>
  </w:num>
  <w:num w:numId="5">
    <w:abstractNumId w:val="11"/>
  </w:num>
  <w:num w:numId="6">
    <w:abstractNumId w:val="9"/>
  </w:num>
  <w:num w:numId="7">
    <w:abstractNumId w:val="4"/>
  </w:num>
  <w:num w:numId="8">
    <w:abstractNumId w:val="1"/>
  </w:num>
  <w:num w:numId="9">
    <w:abstractNumId w:val="6"/>
  </w:num>
  <w:num w:numId="10">
    <w:abstractNumId w:val="7"/>
  </w:num>
  <w:num w:numId="11">
    <w:abstractNumId w:val="2"/>
  </w:num>
  <w:num w:numId="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67CE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D22"/>
    <w:rsid w:val="00082EEF"/>
    <w:rsid w:val="00083BC1"/>
    <w:rsid w:val="00084B7D"/>
    <w:rsid w:val="000850C2"/>
    <w:rsid w:val="00085137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1B7"/>
    <w:rsid w:val="000A6693"/>
    <w:rsid w:val="000A6AE9"/>
    <w:rsid w:val="000A7068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5D9B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4F7F"/>
    <w:rsid w:val="00205981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55A6"/>
    <w:rsid w:val="00236255"/>
    <w:rsid w:val="00236682"/>
    <w:rsid w:val="00236F29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41DC"/>
    <w:rsid w:val="002B4210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77953"/>
    <w:rsid w:val="00380EBD"/>
    <w:rsid w:val="00382433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3A3E"/>
    <w:rsid w:val="004943A1"/>
    <w:rsid w:val="004951F7"/>
    <w:rsid w:val="00495340"/>
    <w:rsid w:val="00496309"/>
    <w:rsid w:val="004A0250"/>
    <w:rsid w:val="004A0C2C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5576"/>
    <w:rsid w:val="005477CD"/>
    <w:rsid w:val="00552814"/>
    <w:rsid w:val="00554C04"/>
    <w:rsid w:val="00555CBB"/>
    <w:rsid w:val="00556527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773E6"/>
    <w:rsid w:val="00680EDB"/>
    <w:rsid w:val="006816D6"/>
    <w:rsid w:val="0068191C"/>
    <w:rsid w:val="00681EB7"/>
    <w:rsid w:val="00682084"/>
    <w:rsid w:val="006849C7"/>
    <w:rsid w:val="00685C4F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1BB5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15AD"/>
    <w:rsid w:val="00792691"/>
    <w:rsid w:val="0079271F"/>
    <w:rsid w:val="00793DC2"/>
    <w:rsid w:val="007942D3"/>
    <w:rsid w:val="007948B6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340E"/>
    <w:rsid w:val="00814F53"/>
    <w:rsid w:val="00817067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75D"/>
    <w:rsid w:val="00834C27"/>
    <w:rsid w:val="0083584A"/>
    <w:rsid w:val="00836851"/>
    <w:rsid w:val="008370EA"/>
    <w:rsid w:val="00840815"/>
    <w:rsid w:val="00840ACC"/>
    <w:rsid w:val="00840D07"/>
    <w:rsid w:val="00840DE2"/>
    <w:rsid w:val="00841F6D"/>
    <w:rsid w:val="00841F8D"/>
    <w:rsid w:val="008426CE"/>
    <w:rsid w:val="00843094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3722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61E"/>
    <w:rsid w:val="008C582D"/>
    <w:rsid w:val="008C6789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D9B"/>
    <w:rsid w:val="009458B4"/>
    <w:rsid w:val="00945B3B"/>
    <w:rsid w:val="00945C54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6C71"/>
    <w:rsid w:val="009815FE"/>
    <w:rsid w:val="009847D2"/>
    <w:rsid w:val="00985051"/>
    <w:rsid w:val="009852C2"/>
    <w:rsid w:val="0099059D"/>
    <w:rsid w:val="009915B9"/>
    <w:rsid w:val="00991BAE"/>
    <w:rsid w:val="00992CB5"/>
    <w:rsid w:val="0099336F"/>
    <w:rsid w:val="00995065"/>
    <w:rsid w:val="0099525E"/>
    <w:rsid w:val="00997820"/>
    <w:rsid w:val="009A00A7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846"/>
    <w:rsid w:val="009B6372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A20"/>
    <w:rsid w:val="00A62BF5"/>
    <w:rsid w:val="00A642EA"/>
    <w:rsid w:val="00A650E6"/>
    <w:rsid w:val="00A66667"/>
    <w:rsid w:val="00A71B2E"/>
    <w:rsid w:val="00A72D4C"/>
    <w:rsid w:val="00A7353A"/>
    <w:rsid w:val="00A73990"/>
    <w:rsid w:val="00A73D07"/>
    <w:rsid w:val="00A749B0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B02784"/>
    <w:rsid w:val="00B02A30"/>
    <w:rsid w:val="00B034C2"/>
    <w:rsid w:val="00B0509D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7D7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2BF9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6E32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29DB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E7C"/>
    <w:rsid w:val="00C80215"/>
    <w:rsid w:val="00C808EA"/>
    <w:rsid w:val="00C822D0"/>
    <w:rsid w:val="00C82DD8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637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53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EBD"/>
    <w:rsid w:val="00E17177"/>
    <w:rsid w:val="00E172BB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F91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2DF7"/>
    <w:rsid w:val="00FD4088"/>
    <w:rsid w:val="00FD40FF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styleId="af3">
    <w:name w:val="Unresolved Mention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kingrobot.tistory.com/13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m.blog.naver.com/PostView.nhn?blogId=yally23232&amp;logNo=220795372958&amp;proxyReferer=https%3A%2F%2Fwww.google.com%2F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2.png"/><Relationship Id="rId68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makingrobot.tistory.com/18?category=801859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nw1005.tistory.com/97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hyperlink" Target="https://swstar.tistory.com/96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makingrobot.tistory.com/15?category=801859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0.png"/><Relationship Id="rId10" Type="http://schemas.openxmlformats.org/officeDocument/2006/relationships/endnotes" Target="endnotes.xml"/><Relationship Id="rId19" Type="http://schemas.openxmlformats.org/officeDocument/2006/relationships/hyperlink" Target="https://webnautes.tistory.com/1120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hyperlink" Target="https://codeday.me/ko/qa/20190307/19538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kingrobot.tistory.com/14?category=801859" TargetMode="External"/><Relationship Id="rId22" Type="http://schemas.openxmlformats.org/officeDocument/2006/relationships/hyperlink" Target="https://download.qt.io/official_releases/qt/5.12/5.12.3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makingrobot.tistory.com/11?category=801859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NULL"/><Relationship Id="rId67" Type="http://schemas.openxmlformats.org/officeDocument/2006/relationships/image" Target="media/image44.png"/><Relationship Id="rId20" Type="http://schemas.openxmlformats.org/officeDocument/2006/relationships/hyperlink" Target="https://wiki.qt.io/Install_Qt_5_on_Ubuntu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E2C2B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8048A"/>
    <w:rsid w:val="006A5C89"/>
    <w:rsid w:val="006C3583"/>
    <w:rsid w:val="007126BC"/>
    <w:rsid w:val="00762631"/>
    <w:rsid w:val="00776AB4"/>
    <w:rsid w:val="007803E4"/>
    <w:rsid w:val="00793E33"/>
    <w:rsid w:val="007A357A"/>
    <w:rsid w:val="007B6865"/>
    <w:rsid w:val="007D59F8"/>
    <w:rsid w:val="00800F53"/>
    <w:rsid w:val="0082051B"/>
    <w:rsid w:val="00847F0F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55CA3213-7607-41C7-B6F4-3EB18162D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2408</TotalTime>
  <Pages>1</Pages>
  <Words>1586</Words>
  <Characters>9046</Characters>
  <Application>Microsoft Office Word</Application>
  <DocSecurity>0</DocSecurity>
  <Lines>75</Lines>
  <Paragraphs>21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221</cp:revision>
  <cp:lastPrinted>2016-05-11T05:52:00Z</cp:lastPrinted>
  <dcterms:created xsi:type="dcterms:W3CDTF">2019-05-23T13:56:00Z</dcterms:created>
  <dcterms:modified xsi:type="dcterms:W3CDTF">2019-08-06T08:49:00Z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