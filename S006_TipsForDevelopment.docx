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4CE120" w14:textId="1DB18E7C" w:rsidR="00AF6226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694354" w:history="1">
            <w:r w:rsidR="00AF6226" w:rsidRPr="00C4306F">
              <w:rPr>
                <w:rStyle w:val="a6"/>
                <w:noProof/>
                <w:lang w:eastAsia="ko-KR"/>
              </w:rPr>
              <w:t>1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Linux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_Toc19694354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2654851" w14:textId="25595AC6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55" w:history="1">
            <w:r w:rsidR="00AF6226" w:rsidRPr="00C4306F">
              <w:rPr>
                <w:rStyle w:val="a6"/>
                <w:noProof/>
                <w:lang w:eastAsia="ko-KR"/>
              </w:rPr>
              <w:t>1.1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command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_Toc19694355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52940E09" w14:textId="768DC730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56" w:history="1">
            <w:r w:rsidR="00AF6226" w:rsidRPr="00C4306F">
              <w:rPr>
                <w:rStyle w:val="a6"/>
                <w:noProof/>
                <w:lang w:eastAsia="ko-KR"/>
              </w:rPr>
              <w:t>1.1.1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linux system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정보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확인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_Toc19694356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4EB5B78" w14:textId="51B89573" w:rsidR="00AF6226" w:rsidRDefault="001A408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694357" w:history="1">
            <w:r w:rsidR="00AF6226" w:rsidRPr="00C4306F">
              <w:rPr>
                <w:rStyle w:val="a6"/>
                <w:noProof/>
                <w:lang w:eastAsia="ko-KR"/>
              </w:rPr>
              <w:t>2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VirtualBox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_Toc19694357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420C929" w14:textId="445A2F65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58" w:history="1">
            <w:r w:rsidR="00AF6226" w:rsidRPr="00C4306F">
              <w:rPr>
                <w:rStyle w:val="a6"/>
                <w:noProof/>
                <w:lang w:eastAsia="ko-KR"/>
              </w:rPr>
              <w:t>2.1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VirtualBox Installation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_Toc19694358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8D1F713" w14:textId="15282DE3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59" w:history="1">
            <w:r w:rsidR="00AF6226" w:rsidRPr="00C4306F">
              <w:rPr>
                <w:rStyle w:val="a6"/>
                <w:noProof/>
                <w:lang w:eastAsia="ko-KR"/>
              </w:rPr>
              <w:t>2.2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Ubuntu installation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_Toc19694359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4A004AD3" w14:textId="37524ECE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0" w:history="1">
            <w:r w:rsidR="00AF6226" w:rsidRPr="00C4306F">
              <w:rPr>
                <w:rStyle w:val="a6"/>
                <w:noProof/>
                <w:lang w:eastAsia="ko-KR"/>
              </w:rPr>
              <w:t>2.2.1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Ubuntu 16.04 LTS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_Toc19694360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8435FF7" w14:textId="4B8E0CFA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1" w:history="1">
            <w:r w:rsidR="00AF6226" w:rsidRPr="00C4306F">
              <w:rPr>
                <w:rStyle w:val="a6"/>
                <w:noProof/>
                <w:lang w:eastAsia="ko-KR"/>
              </w:rPr>
              <w:t>2.2.2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Ubuntu 16.04 LTS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한글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_Toc19694361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BC53C02" w14:textId="7964D200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2" w:history="1">
            <w:r w:rsidR="00AF6226" w:rsidRPr="00C4306F">
              <w:rPr>
                <w:rStyle w:val="a6"/>
                <w:noProof/>
                <w:lang w:eastAsia="ko-KR"/>
              </w:rPr>
              <w:t>2.2.3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Ubuntu 16.04 LTS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소프트웨어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업데이트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_Toc19694362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89BD1D2" w14:textId="51E0F8E9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3" w:history="1">
            <w:r w:rsidR="00AF6226" w:rsidRPr="00C4306F">
              <w:rPr>
                <w:rStyle w:val="a6"/>
                <w:noProof/>
                <w:lang w:eastAsia="ko-KR"/>
              </w:rPr>
              <w:t>2.2.4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Ubuntu 16.04 LTS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공유폴더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_Toc19694363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CCD4EDE" w14:textId="003C5E14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4" w:history="1">
            <w:r w:rsidR="00AF6226" w:rsidRPr="00C4306F">
              <w:rPr>
                <w:rStyle w:val="a6"/>
                <w:noProof/>
                <w:lang w:eastAsia="ko-KR"/>
              </w:rPr>
              <w:t>2.2.5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주의사항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_Toc19694364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3B574B94" w14:textId="2346D14E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5" w:history="1">
            <w:r w:rsidR="00AF6226" w:rsidRPr="00C4306F">
              <w:rPr>
                <w:rStyle w:val="a6"/>
                <w:noProof/>
                <w:lang w:eastAsia="ko-KR"/>
              </w:rPr>
              <w:t>2.3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Qt5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_Toc19694365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EFB37B2" w14:textId="7CEB0E69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6" w:history="1">
            <w:r w:rsidR="00AF6226" w:rsidRPr="00C4306F">
              <w:rPr>
                <w:rStyle w:val="a6"/>
                <w:noProof/>
                <w:lang w:eastAsia="ko-KR"/>
              </w:rPr>
              <w:t>2.3.1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reference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_Toc19694366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69473B8" w14:textId="052C50F3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7" w:history="1">
            <w:r w:rsidR="00AF6226" w:rsidRPr="00C4306F">
              <w:rPr>
                <w:rStyle w:val="a6"/>
                <w:noProof/>
                <w:lang w:eastAsia="ko-KR"/>
              </w:rPr>
              <w:t>2.3.2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download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_Toc19694367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8281B55" w14:textId="72AAA980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8" w:history="1">
            <w:r w:rsidR="00AF6226" w:rsidRPr="00C4306F">
              <w:rPr>
                <w:rStyle w:val="a6"/>
                <w:noProof/>
                <w:lang w:eastAsia="ko-KR"/>
              </w:rPr>
              <w:t>2.3.3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install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_Toc19694368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9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5AD5C47" w14:textId="4B2CF14E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69" w:history="1">
            <w:r w:rsidR="00AF6226" w:rsidRPr="00C4306F">
              <w:rPr>
                <w:rStyle w:val="a6"/>
                <w:noProof/>
                <w:lang w:eastAsia="ko-KR"/>
              </w:rPr>
              <w:t>2.3.4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Install etc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_Toc19694369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15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6B9E5D1" w14:textId="0787711E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0" w:history="1">
            <w:r w:rsidR="00AF6226" w:rsidRPr="00C4306F">
              <w:rPr>
                <w:rStyle w:val="a6"/>
                <w:noProof/>
                <w:lang w:eastAsia="ko-KR"/>
              </w:rPr>
              <w:t>2.3.5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환경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추가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_Toc19694370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17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4B2241F" w14:textId="22033A5C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1" w:history="1">
            <w:r w:rsidR="00AF6226" w:rsidRPr="00C4306F">
              <w:rPr>
                <w:rStyle w:val="a6"/>
                <w:noProof/>
                <w:lang w:eastAsia="ko-KR"/>
              </w:rPr>
              <w:t>2.3.6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Simple Compile example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_Toc19694371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18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61207EA5" w14:textId="0975B80B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2" w:history="1">
            <w:r w:rsidR="00AF6226" w:rsidRPr="00C4306F">
              <w:rPr>
                <w:rStyle w:val="a6"/>
                <w:noProof/>
                <w:lang w:eastAsia="ko-KR"/>
              </w:rPr>
              <w:t>2.4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Ubuntu14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내용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_Toc19694372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22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36A7616D" w14:textId="5503A387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3" w:history="1">
            <w:r w:rsidR="00AF6226" w:rsidRPr="00C4306F">
              <w:rPr>
                <w:rStyle w:val="a6"/>
                <w:noProof/>
                <w:lang w:eastAsia="ko-KR"/>
              </w:rPr>
              <w:t>2.5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Development Environment(Ubuntu 14.01)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_Toc19694373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34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4E515223" w14:textId="1036F467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4" w:history="1">
            <w:r w:rsidR="00AF6226" w:rsidRPr="00C4306F">
              <w:rPr>
                <w:rStyle w:val="a6"/>
                <w:noProof/>
                <w:lang w:eastAsia="ko-KR"/>
              </w:rPr>
              <w:t>2.6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가상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시스템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내보내기</w:t>
            </w:r>
            <w:r w:rsidR="00AF6226" w:rsidRPr="00C4306F">
              <w:rPr>
                <w:rStyle w:val="a6"/>
                <w:noProof/>
                <w:lang w:eastAsia="ko-KR"/>
              </w:rPr>
              <w:t>/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가져오기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_Toc19694374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34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0C8E3C1" w14:textId="7C78BF3B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5" w:history="1">
            <w:r w:rsidR="00AF6226" w:rsidRPr="00C4306F">
              <w:rPr>
                <w:rStyle w:val="a6"/>
                <w:noProof/>
                <w:lang w:eastAsia="ko-KR"/>
              </w:rPr>
              <w:t>2.6.1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내보내기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_Toc19694375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34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55D63130" w14:textId="7406E99A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6" w:history="1">
            <w:r w:rsidR="00AF6226" w:rsidRPr="00C4306F">
              <w:rPr>
                <w:rStyle w:val="a6"/>
                <w:noProof/>
                <w:lang w:eastAsia="ko-KR"/>
              </w:rPr>
              <w:t>2.7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Network Setup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_Toc19694376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39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529E29F" w14:textId="74F93224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7" w:history="1">
            <w:r w:rsidR="00AF6226" w:rsidRPr="00C4306F">
              <w:rPr>
                <w:rStyle w:val="a6"/>
                <w:noProof/>
                <w:lang w:eastAsia="ko-KR"/>
              </w:rPr>
              <w:t>2.7.1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Current Setup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확인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_Toc19694377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39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2E79B9F" w14:textId="0CFFED40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8" w:history="1">
            <w:r w:rsidR="00AF6226" w:rsidRPr="00C4306F">
              <w:rPr>
                <w:rStyle w:val="a6"/>
                <w:noProof/>
                <w:lang w:eastAsia="ko-KR"/>
              </w:rPr>
              <w:t>2.7.2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네트워크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특징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_Toc19694378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41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A49DC89" w14:textId="02D51DA3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79" w:history="1">
            <w:r w:rsidR="00AF6226" w:rsidRPr="00C4306F">
              <w:rPr>
                <w:rStyle w:val="a6"/>
                <w:noProof/>
                <w:lang w:eastAsia="ko-KR"/>
              </w:rPr>
              <w:t>2.7.3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가상화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모드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가능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Ethernet Card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_Toc19694379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44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4E9E28F8" w14:textId="22307E4B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0" w:history="1">
            <w:r w:rsidR="00AF6226" w:rsidRPr="00C4306F">
              <w:rPr>
                <w:rStyle w:val="a6"/>
                <w:noProof/>
                <w:lang w:eastAsia="ko-KR"/>
              </w:rPr>
              <w:t>2.8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Serial Port Setup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_Toc19694380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44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496A194" w14:textId="601291FC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1" w:history="1">
            <w:r w:rsidR="00AF6226" w:rsidRPr="00C4306F">
              <w:rPr>
                <w:rStyle w:val="a6"/>
                <w:noProof/>
                <w:lang w:eastAsia="ko-KR"/>
              </w:rPr>
              <w:t>2.8.1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Window serial port setup check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_Toc19694381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44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41C1801C" w14:textId="5814D34B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2" w:history="1">
            <w:r w:rsidR="00AF6226" w:rsidRPr="00C4306F">
              <w:rPr>
                <w:rStyle w:val="a6"/>
                <w:noProof/>
                <w:lang w:eastAsia="ko-KR"/>
              </w:rPr>
              <w:t>2.8.2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VirtualBox Serial Port Setup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_Toc19694382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46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375C87BE" w14:textId="76E3A334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3" w:history="1">
            <w:r w:rsidR="00AF6226" w:rsidRPr="00C4306F">
              <w:rPr>
                <w:rStyle w:val="a6"/>
                <w:noProof/>
                <w:lang w:eastAsia="ko-KR"/>
              </w:rPr>
              <w:t>2.8.3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Serial Port Test using minicom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_Toc19694383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47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3D04821" w14:textId="49308A55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4" w:history="1">
            <w:r w:rsidR="00AF6226" w:rsidRPr="00C4306F">
              <w:rPr>
                <w:rStyle w:val="a6"/>
                <w:noProof/>
                <w:lang w:eastAsia="ko-KR"/>
              </w:rPr>
              <w:t>2.9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Git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_Toc19694384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50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86C1E77" w14:textId="2133399B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5" w:history="1">
            <w:r w:rsidR="00AF6226" w:rsidRPr="00C4306F">
              <w:rPr>
                <w:rStyle w:val="a6"/>
                <w:noProof/>
                <w:lang w:eastAsia="ko-KR"/>
              </w:rPr>
              <w:t>2.9.1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Git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_Toc19694385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50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6D9741B" w14:textId="503EB294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6" w:history="1">
            <w:r w:rsidR="00AF6226" w:rsidRPr="00C4306F">
              <w:rPr>
                <w:rStyle w:val="a6"/>
                <w:noProof/>
                <w:lang w:eastAsia="ko-KR"/>
              </w:rPr>
              <w:t>2.9.2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Git Hosting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_Toc19694386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51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5F47DE1D" w14:textId="155175E8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7" w:history="1">
            <w:r w:rsidR="00AF6226" w:rsidRPr="00C4306F">
              <w:rPr>
                <w:rStyle w:val="a6"/>
                <w:noProof/>
                <w:lang w:eastAsia="ko-KR"/>
              </w:rPr>
              <w:t>2.9.3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Git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설정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_Toc19694387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51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6320E21D" w14:textId="656646DC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8" w:history="1">
            <w:r w:rsidR="00AF6226" w:rsidRPr="00C4306F">
              <w:rPr>
                <w:rStyle w:val="a6"/>
                <w:noProof/>
                <w:lang w:eastAsia="ko-KR"/>
              </w:rPr>
              <w:t>2.9.4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SSH Key Gen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_Toc19694388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51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F8F5BBB" w14:textId="6AD4553F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89" w:history="1">
            <w:r w:rsidR="00AF6226" w:rsidRPr="00C4306F">
              <w:rPr>
                <w:rStyle w:val="a6"/>
                <w:noProof/>
                <w:lang w:eastAsia="ko-KR"/>
              </w:rPr>
              <w:t>2.10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숨김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보기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_Toc19694389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54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39BF1609" w14:textId="49FA2532" w:rsidR="00AF6226" w:rsidRDefault="001A408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694390" w:history="1">
            <w:r w:rsidR="00AF6226" w:rsidRPr="00C4306F">
              <w:rPr>
                <w:rStyle w:val="a6"/>
                <w:noProof/>
                <w:lang w:eastAsia="ko-KR"/>
              </w:rPr>
              <w:t>3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CMake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_Toc19694390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2BD2FE8" w14:textId="71DF529E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1" w:history="1">
            <w:r w:rsidR="00AF6226" w:rsidRPr="00C4306F">
              <w:rPr>
                <w:rStyle w:val="a6"/>
                <w:noProof/>
                <w:lang w:eastAsia="ko-KR"/>
              </w:rPr>
              <w:t>3.1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Todo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_Toc19694391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5EE3D2E9" w14:textId="1F11EC6E" w:rsidR="00AF6226" w:rsidRDefault="001A408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694392" w:history="1">
            <w:r w:rsidR="00AF6226" w:rsidRPr="00C4306F">
              <w:rPr>
                <w:rStyle w:val="a6"/>
                <w:noProof/>
                <w:lang w:eastAsia="ko-KR"/>
              </w:rPr>
              <w:t>4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Qt(linux)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_Toc19694392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651F29C1" w14:textId="12FC95FC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3" w:history="1">
            <w:r w:rsidR="00AF6226" w:rsidRPr="00C4306F">
              <w:rPr>
                <w:rStyle w:val="a6"/>
                <w:noProof/>
                <w:lang w:eastAsia="ko-KR"/>
              </w:rPr>
              <w:t>4.1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LKII using library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_Toc19694393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791CDA4" w14:textId="625416DB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4" w:history="1">
            <w:r w:rsidR="00AF6226" w:rsidRPr="00C4306F">
              <w:rPr>
                <w:rStyle w:val="a6"/>
                <w:noProof/>
                <w:lang w:eastAsia="ko-KR"/>
              </w:rPr>
              <w:t>4.1.1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LK2.pro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_Toc19694394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F8B0870" w14:textId="1CC75052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5" w:history="1">
            <w:r w:rsidR="00AF6226" w:rsidRPr="00C4306F">
              <w:rPr>
                <w:rStyle w:val="a6"/>
                <w:noProof/>
                <w:lang w:eastAsia="ko-KR"/>
              </w:rPr>
              <w:t>4.1.2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LKII Source driver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_Toc19694395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55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03CF6DE8" w14:textId="49B7F21D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6" w:history="1">
            <w:r w:rsidR="00AF6226" w:rsidRPr="00C4306F">
              <w:rPr>
                <w:rStyle w:val="a6"/>
                <w:noProof/>
                <w:lang w:eastAsia="ko-KR"/>
              </w:rPr>
              <w:t>4.2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외부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Library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추가하기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_Toc19694396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56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47B8201E" w14:textId="6AB86B52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7" w:history="1">
            <w:r w:rsidR="00AF6226" w:rsidRPr="00C4306F">
              <w:rPr>
                <w:rStyle w:val="a6"/>
                <w:noProof/>
                <w:lang w:eastAsia="ko-KR"/>
              </w:rPr>
              <w:t>4.2.1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Directory and source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_Toc19694397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57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DB4F9A2" w14:textId="7FFE95A4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8" w:history="1">
            <w:r w:rsidR="00AF6226" w:rsidRPr="00C4306F">
              <w:rPr>
                <w:rStyle w:val="a6"/>
                <w:noProof/>
                <w:lang w:eastAsia="ko-KR"/>
              </w:rPr>
              <w:t>4.2.2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Terminal.pro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_Toc19694398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2D9BAC8" w14:textId="577FD612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399" w:history="1">
            <w:r w:rsidR="00AF6226" w:rsidRPr="00C4306F">
              <w:rPr>
                <w:rStyle w:val="a6"/>
                <w:noProof/>
                <w:lang w:eastAsia="ko-KR"/>
              </w:rPr>
              <w:t>4.2.3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Include terminal program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_Toc19694399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58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5DF591C" w14:textId="1E253AEE" w:rsidR="00AF6226" w:rsidRDefault="001A408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694400" w:history="1">
            <w:r w:rsidR="00AF6226" w:rsidRPr="00C4306F">
              <w:rPr>
                <w:rStyle w:val="a6"/>
                <w:noProof/>
                <w:lang w:eastAsia="ko-KR"/>
              </w:rPr>
              <w:t>5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CodeBlocks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_Toc19694400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60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346A4178" w14:textId="46AF6E81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401" w:history="1">
            <w:r w:rsidR="00AF6226" w:rsidRPr="00C4306F">
              <w:rPr>
                <w:rStyle w:val="a6"/>
                <w:noProof/>
                <w:lang w:eastAsia="ko-KR"/>
              </w:rPr>
              <w:t>5.1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library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_Toc19694401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60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6B5E5835" w14:textId="4310D54E" w:rsidR="00AF6226" w:rsidRDefault="001A408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402" w:history="1">
            <w:r w:rsidR="00AF6226" w:rsidRPr="00C4306F">
              <w:rPr>
                <w:rStyle w:val="a6"/>
                <w:noProof/>
                <w:lang w:eastAsia="ko-KR"/>
              </w:rPr>
              <w:t>5.1.1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htonl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_Toc19694402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60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1D6ACB43" w14:textId="386210B1" w:rsidR="00AF6226" w:rsidRDefault="001A408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694403" w:history="1">
            <w:r w:rsidR="00AF6226" w:rsidRPr="00C4306F">
              <w:rPr>
                <w:rStyle w:val="a6"/>
                <w:noProof/>
                <w:lang w:eastAsia="ko-KR"/>
              </w:rPr>
              <w:t>6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개발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전용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font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_Toc19694403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60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504934C" w14:textId="46707891" w:rsidR="00AF6226" w:rsidRDefault="001A408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694404" w:history="1">
            <w:r w:rsidR="00AF6226" w:rsidRPr="00C4306F">
              <w:rPr>
                <w:rStyle w:val="a6"/>
                <w:noProof/>
                <w:lang w:eastAsia="ko-KR"/>
              </w:rPr>
              <w:t>7</w:t>
            </w:r>
            <w:r w:rsidR="00AF6226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>Visual Studio Code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_Toc19694404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62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3B9388CD" w14:textId="6126D330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405" w:history="1">
            <w:r w:rsidR="00AF6226" w:rsidRPr="00C4306F">
              <w:rPr>
                <w:rStyle w:val="a6"/>
                <w:noProof/>
                <w:lang w:eastAsia="ko-KR"/>
              </w:rPr>
              <w:t>7.1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한글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언어팩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설치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_Toc19694405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62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25F3F12C" w14:textId="5C945CB1" w:rsidR="00AF6226" w:rsidRDefault="001A408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694406" w:history="1">
            <w:r w:rsidR="00AF6226" w:rsidRPr="00C4306F">
              <w:rPr>
                <w:rStyle w:val="a6"/>
                <w:noProof/>
                <w:lang w:eastAsia="ko-KR"/>
              </w:rPr>
              <w:t>7.2</w:t>
            </w:r>
            <w:r w:rsidR="00AF6226">
              <w:rPr>
                <w:noProof/>
                <w:lang w:eastAsia="ko-KR"/>
              </w:rPr>
              <w:tab/>
            </w:r>
            <w:r w:rsidR="00AF6226" w:rsidRPr="00C4306F">
              <w:rPr>
                <w:rStyle w:val="a6"/>
                <w:noProof/>
                <w:lang w:eastAsia="ko-KR"/>
              </w:rPr>
              <w:t xml:space="preserve">Code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작성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및</w:t>
            </w:r>
            <w:r w:rsidR="00AF6226" w:rsidRPr="00C4306F">
              <w:rPr>
                <w:rStyle w:val="a6"/>
                <w:noProof/>
                <w:lang w:eastAsia="ko-KR"/>
              </w:rPr>
              <w:t xml:space="preserve"> </w:t>
            </w:r>
            <w:r w:rsidR="00AF6226" w:rsidRPr="00C4306F">
              <w:rPr>
                <w:rStyle w:val="a6"/>
                <w:rFonts w:hint="eastAsia"/>
                <w:noProof/>
                <w:lang w:eastAsia="ko-KR"/>
              </w:rPr>
              <w:t>실행</w:t>
            </w:r>
            <w:r w:rsidR="00AF6226">
              <w:rPr>
                <w:noProof/>
                <w:webHidden/>
              </w:rPr>
              <w:tab/>
            </w:r>
            <w:r w:rsidR="00AF6226">
              <w:rPr>
                <w:noProof/>
                <w:webHidden/>
              </w:rPr>
              <w:fldChar w:fldCharType="begin"/>
            </w:r>
            <w:r w:rsidR="00AF6226">
              <w:rPr>
                <w:noProof/>
                <w:webHidden/>
              </w:rPr>
              <w:instrText xml:space="preserve"> PAGEREF _Toc19694406 \h </w:instrText>
            </w:r>
            <w:r w:rsidR="00AF6226">
              <w:rPr>
                <w:noProof/>
                <w:webHidden/>
              </w:rPr>
            </w:r>
            <w:r w:rsidR="00AF6226">
              <w:rPr>
                <w:noProof/>
                <w:webHidden/>
              </w:rPr>
              <w:fldChar w:fldCharType="separate"/>
            </w:r>
            <w:r w:rsidR="00AF6226">
              <w:rPr>
                <w:noProof/>
                <w:webHidden/>
              </w:rPr>
              <w:t>63</w:t>
            </w:r>
            <w:r w:rsidR="00AF6226">
              <w:rPr>
                <w:noProof/>
                <w:webHidden/>
              </w:rPr>
              <w:fldChar w:fldCharType="end"/>
            </w:r>
          </w:hyperlink>
        </w:p>
        <w:p w14:paraId="7AFC02C8" w14:textId="29681DD3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9694354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9694355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9694356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9694357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9694358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1A4083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1A4083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9694359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9694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1A4083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9694361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1A4083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9694362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1A4083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9694363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1A4083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9694364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9694365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9694366"/>
      <w:r>
        <w:rPr>
          <w:lang w:eastAsia="ko-KR"/>
        </w:rPr>
        <w:t>reference</w:t>
      </w:r>
      <w:bookmarkEnd w:id="12"/>
    </w:p>
    <w:p w14:paraId="532072BF" w14:textId="39A8F499" w:rsidR="001C3BA3" w:rsidRDefault="001A4083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1A4083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1A4083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bookmarkStart w:id="13" w:name="_Toc19694367"/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  <w:bookmarkEnd w:id="13"/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1A4083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bookmarkStart w:id="14" w:name="_Toc19694368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14"/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bookmarkStart w:id="15" w:name="_Toc19694369"/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bookmarkEnd w:id="15"/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bookmarkStart w:id="16" w:name="_Toc19694370"/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bookmarkEnd w:id="16"/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bookmarkStart w:id="17" w:name="_Toc19694371"/>
      <w:r>
        <w:rPr>
          <w:lang w:eastAsia="ko-KR"/>
        </w:rPr>
        <w:t>Simple Compile example</w:t>
      </w:r>
      <w:bookmarkEnd w:id="17"/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bookmarkStart w:id="18" w:name="_Toc19694372"/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bookmarkEnd w:id="18"/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  <w:lang w:eastAsia="ko-KR"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 xml:space="preserve">User: </w:t>
      </w:r>
      <w:proofErr w:type="spellStart"/>
      <w:r>
        <w:rPr>
          <w:lang w:eastAsia="ko-KR"/>
        </w:rPr>
        <w:t>sanggu</w:t>
      </w:r>
      <w:proofErr w:type="spellEnd"/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user: </w:t>
      </w:r>
      <w:proofErr w:type="spellStart"/>
      <w:r>
        <w:rPr>
          <w:lang w:eastAsia="ko-KR"/>
        </w:rPr>
        <w:t>sanggu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9" w:name="_Toc19694373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9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20" w:name="_Toc19694374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20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21" w:name="_Toc19694375"/>
      <w:r>
        <w:rPr>
          <w:rFonts w:hint="eastAsia"/>
          <w:lang w:eastAsia="ko-KR"/>
        </w:rPr>
        <w:t>내보내기</w:t>
      </w:r>
      <w:bookmarkEnd w:id="21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22" w:name="_Toc19694376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22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23" w:name="_Toc19694377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23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24" w:name="_Toc19694378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24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25" w:name="_Toc19694379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25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6" w:name="_Toc19694380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6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7" w:name="_Toc19694381"/>
      <w:r>
        <w:rPr>
          <w:lang w:eastAsia="ko-KR"/>
        </w:rPr>
        <w:t>Window serial port setup check</w:t>
      </w:r>
      <w:bookmarkEnd w:id="27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  <w:lang w:eastAsia="ko-KR"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8" w:name="_Toc19694382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8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9" w:name="_Toc19694383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9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bookmarkStart w:id="30" w:name="_Toc19694384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bookmarkEnd w:id="30"/>
    </w:p>
    <w:p w14:paraId="20B35010" w14:textId="0DB52DD3" w:rsidR="00F76B6A" w:rsidRDefault="00F76B6A" w:rsidP="00F76B6A">
      <w:pPr>
        <w:pStyle w:val="3"/>
        <w:rPr>
          <w:lang w:eastAsia="ko-KR"/>
        </w:rPr>
      </w:pPr>
      <w:bookmarkStart w:id="31" w:name="_Toc19694385"/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  <w:bookmarkEnd w:id="31"/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bookmarkStart w:id="32" w:name="_Toc19694386"/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  <w:bookmarkEnd w:id="32"/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bookmarkStart w:id="33" w:name="_Toc19694387"/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  <w:bookmarkEnd w:id="33"/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bookmarkStart w:id="34" w:name="_Toc19694388"/>
      <w:r>
        <w:rPr>
          <w:lang w:eastAsia="ko-KR"/>
        </w:rPr>
        <w:t>SSH Key Gen</w:t>
      </w:r>
      <w:bookmarkEnd w:id="34"/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</w:t>
      </w:r>
      <w:proofErr w:type="spellStart"/>
      <w:r w:rsidR="00204F7F">
        <w:rPr>
          <w:lang w:eastAsia="ko-KR"/>
        </w:rPr>
        <w:t>ssh</w:t>
      </w:r>
      <w:proofErr w:type="spellEnd"/>
      <w:r w:rsidR="00204F7F">
        <w:rPr>
          <w:lang w:eastAsia="ko-KR"/>
        </w:rPr>
        <w:t>/id_rsa.pub</w:t>
      </w:r>
    </w:p>
    <w:p w14:paraId="35B48DC5" w14:textId="1A9C01CF" w:rsidR="00204F7F" w:rsidRDefault="00204F7F" w:rsidP="007C6465">
      <w:pPr>
        <w:rPr>
          <w:lang w:eastAsia="ko-KR"/>
        </w:rPr>
      </w:pPr>
      <w:proofErr w:type="spellStart"/>
      <w:r w:rsidRPr="00204F7F">
        <w:rPr>
          <w:lang w:eastAsia="ko-KR"/>
        </w:rPr>
        <w:lastRenderedPageBreak/>
        <w:t>ssh-rsa</w:t>
      </w:r>
      <w:proofErr w:type="spellEnd"/>
      <w:r w:rsidRPr="00204F7F">
        <w:rPr>
          <w:lang w:eastAsia="ko-KR"/>
        </w:rPr>
        <w:t xml:space="preserve">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</w:t>
      </w:r>
      <w:proofErr w:type="spellStart"/>
      <w:r w:rsidRPr="00204F7F">
        <w:rPr>
          <w:lang w:eastAsia="ko-KR"/>
        </w:rPr>
        <w:t>sanggu@sanggu-VirtualBox</w:t>
      </w:r>
      <w:proofErr w:type="spellEnd"/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</w:t>
      </w:r>
      <w:proofErr w:type="gramStart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b:63:3</w:t>
      </w:r>
      <w:proofErr w:type="gramEnd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c:42:f7:e7:ac:8b:4d:fe:92:e0:8d:7d:e0</w:t>
      </w:r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bookmarkStart w:id="35" w:name="_Toc19694389"/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bookmarkEnd w:id="35"/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2811EA4F" w:rsidR="00502E99" w:rsidRDefault="00502E99" w:rsidP="00502E99">
      <w:pPr>
        <w:pStyle w:val="1"/>
        <w:rPr>
          <w:lang w:eastAsia="ko-KR"/>
        </w:rPr>
      </w:pPr>
      <w:bookmarkStart w:id="36" w:name="_Toc19694390"/>
      <w:proofErr w:type="spellStart"/>
      <w:r>
        <w:rPr>
          <w:lang w:eastAsia="ko-KR"/>
        </w:rPr>
        <w:lastRenderedPageBreak/>
        <w:t>C</w:t>
      </w:r>
      <w:r w:rsidR="005F6F91">
        <w:rPr>
          <w:lang w:eastAsia="ko-KR"/>
        </w:rPr>
        <w:t>Make</w:t>
      </w:r>
      <w:bookmarkEnd w:id="36"/>
      <w:proofErr w:type="spellEnd"/>
    </w:p>
    <w:p w14:paraId="5256A4D3" w14:textId="2394A17D" w:rsidR="006B0769" w:rsidRDefault="00747ABB" w:rsidP="006B0769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cross-flatform build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여기에서는</w:t>
      </w:r>
      <w:r>
        <w:rPr>
          <w:rFonts w:hint="eastAsia"/>
          <w:lang w:eastAsia="ko-KR"/>
        </w:rPr>
        <w:t xml:space="preserve"> </w:t>
      </w:r>
      <w:proofErr w:type="spellStart"/>
      <w:r w:rsidR="000E01EC" w:rsidRPr="000E01EC">
        <w:rPr>
          <w:rFonts w:hint="eastAsia"/>
          <w:lang w:eastAsia="ko-KR"/>
        </w:rPr>
        <w:t>CMake</w:t>
      </w:r>
      <w:proofErr w:type="spellEnd"/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사용법을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보여줄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것이며</w:t>
      </w:r>
      <w:r w:rsidR="000E01EC" w:rsidRPr="000E01E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우아하고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정확하며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확장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가능한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프로젝트를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작성하는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데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도움이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될</w:t>
      </w:r>
      <w:r w:rsidR="000E01EC" w:rsidRPr="000E01EC">
        <w:rPr>
          <w:rFonts w:hint="eastAsia"/>
          <w:lang w:eastAsia="ko-KR"/>
        </w:rPr>
        <w:t xml:space="preserve"> </w:t>
      </w:r>
      <w:r w:rsidR="000E01EC" w:rsidRPr="000E01EC">
        <w:rPr>
          <w:rFonts w:hint="eastAsia"/>
          <w:lang w:eastAsia="ko-KR"/>
        </w:rPr>
        <w:t>것</w:t>
      </w:r>
      <w:r w:rsidR="000E01EC">
        <w:rPr>
          <w:rFonts w:hint="eastAsia"/>
          <w:lang w:eastAsia="ko-KR"/>
        </w:rPr>
        <w:t>이다</w:t>
      </w:r>
      <w:r w:rsidR="000E01EC" w:rsidRPr="000E01EC">
        <w:rPr>
          <w:rFonts w:hint="eastAsia"/>
          <w:lang w:eastAsia="ko-KR"/>
        </w:rPr>
        <w:t>.</w:t>
      </w:r>
      <w:r w:rsidR="00A60195">
        <w:rPr>
          <w:lang w:eastAsia="ko-KR"/>
        </w:rPr>
        <w:t xml:space="preserve"> </w:t>
      </w:r>
    </w:p>
    <w:p w14:paraId="6C838C51" w14:textId="42204EC0" w:rsidR="00A60195" w:rsidRDefault="00A60195" w:rsidP="006B0769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R</w:t>
      </w:r>
      <w:r>
        <w:rPr>
          <w:lang w:eastAsia="ko-KR"/>
        </w:rPr>
        <w:t>eferences]</w:t>
      </w:r>
    </w:p>
    <w:p w14:paraId="6C79E51A" w14:textId="12694EBB" w:rsidR="00A60195" w:rsidRDefault="00A60195" w:rsidP="006B0769">
      <w:pPr>
        <w:rPr>
          <w:lang w:eastAsia="ko-KR"/>
        </w:rPr>
      </w:pPr>
      <w:proofErr w:type="spellStart"/>
      <w:r>
        <w:rPr>
          <w:lang w:eastAsia="ko-KR"/>
        </w:rPr>
        <w:t>CGold</w:t>
      </w:r>
      <w:proofErr w:type="spellEnd"/>
      <w:r>
        <w:rPr>
          <w:lang w:eastAsia="ko-KR"/>
        </w:rPr>
        <w:t xml:space="preserve"> </w:t>
      </w:r>
      <w:hyperlink r:id="rId65" w:history="1">
        <w:r>
          <w:rPr>
            <w:rStyle w:val="a6"/>
          </w:rPr>
          <w:t>https://cgold.readthedocs.io/en/latest/</w:t>
        </w:r>
      </w:hyperlink>
    </w:p>
    <w:p w14:paraId="70BC5C3C" w14:textId="77777777" w:rsidR="00A60195" w:rsidRPr="006B0769" w:rsidRDefault="00A60195" w:rsidP="006B0769">
      <w:pPr>
        <w:rPr>
          <w:lang w:eastAsia="ko-KR"/>
        </w:rPr>
      </w:pPr>
    </w:p>
    <w:p w14:paraId="4B29AF44" w14:textId="6EE21468" w:rsidR="00502E99" w:rsidRDefault="00A60195" w:rsidP="00502E99">
      <w:pPr>
        <w:pStyle w:val="2"/>
        <w:rPr>
          <w:lang w:eastAsia="ko-KR"/>
        </w:rPr>
      </w:pPr>
      <w:r>
        <w:rPr>
          <w:lang w:eastAsia="ko-KR"/>
        </w:rPr>
        <w:t>Overview</w:t>
      </w:r>
    </w:p>
    <w:p w14:paraId="4B66B856" w14:textId="629C3932" w:rsidR="005F6F91" w:rsidRDefault="002B6E92" w:rsidP="002B6E92">
      <w:pPr>
        <w:pStyle w:val="3"/>
      </w:pPr>
      <w:r>
        <w:t xml:space="preserve">What </w:t>
      </w:r>
      <w:proofErr w:type="spellStart"/>
      <w:r>
        <w:t>CMake</w:t>
      </w:r>
      <w:proofErr w:type="spellEnd"/>
      <w:r>
        <w:t xml:space="preserve"> can do</w:t>
      </w:r>
    </w:p>
    <w:p w14:paraId="12ED0F01" w14:textId="6456A14C" w:rsidR="007611CA" w:rsidRDefault="009E6F38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meta build </w:t>
      </w:r>
      <w:r>
        <w:rPr>
          <w:rFonts w:hint="eastAsia"/>
          <w:lang w:eastAsia="ko-KR"/>
        </w:rPr>
        <w:t>시스템이다</w:t>
      </w:r>
      <w:r>
        <w:rPr>
          <w:rFonts w:hint="eastAsia"/>
          <w:lang w:eastAsia="ko-KR"/>
        </w:rPr>
        <w:t>.</w:t>
      </w:r>
      <w:r w:rsidR="003268A8">
        <w:rPr>
          <w:lang w:eastAsia="ko-KR"/>
        </w:rPr>
        <w:t xml:space="preserve"> </w:t>
      </w:r>
      <w:r w:rsidR="003268A8">
        <w:rPr>
          <w:rFonts w:hint="eastAsia"/>
          <w:lang w:eastAsia="ko-KR"/>
        </w:rPr>
        <w:t>추상적인</w:t>
      </w:r>
      <w:r w:rsidR="003268A8">
        <w:rPr>
          <w:rFonts w:hint="eastAsia"/>
          <w:lang w:eastAsia="ko-KR"/>
        </w:rPr>
        <w:t xml:space="preserve"> </w:t>
      </w:r>
      <w:r w:rsidR="003268A8">
        <w:rPr>
          <w:lang w:eastAsia="ko-KR"/>
        </w:rPr>
        <w:t xml:space="preserve">text </w:t>
      </w:r>
      <w:r w:rsidR="003268A8">
        <w:rPr>
          <w:rFonts w:hint="eastAsia"/>
          <w:lang w:eastAsia="ko-KR"/>
        </w:rPr>
        <w:t>구성으로부터</w:t>
      </w:r>
      <w:r w:rsidR="003268A8">
        <w:rPr>
          <w:rFonts w:hint="eastAsia"/>
          <w:lang w:eastAsia="ko-KR"/>
        </w:rPr>
        <w:t xml:space="preserve"> </w:t>
      </w:r>
      <w:r w:rsidR="00370B84">
        <w:rPr>
          <w:rFonts w:hint="eastAsia"/>
          <w:lang w:eastAsia="ko-KR"/>
        </w:rPr>
        <w:t>실제</w:t>
      </w:r>
      <w:r w:rsidR="00370B84">
        <w:rPr>
          <w:rFonts w:hint="eastAsia"/>
          <w:lang w:eastAsia="ko-KR"/>
        </w:rPr>
        <w:t xml:space="preserve"> </w:t>
      </w:r>
      <w:hyperlink w:anchor="_Native_build_tool" w:history="1">
        <w:r w:rsidR="00370B84" w:rsidRPr="008C7ACC">
          <w:rPr>
            <w:rStyle w:val="a6"/>
            <w:rFonts w:hint="eastAsia"/>
            <w:lang w:eastAsia="ko-KR"/>
          </w:rPr>
          <w:t>n</w:t>
        </w:r>
        <w:r w:rsidR="00370B84" w:rsidRPr="008C7ACC">
          <w:rPr>
            <w:rStyle w:val="a6"/>
            <w:lang w:eastAsia="ko-KR"/>
          </w:rPr>
          <w:t>ative</w:t>
        </w:r>
        <w:r w:rsidR="003268A8" w:rsidRPr="008C7ACC">
          <w:rPr>
            <w:rStyle w:val="a6"/>
            <w:rFonts w:hint="eastAsia"/>
            <w:lang w:eastAsia="ko-KR"/>
          </w:rPr>
          <w:t xml:space="preserve"> </w:t>
        </w:r>
        <w:r w:rsidR="003268A8" w:rsidRPr="008C7ACC">
          <w:rPr>
            <w:rStyle w:val="a6"/>
            <w:lang w:eastAsia="ko-KR"/>
          </w:rPr>
          <w:t xml:space="preserve">build </w:t>
        </w:r>
        <w:r w:rsidR="00370B84" w:rsidRPr="008C7ACC">
          <w:rPr>
            <w:rStyle w:val="a6"/>
            <w:rFonts w:hint="eastAsia"/>
            <w:lang w:eastAsia="ko-KR"/>
          </w:rPr>
          <w:t>t</w:t>
        </w:r>
        <w:r w:rsidR="00370B84" w:rsidRPr="008C7ACC">
          <w:rPr>
            <w:rStyle w:val="a6"/>
            <w:lang w:eastAsia="ko-KR"/>
          </w:rPr>
          <w:t>ool</w:t>
        </w:r>
      </w:hyperlink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파일</w:t>
      </w:r>
      <w:r w:rsidR="00370B84">
        <w:rPr>
          <w:rFonts w:hint="eastAsia"/>
          <w:lang w:eastAsia="ko-KR"/>
        </w:rPr>
        <w:t>들</w:t>
      </w:r>
      <w:r w:rsidR="003268A8">
        <w:rPr>
          <w:rFonts w:hint="eastAsia"/>
          <w:lang w:eastAsia="ko-KR"/>
        </w:rPr>
        <w:t>을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생성할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수</w:t>
      </w:r>
      <w:r w:rsidR="003268A8">
        <w:rPr>
          <w:rFonts w:hint="eastAsia"/>
          <w:lang w:eastAsia="ko-KR"/>
        </w:rPr>
        <w:t xml:space="preserve"> </w:t>
      </w:r>
      <w:r w:rsidR="003268A8">
        <w:rPr>
          <w:rFonts w:hint="eastAsia"/>
          <w:lang w:eastAsia="ko-KR"/>
        </w:rPr>
        <w:t>있다</w:t>
      </w:r>
      <w:r w:rsidR="003268A8">
        <w:rPr>
          <w:rFonts w:hint="eastAsia"/>
          <w:lang w:eastAsia="ko-KR"/>
        </w:rPr>
        <w:t>.</w:t>
      </w:r>
      <w:r w:rsidR="00165780">
        <w:rPr>
          <w:lang w:eastAsia="ko-KR"/>
        </w:rPr>
        <w:t xml:space="preserve"> </w:t>
      </w:r>
      <w:r w:rsidR="00165780">
        <w:rPr>
          <w:rFonts w:hint="eastAsia"/>
          <w:lang w:eastAsia="ko-KR"/>
        </w:rPr>
        <w:t>보통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이러한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코드는</w:t>
      </w:r>
      <w:r w:rsidR="00165780">
        <w:rPr>
          <w:rFonts w:hint="eastAsia"/>
          <w:lang w:eastAsia="ko-KR"/>
        </w:rPr>
        <w:t xml:space="preserve"> </w:t>
      </w:r>
      <w:r w:rsidR="00165780">
        <w:rPr>
          <w:lang w:eastAsia="ko-KR"/>
        </w:rPr>
        <w:t xml:space="preserve">CMakeLists.txt </w:t>
      </w:r>
      <w:r w:rsidR="00165780">
        <w:rPr>
          <w:rFonts w:hint="eastAsia"/>
          <w:lang w:eastAsia="ko-KR"/>
        </w:rPr>
        <w:t>파일에</w:t>
      </w:r>
      <w:r w:rsidR="00165780">
        <w:rPr>
          <w:rFonts w:hint="eastAsia"/>
          <w:lang w:eastAsia="ko-KR"/>
        </w:rPr>
        <w:t xml:space="preserve"> </w:t>
      </w:r>
      <w:r w:rsidR="00165780">
        <w:rPr>
          <w:rFonts w:hint="eastAsia"/>
          <w:lang w:eastAsia="ko-KR"/>
        </w:rPr>
        <w:t>있다</w:t>
      </w:r>
      <w:r w:rsidR="00165780">
        <w:rPr>
          <w:rFonts w:hint="eastAsia"/>
          <w:lang w:eastAsia="ko-KR"/>
        </w:rPr>
        <w:t>.</w:t>
      </w:r>
    </w:p>
    <w:p w14:paraId="6A76C10A" w14:textId="510ADB64" w:rsidR="00627DBC" w:rsidRDefault="00627DBC" w:rsidP="00627DBC">
      <w:pPr>
        <w:pStyle w:val="4"/>
        <w:rPr>
          <w:lang w:eastAsia="ko-KR"/>
        </w:rPr>
      </w:pPr>
      <w:r>
        <w:rPr>
          <w:lang w:eastAsia="ko-KR"/>
        </w:rPr>
        <w:t>Cross-platform development</w:t>
      </w:r>
    </w:p>
    <w:p w14:paraId="6958793B" w14:textId="62E2E40D" w:rsidR="007611CA" w:rsidRDefault="009A37D1" w:rsidP="005F6F91">
      <w:pPr>
        <w:rPr>
          <w:lang w:eastAsia="ko-KR"/>
        </w:rPr>
      </w:pPr>
      <w:r>
        <w:rPr>
          <w:lang w:eastAsia="ko-KR"/>
        </w:rPr>
        <w:t xml:space="preserve">C++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>/</w:t>
      </w:r>
      <w:r>
        <w:rPr>
          <w:lang w:eastAsia="ko-KR"/>
        </w:rPr>
        <w:t>IDE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Windows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Visual Studio, OSX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가정하자</w:t>
      </w:r>
      <w:r>
        <w:rPr>
          <w:rFonts w:hint="eastAsia"/>
          <w:lang w:eastAsia="ko-KR"/>
        </w:rPr>
        <w:t>.</w:t>
      </w:r>
    </w:p>
    <w:p w14:paraId="3553C115" w14:textId="53D8C1C6" w:rsidR="00C21814" w:rsidRDefault="00C21814" w:rsidP="00C21814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9013B1F" wp14:editId="70FB000D">
            <wp:extent cx="3922730" cy="2021696"/>
            <wp:effectExtent l="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29" cy="20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6F9" w14:textId="65EF3037" w:rsidR="00627DBC" w:rsidRDefault="004F7157" w:rsidP="005F6F91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bar.cpp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하겠는가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ool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419AD83" w14:textId="604E9DC1" w:rsidR="00E229D1" w:rsidRDefault="00E229D1" w:rsidP="00E229D1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F852D91" wp14:editId="25161AC5">
            <wp:extent cx="3897961" cy="2921955"/>
            <wp:effectExtent l="0" t="0" r="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51" cy="29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1253" w14:textId="3780907A" w:rsidR="00627DBC" w:rsidRDefault="00675E61" w:rsidP="005F6F91">
      <w:pPr>
        <w:rPr>
          <w:lang w:eastAsia="ko-KR"/>
        </w:rPr>
      </w:pP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여러</w:t>
      </w:r>
      <w:r w:rsidR="006C6E87">
        <w:rPr>
          <w:rFonts w:hint="eastAsia"/>
          <w:lang w:eastAsia="ko-KR"/>
        </w:rPr>
        <w:t>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수행해야만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453139">
        <w:rPr>
          <w:lang w:eastAsia="ko-KR"/>
        </w:rPr>
        <w:t xml:space="preserve"> </w:t>
      </w:r>
      <w:r w:rsidR="00453139">
        <w:rPr>
          <w:rFonts w:hint="eastAsia"/>
          <w:lang w:eastAsia="ko-KR"/>
        </w:rPr>
        <w:t>그리고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가장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중요한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것은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수동으로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해야만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한다는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것이다</w:t>
      </w:r>
      <w:r w:rsidR="00453139">
        <w:rPr>
          <w:rFonts w:hint="eastAsia"/>
          <w:lang w:eastAsia="ko-KR"/>
        </w:rPr>
        <w:t>(</w:t>
      </w:r>
      <w:r w:rsidR="00453139">
        <w:rPr>
          <w:rFonts w:hint="eastAsia"/>
          <w:lang w:eastAsia="ko-KR"/>
        </w:rPr>
        <w:t>이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경우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다이어그램에서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빨간색으로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표시된</w:t>
      </w:r>
      <w:r w:rsidR="00453139">
        <w:rPr>
          <w:rFonts w:hint="eastAsia"/>
          <w:lang w:eastAsia="ko-KR"/>
        </w:rPr>
        <w:t xml:space="preserve"> </w:t>
      </w:r>
      <w:r w:rsidR="00453139">
        <w:rPr>
          <w:rFonts w:hint="eastAsia"/>
          <w:lang w:eastAsia="ko-KR"/>
        </w:rPr>
        <w:t>화살표</w:t>
      </w:r>
      <w:r w:rsidR="00453139">
        <w:rPr>
          <w:rFonts w:hint="eastAsia"/>
          <w:lang w:eastAsia="ko-KR"/>
        </w:rPr>
        <w:t>).</w:t>
      </w:r>
      <w:r w:rsidR="00C83920">
        <w:rPr>
          <w:lang w:eastAsia="ko-KR"/>
        </w:rPr>
        <w:t xml:space="preserve"> </w:t>
      </w:r>
      <w:r w:rsidR="00C83920">
        <w:rPr>
          <w:rFonts w:hint="eastAsia"/>
          <w:lang w:eastAsia="ko-KR"/>
        </w:rPr>
        <w:t>물론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이러한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접근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방식은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오류가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발생하기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쉽고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융통성이</w:t>
      </w:r>
      <w:r w:rsidR="00C83920">
        <w:rPr>
          <w:rFonts w:hint="eastAsia"/>
          <w:lang w:eastAsia="ko-KR"/>
        </w:rPr>
        <w:t xml:space="preserve"> </w:t>
      </w:r>
      <w:r w:rsidR="00C83920">
        <w:rPr>
          <w:rFonts w:hint="eastAsia"/>
          <w:lang w:eastAsia="ko-KR"/>
        </w:rPr>
        <w:t>없다</w:t>
      </w:r>
      <w:r w:rsidR="00C83920">
        <w:rPr>
          <w:rFonts w:hint="eastAsia"/>
          <w:lang w:eastAsia="ko-KR"/>
        </w:rPr>
        <w:t>.</w:t>
      </w:r>
    </w:p>
    <w:p w14:paraId="5A336D10" w14:textId="24934B18" w:rsidR="00181F62" w:rsidRDefault="00181F62" w:rsidP="005F6F91">
      <w:pPr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 w:rsidR="00186691">
        <w:rPr>
          <w:lang w:eastAsia="ko-KR"/>
        </w:rPr>
        <w:t xml:space="preserve"> CMakeLists.txt </w:t>
      </w:r>
      <w:r w:rsidR="00186691">
        <w:rPr>
          <w:rFonts w:hint="eastAsia"/>
          <w:lang w:eastAsia="ko-KR"/>
        </w:rPr>
        <w:t>파일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안에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당신의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프로젝트를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묘사할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크로스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플랫폼</w:t>
      </w:r>
      <w:r w:rsidR="00186691">
        <w:rPr>
          <w:rFonts w:hint="eastAsia"/>
          <w:lang w:eastAsia="ko-KR"/>
        </w:rPr>
        <w:t xml:space="preserve"> </w:t>
      </w:r>
      <w:proofErr w:type="spellStart"/>
      <w:r w:rsidR="00186691">
        <w:rPr>
          <w:lang w:eastAsia="ko-KR"/>
        </w:rPr>
        <w:t>CMake</w:t>
      </w:r>
      <w:proofErr w:type="spellEnd"/>
      <w:r w:rsidR="00186691">
        <w:rPr>
          <w:lang w:eastAsia="ko-KR"/>
        </w:rPr>
        <w:t xml:space="preserve"> </w:t>
      </w:r>
      <w:r w:rsidR="00186691">
        <w:rPr>
          <w:rFonts w:hint="eastAsia"/>
          <w:lang w:eastAsia="ko-KR"/>
        </w:rPr>
        <w:t>코드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사용에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관심이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있는</w:t>
      </w:r>
      <w:r w:rsidR="00186691">
        <w:rPr>
          <w:rFonts w:hint="eastAsia"/>
          <w:lang w:eastAsia="ko-KR"/>
        </w:rPr>
        <w:t xml:space="preserve"> </w:t>
      </w:r>
      <w:r w:rsidR="00186691">
        <w:rPr>
          <w:lang w:eastAsia="ko-KR"/>
        </w:rPr>
        <w:t>tool</w:t>
      </w:r>
      <w:r w:rsidR="00186691">
        <w:rPr>
          <w:rFonts w:hint="eastAsia"/>
          <w:lang w:eastAsia="ko-KR"/>
        </w:rPr>
        <w:t>을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생성하기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위해</w:t>
      </w:r>
      <w:r w:rsidR="00186691">
        <w:rPr>
          <w:rFonts w:hint="eastAsia"/>
          <w:lang w:eastAsia="ko-KR"/>
        </w:rPr>
        <w:t xml:space="preserve"> </w:t>
      </w:r>
      <w:proofErr w:type="spellStart"/>
      <w:r w:rsidR="00186691">
        <w:rPr>
          <w:lang w:eastAsia="ko-KR"/>
        </w:rPr>
        <w:t>CMake</w:t>
      </w:r>
      <w:proofErr w:type="spellEnd"/>
      <w:r w:rsidR="00186691">
        <w:rPr>
          <w:rFonts w:hint="eastAsia"/>
          <w:lang w:eastAsia="ko-KR"/>
        </w:rPr>
        <w:t>를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사용할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수</w:t>
      </w:r>
      <w:r w:rsidR="00186691">
        <w:rPr>
          <w:rFonts w:hint="eastAsia"/>
          <w:lang w:eastAsia="ko-KR"/>
        </w:rPr>
        <w:t xml:space="preserve"> </w:t>
      </w:r>
      <w:r w:rsidR="00186691">
        <w:rPr>
          <w:rFonts w:hint="eastAsia"/>
          <w:lang w:eastAsia="ko-KR"/>
        </w:rPr>
        <w:t>있다</w:t>
      </w:r>
      <w:r w:rsidR="00186691">
        <w:rPr>
          <w:rFonts w:hint="eastAsia"/>
          <w:lang w:eastAsia="ko-KR"/>
        </w:rPr>
        <w:t>.</w:t>
      </w:r>
    </w:p>
    <w:p w14:paraId="07C71D2E" w14:textId="04AC8826" w:rsidR="00627DBC" w:rsidRDefault="00373C99" w:rsidP="00373C99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E2EDC22" wp14:editId="5E7F10B2">
            <wp:extent cx="3868464" cy="3385254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07" cy="34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5204" w14:textId="7833CFBC" w:rsidR="00627DBC" w:rsidRDefault="00AF2748" w:rsidP="005F6F91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bar.cpp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9BF6782" w14:textId="4E66AA99" w:rsidR="00627DBC" w:rsidRDefault="00510609" w:rsidP="00510609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E7F2A5B" wp14:editId="713F83C6">
            <wp:extent cx="3861845" cy="4259593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80" cy="428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BB72" w14:textId="739ACB06" w:rsidR="00627DBC" w:rsidRDefault="003C6565" w:rsidP="005F6F91">
      <w:pPr>
        <w:rPr>
          <w:lang w:eastAsia="ko-KR"/>
        </w:rPr>
      </w:pPr>
      <w:r>
        <w:rPr>
          <w:rFonts w:hint="eastAsia"/>
          <w:lang w:eastAsia="ko-KR"/>
        </w:rPr>
        <w:t>다이어그램의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주목하자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Studio/</w:t>
      </w:r>
      <w:proofErr w:type="spellStart"/>
      <w:r>
        <w:rPr>
          <w:lang w:eastAsia="ko-KR"/>
        </w:rPr>
        <w:t>msbuild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Xcode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xcodebuild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lang w:eastAsia="ko-KR"/>
        </w:rPr>
        <w:t>/make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즐겨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!</w:t>
      </w:r>
    </w:p>
    <w:p w14:paraId="146B9DE4" w14:textId="73A7E5C4" w:rsidR="00F46D8C" w:rsidRDefault="00EA3358" w:rsidP="00EA3358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CS friendly</w:t>
      </w:r>
    </w:p>
    <w:p w14:paraId="121243A0" w14:textId="6D8D460C" w:rsidR="00F46D8C" w:rsidRDefault="005C3845" w:rsidP="005F6F91">
      <w:pPr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VCS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5FC522A8" w14:textId="3A412013" w:rsidR="00F44A40" w:rsidRDefault="00F44A40" w:rsidP="005F6F9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>
        <w:rPr>
          <w:lang w:eastAsia="ko-KR"/>
        </w:rPr>
        <w:t xml:space="preserve"> add</w:t>
      </w:r>
    </w:p>
    <w:p w14:paraId="6F783E82" w14:textId="1E45DEAB" w:rsidR="00F44A40" w:rsidRDefault="00F44A40" w:rsidP="00F44A40">
      <w:pPr>
        <w:pStyle w:val="4"/>
        <w:rPr>
          <w:rFonts w:hint="eastAsia"/>
          <w:lang w:eastAsia="ko-KR"/>
        </w:rPr>
      </w:pPr>
      <w:r>
        <w:rPr>
          <w:lang w:eastAsia="ko-KR"/>
        </w:rPr>
        <w:t>Experimenting</w:t>
      </w:r>
    </w:p>
    <w:p w14:paraId="157EB0C1" w14:textId="384F913D" w:rsidR="00F46D8C" w:rsidRDefault="00F46D8C" w:rsidP="005F6F91">
      <w:pPr>
        <w:rPr>
          <w:lang w:eastAsia="ko-KR"/>
        </w:rPr>
      </w:pPr>
      <w:bookmarkStart w:id="37" w:name="_GoBack"/>
      <w:bookmarkEnd w:id="37"/>
    </w:p>
    <w:p w14:paraId="5F83A2AE" w14:textId="5804DF07" w:rsidR="00F46D8C" w:rsidRDefault="00F46D8C" w:rsidP="005F6F91">
      <w:pPr>
        <w:rPr>
          <w:lang w:eastAsia="ko-KR"/>
        </w:rPr>
      </w:pPr>
    </w:p>
    <w:p w14:paraId="4DECE602" w14:textId="77777777" w:rsidR="00F46D8C" w:rsidRDefault="00F46D8C" w:rsidP="005F6F91">
      <w:pPr>
        <w:rPr>
          <w:lang w:eastAsia="ko-KR"/>
        </w:rPr>
      </w:pPr>
    </w:p>
    <w:p w14:paraId="7C4F1777" w14:textId="01442606" w:rsidR="007611CA" w:rsidRDefault="007611CA" w:rsidP="005F6F91">
      <w:pPr>
        <w:rPr>
          <w:lang w:eastAsia="ko-KR"/>
        </w:rPr>
      </w:pPr>
    </w:p>
    <w:p w14:paraId="2E736D0D" w14:textId="7EFA00CF" w:rsidR="007611CA" w:rsidRDefault="005B274E" w:rsidP="005B274E">
      <w:pPr>
        <w:pStyle w:val="3"/>
      </w:pPr>
      <w:r>
        <w:t xml:space="preserve">What can’t be done with </w:t>
      </w:r>
      <w:proofErr w:type="spellStart"/>
      <w:r>
        <w:t>CMake</w:t>
      </w:r>
      <w:proofErr w:type="spellEnd"/>
    </w:p>
    <w:p w14:paraId="241DCB69" w14:textId="26114CA2" w:rsidR="007611CA" w:rsidRDefault="007611CA" w:rsidP="005F6F91"/>
    <w:p w14:paraId="00B597A5" w14:textId="518733EC" w:rsidR="007611CA" w:rsidRDefault="007611CA" w:rsidP="005F6F91"/>
    <w:p w14:paraId="4ADFD5EA" w14:textId="081E524B" w:rsidR="007611CA" w:rsidRDefault="007611CA" w:rsidP="005F6F91"/>
    <w:p w14:paraId="0E47CA63" w14:textId="732BE1D9" w:rsidR="007611CA" w:rsidRDefault="007611CA" w:rsidP="005F6F91"/>
    <w:p w14:paraId="75843046" w14:textId="6B3CE3BD" w:rsidR="007611CA" w:rsidRDefault="007611CA" w:rsidP="005F6F91"/>
    <w:p w14:paraId="19F9C2AC" w14:textId="1DAE0173" w:rsidR="007611CA" w:rsidRDefault="007611CA" w:rsidP="005F6F91"/>
    <w:p w14:paraId="377A5EC3" w14:textId="77777777" w:rsidR="007611CA" w:rsidRDefault="007611CA" w:rsidP="005F6F91"/>
    <w:p w14:paraId="186EBDC6" w14:textId="77777777" w:rsidR="006B0769" w:rsidRDefault="006B0769" w:rsidP="005F6F91">
      <w:pPr>
        <w:rPr>
          <w:lang w:eastAsia="ko-KR"/>
        </w:rPr>
      </w:pPr>
    </w:p>
    <w:p w14:paraId="170197C9" w14:textId="3328C2ED" w:rsidR="005F6F91" w:rsidRDefault="005F6F91" w:rsidP="005F6F91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38" w:name="_Toc19694392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38"/>
    </w:p>
    <w:p w14:paraId="3BFD55AD" w14:textId="129A059F" w:rsidR="005E3026" w:rsidRDefault="005E3026" w:rsidP="005E3026">
      <w:pPr>
        <w:pStyle w:val="2"/>
        <w:rPr>
          <w:lang w:eastAsia="ko-KR"/>
        </w:rPr>
      </w:pPr>
      <w:bookmarkStart w:id="39" w:name="_Toc19694393"/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  <w:bookmarkEnd w:id="39"/>
    </w:p>
    <w:p w14:paraId="39D655B1" w14:textId="4B3E8B34" w:rsidR="005E3026" w:rsidRDefault="008C6789" w:rsidP="008C6789">
      <w:pPr>
        <w:pStyle w:val="3"/>
        <w:rPr>
          <w:lang w:eastAsia="ko-KR"/>
        </w:rPr>
      </w:pPr>
      <w:bookmarkStart w:id="40" w:name="_Toc19694394"/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  <w:bookmarkEnd w:id="40"/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bookmarkStart w:id="41" w:name="_Toc19694395"/>
      <w:r>
        <w:rPr>
          <w:lang w:eastAsia="ko-KR"/>
        </w:rPr>
        <w:lastRenderedPageBreak/>
        <w:t>LKII Source driver</w:t>
      </w:r>
      <w:bookmarkEnd w:id="41"/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42" w:name="_Toc1969439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42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1A4083" w:rsidP="007C6465">
      <w:pPr>
        <w:rPr>
          <w:lang w:eastAsia="ko-KR"/>
        </w:rPr>
      </w:pPr>
      <w:hyperlink r:id="rId70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1A4083" w:rsidP="007C6465">
      <w:pPr>
        <w:rPr>
          <w:lang w:eastAsia="ko-KR"/>
        </w:rPr>
      </w:pPr>
      <w:hyperlink r:id="rId71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bookmarkStart w:id="43" w:name="_Toc19694397"/>
      <w:r>
        <w:rPr>
          <w:lang w:eastAsia="ko-KR"/>
        </w:rPr>
        <w:lastRenderedPageBreak/>
        <w:t>Directory and source</w:t>
      </w:r>
      <w:bookmarkEnd w:id="43"/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bookmarkStart w:id="44" w:name="_Toc19694398"/>
      <w:r>
        <w:rPr>
          <w:lang w:eastAsia="ko-KR"/>
        </w:rPr>
        <w:lastRenderedPageBreak/>
        <w:t>Terminal.pro</w:t>
      </w:r>
      <w:bookmarkEnd w:id="44"/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bookmarkStart w:id="45" w:name="_Toc19694399"/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  <w:bookmarkEnd w:id="45"/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bookmarkStart w:id="46" w:name="_Toc19694400"/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bookmarkEnd w:id="46"/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bookmarkStart w:id="47" w:name="_Toc19694401"/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bookmarkEnd w:id="47"/>
    </w:p>
    <w:p w14:paraId="1DA7938C" w14:textId="5287E8FF" w:rsidR="00283BFF" w:rsidRDefault="00824219" w:rsidP="00824219">
      <w:pPr>
        <w:pStyle w:val="3"/>
        <w:rPr>
          <w:lang w:eastAsia="ko-KR"/>
        </w:rPr>
      </w:pPr>
      <w:bookmarkStart w:id="48" w:name="_Toc19694402"/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bookmarkEnd w:id="48"/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78C5FB85" w:rsidR="00283BFF" w:rsidRDefault="00C773CE" w:rsidP="00C773CE">
      <w:pPr>
        <w:pStyle w:val="1"/>
        <w:rPr>
          <w:lang w:eastAsia="ko-KR"/>
        </w:rPr>
      </w:pPr>
      <w:bookmarkStart w:id="49" w:name="_Toc19694403"/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font </w:t>
      </w:r>
      <w:r>
        <w:rPr>
          <w:rFonts w:hint="eastAsia"/>
          <w:lang w:eastAsia="ko-KR"/>
        </w:rPr>
        <w:t>설치</w:t>
      </w:r>
      <w:bookmarkEnd w:id="49"/>
    </w:p>
    <w:p w14:paraId="720CC9A1" w14:textId="3B85B1EF" w:rsidR="00283BFF" w:rsidRDefault="001A4083" w:rsidP="007C6465">
      <w:pPr>
        <w:rPr>
          <w:lang w:eastAsia="ko-KR"/>
        </w:rPr>
      </w:pPr>
      <w:hyperlink r:id="rId73" w:history="1">
        <w:r w:rsidR="00687F06">
          <w:rPr>
            <w:rStyle w:val="a6"/>
          </w:rPr>
          <w:t>https://github.com/naver/d2codingfont/releases</w:t>
        </w:r>
      </w:hyperlink>
    </w:p>
    <w:p w14:paraId="6D209110" w14:textId="202EC0D9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A8FC48" wp14:editId="2E32BBE5">
            <wp:extent cx="3549876" cy="20764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51971" cy="2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53" w14:textId="04D55023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C5B5A9" wp14:editId="443DA0D6">
            <wp:extent cx="3594100" cy="2077359"/>
            <wp:effectExtent l="0" t="0" r="635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76" cy="20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21" w14:textId="08582BEB" w:rsidR="00283BFF" w:rsidRDefault="00355D1F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트루타입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컬렉션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글꼴</w:t>
      </w:r>
      <w:r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파일을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선택한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마우스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우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 xml:space="preserve">. </w:t>
      </w:r>
      <w:r w:rsidR="003F4D97">
        <w:rPr>
          <w:rFonts w:hint="eastAsia"/>
          <w:lang w:eastAsia="ko-KR"/>
        </w:rPr>
        <w:t>설치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항목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>.</w:t>
      </w:r>
    </w:p>
    <w:p w14:paraId="3B84DD20" w14:textId="45430802" w:rsidR="00283BFF" w:rsidRDefault="003F4D97" w:rsidP="007C6465">
      <w:pPr>
        <w:rPr>
          <w:lang w:eastAsia="ko-KR"/>
        </w:rPr>
      </w:pPr>
      <w:r>
        <w:rPr>
          <w:rFonts w:hint="eastAsia"/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961924" w14:textId="06DF912A" w:rsidR="003F4D97" w:rsidRDefault="003F4D9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D0B52D" wp14:editId="6ED6431C">
            <wp:extent cx="2724628" cy="3009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30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458" w14:textId="1C7E6E24" w:rsidR="003F4D97" w:rsidRDefault="003F4D97" w:rsidP="007C6465">
      <w:pPr>
        <w:rPr>
          <w:lang w:eastAsia="ko-KR"/>
        </w:rPr>
      </w:pPr>
    </w:p>
    <w:p w14:paraId="39541513" w14:textId="63BD30D8" w:rsidR="0082026C" w:rsidRDefault="0082026C" w:rsidP="0082026C">
      <w:pPr>
        <w:pStyle w:val="1"/>
        <w:rPr>
          <w:lang w:eastAsia="ko-KR"/>
        </w:rPr>
      </w:pPr>
      <w:bookmarkStart w:id="50" w:name="_Toc19694404"/>
      <w:r>
        <w:rPr>
          <w:rFonts w:hint="eastAsia"/>
          <w:lang w:eastAsia="ko-KR"/>
        </w:rPr>
        <w:t>Visual Studio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Code</w:t>
      </w:r>
      <w:bookmarkEnd w:id="50"/>
    </w:p>
    <w:p w14:paraId="5FFAD50F" w14:textId="32B0998F" w:rsidR="0082026C" w:rsidRDefault="00C17B88" w:rsidP="00C17B88">
      <w:pPr>
        <w:pStyle w:val="2"/>
        <w:rPr>
          <w:lang w:eastAsia="ko-KR"/>
        </w:rPr>
      </w:pPr>
      <w:bookmarkStart w:id="51" w:name="_Toc19694405"/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bookmarkEnd w:id="51"/>
    </w:p>
    <w:p w14:paraId="7C956FEB" w14:textId="0593496E" w:rsidR="0082026C" w:rsidRDefault="007B770D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74A273" wp14:editId="758637C4">
                <wp:simplePos x="0" y="0"/>
                <wp:positionH relativeFrom="column">
                  <wp:posOffset>2432050</wp:posOffset>
                </wp:positionH>
                <wp:positionV relativeFrom="paragraph">
                  <wp:posOffset>600075</wp:posOffset>
                </wp:positionV>
                <wp:extent cx="1104900" cy="457200"/>
                <wp:effectExtent l="0" t="0" r="76200" b="57150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3B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1" o:spid="_x0000_s1026" type="#_x0000_t32" style="position:absolute;left:0;text-align:left;margin-left:191.5pt;margin-top:47.25pt;width:87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27186" wp14:editId="005C9AA2">
                <wp:simplePos x="0" y="0"/>
                <wp:positionH relativeFrom="column">
                  <wp:posOffset>241300</wp:posOffset>
                </wp:positionH>
                <wp:positionV relativeFrom="paragraph">
                  <wp:posOffset>796925</wp:posOffset>
                </wp:positionV>
                <wp:extent cx="158750" cy="749300"/>
                <wp:effectExtent l="0" t="38100" r="50800" b="127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DB558" id="직선 화살표 연결선 150" o:spid="_x0000_s1026" type="#_x0000_t32" style="position:absolute;left:0;text-align:left;margin-left:19pt;margin-top:62.75pt;width:12.5pt;height:59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" strokecolor="red">
                <v:stroke endarrow="block"/>
              </v:shape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B0D68" wp14:editId="5999322A">
                <wp:simplePos x="0" y="0"/>
                <wp:positionH relativeFrom="column">
                  <wp:posOffset>3600450</wp:posOffset>
                </wp:positionH>
                <wp:positionV relativeFrom="paragraph">
                  <wp:posOffset>936625</wp:posOffset>
                </wp:positionV>
                <wp:extent cx="349250" cy="273050"/>
                <wp:effectExtent l="0" t="0" r="12700" b="1270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1BA774" id="직사각형 149" o:spid="_x0000_s1026" style="position:absolute;left:0;text-align:left;margin-left:283.5pt;margin-top:73.75pt;width:2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7E438" wp14:editId="76273AFC">
                <wp:simplePos x="0" y="0"/>
                <wp:positionH relativeFrom="column">
                  <wp:posOffset>393700</wp:posOffset>
                </wp:positionH>
                <wp:positionV relativeFrom="paragraph">
                  <wp:posOffset>454025</wp:posOffset>
                </wp:positionV>
                <wp:extent cx="1955800" cy="273050"/>
                <wp:effectExtent l="0" t="0" r="25400" b="12700"/>
                <wp:wrapNone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ABCC5A" id="직사각형 148" o:spid="_x0000_s1026" style="position:absolute;left:0;text-align:left;margin-left:31pt;margin-top:35.75pt;width:154pt;height:2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r+rgIAAIw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54763" wp14:editId="74436A1E">
                <wp:simplePos x="0" y="0"/>
                <wp:positionH relativeFrom="column">
                  <wp:posOffset>25400</wp:posOffset>
                </wp:positionH>
                <wp:positionV relativeFrom="paragraph">
                  <wp:posOffset>1685925</wp:posOffset>
                </wp:positionV>
                <wp:extent cx="247650" cy="273050"/>
                <wp:effectExtent l="0" t="0" r="19050" b="1270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23775" id="직사각형 147" o:spid="_x0000_s1026" style="position:absolute;left:0;text-align:left;margin-left:2pt;margin-top:132.75pt;width:19.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w:drawing>
          <wp:inline distT="0" distB="0" distL="0" distR="0" wp14:anchorId="7AED5434" wp14:editId="0C1E3AD3">
            <wp:extent cx="3994150" cy="2076381"/>
            <wp:effectExtent l="0" t="0" r="6350" b="63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7" cy="20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5C71" w14:textId="1F79B9D5" w:rsidR="0082026C" w:rsidRDefault="007B770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검색창에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Korean&gt;Korean Language Pack for Visual Studio Code </w:t>
      </w:r>
      <w:r>
        <w:rPr>
          <w:rFonts w:hint="eastAsia"/>
          <w:lang w:eastAsia="ko-KR"/>
        </w:rPr>
        <w:t>인스톨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67492DE6" w14:textId="2C27393E" w:rsidR="0082026C" w:rsidRDefault="00C515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7DE7DB" wp14:editId="7959620A">
            <wp:extent cx="3441700" cy="990390"/>
            <wp:effectExtent l="0" t="0" r="6350" b="63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4" cy="9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A8A9" w14:textId="43A7C550" w:rsidR="0082026C" w:rsidRDefault="00C515C1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Restart Now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>.</w:t>
      </w:r>
      <w:r w:rsidR="00393803">
        <w:rPr>
          <w:lang w:eastAsia="ko-KR"/>
        </w:rPr>
        <w:t xml:space="preserve"> </w:t>
      </w:r>
      <w:r w:rsidR="00393803">
        <w:rPr>
          <w:rFonts w:hint="eastAsia"/>
          <w:lang w:eastAsia="ko-KR"/>
        </w:rPr>
        <w:t>메뉴가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한글로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바뀜</w:t>
      </w:r>
      <w:r w:rsidR="00393803">
        <w:rPr>
          <w:rFonts w:hint="eastAsia"/>
          <w:lang w:eastAsia="ko-KR"/>
        </w:rPr>
        <w:t>.</w:t>
      </w:r>
    </w:p>
    <w:p w14:paraId="13163E39" w14:textId="6022EA1E" w:rsidR="00C515C1" w:rsidRDefault="00D931AC" w:rsidP="00D931AC">
      <w:pPr>
        <w:pStyle w:val="2"/>
        <w:rPr>
          <w:lang w:eastAsia="ko-KR"/>
        </w:rPr>
      </w:pPr>
      <w:bookmarkStart w:id="52" w:name="_Toc19694406"/>
      <w:r>
        <w:rPr>
          <w:rFonts w:hint="eastAsia"/>
          <w:lang w:eastAsia="ko-KR"/>
        </w:rPr>
        <w:t xml:space="preserve">Code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bookmarkEnd w:id="52"/>
    </w:p>
    <w:p w14:paraId="06B0B608" w14:textId="3D487EFF" w:rsidR="00C515C1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Ctrl + N</w:t>
      </w:r>
    </w:p>
    <w:p w14:paraId="0FAFBC51" w14:textId="48D421D7" w:rsidR="00944703" w:rsidRDefault="0094470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AC1947" wp14:editId="353AF0A6">
            <wp:extent cx="2565400" cy="1196653"/>
            <wp:effectExtent l="0" t="0" r="6350" b="381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85" cy="11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1F55" w14:textId="4C7242E1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나타나면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</w:p>
    <w:p w14:paraId="567C9B63" w14:textId="035703D6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995DBF" wp14:editId="1ABB71DC">
            <wp:extent cx="4241800" cy="498502"/>
            <wp:effectExtent l="0" t="0" r="635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2" cy="5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3F56" w14:textId="06053AE4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Ctrl + 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</w:t>
      </w:r>
      <w:proofErr w:type="spellStart"/>
      <w:r>
        <w:rPr>
          <w:lang w:eastAsia="ko-KR"/>
        </w:rPr>
        <w:t>py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4828020C" w14:textId="0D52DF8E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570ED9" wp14:editId="5287FCAD">
            <wp:extent cx="3899291" cy="2197100"/>
            <wp:effectExtent l="0" t="0" r="635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2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26F" w14:textId="4733E69E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메시지가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나오는데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추천해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확장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프로그램이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있다는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의미</w:t>
      </w:r>
      <w:r w:rsidR="00E164EC">
        <w:rPr>
          <w:rFonts w:hint="eastAsia"/>
          <w:lang w:eastAsia="ko-KR"/>
        </w:rPr>
        <w:t>.</w:t>
      </w:r>
      <w:r w:rsidR="00E164EC">
        <w:rPr>
          <w:lang w:eastAsia="ko-KR"/>
        </w:rPr>
        <w:t xml:space="preserve"> [</w:t>
      </w:r>
      <w:r w:rsidR="00E164EC">
        <w:rPr>
          <w:rFonts w:hint="eastAsia"/>
          <w:lang w:eastAsia="ko-KR"/>
        </w:rPr>
        <w:t>권장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사항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표시</w:t>
      </w:r>
      <w:r w:rsidR="00E164EC">
        <w:rPr>
          <w:rFonts w:hint="eastAsia"/>
          <w:lang w:eastAsia="ko-KR"/>
        </w:rPr>
        <w:t>]</w:t>
      </w:r>
      <w:r w:rsidR="00E164EC">
        <w:rPr>
          <w:lang w:eastAsia="ko-KR"/>
        </w:rPr>
        <w:t xml:space="preserve"> </w:t>
      </w:r>
      <w:r w:rsidR="00E164EC">
        <w:rPr>
          <w:rFonts w:hint="eastAsia"/>
          <w:lang w:eastAsia="ko-KR"/>
        </w:rPr>
        <w:t>버튼을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클릭</w:t>
      </w:r>
      <w:r w:rsidR="00E164EC">
        <w:rPr>
          <w:rFonts w:hint="eastAsia"/>
          <w:lang w:eastAsia="ko-KR"/>
        </w:rPr>
        <w:t>.</w:t>
      </w:r>
    </w:p>
    <w:p w14:paraId="2D2326FF" w14:textId="77D5B477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BE8ECF" wp14:editId="0F2A4B59">
            <wp:extent cx="2476500" cy="857250"/>
            <wp:effectExtent l="0" t="0" r="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31" cy="8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155E" w14:textId="1FA8DB02" w:rsidR="00D931AC" w:rsidRDefault="00E164EC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왼쪽에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[Python]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[In</w:t>
      </w:r>
      <w:r>
        <w:rPr>
          <w:lang w:eastAsia="ko-KR"/>
        </w:rPr>
        <w:t>stall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[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</w:p>
    <w:p w14:paraId="1B9AD526" w14:textId="7B4469E8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47442A" wp14:editId="23FEA674">
            <wp:extent cx="5943600" cy="2651760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541" w14:textId="06A1D7C6" w:rsidR="00E164EC" w:rsidRDefault="00E164EC" w:rsidP="007C6465">
      <w:pPr>
        <w:rPr>
          <w:lang w:eastAsia="ko-KR"/>
        </w:rPr>
      </w:pPr>
    </w:p>
    <w:p w14:paraId="09DF8367" w14:textId="019BDF9E" w:rsidR="00E164EC" w:rsidRDefault="00E164EC" w:rsidP="007C6465">
      <w:pPr>
        <w:rPr>
          <w:lang w:eastAsia="ko-KR"/>
        </w:rPr>
      </w:pPr>
    </w:p>
    <w:p w14:paraId="04B64795" w14:textId="08CAD964" w:rsidR="00E164EC" w:rsidRDefault="00E164EC" w:rsidP="007C6465">
      <w:pPr>
        <w:rPr>
          <w:lang w:eastAsia="ko-KR"/>
        </w:rPr>
      </w:pPr>
    </w:p>
    <w:p w14:paraId="69028CE5" w14:textId="21E4168B" w:rsidR="00865909" w:rsidRDefault="00865909" w:rsidP="007C6465">
      <w:pPr>
        <w:rPr>
          <w:lang w:eastAsia="ko-KR"/>
        </w:rPr>
      </w:pPr>
    </w:p>
    <w:p w14:paraId="464194CF" w14:textId="5CF69985" w:rsidR="00865909" w:rsidRDefault="00865909" w:rsidP="007C6465">
      <w:pPr>
        <w:rPr>
          <w:lang w:eastAsia="ko-KR"/>
        </w:rPr>
      </w:pPr>
    </w:p>
    <w:p w14:paraId="7B6C78BA" w14:textId="0B60699D" w:rsidR="00865909" w:rsidRDefault="00865909" w:rsidP="007C6465">
      <w:pPr>
        <w:rPr>
          <w:lang w:eastAsia="ko-KR"/>
        </w:rPr>
      </w:pPr>
    </w:p>
    <w:p w14:paraId="0CC07133" w14:textId="4DC357BE" w:rsidR="00865909" w:rsidRDefault="00865909" w:rsidP="007C6465">
      <w:pPr>
        <w:rPr>
          <w:lang w:eastAsia="ko-KR"/>
        </w:rPr>
      </w:pPr>
    </w:p>
    <w:p w14:paraId="5A09DFED" w14:textId="47E06103" w:rsidR="00865909" w:rsidRDefault="00865909" w:rsidP="007C6465">
      <w:pPr>
        <w:rPr>
          <w:lang w:eastAsia="ko-KR"/>
        </w:rPr>
      </w:pPr>
    </w:p>
    <w:p w14:paraId="05F688BC" w14:textId="7502CC49" w:rsidR="00865909" w:rsidRDefault="00865909" w:rsidP="00865909">
      <w:pPr>
        <w:pStyle w:val="1"/>
        <w:numPr>
          <w:ilvl w:val="0"/>
          <w:numId w:val="0"/>
        </w:numPr>
        <w:ind w:left="432" w:hanging="432"/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lossary</w:t>
      </w:r>
    </w:p>
    <w:p w14:paraId="66DB81C5" w14:textId="79E7E7DA" w:rsidR="00C515C1" w:rsidRDefault="00C515C1" w:rsidP="007C6465">
      <w:pPr>
        <w:rPr>
          <w:lang w:eastAsia="ko-KR"/>
        </w:rPr>
      </w:pPr>
    </w:p>
    <w:p w14:paraId="50B69666" w14:textId="167B90B7" w:rsidR="000B1BBE" w:rsidRPr="003F4D97" w:rsidRDefault="000B1BBE" w:rsidP="000B1BBE">
      <w:pPr>
        <w:pStyle w:val="2"/>
        <w:numPr>
          <w:ilvl w:val="0"/>
          <w:numId w:val="0"/>
        </w:numPr>
        <w:ind w:left="576" w:hanging="576"/>
        <w:rPr>
          <w:lang w:eastAsia="ko-KR"/>
        </w:rPr>
      </w:pPr>
      <w:bookmarkStart w:id="53" w:name="_Native_build_tool"/>
      <w:bookmarkEnd w:id="53"/>
      <w:r>
        <w:rPr>
          <w:lang w:eastAsia="ko-KR"/>
        </w:rPr>
        <w:t>Native build tool</w:t>
      </w: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84"/>
      <w:footerReference w:type="default" r:id="rId8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CF4C3" w14:textId="77777777" w:rsidR="00F61B51" w:rsidRDefault="00F61B51" w:rsidP="00A33843">
      <w:pPr>
        <w:spacing w:after="0" w:line="240" w:lineRule="auto"/>
      </w:pPr>
      <w:r>
        <w:separator/>
      </w:r>
    </w:p>
  </w:endnote>
  <w:endnote w:type="continuationSeparator" w:id="0">
    <w:p w14:paraId="6ECBECFC" w14:textId="77777777" w:rsidR="00F61B51" w:rsidRDefault="00F61B51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1A408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1A4083" w:rsidRPr="003F3259" w:rsidRDefault="001A408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1A4083" w:rsidRPr="003F3259" w:rsidRDefault="001A408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1A4083" w:rsidRPr="00AB710B" w:rsidRDefault="001A408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1A4083" w:rsidRPr="003F3259" w:rsidRDefault="001A408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1A408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1A4083" w:rsidRPr="003F3259" w:rsidRDefault="001A408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1A4083" w:rsidRPr="003F3259" w:rsidRDefault="001A408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1A408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1A4083" w:rsidRPr="003F3259" w:rsidRDefault="001A408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1A4083" w:rsidRPr="000311E3" w:rsidRDefault="001A408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1A4083" w14:paraId="7AFC072F" w14:textId="77777777" w:rsidTr="001A0EF6">
      <w:tc>
        <w:tcPr>
          <w:tcW w:w="9540" w:type="dxa"/>
          <w:gridSpan w:val="2"/>
        </w:tcPr>
        <w:p w14:paraId="7AFC072D" w14:textId="77777777" w:rsidR="001A4083" w:rsidRPr="001A0EF6" w:rsidRDefault="001A408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1A4083" w:rsidRDefault="001A408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1A4083" w14:paraId="7AFC0732" w14:textId="77777777" w:rsidTr="001A0EF6">
      <w:tc>
        <w:tcPr>
          <w:tcW w:w="5580" w:type="dxa"/>
        </w:tcPr>
        <w:p w14:paraId="7AFC0730" w14:textId="77777777" w:rsidR="001A4083" w:rsidRDefault="001A408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1A4083" w:rsidRDefault="001A408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1A4083" w:rsidRPr="004906B9" w:rsidRDefault="001A408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E5589" w14:textId="77777777" w:rsidR="00F61B51" w:rsidRDefault="00F61B51" w:rsidP="00A33843">
      <w:pPr>
        <w:spacing w:after="0" w:line="240" w:lineRule="auto"/>
      </w:pPr>
      <w:r>
        <w:separator/>
      </w:r>
    </w:p>
  </w:footnote>
  <w:footnote w:type="continuationSeparator" w:id="0">
    <w:p w14:paraId="51BF633C" w14:textId="77777777" w:rsidR="00F61B51" w:rsidRDefault="00F61B51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1A4083" w:rsidRPr="00385CAB" w:rsidRDefault="001A408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1A4083" w:rsidRDefault="001A408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1B7"/>
    <w:rsid w:val="000A6693"/>
    <w:rsid w:val="000A6AE9"/>
    <w:rsid w:val="000A7068"/>
    <w:rsid w:val="000B0F1E"/>
    <w:rsid w:val="000B1784"/>
    <w:rsid w:val="000B1BBE"/>
    <w:rsid w:val="000B30DF"/>
    <w:rsid w:val="000B3C3A"/>
    <w:rsid w:val="000B3C5F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1EC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0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1F62"/>
    <w:rsid w:val="00183846"/>
    <w:rsid w:val="00183F71"/>
    <w:rsid w:val="00184704"/>
    <w:rsid w:val="001854B7"/>
    <w:rsid w:val="00185A90"/>
    <w:rsid w:val="00186691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5D1F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B84"/>
    <w:rsid w:val="00370DD9"/>
    <w:rsid w:val="00371007"/>
    <w:rsid w:val="00372AB0"/>
    <w:rsid w:val="00373888"/>
    <w:rsid w:val="00373C99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803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6565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4D97"/>
    <w:rsid w:val="003F5E16"/>
    <w:rsid w:val="003F63CE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3139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609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A03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74E"/>
    <w:rsid w:val="005B2E19"/>
    <w:rsid w:val="005B476B"/>
    <w:rsid w:val="005B5F15"/>
    <w:rsid w:val="005B6350"/>
    <w:rsid w:val="005C0916"/>
    <w:rsid w:val="005C09DE"/>
    <w:rsid w:val="005C1A24"/>
    <w:rsid w:val="005C3662"/>
    <w:rsid w:val="005C3845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BC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769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1CA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B770D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26C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7D1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4E93"/>
    <w:rsid w:val="009E571F"/>
    <w:rsid w:val="009E592E"/>
    <w:rsid w:val="009E5FAA"/>
    <w:rsid w:val="009E65EE"/>
    <w:rsid w:val="009E6F38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2B0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195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748"/>
    <w:rsid w:val="00AF2983"/>
    <w:rsid w:val="00AF3E8C"/>
    <w:rsid w:val="00AF40B5"/>
    <w:rsid w:val="00AF4214"/>
    <w:rsid w:val="00AF5967"/>
    <w:rsid w:val="00AF6226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17B88"/>
    <w:rsid w:val="00C213F4"/>
    <w:rsid w:val="00C2181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15C1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5B45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8EA"/>
    <w:rsid w:val="00C822D0"/>
    <w:rsid w:val="00C82DD8"/>
    <w:rsid w:val="00C8392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4EC"/>
    <w:rsid w:val="00E16EBD"/>
    <w:rsid w:val="00E17177"/>
    <w:rsid w:val="00E172BB"/>
    <w:rsid w:val="00E21899"/>
    <w:rsid w:val="00E22069"/>
    <w:rsid w:val="00E22914"/>
    <w:rsid w:val="00E229D1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F91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3358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4A40"/>
    <w:rsid w:val="00F468DE"/>
    <w:rsid w:val="00F46D8C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1B51"/>
    <w:rsid w:val="00F62508"/>
    <w:rsid w:val="00F63F20"/>
    <w:rsid w:val="00F6628A"/>
    <w:rsid w:val="00F66E85"/>
    <w:rsid w:val="00F6764D"/>
    <w:rsid w:val="00F67757"/>
    <w:rsid w:val="00F6790C"/>
    <w:rsid w:val="00F70D6D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6" Type="http://schemas.openxmlformats.org/officeDocument/2006/relationships/image" Target="media/image51.png"/><Relationship Id="rId84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hyperlink" Target="https://swstar.tistory.com/96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4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82" Type="http://schemas.openxmlformats.org/officeDocument/2006/relationships/image" Target="media/image57.png"/><Relationship Id="rId19" Type="http://schemas.openxmlformats.org/officeDocument/2006/relationships/hyperlink" Target="https://webnautes.tistory.com/112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image" Target="media/image52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80" Type="http://schemas.openxmlformats.org/officeDocument/2006/relationships/image" Target="media/image55.png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5.png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hyperlink" Target="https://codeday.me/ko/qa/20190307/19538.html" TargetMode="External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gold.readthedocs.io/en/latest/" TargetMode="External"/><Relationship Id="rId73" Type="http://schemas.openxmlformats.org/officeDocument/2006/relationships/hyperlink" Target="https://github.com/naver/d2codingfont/releases" TargetMode="External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7691B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37A25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C84DB91B-1C5B-45AB-A858-BC6AF5443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6</TotalTime>
  <Pages>69</Pages>
  <Words>2099</Words>
  <Characters>11969</Characters>
  <Application>Microsoft Office Word</Application>
  <DocSecurity>0</DocSecurity>
  <Lines>99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</cp:revision>
  <cp:lastPrinted>2016-05-11T05:52:00Z</cp:lastPrinted>
  <dcterms:created xsi:type="dcterms:W3CDTF">2019-09-18T11:14:00Z</dcterms:created>
  <dcterms:modified xsi:type="dcterms:W3CDTF">2019-09-18T11:14:00Z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