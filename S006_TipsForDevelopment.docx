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B952FD" w14:textId="42E1F38E" w:rsidR="0096301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9612946" w:history="1">
            <w:r w:rsidR="00963015" w:rsidRPr="002F1ED3">
              <w:rPr>
                <w:rStyle w:val="a6"/>
                <w:noProof/>
                <w:lang w:eastAsia="ko-KR"/>
              </w:rPr>
              <w:t>1</w:t>
            </w:r>
            <w:r w:rsidR="0096301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Todo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_Toc9612946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6B16B21" w14:textId="460065E9" w:rsidR="00963015" w:rsidRDefault="002355A6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9612947" w:history="1">
            <w:r w:rsidR="00963015" w:rsidRPr="002F1ED3">
              <w:rPr>
                <w:rStyle w:val="a6"/>
                <w:noProof/>
                <w:lang w:eastAsia="ko-KR"/>
              </w:rPr>
              <w:t>2</w:t>
            </w:r>
            <w:r w:rsidR="0096301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VirtualBox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_Toc9612947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F67CC2C" w14:textId="707376D0" w:rsidR="00963015" w:rsidRDefault="002355A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48" w:history="1">
            <w:r w:rsidR="00963015" w:rsidRPr="002F1ED3">
              <w:rPr>
                <w:rStyle w:val="a6"/>
                <w:noProof/>
                <w:lang w:eastAsia="ko-KR"/>
              </w:rPr>
              <w:t>2.1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Reference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_Toc9612948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C107F24" w14:textId="7007B07D" w:rsidR="00963015" w:rsidRDefault="002355A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49" w:history="1">
            <w:r w:rsidR="00963015" w:rsidRPr="002F1ED3">
              <w:rPr>
                <w:rStyle w:val="a6"/>
                <w:noProof/>
                <w:lang w:eastAsia="ko-KR"/>
              </w:rPr>
              <w:t>2.1.1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Download and Install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_Toc9612949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3FEA42AC" w14:textId="64F86BC7" w:rsidR="00963015" w:rsidRDefault="002355A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0" w:history="1">
            <w:r w:rsidR="00963015" w:rsidRPr="002F1ED3">
              <w:rPr>
                <w:rStyle w:val="a6"/>
                <w:noProof/>
                <w:lang w:eastAsia="ko-KR"/>
              </w:rPr>
              <w:t>2.1.2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 w:rsidRPr="002F1ED3">
              <w:rPr>
                <w:rStyle w:val="a6"/>
                <w:noProof/>
                <w:lang w:eastAsia="ko-KR"/>
              </w:rPr>
              <w:t>/</w:t>
            </w:r>
            <w:r w:rsidR="00963015" w:rsidRPr="002F1ED3">
              <w:rPr>
                <w:rStyle w:val="a6"/>
                <w:noProof/>
                <w:lang w:eastAsia="ko-KR"/>
              </w:rPr>
              <w:t>가져오기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_Toc9612950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90C9BF9" w14:textId="0A062B7F" w:rsidR="00963015" w:rsidRDefault="002355A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1" w:history="1">
            <w:r w:rsidR="00963015" w:rsidRPr="002F1ED3">
              <w:rPr>
                <w:rStyle w:val="a6"/>
                <w:noProof/>
                <w:lang w:eastAsia="ko-KR"/>
              </w:rPr>
              <w:t>2.2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Shared Folder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_Toc9612951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3C870FB" w14:textId="04E263EC" w:rsidR="00963015" w:rsidRDefault="002355A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2" w:history="1">
            <w:r w:rsidR="00963015" w:rsidRPr="002F1ED3">
              <w:rPr>
                <w:rStyle w:val="a6"/>
                <w:noProof/>
                <w:lang w:eastAsia="ko-KR"/>
              </w:rPr>
              <w:t>2.2.1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Current Shared Folder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_Toc9612952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BA318A4" w14:textId="1163C93B" w:rsidR="00963015" w:rsidRDefault="002355A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3" w:history="1">
            <w:r w:rsidR="00963015" w:rsidRPr="002F1ED3">
              <w:rPr>
                <w:rStyle w:val="a6"/>
                <w:noProof/>
                <w:lang w:eastAsia="ko-KR"/>
              </w:rPr>
              <w:t>2.3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가상</w:t>
            </w:r>
            <w:r w:rsidR="00963015" w:rsidRPr="002F1ED3">
              <w:rPr>
                <w:rStyle w:val="a6"/>
                <w:noProof/>
                <w:lang w:eastAsia="ko-KR"/>
              </w:rPr>
              <w:t xml:space="preserve"> </w:t>
            </w:r>
            <w:r w:rsidR="00963015" w:rsidRPr="002F1ED3">
              <w:rPr>
                <w:rStyle w:val="a6"/>
                <w:noProof/>
                <w:lang w:eastAsia="ko-KR"/>
              </w:rPr>
              <w:t>시스템</w:t>
            </w:r>
            <w:r w:rsidR="00963015" w:rsidRPr="002F1ED3">
              <w:rPr>
                <w:rStyle w:val="a6"/>
                <w:noProof/>
                <w:lang w:eastAsia="ko-KR"/>
              </w:rPr>
              <w:t xml:space="preserve"> </w:t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 w:rsidRPr="002F1ED3">
              <w:rPr>
                <w:rStyle w:val="a6"/>
                <w:noProof/>
                <w:lang w:eastAsia="ko-KR"/>
              </w:rPr>
              <w:t>/</w:t>
            </w:r>
            <w:r w:rsidR="00963015" w:rsidRPr="002F1ED3">
              <w:rPr>
                <w:rStyle w:val="a6"/>
                <w:noProof/>
                <w:lang w:eastAsia="ko-KR"/>
              </w:rPr>
              <w:t>가져오기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_Toc9612953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AF4FBB0" w14:textId="16C26BC8" w:rsidR="00963015" w:rsidRDefault="002355A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4" w:history="1">
            <w:r w:rsidR="00963015" w:rsidRPr="002F1ED3">
              <w:rPr>
                <w:rStyle w:val="a6"/>
                <w:noProof/>
                <w:lang w:eastAsia="ko-KR"/>
              </w:rPr>
              <w:t>2.3.1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_Toc9612954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3683393" w14:textId="330AF968" w:rsidR="00963015" w:rsidRDefault="002355A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5" w:history="1">
            <w:r w:rsidR="00963015" w:rsidRPr="002F1ED3">
              <w:rPr>
                <w:rStyle w:val="a6"/>
                <w:noProof/>
                <w:lang w:eastAsia="ko-KR"/>
              </w:rPr>
              <w:t>2.4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Network Setup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_Toc9612955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7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AFC02C8" w14:textId="683685D6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Linux</w:t>
      </w:r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</w:p>
    <w:p w14:paraId="01A6AD53" w14:textId="39A49B32" w:rsidR="00394C36" w:rsidRDefault="0079721A" w:rsidP="0079721A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0" w:name="_Toc9612947"/>
      <w:r>
        <w:rPr>
          <w:lang w:eastAsia="ko-KR"/>
        </w:rPr>
        <w:lastRenderedPageBreak/>
        <w:t>VirtualBox</w:t>
      </w:r>
      <w:bookmarkEnd w:id="0"/>
    </w:p>
    <w:p w14:paraId="35425E9F" w14:textId="73C6ECE3" w:rsidR="00167D15" w:rsidRDefault="00167D15" w:rsidP="00167D15">
      <w:pPr>
        <w:pStyle w:val="2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2355A6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2355A6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</w:p>
    <w:p w14:paraId="7F40473B" w14:textId="62563BA0" w:rsidR="00AB26F2" w:rsidRPr="00B0509D" w:rsidRDefault="002355A6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</w:t>
        </w:r>
        <w:r w:rsidR="00AB26F2">
          <w:rPr>
            <w:rStyle w:val="a6"/>
          </w:rPr>
          <w:t>o</w:t>
        </w:r>
        <w:r w:rsidR="00AB26F2">
          <w:rPr>
            <w:rStyle w:val="a6"/>
          </w:rPr>
          <w:t>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5376249" w14:textId="464D5917" w:rsidR="00644AA6" w:rsidRDefault="002355A6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603DD339" w14:textId="6BFF54FA" w:rsidR="00644AA6" w:rsidRDefault="002355A6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3817B820" w14:textId="571041FE" w:rsidR="00644AA6" w:rsidRDefault="002355A6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6266FDD6" w:rsidR="00FD4088" w:rsidRDefault="00FD4088" w:rsidP="00644AA6">
      <w:pPr>
        <w:rPr>
          <w:lang w:eastAsia="ko-KR"/>
        </w:rPr>
      </w:pPr>
    </w:p>
    <w:p w14:paraId="2424E418" w14:textId="68EE647B" w:rsidR="00FD4088" w:rsidRDefault="00FD4088" w:rsidP="00FD4088">
      <w:pPr>
        <w:pStyle w:val="3"/>
        <w:rPr>
          <w:lang w:eastAsia="ko-KR"/>
        </w:rPr>
      </w:pPr>
      <w:r>
        <w:rPr>
          <w:rFonts w:hint="eastAsia"/>
          <w:lang w:eastAsia="ko-KR"/>
        </w:rPr>
        <w:t>주의사항</w:t>
      </w:r>
    </w:p>
    <w:p w14:paraId="16CC163B" w14:textId="4C99BE0F" w:rsidR="00FD4088" w:rsidRDefault="00FD4088" w:rsidP="00644A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rFonts w:hint="eastAsia"/>
          <w:lang w:eastAsia="ko-KR"/>
        </w:rPr>
      </w:pPr>
    </w:p>
    <w:p w14:paraId="3CE86FA3" w14:textId="44DCCAB1" w:rsidR="005F3EB8" w:rsidRDefault="005F3EB8" w:rsidP="005F3EB8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</w:p>
    <w:p w14:paraId="6558B4BA" w14:textId="27F0B30A" w:rsidR="005F3EB8" w:rsidRPr="005F3EB8" w:rsidRDefault="005F3EB8" w:rsidP="005F3EB8">
      <w:pPr>
        <w:rPr>
          <w:lang w:eastAsia="ko-KR"/>
        </w:rPr>
      </w:pPr>
    </w:p>
    <w:p w14:paraId="3C0FA4EB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Q</w:t>
      </w:r>
      <w:r>
        <w:rPr>
          <w:lang w:eastAsia="ko-KR"/>
        </w:rPr>
        <w:t>t5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이동시킴</w:t>
      </w:r>
      <w:r>
        <w:rPr>
          <w:rFonts w:hint="eastAsia"/>
          <w:lang w:eastAsia="ko-KR"/>
        </w:rPr>
        <w:t>(</w:t>
      </w:r>
      <w:r>
        <w:rPr>
          <w:lang w:eastAsia="ko-KR"/>
        </w:rPr>
        <w:t>not necessary)</w:t>
      </w:r>
    </w:p>
    <w:p w14:paraId="3F36AA0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2A90025" wp14:editId="4877498F">
            <wp:extent cx="5939790" cy="1485265"/>
            <wp:effectExtent l="0" t="0" r="381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D203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2999B4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4DBCAE" wp14:editId="784C2EDB">
            <wp:extent cx="5939790" cy="1031240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B2A2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변경해준다</w:t>
      </w:r>
      <w:r>
        <w:rPr>
          <w:rFonts w:hint="eastAsia"/>
          <w:lang w:eastAsia="ko-KR"/>
        </w:rPr>
        <w:t>.</w:t>
      </w:r>
    </w:p>
    <w:p w14:paraId="325FC16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AE8AFC" wp14:editId="4C16B01A">
            <wp:extent cx="5939790" cy="253809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4A03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실행시킨다</w:t>
      </w:r>
      <w:r>
        <w:rPr>
          <w:rFonts w:hint="eastAsia"/>
          <w:lang w:eastAsia="ko-KR"/>
        </w:rPr>
        <w:t>.</w:t>
      </w:r>
    </w:p>
    <w:p w14:paraId="60A3146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EA506" wp14:editId="38BD86E9">
            <wp:extent cx="5939790" cy="1397000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9FE9" w14:textId="77777777" w:rsidR="005F3EB8" w:rsidRDefault="005F3EB8" w:rsidP="005F3EB8">
      <w:pPr>
        <w:rPr>
          <w:lang w:eastAsia="ko-KR"/>
        </w:rPr>
      </w:pPr>
      <w:r>
        <w:rPr>
          <w:lang w:eastAsia="ko-KR"/>
        </w:rPr>
        <w:t xml:space="preserve">“cannot execute binary file: Exec </w:t>
      </w:r>
      <w:r>
        <w:rPr>
          <w:rFonts w:hint="eastAsia"/>
          <w:lang w:eastAsia="ko-KR"/>
        </w:rPr>
        <w:t>형식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인스톨되지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“</w:t>
      </w:r>
      <w:proofErr w:type="spellStart"/>
      <w:r>
        <w:rPr>
          <w:lang w:eastAsia="ko-KR"/>
        </w:rPr>
        <w:t>getconfi</w:t>
      </w:r>
      <w:proofErr w:type="spellEnd"/>
      <w:r>
        <w:rPr>
          <w:lang w:eastAsia="ko-KR"/>
        </w:rPr>
        <w:t xml:space="preserve"> LONG_BIT”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32</w:t>
      </w:r>
      <w:r>
        <w:rPr>
          <w:rFonts w:hint="eastAsia"/>
          <w:lang w:eastAsia="ko-KR"/>
        </w:rPr>
        <w:t>비트이다</w:t>
      </w:r>
      <w:r>
        <w:rPr>
          <w:rFonts w:hint="eastAsia"/>
          <w:lang w:eastAsia="ko-KR"/>
        </w:rPr>
        <w:t>.</w:t>
      </w:r>
    </w:p>
    <w:p w14:paraId="5BCDAE72" w14:textId="77777777" w:rsidR="005F3EB8" w:rsidRDefault="005F3EB8" w:rsidP="005F3EB8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64bit Ubuntu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인스톨해서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Qt5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아쉽게도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“ubuntu-16.04.6~.iso”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</w:p>
    <w:p w14:paraId="7CAA2E8A" w14:textId="7E0D2874" w:rsidR="005F3EB8" w:rsidRDefault="005F3EB8" w:rsidP="005F3EB8">
      <w:pPr>
        <w:rPr>
          <w:lang w:eastAsia="ko-KR"/>
        </w:rPr>
      </w:pPr>
    </w:p>
    <w:p w14:paraId="59D5DD61" w14:textId="2D4CAD19" w:rsidR="00754CAD" w:rsidRDefault="00754CAD" w:rsidP="005F3EB8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</w:p>
    <w:p w14:paraId="27C87040" w14:textId="183744A4" w:rsidR="005F3EB8" w:rsidRDefault="002355A6" w:rsidP="005F3EB8">
      <w:pPr>
        <w:rPr>
          <w:lang w:eastAsia="ko-KR"/>
        </w:rPr>
      </w:pPr>
      <w:hyperlink r:id="rId21" w:history="1">
        <w:r w:rsidR="00754CAD">
          <w:rPr>
            <w:rStyle w:val="a6"/>
            <w:lang w:eastAsia="ko-KR"/>
          </w:rPr>
          <w:t>https://webnautes.tistory.com/1120</w:t>
        </w:r>
      </w:hyperlink>
    </w:p>
    <w:p w14:paraId="4F871480" w14:textId="77777777" w:rsidR="005F3EB8" w:rsidRDefault="005F3EB8" w:rsidP="005F3EB8">
      <w:pPr>
        <w:rPr>
          <w:lang w:eastAsia="ko-KR"/>
        </w:rPr>
      </w:pPr>
    </w:p>
    <w:p w14:paraId="0C2A56C2" w14:textId="77777777" w:rsidR="005F3EB8" w:rsidRDefault="005F3EB8" w:rsidP="005F3EB8">
      <w:pPr>
        <w:rPr>
          <w:lang w:eastAsia="ko-KR"/>
        </w:rPr>
      </w:pPr>
    </w:p>
    <w:p w14:paraId="4F4F054D" w14:textId="77777777" w:rsidR="005F3EB8" w:rsidRDefault="005F3EB8" w:rsidP="005F3EB8">
      <w:pPr>
        <w:rPr>
          <w:lang w:eastAsia="ko-KR"/>
        </w:rPr>
      </w:pPr>
    </w:p>
    <w:p w14:paraId="258B36FD" w14:textId="77777777" w:rsidR="005F3EB8" w:rsidRDefault="005F3EB8" w:rsidP="005F3EB8">
      <w:pPr>
        <w:rPr>
          <w:lang w:eastAsia="ko-KR"/>
        </w:rPr>
      </w:pPr>
    </w:p>
    <w:p w14:paraId="68C93D7B" w14:textId="77777777" w:rsidR="005F3EB8" w:rsidRDefault="005F3EB8" w:rsidP="005F3EB8">
      <w:pPr>
        <w:rPr>
          <w:lang w:eastAsia="ko-KR"/>
        </w:rPr>
      </w:pPr>
    </w:p>
    <w:p w14:paraId="0B489305" w14:textId="77777777" w:rsidR="005F3EB8" w:rsidRDefault="005F3EB8" w:rsidP="005F3EB8">
      <w:pPr>
        <w:rPr>
          <w:lang w:eastAsia="ko-KR"/>
        </w:rPr>
      </w:pPr>
    </w:p>
    <w:p w14:paraId="7A3CD98A" w14:textId="77777777" w:rsidR="005F3EB8" w:rsidRDefault="005F3EB8" w:rsidP="005F3EB8">
      <w:pPr>
        <w:rPr>
          <w:lang w:eastAsia="ko-KR"/>
        </w:rPr>
      </w:pPr>
    </w:p>
    <w:p w14:paraId="0B728237" w14:textId="77777777" w:rsidR="005F3EB8" w:rsidRDefault="005F3EB8" w:rsidP="005F3EB8">
      <w:pPr>
        <w:rPr>
          <w:lang w:eastAsia="ko-KR"/>
        </w:rPr>
      </w:pPr>
    </w:p>
    <w:p w14:paraId="42FA2DDB" w14:textId="77777777" w:rsidR="005F3EB8" w:rsidRDefault="005F3EB8" w:rsidP="005F3EB8">
      <w:pPr>
        <w:rPr>
          <w:lang w:eastAsia="ko-KR"/>
        </w:rPr>
      </w:pPr>
    </w:p>
    <w:p w14:paraId="12BDF50A" w14:textId="77777777" w:rsidR="005F3EB8" w:rsidRDefault="005F3EB8" w:rsidP="005F3EB8">
      <w:pPr>
        <w:rPr>
          <w:lang w:eastAsia="ko-KR"/>
        </w:rPr>
      </w:pPr>
    </w:p>
    <w:p w14:paraId="1C6E493E" w14:textId="77777777" w:rsidR="005F3EB8" w:rsidRDefault="005F3EB8" w:rsidP="005F3EB8">
      <w:pPr>
        <w:rPr>
          <w:lang w:eastAsia="ko-KR"/>
        </w:rPr>
      </w:pPr>
    </w:p>
    <w:p w14:paraId="4DFC8360" w14:textId="77777777" w:rsidR="005F3EB8" w:rsidRDefault="005F3EB8" w:rsidP="005F3EB8">
      <w:pPr>
        <w:rPr>
          <w:lang w:eastAsia="ko-KR"/>
        </w:rPr>
      </w:pPr>
    </w:p>
    <w:p w14:paraId="6B48C806" w14:textId="77777777" w:rsidR="005F3EB8" w:rsidRDefault="005F3EB8" w:rsidP="005F3EB8">
      <w:pPr>
        <w:rPr>
          <w:lang w:eastAsia="ko-KR"/>
        </w:rPr>
      </w:pPr>
    </w:p>
    <w:p w14:paraId="622E7953" w14:textId="77777777" w:rsidR="005F3EB8" w:rsidRDefault="005F3EB8" w:rsidP="005F3EB8">
      <w:pPr>
        <w:rPr>
          <w:lang w:eastAsia="ko-KR"/>
        </w:rPr>
      </w:pPr>
    </w:p>
    <w:p w14:paraId="2BF15BC4" w14:textId="77777777" w:rsidR="005F3EB8" w:rsidRDefault="005F3EB8" w:rsidP="005F3EB8">
      <w:pPr>
        <w:rPr>
          <w:lang w:eastAsia="ko-KR"/>
        </w:rPr>
      </w:pPr>
    </w:p>
    <w:p w14:paraId="655A3648" w14:textId="77777777" w:rsidR="005F3EB8" w:rsidRDefault="005F3EB8" w:rsidP="005F3EB8">
      <w:pPr>
        <w:rPr>
          <w:lang w:eastAsia="ko-KR"/>
        </w:rPr>
      </w:pPr>
    </w:p>
    <w:p w14:paraId="50E15E51" w14:textId="77777777" w:rsidR="005F3EB8" w:rsidRDefault="005F3EB8" w:rsidP="005F3EB8">
      <w:pPr>
        <w:rPr>
          <w:lang w:eastAsia="ko-KR"/>
        </w:rPr>
      </w:pPr>
    </w:p>
    <w:p w14:paraId="70EC346C" w14:textId="77777777" w:rsidR="005F3EB8" w:rsidRDefault="005F3EB8" w:rsidP="005F3EB8">
      <w:pPr>
        <w:rPr>
          <w:lang w:eastAsia="ko-KR"/>
        </w:rPr>
      </w:pPr>
    </w:p>
    <w:p w14:paraId="30A3FBC3" w14:textId="77777777" w:rsidR="005F3EB8" w:rsidRDefault="005F3EB8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77777777" w:rsidR="005F3EB8" w:rsidRDefault="005F3EB8" w:rsidP="005F3EB8">
      <w:pPr>
        <w:rPr>
          <w:lang w:eastAsia="ko-KR"/>
        </w:rPr>
      </w:pPr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DDC5" w14:textId="77777777" w:rsidR="005F3EB8" w:rsidRDefault="005F3EB8" w:rsidP="005F3EB8">
      <w:pPr>
        <w:rPr>
          <w:lang w:eastAsia="ko-KR"/>
        </w:rPr>
      </w:pPr>
    </w:p>
    <w:p w14:paraId="607B979F" w14:textId="77777777" w:rsidR="005F3EB8" w:rsidRDefault="005F3EB8" w:rsidP="005F3EB8">
      <w:pPr>
        <w:rPr>
          <w:lang w:eastAsia="ko-KR"/>
        </w:rPr>
      </w:pPr>
    </w:p>
    <w:p w14:paraId="00748C6D" w14:textId="77777777" w:rsidR="005F3EB8" w:rsidRDefault="005F3EB8" w:rsidP="005F3EB8">
      <w:pPr>
        <w:rPr>
          <w:lang w:eastAsia="ko-KR"/>
        </w:rPr>
      </w:pPr>
    </w:p>
    <w:p w14:paraId="123BE706" w14:textId="77777777" w:rsidR="005F3EB8" w:rsidRDefault="005F3EB8" w:rsidP="005F3EB8">
      <w:pPr>
        <w:rPr>
          <w:lang w:eastAsia="ko-KR"/>
        </w:rPr>
      </w:pPr>
    </w:p>
    <w:p w14:paraId="1F1A9837" w14:textId="77777777" w:rsidR="005F3EB8" w:rsidRDefault="005F3EB8" w:rsidP="005F3EB8">
      <w:pPr>
        <w:rPr>
          <w:lang w:eastAsia="ko-KR"/>
        </w:rPr>
      </w:pPr>
    </w:p>
    <w:p w14:paraId="5A4E3C73" w14:textId="77777777" w:rsidR="005F3EB8" w:rsidRDefault="005F3EB8" w:rsidP="005F3EB8">
      <w:pPr>
        <w:rPr>
          <w:lang w:eastAsia="ko-KR"/>
        </w:rPr>
      </w:pPr>
    </w:p>
    <w:p w14:paraId="0671EE65" w14:textId="77777777" w:rsidR="005F3EB8" w:rsidRDefault="005F3EB8" w:rsidP="005F3EB8">
      <w:pPr>
        <w:rPr>
          <w:lang w:eastAsia="ko-KR"/>
        </w:rPr>
      </w:pPr>
    </w:p>
    <w:p w14:paraId="5BD355FB" w14:textId="77777777" w:rsidR="005F3EB8" w:rsidRDefault="005F3EB8" w:rsidP="005F3EB8">
      <w:pPr>
        <w:rPr>
          <w:lang w:eastAsia="ko-KR"/>
        </w:rPr>
      </w:pPr>
    </w:p>
    <w:p w14:paraId="55966E5A" w14:textId="77777777" w:rsidR="005F3EB8" w:rsidRPr="0049367A" w:rsidRDefault="005F3EB8" w:rsidP="005F3EB8">
      <w:pPr>
        <w:rPr>
          <w:lang w:eastAsia="ko-KR"/>
        </w:rPr>
      </w:pPr>
    </w:p>
    <w:p w14:paraId="07144951" w14:textId="77777777" w:rsidR="005F3EB8" w:rsidRDefault="005F3EB8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</w:p>
    <w:p w14:paraId="6A3094F1" w14:textId="7CCA987B" w:rsidR="008C116D" w:rsidRDefault="008C116D" w:rsidP="008C116D">
      <w:pPr>
        <w:pStyle w:val="3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assword</w:t>
      </w:r>
    </w:p>
    <w:p w14:paraId="6C7BA007" w14:textId="6BB3859E" w:rsidR="008C116D" w:rsidRDefault="008C116D" w:rsidP="008C116D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enc0mm</w:t>
      </w:r>
    </w:p>
    <w:p w14:paraId="6119EC9E" w14:textId="77777777" w:rsidR="008C116D" w:rsidRDefault="008C116D" w:rsidP="008C116D">
      <w:pPr>
        <w:rPr>
          <w:lang w:eastAsia="ko-KR"/>
        </w:rPr>
      </w:pPr>
    </w:p>
    <w:p w14:paraId="0C15D585" w14:textId="1D9E53F0" w:rsidR="008C116D" w:rsidRDefault="008C116D" w:rsidP="008C116D">
      <w:pPr>
        <w:rPr>
          <w:lang w:eastAsia="ko-KR"/>
        </w:rPr>
      </w:pPr>
    </w:p>
    <w:p w14:paraId="5E06DF26" w14:textId="77777777" w:rsidR="008C116D" w:rsidRPr="008C116D" w:rsidRDefault="008C116D" w:rsidP="008C116D">
      <w:pPr>
        <w:rPr>
          <w:lang w:eastAsia="ko-KR"/>
        </w:rPr>
      </w:pPr>
    </w:p>
    <w:p w14:paraId="40913298" w14:textId="10101CE8" w:rsidR="00394C36" w:rsidRDefault="004E3512" w:rsidP="004E3512">
      <w:pPr>
        <w:pStyle w:val="2"/>
        <w:rPr>
          <w:lang w:eastAsia="ko-KR"/>
        </w:rPr>
      </w:pPr>
      <w:bookmarkStart w:id="1" w:name="_Toc9612948"/>
      <w:r>
        <w:rPr>
          <w:rFonts w:hint="eastAsia"/>
          <w:lang w:eastAsia="ko-KR"/>
        </w:rPr>
        <w:t>R</w:t>
      </w:r>
      <w:r>
        <w:rPr>
          <w:lang w:eastAsia="ko-KR"/>
        </w:rPr>
        <w:t>eference</w:t>
      </w:r>
      <w:bookmarkEnd w:id="1"/>
    </w:p>
    <w:p w14:paraId="55319BF7" w14:textId="615C6EFD" w:rsidR="002C1DE5" w:rsidRDefault="002C1DE5" w:rsidP="002C1DE5">
      <w:pPr>
        <w:pStyle w:val="3"/>
        <w:rPr>
          <w:lang w:eastAsia="ko-KR"/>
        </w:rPr>
      </w:pPr>
      <w:bookmarkStart w:id="2" w:name="_Toc9612949"/>
      <w:r>
        <w:rPr>
          <w:rFonts w:hint="eastAsia"/>
          <w:lang w:eastAsia="ko-KR"/>
        </w:rPr>
        <w:t>D</w:t>
      </w:r>
      <w:r>
        <w:rPr>
          <w:lang w:eastAsia="ko-KR"/>
        </w:rPr>
        <w:t>ownload and Install</w:t>
      </w:r>
      <w:bookmarkEnd w:id="2"/>
    </w:p>
    <w:p w14:paraId="4382B500" w14:textId="52336E98" w:rsidR="004E3512" w:rsidRDefault="002355A6" w:rsidP="007C6465">
      <w:hyperlink r:id="rId45" w:history="1">
        <w:r w:rsidR="004E3512">
          <w:rPr>
            <w:rStyle w:val="a6"/>
          </w:rPr>
          <w:t>https://extrememanual.net/category/server-network/virtualization</w:t>
        </w:r>
      </w:hyperlink>
    </w:p>
    <w:p w14:paraId="7AFC03B2" w14:textId="19A7009E" w:rsidR="00825552" w:rsidRDefault="002355A6" w:rsidP="007C6465">
      <w:hyperlink r:id="rId46" w:history="1">
        <w:r w:rsidR="004E3512" w:rsidRPr="00E10087">
          <w:rPr>
            <w:rStyle w:val="a6"/>
          </w:rPr>
          <w:t>https://extrememanual.net/category/server-network/virtualization/page/2</w:t>
        </w:r>
      </w:hyperlink>
    </w:p>
    <w:p w14:paraId="464E303E" w14:textId="7EE683F5" w:rsidR="004E3512" w:rsidRDefault="002355A6" w:rsidP="007C6465">
      <w:pPr>
        <w:rPr>
          <w:lang w:eastAsia="ko-KR"/>
        </w:rPr>
      </w:pPr>
      <w:hyperlink r:id="rId47" w:history="1">
        <w:r w:rsidR="00E172BB">
          <w:rPr>
            <w:rStyle w:val="a6"/>
            <w:lang w:eastAsia="ko-KR"/>
          </w:rPr>
          <w:t>https://extrememanual.net/7184</w:t>
        </w:r>
      </w:hyperlink>
      <w:r w:rsidR="00E172BB">
        <w:rPr>
          <w:lang w:eastAsia="ko-KR"/>
        </w:rPr>
        <w:t xml:space="preserve"> : </w:t>
      </w:r>
      <w:r w:rsidR="00E172BB">
        <w:rPr>
          <w:rFonts w:hint="eastAsia"/>
          <w:lang w:eastAsia="ko-KR"/>
        </w:rPr>
        <w:t>V</w:t>
      </w:r>
      <w:r w:rsidR="00E172BB">
        <w:rPr>
          <w:lang w:eastAsia="ko-KR"/>
        </w:rPr>
        <w:t xml:space="preserve">irtualBox </w:t>
      </w:r>
      <w:r w:rsidR="00E172BB">
        <w:rPr>
          <w:rFonts w:hint="eastAsia"/>
          <w:lang w:eastAsia="ko-KR"/>
        </w:rPr>
        <w:t>다운로드와</w:t>
      </w:r>
      <w:r w:rsidR="00E172BB">
        <w:rPr>
          <w:rFonts w:hint="eastAsia"/>
          <w:lang w:eastAsia="ko-KR"/>
        </w:rPr>
        <w:t xml:space="preserve"> </w:t>
      </w:r>
      <w:r w:rsidR="00E172BB">
        <w:rPr>
          <w:rFonts w:hint="eastAsia"/>
          <w:lang w:eastAsia="ko-KR"/>
        </w:rPr>
        <w:t>설치</w:t>
      </w:r>
      <w:r w:rsidR="00E172BB">
        <w:rPr>
          <w:rFonts w:hint="eastAsia"/>
          <w:lang w:eastAsia="ko-KR"/>
        </w:rPr>
        <w:t xml:space="preserve"> </w:t>
      </w:r>
      <w:r w:rsidR="00E172BB">
        <w:rPr>
          <w:rFonts w:hint="eastAsia"/>
          <w:lang w:eastAsia="ko-KR"/>
        </w:rPr>
        <w:t>방법</w:t>
      </w:r>
    </w:p>
    <w:p w14:paraId="50EAC907" w14:textId="0805094A" w:rsidR="00701234" w:rsidRDefault="002355A6" w:rsidP="007C6465">
      <w:pPr>
        <w:rPr>
          <w:lang w:eastAsia="ko-KR"/>
        </w:rPr>
      </w:pPr>
      <w:hyperlink r:id="rId48" w:history="1">
        <w:r w:rsidR="000F62D9">
          <w:rPr>
            <w:rStyle w:val="a6"/>
          </w:rPr>
          <w:t>https://m.blog.naver.com/PostView.nhn?blogId=baljern&amp;logNo=220166417215&amp;proxyReferer=https%3A%2F%2Fwww.google.com%2F</w:t>
        </w:r>
      </w:hyperlink>
    </w:p>
    <w:p w14:paraId="63096DDD" w14:textId="73B8178F" w:rsidR="00701234" w:rsidRDefault="002355A6" w:rsidP="007C6465">
      <w:hyperlink r:id="rId49" w:history="1">
        <w:r w:rsidR="00171A36">
          <w:rPr>
            <w:rStyle w:val="a6"/>
          </w:rPr>
          <w:t>https://m.blog.naver.com/PostView.nhn?blogId=alice_k106&amp;logNo=220967706683&amp;proxyReferer=&amp;proxyReferer=https%3A%2F%2Fwww.google.com%2F</w:t>
        </w:r>
      </w:hyperlink>
    </w:p>
    <w:p w14:paraId="5424FC3F" w14:textId="3B263F9A" w:rsidR="00701234" w:rsidRDefault="002355A6" w:rsidP="007C6465">
      <w:pPr>
        <w:rPr>
          <w:lang w:eastAsia="ko-KR"/>
        </w:rPr>
      </w:pPr>
      <w:hyperlink r:id="rId50" w:history="1">
        <w:r w:rsidR="00E979A1">
          <w:rPr>
            <w:rStyle w:val="a6"/>
          </w:rPr>
          <w:t>https://blog.naver.com/alice_k106/220882666548</w:t>
        </w:r>
      </w:hyperlink>
    </w:p>
    <w:p w14:paraId="5C1830CC" w14:textId="7AD5315D" w:rsidR="00701234" w:rsidRDefault="002355A6" w:rsidP="007C6465">
      <w:pPr>
        <w:rPr>
          <w:lang w:eastAsia="ko-KR"/>
        </w:rPr>
      </w:pPr>
      <w:hyperlink r:id="rId51" w:history="1">
        <w:r w:rsidR="00D20243">
          <w:rPr>
            <w:rStyle w:val="a6"/>
          </w:rPr>
          <w:t>https://itgroovy.tistory.com/826</w:t>
        </w:r>
      </w:hyperlink>
    </w:p>
    <w:p w14:paraId="21213771" w14:textId="77C7C525" w:rsidR="00701234" w:rsidRDefault="007D1BEE" w:rsidP="007D1BEE">
      <w:pPr>
        <w:pStyle w:val="3"/>
        <w:rPr>
          <w:lang w:eastAsia="ko-KR"/>
        </w:rPr>
      </w:pPr>
      <w:bookmarkStart w:id="3" w:name="_Toc9612950"/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3"/>
    </w:p>
    <w:p w14:paraId="3117426C" w14:textId="127AAC25" w:rsidR="007D1BEE" w:rsidRDefault="002355A6" w:rsidP="007C6465">
      <w:pPr>
        <w:rPr>
          <w:lang w:eastAsia="ko-KR"/>
        </w:rPr>
      </w:pPr>
      <w:hyperlink r:id="rId52" w:history="1">
        <w:r w:rsidR="007D1BEE">
          <w:rPr>
            <w:rStyle w:val="a6"/>
          </w:rPr>
          <w:t>https://dbrang.tistory.com/1280</w:t>
        </w:r>
      </w:hyperlink>
    </w:p>
    <w:p w14:paraId="1A9423BB" w14:textId="4D274A96" w:rsidR="007D1BEE" w:rsidRDefault="002355A6" w:rsidP="007C6465">
      <w:pPr>
        <w:rPr>
          <w:lang w:eastAsia="ko-KR"/>
        </w:rPr>
      </w:pPr>
      <w:hyperlink r:id="rId53" w:history="1">
        <w:r w:rsidR="00864A16">
          <w:rPr>
            <w:rStyle w:val="a6"/>
          </w:rPr>
          <w:t>https://technote.kr/178</w:t>
        </w:r>
      </w:hyperlink>
    </w:p>
    <w:p w14:paraId="5DA3DC64" w14:textId="2C8463B4" w:rsidR="007D1BEE" w:rsidRDefault="00651230" w:rsidP="00651230">
      <w:pPr>
        <w:pStyle w:val="3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etwork</w:t>
      </w:r>
    </w:p>
    <w:p w14:paraId="2BFDB101" w14:textId="3040FD2C" w:rsidR="00561AA0" w:rsidRDefault="002355A6" w:rsidP="007C6465">
      <w:pPr>
        <w:rPr>
          <w:lang w:eastAsia="ko-KR"/>
        </w:rPr>
      </w:pPr>
      <w:hyperlink r:id="rId54" w:history="1">
        <w:r w:rsidR="00651230">
          <w:rPr>
            <w:rStyle w:val="a6"/>
          </w:rPr>
          <w:t>https://technote.kr/213</w:t>
        </w:r>
      </w:hyperlink>
    </w:p>
    <w:p w14:paraId="4CA7EAE0" w14:textId="77777777" w:rsidR="00651230" w:rsidRDefault="00651230" w:rsidP="007C6465">
      <w:pPr>
        <w:rPr>
          <w:lang w:eastAsia="ko-KR"/>
        </w:rPr>
      </w:pPr>
    </w:p>
    <w:p w14:paraId="3DAAE7E2" w14:textId="73AF8AB5" w:rsidR="007D1BEE" w:rsidRDefault="00D1574B" w:rsidP="00D1574B">
      <w:pPr>
        <w:pStyle w:val="2"/>
        <w:rPr>
          <w:lang w:eastAsia="ko-KR"/>
        </w:rPr>
      </w:pPr>
      <w:bookmarkStart w:id="4" w:name="_Toc9612951"/>
      <w:r>
        <w:rPr>
          <w:rFonts w:hint="eastAsia"/>
          <w:lang w:eastAsia="ko-KR"/>
        </w:rPr>
        <w:t>S</w:t>
      </w:r>
      <w:r>
        <w:rPr>
          <w:lang w:eastAsia="ko-KR"/>
        </w:rPr>
        <w:t>hared Folder</w:t>
      </w:r>
      <w:bookmarkEnd w:id="4"/>
    </w:p>
    <w:p w14:paraId="58E5E20D" w14:textId="4E5316ED" w:rsidR="007D1BEE" w:rsidRDefault="00D1574B" w:rsidP="00D1574B">
      <w:pPr>
        <w:pStyle w:val="3"/>
        <w:rPr>
          <w:lang w:eastAsia="ko-KR"/>
        </w:rPr>
      </w:pPr>
      <w:bookmarkStart w:id="5" w:name="_Toc9612952"/>
      <w:r>
        <w:rPr>
          <w:rFonts w:hint="eastAsia"/>
          <w:lang w:eastAsia="ko-KR"/>
        </w:rPr>
        <w:t>C</w:t>
      </w:r>
      <w:r>
        <w:rPr>
          <w:lang w:eastAsia="ko-KR"/>
        </w:rPr>
        <w:t>urrent Shared Folder</w:t>
      </w:r>
      <w:bookmarkEnd w:id="5"/>
    </w:p>
    <w:p w14:paraId="47A98B60" w14:textId="32DF5F28" w:rsidR="007D1BEE" w:rsidRDefault="00F17BDD" w:rsidP="007C6465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indows Host: </w:t>
      </w:r>
      <w:r w:rsidRPr="00F17BDD">
        <w:rPr>
          <w:lang w:eastAsia="ko-KR"/>
        </w:rPr>
        <w:t>C:\shared</w:t>
      </w:r>
    </w:p>
    <w:p w14:paraId="252D9C15" w14:textId="538F59FC" w:rsidR="007D1BEE" w:rsidRDefault="00F17BDD" w:rsidP="007C6465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 xml:space="preserve">irtualBox Ubuntu Host: </w:t>
      </w:r>
      <w:r w:rsidRPr="00F17BDD">
        <w:rPr>
          <w:lang w:eastAsia="ko-KR"/>
        </w:rPr>
        <w:t>/media/</w:t>
      </w:r>
      <w:proofErr w:type="spellStart"/>
      <w:r w:rsidRPr="00F17BDD">
        <w:rPr>
          <w:lang w:eastAsia="ko-KR"/>
        </w:rPr>
        <w:t>sf_shared</w:t>
      </w:r>
      <w:proofErr w:type="spellEnd"/>
    </w:p>
    <w:p w14:paraId="4B663657" w14:textId="7252C5AF" w:rsidR="007D1BEE" w:rsidRDefault="007D1BEE" w:rsidP="007C6465">
      <w:pPr>
        <w:rPr>
          <w:lang w:eastAsia="ko-KR"/>
        </w:rPr>
      </w:pP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6" w:name="_Toc9612953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6"/>
    </w:p>
    <w:p w14:paraId="1206DF97" w14:textId="3A689AE1" w:rsidR="004A3F21" w:rsidRDefault="00CA07E6" w:rsidP="00CA07E6">
      <w:pPr>
        <w:pStyle w:val="3"/>
        <w:rPr>
          <w:lang w:eastAsia="ko-KR"/>
        </w:rPr>
      </w:pPr>
      <w:bookmarkStart w:id="7" w:name="_Toc9612954"/>
      <w:r>
        <w:rPr>
          <w:rFonts w:hint="eastAsia"/>
          <w:lang w:eastAsia="ko-KR"/>
        </w:rPr>
        <w:t>내보내기</w:t>
      </w:r>
      <w:bookmarkEnd w:id="7"/>
    </w:p>
    <w:p w14:paraId="0FDE81E9" w14:textId="2366CD67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050499FC" w14:textId="67968D95" w:rsidR="004A3F21" w:rsidRDefault="00CF033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A566877" wp14:editId="41DD7321">
            <wp:extent cx="5939790" cy="205930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7DC1B1D8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</w:p>
    <w:p w14:paraId="0AD0B723" w14:textId="5E7132AA" w:rsidR="00BC146E" w:rsidRDefault="00BC146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37B17C66" wp14:editId="29A7A015">
            <wp:extent cx="3069203" cy="2328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7847" cy="23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59F2BD45" w:rsidR="004A3F21" w:rsidRDefault="00717FF2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053ECA3" wp14:editId="5EB03357">
            <wp:extent cx="3323645" cy="25220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7274" cy="25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26FF0383" w:rsidR="004A3F21" w:rsidRDefault="00A4021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0367F2D" wp14:editId="474CF1A6">
            <wp:extent cx="3112149" cy="2361538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5752" cy="23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7DD86A6B" w:rsidR="004A3F21" w:rsidRDefault="0063440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7277975C" wp14:editId="6CC33F6D">
            <wp:extent cx="3760967" cy="1064425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538" cy="1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35180095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Pr="00260500">
        <w:rPr>
          <w:rFonts w:hint="eastAsia"/>
          <w:color w:val="FF0000"/>
          <w:lang w:eastAsia="ko-KR"/>
        </w:rPr>
        <w:t>p</w:t>
      </w:r>
      <w:r w:rsidRPr="00260500">
        <w:rPr>
          <w:color w:val="FF0000"/>
          <w:lang w:eastAsia="ko-KR"/>
        </w:rPr>
        <w:t xml:space="preserve">ending -&gt; </w:t>
      </w:r>
      <w:r w:rsidRPr="00260500">
        <w:rPr>
          <w:rFonts w:hint="eastAsia"/>
          <w:color w:val="FF0000"/>
          <w:lang w:eastAsia="ko-KR"/>
        </w:rPr>
        <w:t>중간에서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color w:val="FF0000"/>
          <w:lang w:eastAsia="ko-KR"/>
        </w:rPr>
        <w:t>fail</w:t>
      </w:r>
      <w:r w:rsidRPr="00260500">
        <w:rPr>
          <w:rFonts w:hint="eastAsia"/>
          <w:color w:val="FF0000"/>
          <w:lang w:eastAsia="ko-KR"/>
        </w:rPr>
        <w:t>남</w:t>
      </w:r>
      <w:r w:rsidRPr="00260500">
        <w:rPr>
          <w:rFonts w:hint="eastAsia"/>
          <w:color w:val="FF0000"/>
          <w:lang w:eastAsia="ko-KR"/>
        </w:rPr>
        <w:t>.</w:t>
      </w:r>
      <w:r w:rsidRPr="00260500">
        <w:rPr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이유를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찾고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있는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중</w:t>
      </w:r>
      <w:r>
        <w:rPr>
          <w:rFonts w:hint="eastAsia"/>
          <w:lang w:eastAsia="ko-KR"/>
        </w:rPr>
        <w:t>.</w:t>
      </w:r>
    </w:p>
    <w:p w14:paraId="2B572F41" w14:textId="4ABC8EBA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8" w:name="_Toc9612955"/>
      <w:r>
        <w:rPr>
          <w:rFonts w:hint="eastAsia"/>
          <w:lang w:eastAsia="ko-KR"/>
        </w:rPr>
        <w:t>N</w:t>
      </w:r>
      <w:r>
        <w:rPr>
          <w:lang w:eastAsia="ko-KR"/>
        </w:rPr>
        <w:t>etwork Setup</w:t>
      </w:r>
      <w:bookmarkEnd w:id="8"/>
    </w:p>
    <w:p w14:paraId="77F554DD" w14:textId="4B8AAEDF" w:rsidR="0049367A" w:rsidRDefault="00273BE0" w:rsidP="00273BE0">
      <w:pPr>
        <w:pStyle w:val="3"/>
        <w:rPr>
          <w:lang w:eastAsia="ko-KR"/>
        </w:rPr>
      </w:pPr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</w:p>
    <w:p w14:paraId="04013ED3" w14:textId="157D4E5C" w:rsidR="007E773A" w:rsidRDefault="00991BAE" w:rsidP="00991BAE">
      <w:pPr>
        <w:pStyle w:val="3"/>
        <w:rPr>
          <w:lang w:eastAsia="ko-KR"/>
        </w:rPr>
      </w:pPr>
      <w:r>
        <w:rPr>
          <w:lang w:eastAsia="ko-KR"/>
        </w:rPr>
        <w:t>Window serial port setup check</w:t>
      </w:r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619658A6" w:rsidR="007E773A" w:rsidRDefault="00F54A52" w:rsidP="00F54A52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5A1A991A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bookmarkStart w:id="9" w:name="_GoBack"/>
      <w:bookmarkEnd w:id="9"/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0F9B809E" w:rsidR="00C279A4" w:rsidRDefault="00C279A4" w:rsidP="007C6465">
      <w:pPr>
        <w:rPr>
          <w:lang w:eastAsia="ko-KR"/>
        </w:rPr>
      </w:pPr>
    </w:p>
    <w:p w14:paraId="5BA1EDC3" w14:textId="2DD6E4B8" w:rsidR="005E1AC4" w:rsidRDefault="005E1AC4" w:rsidP="005E1AC4">
      <w:pPr>
        <w:pStyle w:val="1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proofErr w:type="spellStart"/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proofErr w:type="spellEnd"/>
      <w:r w:rsidR="00436DA6">
        <w:rPr>
          <w:lang w:eastAsia="ko-KR"/>
        </w:rPr>
        <w:t>)</w:t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</w:p>
    <w:p w14:paraId="110A98EA" w14:textId="5E99022D" w:rsidR="005E1AC4" w:rsidRDefault="005E1AC4" w:rsidP="007C6465">
      <w:pPr>
        <w:rPr>
          <w:lang w:eastAsia="ko-KR"/>
        </w:rPr>
      </w:pPr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2355A6" w:rsidP="007C6465">
      <w:pPr>
        <w:rPr>
          <w:lang w:eastAsia="ko-KR"/>
        </w:rPr>
      </w:pPr>
      <w:hyperlink r:id="rId86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2355A6" w:rsidP="007C6465">
      <w:pPr>
        <w:rPr>
          <w:lang w:eastAsia="ko-KR"/>
        </w:rPr>
      </w:pPr>
      <w:hyperlink r:id="rId87" w:history="1">
        <w:r w:rsidR="00F24901">
          <w:rPr>
            <w:rStyle w:val="a6"/>
          </w:rPr>
          <w:t>https://swstar.tistory.com/96</w:t>
        </w:r>
      </w:hyperlink>
    </w:p>
    <w:p w14:paraId="350E7DBC" w14:textId="07FA670C" w:rsidR="005E1AC4" w:rsidRDefault="005E1AC4" w:rsidP="007C6465">
      <w:pPr>
        <w:rPr>
          <w:lang w:eastAsia="ko-KR"/>
        </w:rPr>
      </w:pPr>
    </w:p>
    <w:p w14:paraId="2C4FF15B" w14:textId="11EAFA2A" w:rsidR="005E1AC4" w:rsidRDefault="005E1AC4" w:rsidP="007C6465">
      <w:pPr>
        <w:rPr>
          <w:lang w:eastAsia="ko-KR"/>
        </w:rPr>
      </w:pPr>
    </w:p>
    <w:p w14:paraId="7E8BE962" w14:textId="77777777" w:rsidR="005E1AC4" w:rsidRDefault="005E1AC4" w:rsidP="007C6465">
      <w:pPr>
        <w:rPr>
          <w:lang w:eastAsia="ko-KR"/>
        </w:rPr>
      </w:pPr>
    </w:p>
    <w:sectPr w:rsidR="005E1AC4" w:rsidSect="002E5997">
      <w:headerReference w:type="default" r:id="rId88"/>
      <w:footerReference w:type="default" r:id="rId8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F5623" w14:textId="77777777" w:rsidR="002355A6" w:rsidRDefault="002355A6" w:rsidP="00A33843">
      <w:pPr>
        <w:spacing w:after="0" w:line="240" w:lineRule="auto"/>
      </w:pPr>
      <w:r>
        <w:separator/>
      </w:r>
    </w:p>
  </w:endnote>
  <w:endnote w:type="continuationSeparator" w:id="0">
    <w:p w14:paraId="479D8D2C" w14:textId="77777777" w:rsidR="002355A6" w:rsidRDefault="002355A6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D7715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D7715" w:rsidRPr="003F3259" w:rsidRDefault="008D7715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D7715" w:rsidRPr="003F3259" w:rsidRDefault="008D7715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D7715" w:rsidRPr="00AB710B" w:rsidRDefault="008D7715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D7715" w:rsidRPr="003F3259" w:rsidRDefault="008D7715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D7715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D7715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D7715" w:rsidRPr="000311E3" w:rsidRDefault="008D7715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D7715" w14:paraId="7AFC072F" w14:textId="77777777" w:rsidTr="001A0EF6">
      <w:tc>
        <w:tcPr>
          <w:tcW w:w="9540" w:type="dxa"/>
          <w:gridSpan w:val="2"/>
        </w:tcPr>
        <w:p w14:paraId="7AFC072D" w14:textId="77777777" w:rsidR="008D7715" w:rsidRPr="001A0EF6" w:rsidRDefault="008D771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D7715" w:rsidRDefault="008D771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D7715" w14:paraId="7AFC0732" w14:textId="77777777" w:rsidTr="001A0EF6">
      <w:tc>
        <w:tcPr>
          <w:tcW w:w="5580" w:type="dxa"/>
        </w:tcPr>
        <w:p w14:paraId="7AFC0730" w14:textId="77777777" w:rsidR="008D7715" w:rsidRDefault="008D7715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D7715" w:rsidRDefault="008D7715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8D7715" w:rsidRPr="004906B9" w:rsidRDefault="008D7715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DA1F7C" w14:textId="77777777" w:rsidR="002355A6" w:rsidRDefault="002355A6" w:rsidP="00A33843">
      <w:pPr>
        <w:spacing w:after="0" w:line="240" w:lineRule="auto"/>
      </w:pPr>
      <w:r>
        <w:separator/>
      </w:r>
    </w:p>
  </w:footnote>
  <w:footnote w:type="continuationSeparator" w:id="0">
    <w:p w14:paraId="46FD293B" w14:textId="77777777" w:rsidR="002355A6" w:rsidRDefault="002355A6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8D7715" w:rsidRPr="00385CAB" w:rsidRDefault="008D7715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8D7715" w:rsidRDefault="008D771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4EFC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FF9"/>
    <w:rsid w:val="004A185D"/>
    <w:rsid w:val="004A330E"/>
    <w:rsid w:val="004A3F21"/>
    <w:rsid w:val="004A46B2"/>
    <w:rsid w:val="004A4F52"/>
    <w:rsid w:val="004A65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2691"/>
    <w:rsid w:val="0079271F"/>
    <w:rsid w:val="00793DC2"/>
    <w:rsid w:val="007942D3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30214"/>
    <w:rsid w:val="00832287"/>
    <w:rsid w:val="008329CC"/>
    <w:rsid w:val="00834C27"/>
    <w:rsid w:val="0083584A"/>
    <w:rsid w:val="00836851"/>
    <w:rsid w:val="008370EA"/>
    <w:rsid w:val="00840815"/>
    <w:rsid w:val="00840ACC"/>
    <w:rsid w:val="00840D07"/>
    <w:rsid w:val="00841F6D"/>
    <w:rsid w:val="00841F8D"/>
    <w:rsid w:val="008426CE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C09"/>
    <w:rsid w:val="008E3625"/>
    <w:rsid w:val="008E475F"/>
    <w:rsid w:val="008E47DE"/>
    <w:rsid w:val="008E68AE"/>
    <w:rsid w:val="008E6C51"/>
    <w:rsid w:val="008E74A5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BF5"/>
    <w:rsid w:val="00A642EA"/>
    <w:rsid w:val="00A650E6"/>
    <w:rsid w:val="00A66667"/>
    <w:rsid w:val="00A71B2E"/>
    <w:rsid w:val="00A72D4C"/>
    <w:rsid w:val="00A7353A"/>
    <w:rsid w:val="00A73D07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421"/>
    <w:rsid w:val="00B22D32"/>
    <w:rsid w:val="00B26336"/>
    <w:rsid w:val="00B266E1"/>
    <w:rsid w:val="00B32F23"/>
    <w:rsid w:val="00B33563"/>
    <w:rsid w:val="00B34DC0"/>
    <w:rsid w:val="00B35C3A"/>
    <w:rsid w:val="00B36046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52C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372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s://webnautes.tistory.com/1120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extrememanual.net/7184" TargetMode="External"/><Relationship Id="rId50" Type="http://schemas.openxmlformats.org/officeDocument/2006/relationships/hyperlink" Target="https://blog.naver.com/alice_k106/220882666548" TargetMode="External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84" Type="http://schemas.openxmlformats.org/officeDocument/2006/relationships/image" Target="media/image57.png"/><Relationship Id="rId89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44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makingrobot.tistory.com/18?category=801859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extrememanual.net/category/server-network/virtualization" TargetMode="External"/><Relationship Id="rId53" Type="http://schemas.openxmlformats.org/officeDocument/2006/relationships/hyperlink" Target="https://technote.kr/178" TargetMode="External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87" Type="http://schemas.openxmlformats.org/officeDocument/2006/relationships/hyperlink" Target="https://swstar.tistory.com/96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4.png"/><Relationship Id="rId82" Type="http://schemas.openxmlformats.org/officeDocument/2006/relationships/image" Target="media/image55.png"/><Relationship Id="rId90" Type="http://schemas.openxmlformats.org/officeDocument/2006/relationships/fontTable" Target="fontTable.xml"/><Relationship Id="rId19" Type="http://schemas.openxmlformats.org/officeDocument/2006/relationships/image" Target="media/image3.png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m.blog.naver.com/PostView.nhn?blogId=baljern&amp;logNo=220166417215&amp;proxyReferer=https%3A%2F%2Fwww.google.com%2F" TargetMode="External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webSettings" Target="webSettings.xml"/><Relationship Id="rId51" Type="http://schemas.openxmlformats.org/officeDocument/2006/relationships/hyperlink" Target="https://itgroovy.tistory.com/826" TargetMode="External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extrememanual.net/category/server-network/virtualization/page/2" TargetMode="External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hyperlink" Target="https://technote.kr/213" TargetMode="External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header" Target="header1.xml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m.blog.naver.com/PostView.nhn?blogId=alice_k106&amp;logNo=220967706683&amp;proxyReferer=&amp;proxyReferer=https%3A%2F%2Fwww.google.com%2F" TargetMode="External"/><Relationship Id="rId57" Type="http://schemas.openxmlformats.org/officeDocument/2006/relationships/image" Target="media/image30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dbrang.tistory.com/1280" TargetMode="External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hyperlink" Target="https://codeday.me/ko/qa/20190307/19538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D59F8"/>
    <w:rsid w:val="00800F53"/>
    <w:rsid w:val="0082051B"/>
    <w:rsid w:val="00847F0F"/>
    <w:rsid w:val="008A595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C18299-A1A9-4DA8-9FA4-FB7B806E7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1452</TotalTime>
  <Pages>37</Pages>
  <Words>1149</Words>
  <Characters>6551</Characters>
  <Application>Microsoft Office Word</Application>
  <DocSecurity>0</DocSecurity>
  <Lines>54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125</cp:revision>
  <cp:lastPrinted>2016-05-11T05:52:00Z</cp:lastPrinted>
  <dcterms:created xsi:type="dcterms:W3CDTF">2019-05-23T13:56:00Z</dcterms:created>
  <dcterms:modified xsi:type="dcterms:W3CDTF">2019-05-29T09:07:00Z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