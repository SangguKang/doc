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0766E" w14:textId="5B3BE26F" w:rsidR="00731BB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0108351" w:history="1">
            <w:r w:rsidR="00731BB5" w:rsidRPr="00A36405">
              <w:rPr>
                <w:rStyle w:val="a6"/>
                <w:noProof/>
                <w:lang w:eastAsia="ko-KR"/>
              </w:rPr>
              <w:t>1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Linux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F7C2C3B" w14:textId="46A6CF70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2" w:history="1">
            <w:r w:rsidR="00731BB5" w:rsidRPr="00A36405">
              <w:rPr>
                <w:rStyle w:val="a6"/>
                <w:noProof/>
                <w:lang w:eastAsia="ko-KR"/>
              </w:rPr>
              <w:t>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command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9B9BE36" w14:textId="1765C797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3" w:history="1">
            <w:r w:rsidR="00731BB5" w:rsidRPr="00A36405">
              <w:rPr>
                <w:rStyle w:val="a6"/>
                <w:noProof/>
                <w:lang w:eastAsia="ko-KR"/>
              </w:rPr>
              <w:t>1.1.1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linux system </w:t>
            </w:r>
            <w:r w:rsidR="00731BB5" w:rsidRPr="00A36405">
              <w:rPr>
                <w:rStyle w:val="a6"/>
                <w:noProof/>
                <w:lang w:eastAsia="ko-KR"/>
              </w:rPr>
              <w:t>정보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C2CAF3" w14:textId="2E435548" w:rsidR="00731BB5" w:rsidRDefault="00355D1F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54" w:history="1">
            <w:r w:rsidR="00731BB5" w:rsidRPr="00A36405">
              <w:rPr>
                <w:rStyle w:val="a6"/>
                <w:noProof/>
                <w:lang w:eastAsia="ko-KR"/>
              </w:rPr>
              <w:t>2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CF0A200" w14:textId="5A2121E6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5" w:history="1">
            <w:r w:rsidR="00731BB5" w:rsidRPr="00A36405">
              <w:rPr>
                <w:rStyle w:val="a6"/>
                <w:noProof/>
                <w:lang w:eastAsia="ko-KR"/>
              </w:rPr>
              <w:t>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68385B0" w14:textId="409CAA80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6" w:history="1">
            <w:r w:rsidR="00731BB5" w:rsidRPr="00A36405">
              <w:rPr>
                <w:rStyle w:val="a6"/>
                <w:noProof/>
                <w:lang w:eastAsia="ko-KR"/>
              </w:rPr>
              <w:t>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Ubuntu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EAC6070" w14:textId="0EFD4479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7" w:history="1">
            <w:r w:rsidR="00731BB5" w:rsidRPr="00A36405">
              <w:rPr>
                <w:rStyle w:val="a6"/>
                <w:noProof/>
                <w:lang w:eastAsia="ko-KR"/>
              </w:rPr>
              <w:t>2.2.1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FCAF09" w14:textId="27DDE306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8" w:history="1">
            <w:r w:rsidR="00731BB5" w:rsidRPr="00A36405">
              <w:rPr>
                <w:rStyle w:val="a6"/>
                <w:noProof/>
                <w:lang w:eastAsia="ko-KR"/>
              </w:rPr>
              <w:t>2.2.2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한글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9D3B9F9" w14:textId="667095CD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9" w:history="1">
            <w:r w:rsidR="00731BB5" w:rsidRPr="00A36405">
              <w:rPr>
                <w:rStyle w:val="a6"/>
                <w:noProof/>
                <w:lang w:eastAsia="ko-KR"/>
              </w:rPr>
              <w:t>2.2.3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소프트웨어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업데이트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A9246CC" w14:textId="45858EFE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0" w:history="1">
            <w:r w:rsidR="00731BB5" w:rsidRPr="00A36405">
              <w:rPr>
                <w:rStyle w:val="a6"/>
                <w:noProof/>
                <w:lang w:eastAsia="ko-KR"/>
              </w:rPr>
              <w:t>2.2.4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공유폴더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28B2C293" w14:textId="10CCC27B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1" w:history="1">
            <w:r w:rsidR="00731BB5" w:rsidRPr="00A36405">
              <w:rPr>
                <w:rStyle w:val="a6"/>
                <w:noProof/>
                <w:lang w:eastAsia="ko-KR"/>
              </w:rPr>
              <w:t>2.2.5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주의사항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CDF394C" w14:textId="143E9833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2" w:history="1">
            <w:r w:rsidR="00731BB5" w:rsidRPr="00A36405">
              <w:rPr>
                <w:rStyle w:val="a6"/>
                <w:noProof/>
                <w:lang w:eastAsia="ko-KR"/>
              </w:rPr>
              <w:t>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Qt5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AA605C8" w14:textId="1EC5EE92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3" w:history="1">
            <w:r w:rsidR="00731BB5" w:rsidRPr="00A36405">
              <w:rPr>
                <w:rStyle w:val="a6"/>
                <w:noProof/>
                <w:lang w:eastAsia="ko-KR"/>
              </w:rPr>
              <w:t>2.3.1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reference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E389628" w14:textId="3631FD7E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4" w:history="1">
            <w:r w:rsidR="00731BB5" w:rsidRPr="00A36405">
              <w:rPr>
                <w:rStyle w:val="a6"/>
                <w:noProof/>
                <w:lang w:eastAsia="ko-KR"/>
              </w:rPr>
              <w:t>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Development Environment(Ubuntu 14.01)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BE567D4" w14:textId="684BF5CE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5" w:history="1">
            <w:r w:rsidR="00731BB5" w:rsidRPr="00A36405">
              <w:rPr>
                <w:rStyle w:val="a6"/>
                <w:noProof/>
                <w:lang w:eastAsia="ko-KR"/>
              </w:rPr>
              <w:t>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시스템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 w:rsidRPr="00A36405">
              <w:rPr>
                <w:rStyle w:val="a6"/>
                <w:noProof/>
                <w:lang w:eastAsia="ko-KR"/>
              </w:rPr>
              <w:t>/</w:t>
            </w:r>
            <w:r w:rsidR="00731BB5" w:rsidRPr="00A36405">
              <w:rPr>
                <w:rStyle w:val="a6"/>
                <w:noProof/>
                <w:lang w:eastAsia="ko-KR"/>
              </w:rPr>
              <w:t>가져오기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ACD0E0C" w14:textId="6C47DF23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6" w:history="1">
            <w:r w:rsidR="00731BB5" w:rsidRPr="00A36405">
              <w:rPr>
                <w:rStyle w:val="a6"/>
                <w:noProof/>
                <w:lang w:eastAsia="ko-KR"/>
              </w:rPr>
              <w:t>2.5.1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7A0E0FD" w14:textId="0F6275FD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7" w:history="1">
            <w:r w:rsidR="00731BB5" w:rsidRPr="00A36405">
              <w:rPr>
                <w:rStyle w:val="a6"/>
                <w:noProof/>
                <w:lang w:eastAsia="ko-KR"/>
              </w:rPr>
              <w:t>2.6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Network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E422D9" w14:textId="78CCD9D8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8" w:history="1">
            <w:r w:rsidR="00731BB5" w:rsidRPr="00A36405">
              <w:rPr>
                <w:rStyle w:val="a6"/>
                <w:noProof/>
                <w:lang w:eastAsia="ko-KR"/>
              </w:rPr>
              <w:t>2.6.1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Current Setup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819CFF9" w14:textId="1A215B91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9" w:history="1">
            <w:r w:rsidR="00731BB5" w:rsidRPr="00A36405">
              <w:rPr>
                <w:rStyle w:val="a6"/>
                <w:noProof/>
                <w:lang w:eastAsia="ko-KR"/>
              </w:rPr>
              <w:t>2.6.2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네트워크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특징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4C67EF" w14:textId="15E4A272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0" w:history="1">
            <w:r w:rsidR="00731BB5" w:rsidRPr="00A36405">
              <w:rPr>
                <w:rStyle w:val="a6"/>
                <w:noProof/>
                <w:lang w:eastAsia="ko-KR"/>
              </w:rPr>
              <w:t>2.6.3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모드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가능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Ethernet Card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B3C2BEA" w14:textId="7C54CA36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1" w:history="1">
            <w:r w:rsidR="00731BB5" w:rsidRPr="00A36405">
              <w:rPr>
                <w:rStyle w:val="a6"/>
                <w:noProof/>
                <w:lang w:eastAsia="ko-KR"/>
              </w:rPr>
              <w:t>2.7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E6DA605" w14:textId="66B10145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2" w:history="1">
            <w:r w:rsidR="00731BB5" w:rsidRPr="00A36405">
              <w:rPr>
                <w:rStyle w:val="a6"/>
                <w:noProof/>
                <w:lang w:eastAsia="ko-KR"/>
              </w:rPr>
              <w:t>2.7.1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Window serial port setup check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F86EAF3" w14:textId="2E3FDB1E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3" w:history="1">
            <w:r w:rsidR="00731BB5" w:rsidRPr="00A36405">
              <w:rPr>
                <w:rStyle w:val="a6"/>
                <w:noProof/>
                <w:lang w:eastAsia="ko-KR"/>
              </w:rPr>
              <w:t>2.7.2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34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5F06403" w14:textId="3A980BA3" w:rsidR="00731BB5" w:rsidRDefault="00355D1F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4" w:history="1">
            <w:r w:rsidR="00731BB5" w:rsidRPr="00A36405">
              <w:rPr>
                <w:rStyle w:val="a6"/>
                <w:noProof/>
                <w:lang w:eastAsia="ko-KR"/>
              </w:rPr>
              <w:t>2.7.3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Test using minicom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239AAF9" w14:textId="52D8A47A" w:rsidR="00731BB5" w:rsidRDefault="00355D1F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75" w:history="1">
            <w:r w:rsidR="00731BB5" w:rsidRPr="00A36405">
              <w:rPr>
                <w:rStyle w:val="a6"/>
                <w:noProof/>
                <w:lang w:eastAsia="ko-KR"/>
              </w:rPr>
              <w:t>3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Qt(linux)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960CACD" w14:textId="6774A5DA" w:rsidR="00731BB5" w:rsidRDefault="00355D1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6" w:history="1">
            <w:r w:rsidR="00731BB5" w:rsidRPr="00A36405">
              <w:rPr>
                <w:rStyle w:val="a6"/>
                <w:noProof/>
                <w:lang w:eastAsia="ko-KR"/>
              </w:rPr>
              <w:t>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외부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Library </w:t>
            </w:r>
            <w:r w:rsidR="00731BB5" w:rsidRPr="00A36405">
              <w:rPr>
                <w:rStyle w:val="a6"/>
                <w:noProof/>
                <w:lang w:eastAsia="ko-KR"/>
              </w:rPr>
              <w:t>추가하기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AFC02C8" w14:textId="5F89BEF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0108351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0108352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0108353"/>
      <w:r>
        <w:rPr>
          <w:rFonts w:hint="eastAsia"/>
          <w:lang w:eastAsia="ko-KR"/>
        </w:rPr>
        <w:t>l</w:t>
      </w:r>
      <w:r>
        <w:rPr>
          <w:lang w:eastAsia="ko-KR"/>
        </w:rPr>
        <w:t xml:space="preserve">inux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r>
        <w:rPr>
          <w:lang w:eastAsia="ko-KR"/>
        </w:rPr>
        <w:t>dmesg|grep tty</w:t>
      </w:r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r>
        <w:rPr>
          <w:lang w:eastAsia="ko-KR"/>
        </w:rPr>
        <w:t>getconf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0108354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0108355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355D1F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355D1F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0108356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0108357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355D1F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0108358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355D1F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0108359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355D1F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0108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공유폴더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355D1F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공유폴더가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r w:rsidR="009B6372">
        <w:rPr>
          <w:lang w:eastAsia="ko-KR"/>
        </w:rPr>
        <w:t xml:space="preserve">vboxsf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0108361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r>
        <w:rPr>
          <w:rFonts w:hint="eastAsia"/>
          <w:lang w:eastAsia="ko-KR"/>
        </w:rPr>
        <w:t>공유폴더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0108362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0108363"/>
      <w:r>
        <w:rPr>
          <w:lang w:eastAsia="ko-KR"/>
        </w:rPr>
        <w:t>reference</w:t>
      </w:r>
      <w:bookmarkEnd w:id="12"/>
    </w:p>
    <w:p w14:paraId="532072BF" w14:textId="39A8F499" w:rsidR="001C3BA3" w:rsidRDefault="00355D1F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355D1F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355D1F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355D1F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r>
        <w:rPr>
          <w:lang w:eastAsia="ko-KR"/>
        </w:rPr>
        <w:t xml:space="preserve">Install </w:t>
      </w:r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11FFCFA5" w14:textId="5938F6CB" w:rsidR="00D2401E" w:rsidRPr="00D2401E" w:rsidRDefault="00D2401E" w:rsidP="00D2401E">
      <w:pPr>
        <w:rPr>
          <w:lang w:eastAsia="ko-KR"/>
        </w:rPr>
      </w:pPr>
      <w:r>
        <w:rPr>
          <w:rFonts w:hint="eastAsia"/>
          <w:lang w:eastAsia="ko-KR"/>
        </w:rPr>
        <w:t>.b</w:t>
      </w:r>
      <w:r>
        <w:rPr>
          <w:lang w:eastAsia="ko-KR"/>
        </w:rPr>
        <w:t xml:space="preserve">ashrc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r>
        <w:rPr>
          <w:lang w:eastAsia="ko-KR"/>
        </w:rPr>
        <w:t>Simple Compile example</w:t>
      </w:r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make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Makefile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  <w:lang w:eastAsia="ko-KR"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>User: sanggu</w:t>
      </w:r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user: sanggu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3" w:name="_Toc10108364"/>
      <w:r>
        <w:rPr>
          <w:lang w:eastAsia="ko-KR"/>
        </w:rPr>
        <w:t xml:space="preserve">Development </w:t>
      </w:r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3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>id: jdsu</w:t>
      </w:r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14" w:name="_Toc10108365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14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15" w:name="_Toc10108366"/>
      <w:r>
        <w:rPr>
          <w:rFonts w:hint="eastAsia"/>
          <w:lang w:eastAsia="ko-KR"/>
        </w:rPr>
        <w:t>내보내기</w:t>
      </w:r>
      <w:bookmarkEnd w:id="15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머신을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16" w:name="_Toc10108367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16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17" w:name="_Toc10108368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17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18" w:name="_Toc10108369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18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머신들과는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머신들과도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Ehternet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19" w:name="_Toc10108370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19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MD PCNet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MD PCNet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aravirtualized network adapter (virtio-net)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0" w:name="_Toc10108371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0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1" w:name="_Toc10108372"/>
      <w:r>
        <w:rPr>
          <w:lang w:eastAsia="ko-KR"/>
        </w:rPr>
        <w:t>Window serial port setup check</w:t>
      </w:r>
      <w:bookmarkEnd w:id="21"/>
    </w:p>
    <w:p w14:paraId="5FB2A02F" w14:textId="30709925" w:rsidR="007E773A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  <w:lang w:eastAsia="ko-KR"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2" w:name="_Toc10108373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2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3" w:name="_Toc10108374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3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dialout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#sudo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</w:p>
    <w:p w14:paraId="20B35010" w14:textId="0DB52DD3" w:rsidR="00F76B6A" w:rsidRDefault="00F76B6A" w:rsidP="00F76B6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</w:p>
    <w:p w14:paraId="160F6E75" w14:textId="3D6223F5" w:rsidR="00F76B6A" w:rsidRDefault="0010142F" w:rsidP="007C6465">
      <w:pPr>
        <w:rPr>
          <w:lang w:eastAsia="ko-KR"/>
        </w:rPr>
      </w:pPr>
      <w:r>
        <w:rPr>
          <w:lang w:eastAsia="ko-KR"/>
        </w:rPr>
        <w:t>sudo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r>
        <w:rPr>
          <w:lang w:eastAsia="ko-KR"/>
        </w:rPr>
        <w:t>SSH Key Gen</w:t>
      </w:r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~/.ssh/id_rsa.pub</w:t>
      </w:r>
    </w:p>
    <w:p w14:paraId="35B48DC5" w14:textId="1A9C01CF" w:rsidR="00204F7F" w:rsidRDefault="00204F7F" w:rsidP="007C6465">
      <w:pPr>
        <w:rPr>
          <w:lang w:eastAsia="ko-KR"/>
        </w:rPr>
      </w:pPr>
      <w:r w:rsidRPr="00204F7F">
        <w:rPr>
          <w:lang w:eastAsia="ko-KR"/>
        </w:rPr>
        <w:lastRenderedPageBreak/>
        <w:t>ssh-rsa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sanggu@sanggu-VirtualBox</w:t>
      </w:r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7a:4b:63:3c:42:f7:e7:ac:8b:4d:fe:92:e0:8d:7d:e0</w:t>
      </w:r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343C9AF4" w14:textId="3955BBBE" w:rsidR="00AC24CD" w:rsidRDefault="001009A8" w:rsidP="007C6465">
      <w:pPr>
        <w:rPr>
          <w:lang w:eastAsia="ko-KR"/>
        </w:rPr>
      </w:pPr>
      <w:r>
        <w:rPr>
          <w:lang w:eastAsia="ko-KR"/>
        </w:rPr>
        <w:t>Ctrl+h</w:t>
      </w:r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0D14CF68" w:rsidR="00502E99" w:rsidRDefault="00502E99" w:rsidP="00502E99">
      <w:pPr>
        <w:pStyle w:val="1"/>
        <w:rPr>
          <w:lang w:eastAsia="ko-KR"/>
        </w:rPr>
      </w:pPr>
      <w:r>
        <w:rPr>
          <w:lang w:eastAsia="ko-KR"/>
        </w:rPr>
        <w:lastRenderedPageBreak/>
        <w:t>Cross Compile</w:t>
      </w:r>
    </w:p>
    <w:p w14:paraId="4B29AF44" w14:textId="523E193B" w:rsidR="00502E99" w:rsidRDefault="00502E99" w:rsidP="00502E9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Server</w:t>
      </w:r>
    </w:p>
    <w:p w14:paraId="3C4B2B68" w14:textId="1622948C" w:rsidR="00502E99" w:rsidRDefault="006C0B08" w:rsidP="00502E99">
      <w:pPr>
        <w:pStyle w:val="3"/>
        <w:rPr>
          <w:lang w:eastAsia="ko-KR"/>
        </w:rPr>
      </w:pPr>
      <w:r>
        <w:rPr>
          <w:lang w:eastAsia="ko-KR"/>
        </w:rPr>
        <w:t>C</w:t>
      </w:r>
      <w:r w:rsidR="00502E99">
        <w:rPr>
          <w:lang w:eastAsia="ko-KR"/>
        </w:rPr>
        <w:t>lone</w:t>
      </w:r>
      <w:r>
        <w:rPr>
          <w:lang w:eastAsia="ko-KR"/>
        </w:rPr>
        <w:t xml:space="preserve"> from GitLab</w:t>
      </w:r>
    </w:p>
    <w:p w14:paraId="14EDDB82" w14:textId="4B315BD7" w:rsidR="00502E99" w:rsidRDefault="00502E9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65AAFE" wp14:editId="28FB4922">
            <wp:extent cx="5939790" cy="1770380"/>
            <wp:effectExtent l="0" t="0" r="381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A6C" w14:textId="1FCF73A3" w:rsidR="00502E99" w:rsidRDefault="00C96F1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461E701" wp14:editId="6883B54F">
            <wp:extent cx="5939790" cy="13023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7168" w14:textId="167765A1" w:rsidR="00502E99" w:rsidRDefault="00C96F14" w:rsidP="00C96F14">
      <w:pPr>
        <w:pStyle w:val="3"/>
        <w:rPr>
          <w:lang w:eastAsia="ko-KR"/>
        </w:rPr>
      </w:pPr>
      <w:r>
        <w:rPr>
          <w:lang w:eastAsia="ko-KR"/>
        </w:rPr>
        <w:t>Move to branch</w:t>
      </w:r>
    </w:p>
    <w:p w14:paraId="7D82955F" w14:textId="3F52DB66" w:rsidR="00C96F14" w:rsidRDefault="007948B6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B7A920" wp14:editId="4208A68D">
            <wp:extent cx="3377562" cy="228965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0719" cy="22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C85" w14:textId="4FBFEA81" w:rsidR="00502E99" w:rsidRDefault="007E3942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6B70D1C" wp14:editId="6B0F947A">
            <wp:extent cx="5943600" cy="32251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D25" w14:textId="72A9BAFC" w:rsidR="007E3942" w:rsidRDefault="007E394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C75007A" wp14:editId="6421759C">
            <wp:extent cx="5939790" cy="1572895"/>
            <wp:effectExtent l="0" t="0" r="3810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A6A" w14:textId="21EED53F" w:rsidR="00502E99" w:rsidRDefault="00236F29" w:rsidP="00236F29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Make, make</w:t>
      </w:r>
    </w:p>
    <w:p w14:paraId="243306A7" w14:textId="0B49D012" w:rsidR="00502E99" w:rsidRDefault="00236F2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99A28" wp14:editId="5156D582">
            <wp:extent cx="5939790" cy="433070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2287" w14:textId="204533F3" w:rsidR="00502E99" w:rsidRDefault="004A0C2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9E6C37A" wp14:editId="1CB6AE6C">
            <wp:extent cx="5943600" cy="322516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482" w14:textId="2D266BE8" w:rsidR="006A16FE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전</w:t>
      </w:r>
    </w:p>
    <w:p w14:paraId="3606746E" w14:textId="611D22FE" w:rsidR="004A0C2C" w:rsidRDefault="004A0C2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2F066F" wp14:editId="55315881">
            <wp:extent cx="5939790" cy="5720715"/>
            <wp:effectExtent l="0" t="0" r="381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2E9" w14:textId="7821C964" w:rsidR="004A0C2C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후</w:t>
      </w:r>
    </w:p>
    <w:p w14:paraId="7C749D83" w14:textId="466FD82D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14C4051" wp14:editId="111AA670">
            <wp:extent cx="5939790" cy="6086475"/>
            <wp:effectExtent l="0" t="0" r="381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966F" w14:textId="51CCB8EE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79344F" wp14:editId="20B4C3EA">
            <wp:extent cx="5939790" cy="6444615"/>
            <wp:effectExtent l="0" t="0" r="381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10F" w14:textId="4730F168" w:rsidR="004A0C2C" w:rsidRDefault="003A6772" w:rsidP="003A6772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buntu X86_64</w:t>
      </w:r>
    </w:p>
    <w:p w14:paraId="13AA70DB" w14:textId="0844B3E5" w:rsidR="004A0C2C" w:rsidRDefault="00B310B6" w:rsidP="00B310B6">
      <w:pPr>
        <w:pStyle w:val="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설치</w:t>
      </w:r>
    </w:p>
    <w:p w14:paraId="4EB60CA4" w14:textId="668FF5B7" w:rsidR="00B310B6" w:rsidRDefault="00B310B6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18DABE" wp14:editId="6E87B0A1">
            <wp:extent cx="5939790" cy="541020"/>
            <wp:effectExtent l="0" t="0" r="381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2C4" w14:textId="2C425C65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07291E" wp14:editId="77B566BC">
            <wp:extent cx="5939790" cy="453390"/>
            <wp:effectExtent l="0" t="0" r="381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5CB0" w14:textId="070529A6" w:rsidR="008F0330" w:rsidRDefault="008F0330" w:rsidP="008F0330">
      <w:pPr>
        <w:pStyle w:val="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Make, make</w:t>
      </w:r>
    </w:p>
    <w:p w14:paraId="6D8B9846" w14:textId="0C657B93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412E3A" wp14:editId="032A64B1">
            <wp:extent cx="5939790" cy="3818255"/>
            <wp:effectExtent l="0" t="0" r="381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8ABE" w14:textId="2F02C329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1BC705" wp14:editId="23E1F863">
            <wp:extent cx="5932805" cy="2150745"/>
            <wp:effectExtent l="0" t="0" r="0" b="190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B49A" w14:textId="302ADE65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A2A60D" wp14:editId="2C7241A9">
            <wp:extent cx="5943600" cy="659511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make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9AE7" w14:textId="63486FA6" w:rsidR="00B310B6" w:rsidRDefault="00192A7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F023B2" wp14:editId="735E9239">
            <wp:extent cx="5943600" cy="659511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make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12" w14:textId="1DB7410F" w:rsidR="00B310B6" w:rsidRDefault="00B310B6" w:rsidP="007C6465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24" w:name="_Toc10108375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r w:rsidR="00436DA6">
        <w:rPr>
          <w:lang w:eastAsia="ko-KR"/>
        </w:rPr>
        <w:t>)</w:t>
      </w:r>
      <w:bookmarkEnd w:id="24"/>
    </w:p>
    <w:p w14:paraId="3BFD55AD" w14:textId="129A059F" w:rsidR="005E3026" w:rsidRDefault="005E3026" w:rsidP="005E3026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</w:p>
    <w:p w14:paraId="39D655B1" w14:textId="4B3E8B34" w:rsidR="005E3026" w:rsidRDefault="008C6789" w:rsidP="008C6789">
      <w:pPr>
        <w:pStyle w:val="3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r>
        <w:rPr>
          <w:lang w:eastAsia="ko-KR"/>
        </w:rPr>
        <w:t>LKII Source driver</w:t>
      </w:r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25" w:name="_Toc1010837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25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355D1F" w:rsidP="007C6465">
      <w:pPr>
        <w:rPr>
          <w:lang w:eastAsia="ko-KR"/>
        </w:rPr>
      </w:pPr>
      <w:hyperlink r:id="rId65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355D1F" w:rsidP="007C6465">
      <w:pPr>
        <w:rPr>
          <w:lang w:eastAsia="ko-KR"/>
        </w:rPr>
      </w:pPr>
      <w:hyperlink r:id="rId66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r>
        <w:rPr>
          <w:lang w:eastAsia="ko-KR"/>
        </w:rPr>
        <w:t>Directory and source</w:t>
      </w:r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r>
        <w:rPr>
          <w:lang w:eastAsia="ko-KR"/>
        </w:rPr>
        <w:lastRenderedPageBreak/>
        <w:t>Terminal.pro</w:t>
      </w:r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</w:p>
    <w:p w14:paraId="0FCE3D05" w14:textId="36C3C3A7" w:rsidR="00283BFF" w:rsidRDefault="00824219" w:rsidP="0082421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</w:p>
    <w:p w14:paraId="1DA7938C" w14:textId="5287E8FF" w:rsidR="00283BFF" w:rsidRDefault="00824219" w:rsidP="00824219">
      <w:pPr>
        <w:pStyle w:val="3"/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78C5FB85" w:rsidR="00283BFF" w:rsidRDefault="00C773CE" w:rsidP="00C773CE">
      <w:pPr>
        <w:pStyle w:val="1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font </w:t>
      </w:r>
      <w:r>
        <w:rPr>
          <w:rFonts w:hint="eastAsia"/>
          <w:lang w:eastAsia="ko-KR"/>
        </w:rPr>
        <w:t>설치</w:t>
      </w:r>
    </w:p>
    <w:p w14:paraId="720CC9A1" w14:textId="3B85B1EF" w:rsidR="00283BFF" w:rsidRDefault="00687F06" w:rsidP="007C6465">
      <w:pPr>
        <w:rPr>
          <w:lang w:eastAsia="ko-KR"/>
        </w:rPr>
      </w:pPr>
      <w:hyperlink r:id="rId68" w:history="1">
        <w:r>
          <w:rPr>
            <w:rStyle w:val="a6"/>
          </w:rPr>
          <w:t>https://github.com/naver/d2codingfont/releases</w:t>
        </w:r>
      </w:hyperlink>
    </w:p>
    <w:p w14:paraId="6D209110" w14:textId="202EC0D9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A8FC48" wp14:editId="2E32BBE5">
            <wp:extent cx="3549876" cy="20764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1971" cy="2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53" w14:textId="04D55023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C5B5A9" wp14:editId="443DA0D6">
            <wp:extent cx="3594100" cy="2077359"/>
            <wp:effectExtent l="0" t="0" r="635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76" cy="20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21" w14:textId="08582BEB" w:rsidR="00283BFF" w:rsidRDefault="00355D1F" w:rsidP="007C6465">
      <w:pPr>
        <w:rPr>
          <w:lang w:eastAsia="ko-KR"/>
        </w:rPr>
      </w:pPr>
      <w:r>
        <w:rPr>
          <w:rFonts w:hint="eastAsia"/>
          <w:lang w:eastAsia="ko-KR"/>
        </w:rPr>
        <w:t>트루타입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컬렉션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글꼴</w:t>
      </w:r>
      <w:r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파일을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선택한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마우스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우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 xml:space="preserve">. </w:t>
      </w:r>
      <w:r w:rsidR="003F4D97">
        <w:rPr>
          <w:rFonts w:hint="eastAsia"/>
          <w:lang w:eastAsia="ko-KR"/>
        </w:rPr>
        <w:t>설치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항목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>.</w:t>
      </w:r>
    </w:p>
    <w:p w14:paraId="3B84DD20" w14:textId="45430802" w:rsidR="00283BFF" w:rsidRDefault="003F4D97" w:rsidP="007C6465">
      <w:pPr>
        <w:rPr>
          <w:lang w:eastAsia="ko-KR"/>
        </w:rPr>
      </w:pPr>
      <w:r>
        <w:rPr>
          <w:rFonts w:hint="eastAsia"/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961924" w14:textId="06DF912A" w:rsidR="003F4D97" w:rsidRDefault="003F4D9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D0B52D" wp14:editId="6ED6431C">
            <wp:extent cx="2724628" cy="3009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30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458" w14:textId="1C7E6E24" w:rsidR="003F4D97" w:rsidRDefault="003F4D97" w:rsidP="007C6465">
      <w:pPr>
        <w:rPr>
          <w:lang w:eastAsia="ko-KR"/>
        </w:rPr>
      </w:pPr>
    </w:p>
    <w:p w14:paraId="39541513" w14:textId="63BD30D8" w:rsidR="0082026C" w:rsidRDefault="0082026C" w:rsidP="0082026C">
      <w:pPr>
        <w:pStyle w:val="1"/>
        <w:rPr>
          <w:lang w:eastAsia="ko-KR"/>
        </w:rPr>
      </w:pPr>
      <w:r>
        <w:rPr>
          <w:rFonts w:hint="eastAsia"/>
          <w:lang w:eastAsia="ko-KR"/>
        </w:rPr>
        <w:t>Visual Studio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Code</w:t>
      </w:r>
    </w:p>
    <w:p w14:paraId="5FFAD50F" w14:textId="32B0998F" w:rsidR="0082026C" w:rsidRDefault="00C17B88" w:rsidP="00C17B88">
      <w:pPr>
        <w:pStyle w:val="2"/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7C956FEB" w14:textId="0593496E" w:rsidR="0082026C" w:rsidRDefault="007B770D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74A273" wp14:editId="758637C4">
                <wp:simplePos x="0" y="0"/>
                <wp:positionH relativeFrom="column">
                  <wp:posOffset>2432050</wp:posOffset>
                </wp:positionH>
                <wp:positionV relativeFrom="paragraph">
                  <wp:posOffset>600075</wp:posOffset>
                </wp:positionV>
                <wp:extent cx="1104900" cy="457200"/>
                <wp:effectExtent l="0" t="0" r="76200" b="57150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3B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1" o:spid="_x0000_s1026" type="#_x0000_t32" style="position:absolute;left:0;text-align:left;margin-left:191.5pt;margin-top:47.25pt;width:87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27186" wp14:editId="005C9AA2">
                <wp:simplePos x="0" y="0"/>
                <wp:positionH relativeFrom="column">
                  <wp:posOffset>241300</wp:posOffset>
                </wp:positionH>
                <wp:positionV relativeFrom="paragraph">
                  <wp:posOffset>796925</wp:posOffset>
                </wp:positionV>
                <wp:extent cx="158750" cy="749300"/>
                <wp:effectExtent l="0" t="38100" r="50800" b="127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DB558" id="직선 화살표 연결선 150" o:spid="_x0000_s1026" type="#_x0000_t32" style="position:absolute;left:0;text-align:left;margin-left:19pt;margin-top:62.75pt;width:12.5pt;height:59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" strokecolor="red">
                <v:stroke endarrow="block"/>
              </v:shape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B0D68" wp14:editId="5999322A">
                <wp:simplePos x="0" y="0"/>
                <wp:positionH relativeFrom="column">
                  <wp:posOffset>3600450</wp:posOffset>
                </wp:positionH>
                <wp:positionV relativeFrom="paragraph">
                  <wp:posOffset>936625</wp:posOffset>
                </wp:positionV>
                <wp:extent cx="349250" cy="273050"/>
                <wp:effectExtent l="0" t="0" r="12700" b="1270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1BA774" id="직사각형 149" o:spid="_x0000_s1026" style="position:absolute;left:0;text-align:left;margin-left:283.5pt;margin-top:73.75pt;width:2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7E438" wp14:editId="76273AFC">
                <wp:simplePos x="0" y="0"/>
                <wp:positionH relativeFrom="column">
                  <wp:posOffset>393700</wp:posOffset>
                </wp:positionH>
                <wp:positionV relativeFrom="paragraph">
                  <wp:posOffset>454025</wp:posOffset>
                </wp:positionV>
                <wp:extent cx="1955800" cy="273050"/>
                <wp:effectExtent l="0" t="0" r="25400" b="12700"/>
                <wp:wrapNone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ABCC5A" id="직사각형 148" o:spid="_x0000_s1026" style="position:absolute;left:0;text-align:left;margin-left:31pt;margin-top:35.75pt;width:154pt;height:2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r+rgIAAIw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54763" wp14:editId="74436A1E">
                <wp:simplePos x="0" y="0"/>
                <wp:positionH relativeFrom="column">
                  <wp:posOffset>25400</wp:posOffset>
                </wp:positionH>
                <wp:positionV relativeFrom="paragraph">
                  <wp:posOffset>1685925</wp:posOffset>
                </wp:positionV>
                <wp:extent cx="247650" cy="273050"/>
                <wp:effectExtent l="0" t="0" r="19050" b="1270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23775" id="직사각형 147" o:spid="_x0000_s1026" style="position:absolute;left:0;text-align:left;margin-left:2pt;margin-top:132.75pt;width:19.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w:drawing>
          <wp:inline distT="0" distB="0" distL="0" distR="0" wp14:anchorId="7AED5434" wp14:editId="0C1E3AD3">
            <wp:extent cx="3994150" cy="2076381"/>
            <wp:effectExtent l="0" t="0" r="6350" b="63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7" cy="20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5C71" w14:textId="1F79B9D5" w:rsidR="0082026C" w:rsidRDefault="007B770D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검색창에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Korean&gt;Korean Language Pack for Visual Studio Code </w:t>
      </w:r>
      <w:r>
        <w:rPr>
          <w:rFonts w:hint="eastAsia"/>
          <w:lang w:eastAsia="ko-KR"/>
        </w:rPr>
        <w:t>인스톨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67492DE6" w14:textId="2C27393E" w:rsidR="0082026C" w:rsidRDefault="00C515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7DE7DB" wp14:editId="7959620A">
            <wp:extent cx="3441700" cy="990390"/>
            <wp:effectExtent l="0" t="0" r="6350" b="63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4" cy="9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A8A9" w14:textId="43A7C550" w:rsidR="0082026C" w:rsidRDefault="00C515C1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Restart Now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>.</w:t>
      </w:r>
      <w:r w:rsidR="00393803">
        <w:rPr>
          <w:lang w:eastAsia="ko-KR"/>
        </w:rPr>
        <w:t xml:space="preserve"> </w:t>
      </w:r>
      <w:r w:rsidR="00393803">
        <w:rPr>
          <w:rFonts w:hint="eastAsia"/>
          <w:lang w:eastAsia="ko-KR"/>
        </w:rPr>
        <w:t>메뉴가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한글로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바뀜</w:t>
      </w:r>
      <w:r w:rsidR="00393803">
        <w:rPr>
          <w:rFonts w:hint="eastAsia"/>
          <w:lang w:eastAsia="ko-KR"/>
        </w:rPr>
        <w:t>.</w:t>
      </w:r>
    </w:p>
    <w:p w14:paraId="13163E39" w14:textId="6022EA1E" w:rsidR="00C515C1" w:rsidRDefault="00D931AC" w:rsidP="00D931AC">
      <w:pPr>
        <w:pStyle w:val="2"/>
        <w:rPr>
          <w:lang w:eastAsia="ko-KR"/>
        </w:rPr>
      </w:pPr>
      <w:r>
        <w:rPr>
          <w:rFonts w:hint="eastAsia"/>
          <w:lang w:eastAsia="ko-KR"/>
        </w:rPr>
        <w:t xml:space="preserve">Code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06B0B608" w14:textId="297F2BAC" w:rsidR="00C515C1" w:rsidRDefault="00C515C1" w:rsidP="007C6465">
      <w:pPr>
        <w:rPr>
          <w:lang w:eastAsia="ko-KR"/>
        </w:rPr>
      </w:pPr>
    </w:p>
    <w:p w14:paraId="0EBB1F55" w14:textId="4A98C375" w:rsidR="00D931AC" w:rsidRDefault="00D931AC" w:rsidP="007C6465">
      <w:pPr>
        <w:rPr>
          <w:lang w:eastAsia="ko-KR"/>
        </w:rPr>
      </w:pPr>
    </w:p>
    <w:p w14:paraId="618F3F56" w14:textId="663CDA90" w:rsidR="00D931AC" w:rsidRDefault="00D931AC" w:rsidP="007C6465">
      <w:pPr>
        <w:rPr>
          <w:lang w:eastAsia="ko-KR"/>
        </w:rPr>
      </w:pPr>
    </w:p>
    <w:p w14:paraId="4799B26F" w14:textId="257EDE1F" w:rsidR="00D931AC" w:rsidRDefault="00D931AC" w:rsidP="007C6465">
      <w:pPr>
        <w:rPr>
          <w:lang w:eastAsia="ko-KR"/>
        </w:rPr>
      </w:pPr>
    </w:p>
    <w:p w14:paraId="0F1C155E" w14:textId="77777777" w:rsidR="00D931AC" w:rsidRDefault="00D931AC" w:rsidP="007C6465">
      <w:pPr>
        <w:rPr>
          <w:rFonts w:hint="eastAsia"/>
          <w:lang w:eastAsia="ko-KR"/>
        </w:rPr>
      </w:pPr>
      <w:bookmarkStart w:id="26" w:name="_GoBack"/>
      <w:bookmarkEnd w:id="26"/>
    </w:p>
    <w:p w14:paraId="66DB81C5" w14:textId="77777777" w:rsidR="00C515C1" w:rsidRPr="003F4D97" w:rsidRDefault="00C515C1" w:rsidP="007C6465">
      <w:pPr>
        <w:rPr>
          <w:rFonts w:hint="eastAsia"/>
          <w:lang w:eastAsia="ko-KR"/>
        </w:rPr>
      </w:pPr>
    </w:p>
    <w:p w14:paraId="4152A180" w14:textId="21C96E8F" w:rsidR="00283BFF" w:rsidRDefault="009C294A" w:rsidP="009C294A">
      <w:pPr>
        <w:pStyle w:val="1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AS Server</w:t>
      </w:r>
    </w:p>
    <w:p w14:paraId="30A63E98" w14:textId="77777777" w:rsidR="009C294A" w:rsidRDefault="009C294A" w:rsidP="009C294A"/>
    <w:p w14:paraId="74BC2A5A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</w:pPr>
      <w:r>
        <w:rPr>
          <w:b/>
          <w:bCs/>
          <w:color w:val="000000"/>
        </w:rPr>
        <w:t>NAS  </w:t>
      </w:r>
      <w:r>
        <w:rPr>
          <w:rFonts w:ascii="맑은 고딕" w:eastAsia="맑은 고딕" w:hAnsi="맑은 고딕" w:hint="eastAsia"/>
          <w:b/>
          <w:bCs/>
          <w:color w:val="000000"/>
        </w:rPr>
        <w:t>접속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계정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정보</w:t>
      </w:r>
    </w:p>
    <w:p w14:paraId="71B1B66E" w14:textId="77777777" w:rsidR="009C294A" w:rsidRDefault="009C294A" w:rsidP="009C294A">
      <w:pPr>
        <w:pStyle w:val="ab"/>
        <w:numPr>
          <w:ilvl w:val="0"/>
          <w:numId w:val="10"/>
        </w:numPr>
        <w:spacing w:after="0" w:line="240" w:lineRule="auto"/>
        <w:contextualSpacing w:val="0"/>
        <w:rPr>
          <w:rFonts w:ascii="Consolas" w:hAnsi="Consolas" w:cs="Consolas"/>
        </w:rPr>
      </w:pPr>
      <w:r>
        <w:t>ID/Password :  SwTeamUser/</w:t>
      </w:r>
      <w:r>
        <w:rPr>
          <w:rFonts w:ascii="Consolas" w:hAnsi="Consolas" w:cs="Consolas"/>
        </w:rPr>
        <w:t>genc0mmsw (Read/Write)</w:t>
      </w:r>
    </w:p>
    <w:p w14:paraId="49B07DFD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Web </w:t>
      </w:r>
      <w:r>
        <w:rPr>
          <w:rFonts w:ascii="맑은 고딕" w:eastAsia="맑은 고딕" w:hAnsi="맑은 고딕" w:hint="eastAsia"/>
        </w:rPr>
        <w:t>접속</w:t>
      </w:r>
      <w:r>
        <w:rPr>
          <w:rFonts w:ascii="Consolas" w:hAnsi="Consolas" w:cs="Consolas"/>
        </w:rPr>
        <w:t xml:space="preserve"> : 10.82.26.245:5000 </w:t>
      </w:r>
    </w:p>
    <w:p w14:paraId="12DE3FA2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FTP </w:t>
      </w:r>
      <w:r>
        <w:rPr>
          <w:rFonts w:ascii="맑은 고딕" w:eastAsia="맑은 고딕" w:hAnsi="맑은 고딕" w:hint="eastAsia"/>
        </w:rPr>
        <w:t>접속</w:t>
      </w:r>
      <w:r>
        <w:rPr>
          <w:rFonts w:ascii="Consolas" w:hAnsi="Consolas" w:cs="Consolas"/>
        </w:rPr>
        <w:t xml:space="preserve"> : 10.82.26.245 </w:t>
      </w:r>
    </w:p>
    <w:p w14:paraId="733BF2D4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Samba </w:t>
      </w:r>
      <w:r>
        <w:rPr>
          <w:rFonts w:ascii="맑은 고딕" w:eastAsia="맑은 고딕" w:hAnsi="맑은 고딕" w:hint="eastAsia"/>
        </w:rPr>
        <w:t>접속</w:t>
      </w:r>
      <w:r>
        <w:rPr>
          <w:rFonts w:ascii="Consolas" w:hAnsi="Consolas" w:cs="Consolas"/>
        </w:rPr>
        <w:t xml:space="preserve"> : //10.82.26.245 </w:t>
      </w:r>
    </w:p>
    <w:p w14:paraId="5DDFAC12" w14:textId="77777777" w:rsidR="009C294A" w:rsidRDefault="009C294A" w:rsidP="009C294A">
      <w:pPr>
        <w:rPr>
          <w:rFonts w:ascii="Calibri" w:hAnsi="Calibri" w:cs="굴림"/>
        </w:rPr>
      </w:pPr>
    </w:p>
    <w:p w14:paraId="68D90E85" w14:textId="77777777" w:rsidR="009C294A" w:rsidRDefault="009C294A" w:rsidP="009C294A">
      <w:pPr>
        <w:rPr>
          <w:lang w:eastAsia="ko-KR"/>
        </w:rPr>
      </w:pPr>
      <w:r>
        <w:rPr>
          <w:lang w:eastAsia="ko-KR"/>
        </w:rPr>
        <w:t xml:space="preserve">Web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시</w:t>
      </w:r>
      <w:r>
        <w:rPr>
          <w:lang w:eastAsia="ko-KR"/>
        </w:rPr>
        <w:t xml:space="preserve"> Web </w:t>
      </w:r>
      <w:r>
        <w:rPr>
          <w:rFonts w:ascii="맑은 고딕" w:eastAsia="맑은 고딕" w:hAnsi="맑은 고딕" w:hint="eastAsia"/>
          <w:lang w:eastAsia="ko-KR"/>
        </w:rPr>
        <w:t>인증서가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유효하지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않기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허용하기로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진행하시면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6A0EF84E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설치할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Package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대해서</w:t>
      </w:r>
      <w:r>
        <w:rPr>
          <w:lang w:eastAsia="ko-KR"/>
        </w:rPr>
        <w:t xml:space="preserve">  </w:t>
      </w:r>
      <w:r>
        <w:rPr>
          <w:rFonts w:ascii="맑은 고딕" w:eastAsia="맑은 고딕" w:hAnsi="맑은 고딕" w:hint="eastAsia"/>
          <w:lang w:eastAsia="ko-KR"/>
        </w:rPr>
        <w:t>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공지하겠습니다</w:t>
      </w:r>
      <w:r>
        <w:rPr>
          <w:lang w:eastAsia="ko-KR"/>
        </w:rPr>
        <w:t xml:space="preserve">. </w:t>
      </w:r>
    </w:p>
    <w:p w14:paraId="5B58A911" w14:textId="77777777" w:rsidR="009C294A" w:rsidRDefault="009C294A" w:rsidP="009C294A">
      <w:pPr>
        <w:rPr>
          <w:lang w:eastAsia="ko-KR"/>
        </w:rPr>
      </w:pPr>
    </w:p>
    <w:p w14:paraId="735ADE1E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  <w:rPr>
          <w:b/>
          <w:bCs/>
          <w:color w:val="000000"/>
        </w:rPr>
      </w:pPr>
      <w:r>
        <w:rPr>
          <w:rFonts w:ascii="맑은 고딕" w:eastAsia="맑은 고딕" w:hAnsi="맑은 고딕" w:hint="eastAsia"/>
          <w:b/>
          <w:bCs/>
          <w:color w:val="000000"/>
        </w:rPr>
        <w:lastRenderedPageBreak/>
        <w:t>파일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공유에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대해서</w:t>
      </w:r>
      <w:r>
        <w:rPr>
          <w:b/>
          <w:bCs/>
          <w:color w:val="000000"/>
        </w:rPr>
        <w:t xml:space="preserve">  </w:t>
      </w:r>
    </w:p>
    <w:p w14:paraId="00082927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따라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진행합니다</w:t>
      </w:r>
      <w:r>
        <w:rPr>
          <w:lang w:eastAsia="ko-KR"/>
        </w:rPr>
        <w:t xml:space="preserve">. </w:t>
      </w:r>
    </w:p>
    <w:p w14:paraId="541F6135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폴더에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복사합니다</w:t>
      </w:r>
      <w:r>
        <w:rPr>
          <w:lang w:eastAsia="ko-KR"/>
        </w:rPr>
        <w:t xml:space="preserve">. </w:t>
      </w:r>
    </w:p>
    <w:p w14:paraId="52E11641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web</w:t>
      </w:r>
      <w:r>
        <w:rPr>
          <w:rFonts w:ascii="맑은 고딕" w:eastAsia="맑은 고딕" w:hAnsi="맑은 고딕"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폴더를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마우스로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선택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누르면</w:t>
      </w:r>
      <w:r>
        <w:rPr>
          <w:lang w:eastAsia="ko-KR"/>
        </w:rPr>
        <w:t xml:space="preserve"> “</w:t>
      </w:r>
      <w:r>
        <w:rPr>
          <w:rFonts w:ascii="맑은 고딕" w:eastAsia="맑은 고딕" w:hAnsi="맑은 고딕" w:hint="eastAsia"/>
          <w:lang w:eastAsia="ko-KR"/>
        </w:rPr>
        <w:t>공유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얻을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</w:p>
    <w:p w14:paraId="201FA796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“</w:t>
      </w:r>
      <w:r>
        <w:rPr>
          <w:rFonts w:ascii="맑은 고딕" w:eastAsia="맑은 고딕" w:hAnsi="맑은 고딕" w:hint="eastAsia"/>
          <w:lang w:eastAsia="ko-KR"/>
        </w:rPr>
        <w:t>공유링크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URL</w:t>
      </w:r>
      <w:r>
        <w:rPr>
          <w:rFonts w:ascii="맑은 고딕" w:eastAsia="맑은 고딕" w:hAnsi="맑은 고딕"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공유합니다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저장으로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빠져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나와야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합니다</w:t>
      </w:r>
      <w:r>
        <w:rPr>
          <w:lang w:eastAsia="ko-KR"/>
        </w:rPr>
        <w:t xml:space="preserve">. </w:t>
      </w:r>
    </w:p>
    <w:p w14:paraId="796CF583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공유된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통해서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다운로드는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계정이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필요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없습니다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링크만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제공하면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22E9126A" w14:textId="62743350" w:rsidR="00283BFF" w:rsidRPr="009C294A" w:rsidRDefault="00283BFF" w:rsidP="007C6465">
      <w:pPr>
        <w:rPr>
          <w:lang w:eastAsia="ko-KR"/>
        </w:rPr>
      </w:pPr>
    </w:p>
    <w:p w14:paraId="1EE176DB" w14:textId="4A996D86" w:rsidR="00283BFF" w:rsidRDefault="00283BFF" w:rsidP="007C6465">
      <w:pPr>
        <w:rPr>
          <w:lang w:eastAsia="ko-KR"/>
        </w:rPr>
      </w:pPr>
    </w:p>
    <w:p w14:paraId="7B0B8FD5" w14:textId="77777777" w:rsidR="00283BFF" w:rsidRDefault="00283BFF" w:rsidP="007C6465">
      <w:pPr>
        <w:rPr>
          <w:lang w:eastAsia="ko-KR"/>
        </w:rPr>
      </w:pP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p w14:paraId="55A5B95B" w14:textId="77777777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C4E5E5" w14:textId="77777777" w:rsidR="00C65B45" w:rsidRDefault="00C65B45" w:rsidP="00A33843">
      <w:pPr>
        <w:spacing w:after="0" w:line="240" w:lineRule="auto"/>
      </w:pPr>
      <w:r>
        <w:separator/>
      </w:r>
    </w:p>
  </w:endnote>
  <w:endnote w:type="continuationSeparator" w:id="0">
    <w:p w14:paraId="542C37C0" w14:textId="77777777" w:rsidR="00C65B45" w:rsidRDefault="00C65B45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355D1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355D1F" w:rsidRPr="003F3259" w:rsidRDefault="00355D1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355D1F" w:rsidRPr="003F3259" w:rsidRDefault="00355D1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355D1F" w:rsidRPr="00AB710B" w:rsidRDefault="00355D1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355D1F" w:rsidRPr="003F3259" w:rsidRDefault="00355D1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355D1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355D1F" w:rsidRPr="003F3259" w:rsidRDefault="00355D1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355D1F" w:rsidRPr="003F3259" w:rsidRDefault="00355D1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355D1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355D1F" w:rsidRPr="003F3259" w:rsidRDefault="00355D1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355D1F" w:rsidRPr="000311E3" w:rsidRDefault="00355D1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355D1F" w14:paraId="7AFC072F" w14:textId="77777777" w:rsidTr="001A0EF6">
      <w:tc>
        <w:tcPr>
          <w:tcW w:w="9540" w:type="dxa"/>
          <w:gridSpan w:val="2"/>
        </w:tcPr>
        <w:p w14:paraId="7AFC072D" w14:textId="77777777" w:rsidR="00355D1F" w:rsidRPr="001A0EF6" w:rsidRDefault="00355D1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355D1F" w:rsidRDefault="00355D1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355D1F" w14:paraId="7AFC0732" w14:textId="77777777" w:rsidTr="001A0EF6">
      <w:tc>
        <w:tcPr>
          <w:tcW w:w="5580" w:type="dxa"/>
        </w:tcPr>
        <w:p w14:paraId="7AFC0730" w14:textId="77777777" w:rsidR="00355D1F" w:rsidRDefault="00355D1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60C9F453" w:rsidR="00355D1F" w:rsidRDefault="00355D1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D931AC">
            <w:rPr>
              <w:noProof/>
              <w:sz w:val="16"/>
              <w:szCs w:val="16"/>
            </w:rPr>
            <w:t>72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D931AC">
              <w:rPr>
                <w:noProof/>
              </w:rPr>
              <w:t>73</w:t>
            </w:r>
          </w:fldSimple>
        </w:p>
      </w:tc>
    </w:tr>
  </w:tbl>
  <w:p w14:paraId="7AFC0733" w14:textId="77777777" w:rsidR="00355D1F" w:rsidRPr="004906B9" w:rsidRDefault="00355D1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7ACA3" w14:textId="77777777" w:rsidR="00C65B45" w:rsidRDefault="00C65B45" w:rsidP="00A33843">
      <w:pPr>
        <w:spacing w:after="0" w:line="240" w:lineRule="auto"/>
      </w:pPr>
      <w:r>
        <w:separator/>
      </w:r>
    </w:p>
  </w:footnote>
  <w:footnote w:type="continuationSeparator" w:id="0">
    <w:p w14:paraId="7000FAC6" w14:textId="77777777" w:rsidR="00C65B45" w:rsidRDefault="00C65B45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3FE25472" w:rsidR="00355D1F" w:rsidRPr="00385CAB" w:rsidRDefault="00355D1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355D1F" w:rsidRDefault="00355D1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1B7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5D1F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803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4D97"/>
    <w:rsid w:val="003F5E16"/>
    <w:rsid w:val="003F63CE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B770D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26C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17B88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15C1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5B45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8EA"/>
    <w:rsid w:val="00C822D0"/>
    <w:rsid w:val="00C82DD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F91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hyperlink" Target="https://github.com/naver/d2codingfont/releases" TargetMode="External"/><Relationship Id="rId16" Type="http://schemas.openxmlformats.org/officeDocument/2006/relationships/hyperlink" Target="https://makingrobot.tistory.com/18?category=801859" TargetMode="External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s://swstar.tistory.com/96" TargetMode="External"/><Relationship Id="rId74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19" Type="http://schemas.openxmlformats.org/officeDocument/2006/relationships/hyperlink" Target="https://webnautes.tistory.com/1120" TargetMode="Externa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5.png"/><Relationship Id="rId77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4.png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odeday.me/ko/qa/20190307/19538.html" TargetMode="External"/><Relationship Id="rId73" Type="http://schemas.openxmlformats.org/officeDocument/2006/relationships/image" Target="media/image49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47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424D2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320C201-8F8B-44EC-85C8-7172ADC93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2457</TotalTime>
  <Pages>1</Pages>
  <Words>1641</Words>
  <Characters>9358</Characters>
  <Application>Microsoft Office Word</Application>
  <DocSecurity>0</DocSecurity>
  <Lines>77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232</cp:revision>
  <cp:lastPrinted>2016-05-11T05:52:00Z</cp:lastPrinted>
  <dcterms:created xsi:type="dcterms:W3CDTF">2019-05-23T13:56:00Z</dcterms:created>
  <dcterms:modified xsi:type="dcterms:W3CDTF">2019-08-28T15:07:00Z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